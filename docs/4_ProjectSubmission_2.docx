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5D1E4F" w:rsidRDefault="005D1E4F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5D1E4F" w:rsidRPr="00461DFE" w:rsidRDefault="005D1E4F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5D1E4F" w:rsidRDefault="005D1E4F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5D1E4F" w:rsidRPr="00461DFE" w:rsidRDefault="005D1E4F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5D1E4F" w:rsidRDefault="005D1E4F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5D1E4F" w:rsidRPr="001A224D" w:rsidRDefault="005D1E4F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5D1E4F" w:rsidRDefault="005D1E4F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5D1E4F" w:rsidRPr="001A224D" w:rsidRDefault="005D1E4F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5D1E4F" w:rsidRDefault="005D1E4F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5D1E4F" w:rsidRPr="001A224D" w:rsidRDefault="005D1E4F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5D1E4F" w:rsidRDefault="005D1E4F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5D1E4F" w:rsidRPr="001A224D" w:rsidRDefault="005D1E4F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bookmarkStart w:id="0" w:name="_Toc69466556"/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5D1E4F" w:rsidRDefault="005D1E4F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5D1E4F" w:rsidRPr="00461DFE" w:rsidRDefault="005D1E4F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5D1E4F" w:rsidRDefault="005D1E4F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5D1E4F" w:rsidRPr="00461DFE" w:rsidRDefault="005D1E4F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1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2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3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4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8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map[</w:t>
      </w:r>
      <w:proofErr w:type="gramEnd"/>
      <w:r>
        <w:rPr>
          <w:bCs/>
          <w:szCs w:val="24"/>
        </w:rPr>
        <w:t>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5FF9269" w:rsidR="00D4086D" w:rsidRPr="00BA5495" w:rsidRDefault="00D4086D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0A2E6B" wp14:editId="2768DAD1">
            <wp:extent cx="3462020" cy="3716676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3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drawing>
          <wp:inline distT="0" distB="0" distL="0" distR="0" wp14:anchorId="296772EA" wp14:editId="42A9AD05">
            <wp:extent cx="3789680" cy="2756512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5270" cy="27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 xml:space="preserve">CFG: </w:t>
      </w:r>
    </w:p>
    <w:p w14:paraId="4CDD8255" w14:textId="1F7A12C2" w:rsidR="00D630F1" w:rsidRDefault="004C234E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2E660F" wp14:editId="58A385F8">
            <wp:extent cx="3430890" cy="3729244"/>
            <wp:effectExtent l="0" t="0" r="0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91" cy="37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5C4E30B4" w14:textId="77777777" w:rsidTr="00616C3B">
        <w:trPr>
          <w:trHeight w:val="759"/>
        </w:trPr>
        <w:tc>
          <w:tcPr>
            <w:tcW w:w="846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41972835" w14:textId="77777777" w:rsidTr="00616C3B">
        <w:trPr>
          <w:trHeight w:val="759"/>
        </w:trPr>
        <w:tc>
          <w:tcPr>
            <w:tcW w:w="846" w:type="dxa"/>
          </w:tcPr>
          <w:p w14:paraId="3EAF525E" w14:textId="4A742BE3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E7FFC39" w14:textId="77777777" w:rsidR="00D630F1" w:rsidRDefault="00CE3E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66F7A5FB" w14:textId="59CFD022" w:rsidR="00CE3EF8" w:rsidRPr="00BA5495" w:rsidRDefault="00CE3E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 = </w:t>
            </w:r>
          </w:p>
        </w:tc>
        <w:tc>
          <w:tcPr>
            <w:tcW w:w="1334" w:type="dxa"/>
          </w:tcPr>
          <w:p w14:paraId="45A7731D" w14:textId="3B471B83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43F7ECB6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0DF6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C751B9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F2EB0EA" w14:textId="77777777" w:rsidTr="00616C3B">
        <w:trPr>
          <w:trHeight w:val="759"/>
        </w:trPr>
        <w:tc>
          <w:tcPr>
            <w:tcW w:w="846" w:type="dxa"/>
          </w:tcPr>
          <w:p w14:paraId="5EEE58B6" w14:textId="7474CB73" w:rsidR="00D630F1" w:rsidRPr="00BA5495" w:rsidRDefault="0078271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D630F1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7787094F" w14:textId="77777777" w:rsidR="00B8105A" w:rsidRDefault="00B8105A" w:rsidP="00B8105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78CE27B0" w14:textId="127D1802" w:rsidR="00D630F1" w:rsidRPr="00BA5495" w:rsidRDefault="00B8105A" w:rsidP="00B8105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</w:t>
            </w:r>
          </w:p>
        </w:tc>
        <w:tc>
          <w:tcPr>
            <w:tcW w:w="1334" w:type="dxa"/>
          </w:tcPr>
          <w:p w14:paraId="17D58885" w14:textId="5961C50C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75E31A46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473E5F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4A1C5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31BF3B04" w14:textId="77777777" w:rsidTr="00616C3B">
        <w:trPr>
          <w:trHeight w:val="759"/>
        </w:trPr>
        <w:tc>
          <w:tcPr>
            <w:tcW w:w="846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2A8B9BFA" w14:textId="77777777" w:rsidTr="00616C3B">
        <w:trPr>
          <w:trHeight w:val="759"/>
        </w:trPr>
        <w:tc>
          <w:tcPr>
            <w:tcW w:w="846" w:type="dxa"/>
          </w:tcPr>
          <w:p w14:paraId="1047C84C" w14:textId="2AC43DEC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7189C3EB" w14:textId="77777777" w:rsidR="008F51F8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2CDBB5CC" w14:textId="4D2DFF23" w:rsidR="00D630F1" w:rsidRPr="00BA5495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</w:t>
            </w:r>
          </w:p>
        </w:tc>
        <w:tc>
          <w:tcPr>
            <w:tcW w:w="1334" w:type="dxa"/>
          </w:tcPr>
          <w:p w14:paraId="03DA10B4" w14:textId="0727B355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5FBF88B4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EC4DE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174D7E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35EAB2B" w14:textId="77777777" w:rsidTr="00616C3B">
        <w:trPr>
          <w:trHeight w:val="759"/>
        </w:trPr>
        <w:tc>
          <w:tcPr>
            <w:tcW w:w="846" w:type="dxa"/>
          </w:tcPr>
          <w:p w14:paraId="48EB7E64" w14:textId="31E69252" w:rsidR="00D630F1" w:rsidRPr="00BA5495" w:rsidRDefault="008F51F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84" w:type="dxa"/>
          </w:tcPr>
          <w:p w14:paraId="022363FF" w14:textId="77777777" w:rsidR="008F51F8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0D5CA17E" w14:textId="22BFD26E" w:rsidR="00D630F1" w:rsidRPr="00BA5495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</w:t>
            </w:r>
          </w:p>
        </w:tc>
        <w:tc>
          <w:tcPr>
            <w:tcW w:w="1334" w:type="dxa"/>
          </w:tcPr>
          <w:p w14:paraId="35AC061D" w14:textId="088F1296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237347E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8991ED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40D601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1F852E63" w14:textId="77777777" w:rsidTr="00616C3B">
        <w:trPr>
          <w:trHeight w:val="759"/>
        </w:trPr>
        <w:tc>
          <w:tcPr>
            <w:tcW w:w="846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5768AB18" w14:textId="77777777" w:rsidTr="00616C3B">
        <w:trPr>
          <w:trHeight w:val="759"/>
        </w:trPr>
        <w:tc>
          <w:tcPr>
            <w:tcW w:w="846" w:type="dxa"/>
          </w:tcPr>
          <w:p w14:paraId="53515EA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3AA4DCA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7460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5C56582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0D4219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187C6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59D48573" w14:textId="77777777" w:rsidTr="00616C3B">
        <w:trPr>
          <w:trHeight w:val="759"/>
        </w:trPr>
        <w:tc>
          <w:tcPr>
            <w:tcW w:w="846" w:type="dxa"/>
          </w:tcPr>
          <w:p w14:paraId="65789C58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F12D9FF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41F96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09E89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62CD29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0975CE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0A0FBC9B" w14:textId="0E94ECA8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map2[</w:t>
      </w:r>
      <w:proofErr w:type="gramEnd"/>
      <w:r>
        <w:rPr>
          <w:bCs/>
          <w:szCs w:val="24"/>
        </w:rPr>
        <w:t>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6EA2A7" wp14:editId="6637750A">
            <wp:extent cx="5732145" cy="374967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proofErr w:type="spellStart"/>
      <w:proofErr w:type="gramStart"/>
      <w:r w:rsidRPr="00D116C6">
        <w:t>checkFromIndexSize</w:t>
      </w:r>
      <w:proofErr w:type="spellEnd"/>
      <w:proofErr w:type="gramEnd"/>
      <w:r>
        <w:t xml:space="preserve"> and read are external APIs. </w:t>
      </w:r>
      <w:proofErr w:type="spellStart"/>
      <w:proofErr w:type="gramStart"/>
      <w:r w:rsidRPr="00D116C6">
        <w:t>checkFromIndexSize</w:t>
      </w:r>
      <w:proofErr w:type="spellEnd"/>
      <w:proofErr w:type="gramEnd"/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9B2FAB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9B2FA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9B2FAB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54F50F8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4AD2C45" w14:textId="77777777" w:rsidR="00AC18C7" w:rsidRDefault="00AC18C7" w:rsidP="009B2FA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9B2FA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9B2FA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9B2FA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6DD84414" w14:textId="77777777" w:rsidR="00AC18C7" w:rsidRPr="00BA5495" w:rsidRDefault="00AC18C7" w:rsidP="009B2FAB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9B2FAB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9B2FA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2E6843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5EF487A7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is never called</w:t>
            </w:r>
          </w:p>
        </w:tc>
      </w:tr>
      <w:tr w:rsidR="00AC18C7" w:rsidRPr="00BA5495" w14:paraId="10EB6F97" w14:textId="77777777" w:rsidTr="009B2FAB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9B2FA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0B57B35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C428062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</w:tc>
      </w:tr>
      <w:tr w:rsidR="00AC18C7" w:rsidRPr="00BA5495" w14:paraId="1CB6D080" w14:textId="77777777" w:rsidTr="009B2FAB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9B2FA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955BC6F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1D80D490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9B2FAB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9B2FA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9B2FAB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3767A0FD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64B32952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49F19C26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9B2FAB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9B2FA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593EC1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11A375A2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called.</w:t>
            </w:r>
          </w:p>
          <w:p w14:paraId="299D6B1D" w14:textId="77777777" w:rsidR="00AC18C7" w:rsidRPr="00BA5495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9B2FAB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9B2FA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AAA1DD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5FA5A21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  <w:p w14:paraId="485E3F4C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9B2FAB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9B2FA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DD32A3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4F4063CA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9B2FA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  <w:p w14:paraId="2783B53F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9B2FAB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9B2FAB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9B2FAB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95C71D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9B2FAB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71390760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9B2FAB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2BDDB3F3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9B2FAB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2275E96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9B2FAB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2EE558A5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9B2FAB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called.</w:t>
            </w:r>
          </w:p>
          <w:p w14:paraId="1AAB5155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9B2FAB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5F14A409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9B2FAB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4DCECF6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9B2FAB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  <w:p w14:paraId="54ABFEAB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9B2FAB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5EA1B5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9B2FAB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1DC1388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9B2FAB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9B2FA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9B2FAB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  <w:p w14:paraId="0574A4F7" w14:textId="77777777" w:rsidR="00AC18C7" w:rsidRPr="00BA5495" w:rsidRDefault="00AC18C7" w:rsidP="009B2FAB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7777777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bookmarkStart w:id="2" w:name="_GoBack"/>
      <w:bookmarkEnd w:id="2"/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48C80FA" w14:textId="047034F4" w:rsidR="007D406C" w:rsidRPr="00BA5495" w:rsidRDefault="007D406C" w:rsidP="007D406C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3CDFDF" w14:textId="77777777" w:rsidR="007D406C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653AD1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</w:p>
    <w:p w14:paraId="2D8E1E5F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02FF010" w14:textId="77777777" w:rsidR="007D406C" w:rsidRPr="00BA5495" w:rsidRDefault="007D406C" w:rsidP="007D406C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A196F95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2FF0FEBB" w14:textId="77777777" w:rsidTr="00616C3B">
        <w:trPr>
          <w:trHeight w:val="759"/>
        </w:trPr>
        <w:tc>
          <w:tcPr>
            <w:tcW w:w="846" w:type="dxa"/>
          </w:tcPr>
          <w:p w14:paraId="0CDA4B7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8E181B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3F91A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4C3CFA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702B3B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B4DF6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EB322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461C74F4" w14:textId="77777777" w:rsidTr="00616C3B">
        <w:trPr>
          <w:trHeight w:val="759"/>
        </w:trPr>
        <w:tc>
          <w:tcPr>
            <w:tcW w:w="846" w:type="dxa"/>
          </w:tcPr>
          <w:p w14:paraId="4B69149D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948AC3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403AA6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BABEA08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D3E27D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48B7BE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20892294" w14:textId="77777777" w:rsidTr="00616C3B">
        <w:trPr>
          <w:trHeight w:val="759"/>
        </w:trPr>
        <w:tc>
          <w:tcPr>
            <w:tcW w:w="846" w:type="dxa"/>
          </w:tcPr>
          <w:p w14:paraId="4CBF850A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A5FA6A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891C3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0CA27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CC11DC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A0026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005697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5006BBFE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3E816F41" w14:textId="77777777" w:rsidTr="00616C3B">
        <w:trPr>
          <w:trHeight w:val="759"/>
        </w:trPr>
        <w:tc>
          <w:tcPr>
            <w:tcW w:w="846" w:type="dxa"/>
          </w:tcPr>
          <w:p w14:paraId="2D66D0A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C5F2DD2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A6DB00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D05BA4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FC729A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696B893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33BA5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2B5083AF" w14:textId="77777777" w:rsidTr="00616C3B">
        <w:trPr>
          <w:trHeight w:val="759"/>
        </w:trPr>
        <w:tc>
          <w:tcPr>
            <w:tcW w:w="846" w:type="dxa"/>
          </w:tcPr>
          <w:p w14:paraId="0695F8EB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7AFCD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431AD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069E700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9CFC19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43BA5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ACB6581" w14:textId="77777777" w:rsidTr="00616C3B">
        <w:trPr>
          <w:trHeight w:val="759"/>
        </w:trPr>
        <w:tc>
          <w:tcPr>
            <w:tcW w:w="846" w:type="dxa"/>
          </w:tcPr>
          <w:p w14:paraId="4AD88F97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109647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060873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31372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1DC70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2686A8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801E300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1B6E4873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0621BD44" w14:textId="77777777" w:rsidTr="00616C3B">
        <w:trPr>
          <w:trHeight w:val="759"/>
        </w:trPr>
        <w:tc>
          <w:tcPr>
            <w:tcW w:w="846" w:type="dxa"/>
          </w:tcPr>
          <w:p w14:paraId="70DE2842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15BB6CEE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24EB12A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FEF75C5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085D46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932DC2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F34580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18471983" w14:textId="77777777" w:rsidTr="00616C3B">
        <w:trPr>
          <w:trHeight w:val="759"/>
        </w:trPr>
        <w:tc>
          <w:tcPr>
            <w:tcW w:w="846" w:type="dxa"/>
          </w:tcPr>
          <w:p w14:paraId="5766A06F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725AE2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B96A9E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00719B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213491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E79B8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82A0C02" w14:textId="77777777" w:rsidTr="00616C3B">
        <w:trPr>
          <w:trHeight w:val="759"/>
        </w:trPr>
        <w:tc>
          <w:tcPr>
            <w:tcW w:w="846" w:type="dxa"/>
          </w:tcPr>
          <w:p w14:paraId="7AAA6D49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72F7A4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3732A9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435EE9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0F344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65579B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41"/>
      <w:footerReference w:type="default" r:id="rId42"/>
      <w:footerReference w:type="first" r:id="rId43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DFBF7E" w14:textId="77777777" w:rsidR="00DD64BD" w:rsidRDefault="00DD64BD">
      <w:r>
        <w:separator/>
      </w:r>
    </w:p>
  </w:endnote>
  <w:endnote w:type="continuationSeparator" w:id="0">
    <w:p w14:paraId="27C72E19" w14:textId="77777777" w:rsidR="00DD64BD" w:rsidRDefault="00DD6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012444" w14:textId="763F6597" w:rsidR="005D1E4F" w:rsidRDefault="005D1E4F">
    <w:pPr>
      <w:pStyle w:val="Footer"/>
    </w:pPr>
  </w:p>
  <w:p w14:paraId="2FB4C4BA" w14:textId="77777777" w:rsidR="005D1E4F" w:rsidRPr="006E7BF2" w:rsidRDefault="005D1E4F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22777" w14:textId="77777777" w:rsidR="005D1E4F" w:rsidRDefault="005D1E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5D1E4F" w:rsidRDefault="005D1E4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5D1E4F" w:rsidRDefault="005D1E4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18C7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56BFF99E" w14:textId="12143036" w:rsidR="005D1E4F" w:rsidRDefault="005D1E4F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38FC34" w14:textId="77777777" w:rsidR="005D1E4F" w:rsidRDefault="005D1E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798631" w14:textId="77777777" w:rsidR="00DD64BD" w:rsidRDefault="00DD64BD">
      <w:r>
        <w:separator/>
      </w:r>
    </w:p>
  </w:footnote>
  <w:footnote w:type="continuationSeparator" w:id="0">
    <w:p w14:paraId="74C5898B" w14:textId="77777777" w:rsidR="00DD64BD" w:rsidRDefault="00DD64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DE9"/>
    <w:rsid w:val="00167B71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7EA2"/>
    <w:rsid w:val="002712E1"/>
    <w:rsid w:val="002719D6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51F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073B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2FBF"/>
    <w:rsid w:val="00B742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2877"/>
    <w:rsid w:val="00DD4CB6"/>
    <w:rsid w:val="00DD64BD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4187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E57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dev.mysql.com/downloads/installer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36" Type="http://schemas.openxmlformats.org/officeDocument/2006/relationships/image" Target="media/image22.png"/><Relationship Id="rId10" Type="http://schemas.openxmlformats.org/officeDocument/2006/relationships/image" Target="media/image110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hyperlink" Target="http://localhost:8090/PaySyste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D322E9-5459-42BF-B691-DF57E1029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01018363.dot</Template>
  <TotalTime>363</TotalTime>
  <Pages>29</Pages>
  <Words>2041</Words>
  <Characters>11639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13653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Hasan, Danish</cp:lastModifiedBy>
  <cp:revision>135</cp:revision>
  <cp:lastPrinted>2021-03-16T08:45:00Z</cp:lastPrinted>
  <dcterms:created xsi:type="dcterms:W3CDTF">2021-03-16T08:41:00Z</dcterms:created>
  <dcterms:modified xsi:type="dcterms:W3CDTF">2021-04-25T15:36:00Z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