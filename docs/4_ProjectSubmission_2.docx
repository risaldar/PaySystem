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F872F8" w:rsidRDefault="00F872F8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F872F8" w:rsidRPr="00461DFE" w:rsidRDefault="00F872F8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F872F8" w:rsidRDefault="00F872F8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F872F8" w:rsidRPr="00461DFE" w:rsidRDefault="00F872F8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proofErr w:type="spellStart"/>
      <w:r w:rsidR="008B2D1F">
        <w:rPr>
          <w:rFonts w:cstheme="majorBidi"/>
          <w:b/>
          <w:bCs/>
          <w:color w:val="000000"/>
        </w:rPr>
        <w:t>Awais</w:t>
      </w:r>
      <w:proofErr w:type="spellEnd"/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F872F8" w:rsidRDefault="00F872F8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F872F8" w:rsidRPr="001A224D" w:rsidRDefault="00F872F8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F872F8" w:rsidRDefault="00F872F8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F872F8" w:rsidRPr="001A224D" w:rsidRDefault="00F872F8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F872F8" w:rsidRDefault="00F872F8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F872F8" w:rsidRPr="001A224D" w:rsidRDefault="00F872F8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F872F8" w:rsidRDefault="00F872F8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F872F8" w:rsidRPr="001A224D" w:rsidRDefault="00F872F8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F872F8" w:rsidRDefault="00F872F8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F872F8" w:rsidRPr="00461DFE" w:rsidRDefault="00F872F8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F872F8" w:rsidRDefault="00F872F8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F872F8" w:rsidRPr="00461DFE" w:rsidRDefault="00F872F8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proofErr w:type="gram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</w:t>
      </w:r>
      <w:proofErr w:type="gramEnd"/>
      <w:r w:rsidRPr="00BA5495">
        <w:rPr>
          <w:rFonts w:cstheme="majorBidi"/>
        </w:rPr>
        <w:t>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proofErr w:type="gram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  <w:proofErr w:type="gramEnd"/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database </w:t>
      </w:r>
      <w:proofErr w:type="spellStart"/>
      <w:proofErr w:type="gram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  <w:proofErr w:type="gramEnd"/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map[</w:t>
      </w:r>
      <w:proofErr w:type="gramEnd"/>
      <w:r>
        <w:rPr>
          <w:bCs/>
          <w:szCs w:val="24"/>
        </w:rPr>
        <w:t>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5FF9269" w:rsidR="00D4086D" w:rsidRPr="00BA5495" w:rsidRDefault="00D4086D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0A2E6B" wp14:editId="2768DAD1">
            <wp:extent cx="3462020" cy="3716676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3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</w:t>
            </w:r>
            <w:proofErr w:type="gramStart"/>
            <w:r w:rsidR="00FD7FAA" w:rsidRPr="00FD7FAA">
              <w:rPr>
                <w:szCs w:val="24"/>
              </w:rPr>
              <w:t>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  <w:proofErr w:type="gramEnd"/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drawing>
          <wp:inline distT="0" distB="0" distL="0" distR="0" wp14:anchorId="296772EA" wp14:editId="42A9AD05">
            <wp:extent cx="3789680" cy="2756512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270" cy="27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 xml:space="preserve">CFG: </w:t>
      </w:r>
    </w:p>
    <w:p w14:paraId="4CDD8255" w14:textId="2F8902D8" w:rsidR="00D630F1" w:rsidRDefault="00F872F8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3EE1C0" wp14:editId="45DEADC3">
            <wp:extent cx="3011805" cy="3273716"/>
            <wp:effectExtent l="0" t="0" r="0" b="317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82" cy="32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5C4E30B4" w14:textId="77777777" w:rsidTr="00742D1D">
        <w:trPr>
          <w:trHeight w:val="759"/>
        </w:trPr>
        <w:tc>
          <w:tcPr>
            <w:tcW w:w="845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41972835" w14:textId="77777777" w:rsidTr="00742D1D">
        <w:trPr>
          <w:trHeight w:val="759"/>
        </w:trPr>
        <w:tc>
          <w:tcPr>
            <w:tcW w:w="845" w:type="dxa"/>
          </w:tcPr>
          <w:p w14:paraId="3EAF525E" w14:textId="4AAF201E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2FC4CF1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66F7A5FB" w14:textId="684B219D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45A7731D" w14:textId="61F1076B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3F7ECB6" w14:textId="76B688E8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1940DF68" w14:textId="53AF21D8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8C751B9" w14:textId="00B23529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742D1D" w:rsidRPr="00BA5495" w14:paraId="6F2EB0EA" w14:textId="77777777" w:rsidTr="00742D1D">
        <w:trPr>
          <w:trHeight w:val="759"/>
        </w:trPr>
        <w:tc>
          <w:tcPr>
            <w:tcW w:w="845" w:type="dxa"/>
          </w:tcPr>
          <w:p w14:paraId="5EEE58B6" w14:textId="677FE71E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30D26934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131ABAAC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78CE27B0" w14:textId="68CCFBD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0378169B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17D58885" w14:textId="5961C50C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107DBA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5E31A46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473E5F8" w14:textId="15834B8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4A1C5C" w14:textId="08B3C41D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</w:t>
            </w:r>
            <w:r w:rsidR="00A01858">
              <w:rPr>
                <w:szCs w:val="24"/>
              </w:rPr>
              <w:t>8</w:t>
            </w:r>
            <w:r>
              <w:rPr>
                <w:szCs w:val="24"/>
              </w:rPr>
              <w:t>, 1873</w:t>
            </w:r>
          </w:p>
        </w:tc>
      </w:tr>
      <w:tr w:rsidR="00742D1D" w:rsidRPr="00BA5495" w14:paraId="7666E679" w14:textId="77777777" w:rsidTr="00742D1D">
        <w:trPr>
          <w:trHeight w:val="759"/>
        </w:trPr>
        <w:tc>
          <w:tcPr>
            <w:tcW w:w="845" w:type="dxa"/>
          </w:tcPr>
          <w:p w14:paraId="02A41AD2" w14:textId="64A4A67E" w:rsidR="00742D1D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6CA59A2A" w14:textId="19A57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28184016" w14:textId="7C0A9603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64" w:type="dxa"/>
          </w:tcPr>
          <w:p w14:paraId="455F5C17" w14:textId="3D29E0CF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65CBEDC" w14:textId="0AA23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F12FC53" w14:textId="6E81D7F8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</w:t>
            </w:r>
            <w:r w:rsidR="00231A7D">
              <w:rPr>
                <w:szCs w:val="24"/>
              </w:rPr>
              <w:t xml:space="preserve"> the condition </w:t>
            </w:r>
            <w:proofErr w:type="gramStart"/>
            <w:r w:rsidR="00231A7D">
              <w:rPr>
                <w:szCs w:val="24"/>
              </w:rPr>
              <w:t>at</w:t>
            </w:r>
            <w:proofErr w:type="gramEnd"/>
            <w:r w:rsidR="00231A7D">
              <w:rPr>
                <w:szCs w:val="24"/>
              </w:rPr>
              <w:t xml:space="preserve"> 1868 becomes True</w:t>
            </w: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31BF3B04" w14:textId="77777777" w:rsidTr="00231A7D">
        <w:trPr>
          <w:trHeight w:val="759"/>
        </w:trPr>
        <w:tc>
          <w:tcPr>
            <w:tcW w:w="840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638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2A8B9BFA" w14:textId="77777777" w:rsidTr="00231A7D">
        <w:trPr>
          <w:trHeight w:val="759"/>
        </w:trPr>
        <w:tc>
          <w:tcPr>
            <w:tcW w:w="840" w:type="dxa"/>
          </w:tcPr>
          <w:p w14:paraId="1047C84C" w14:textId="2AC43DEC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71CDF9AF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2CDBB5CC" w14:textId="05F0A6B0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03DA10B4" w14:textId="7C376801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5FBF88B4" w14:textId="749DE5CC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51EC4DE3" w14:textId="6885B1A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7174D7E7" w14:textId="611150F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B1853T</w:t>
            </w:r>
          </w:p>
        </w:tc>
      </w:tr>
      <w:tr w:rsidR="00742D1D" w:rsidRPr="00BA5495" w14:paraId="635EAB2B" w14:textId="77777777" w:rsidTr="00231A7D">
        <w:trPr>
          <w:trHeight w:val="759"/>
        </w:trPr>
        <w:tc>
          <w:tcPr>
            <w:tcW w:w="840" w:type="dxa"/>
          </w:tcPr>
          <w:p w14:paraId="48EB7E64" w14:textId="31E69252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7D6385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03D065B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D5CA17E" w14:textId="2713A731" w:rsidR="00742D1D" w:rsidRPr="00BA5495" w:rsidRDefault="00742D1D" w:rsidP="00742D1D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02977DF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35AC061D" w14:textId="088F1296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11E8834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237347E0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8991ED7" w14:textId="2001E84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40D601" w14:textId="14F3F955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7945C0">
              <w:rPr>
                <w:szCs w:val="24"/>
              </w:rPr>
              <w:t>B1853</w:t>
            </w:r>
            <w:proofErr w:type="gramStart"/>
            <w:r w:rsidR="007945C0">
              <w:rPr>
                <w:szCs w:val="24"/>
              </w:rPr>
              <w:t>F ,</w:t>
            </w:r>
            <w:proofErr w:type="gramEnd"/>
            <w:r w:rsidR="007945C0">
              <w:rPr>
                <w:szCs w:val="24"/>
              </w:rPr>
              <w:t xml:space="preserve"> </w:t>
            </w:r>
            <w:r>
              <w:rPr>
                <w:szCs w:val="24"/>
              </w:rPr>
              <w:t>B18</w:t>
            </w:r>
            <w:r w:rsidR="002E3996">
              <w:rPr>
                <w:szCs w:val="24"/>
              </w:rPr>
              <w:t>64TF</w:t>
            </w:r>
            <w:r w:rsidR="007945C0">
              <w:rPr>
                <w:szCs w:val="24"/>
              </w:rPr>
              <w:t xml:space="preserve">, B1864F </w:t>
            </w:r>
          </w:p>
        </w:tc>
      </w:tr>
      <w:tr w:rsidR="00231A7D" w:rsidRPr="00BA5495" w14:paraId="408CFE3D" w14:textId="77777777" w:rsidTr="00231A7D">
        <w:trPr>
          <w:trHeight w:val="759"/>
        </w:trPr>
        <w:tc>
          <w:tcPr>
            <w:tcW w:w="840" w:type="dxa"/>
          </w:tcPr>
          <w:p w14:paraId="5D726403" w14:textId="4CC07B5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0873BD1B" w14:textId="0F49460D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B2A6B81" w14:textId="09111B18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6B24A2" w14:textId="70492E4C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A691C7C" w14:textId="42821DD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2D76C5BF" w14:textId="0D9DEF14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Statement 1869- 1870 I think this is a dead code, I could not find any such case in which the condition </w:t>
            </w:r>
            <w:proofErr w:type="gramStart"/>
            <w:r>
              <w:rPr>
                <w:szCs w:val="24"/>
              </w:rPr>
              <w:t>at</w:t>
            </w:r>
            <w:proofErr w:type="gramEnd"/>
            <w:r>
              <w:rPr>
                <w:szCs w:val="24"/>
              </w:rPr>
              <w:t xml:space="preserve"> 1868 becomes True</w:t>
            </w: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1F852E63" w14:textId="77777777" w:rsidTr="00231A7D">
        <w:trPr>
          <w:trHeight w:val="759"/>
        </w:trPr>
        <w:tc>
          <w:tcPr>
            <w:tcW w:w="840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8765E" w:rsidRPr="00BA5495" w14:paraId="5768AB18" w14:textId="77777777" w:rsidTr="00231A7D">
        <w:trPr>
          <w:trHeight w:val="759"/>
        </w:trPr>
        <w:tc>
          <w:tcPr>
            <w:tcW w:w="840" w:type="dxa"/>
          </w:tcPr>
          <w:p w14:paraId="53515EAF" w14:textId="73AD1F58" w:rsidR="0088765E" w:rsidRPr="00BA5495" w:rsidRDefault="0088765E" w:rsidP="0088765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3987A5D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73AA4DCA" w14:textId="1B9B2452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67774600" w14:textId="29CD0BC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65C56582" w14:textId="3A4A58D1" w:rsidR="0088765E" w:rsidRPr="00BA5495" w:rsidRDefault="0088765E" w:rsidP="0088765E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60D42190" w14:textId="513E1D3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187C63" w14:textId="37A379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C1853T</w:t>
            </w:r>
          </w:p>
        </w:tc>
      </w:tr>
      <w:tr w:rsidR="0088765E" w:rsidRPr="00BA5495" w14:paraId="59D48573" w14:textId="77777777" w:rsidTr="00231A7D">
        <w:trPr>
          <w:trHeight w:val="759"/>
        </w:trPr>
        <w:tc>
          <w:tcPr>
            <w:tcW w:w="840" w:type="dxa"/>
          </w:tcPr>
          <w:p w14:paraId="65789C58" w14:textId="09545948" w:rsidR="0088765E" w:rsidRPr="00BA5495" w:rsidRDefault="0088765E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03F1CCCB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6E4A2C9C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5F12D9FF" w14:textId="49EB5BA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491" w:type="dxa"/>
          </w:tcPr>
          <w:p w14:paraId="2E9E4499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141F967" w14:textId="26F6347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08BA7907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0B09E898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62CD295" w14:textId="74C1B40B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50975CEB" w14:textId="550BFA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</w:t>
            </w:r>
            <w:proofErr w:type="gramStart"/>
            <w:r>
              <w:rPr>
                <w:szCs w:val="24"/>
              </w:rPr>
              <w:t>F ,</w:t>
            </w:r>
            <w:proofErr w:type="gramEnd"/>
            <w:r>
              <w:rPr>
                <w:szCs w:val="24"/>
              </w:rPr>
              <w:t xml:space="preserve"> C1864TF, C1864F </w:t>
            </w:r>
          </w:p>
        </w:tc>
      </w:tr>
      <w:tr w:rsidR="00231A7D" w:rsidRPr="00BA5495" w14:paraId="7C67A874" w14:textId="77777777" w:rsidTr="00231A7D">
        <w:trPr>
          <w:trHeight w:val="759"/>
        </w:trPr>
        <w:tc>
          <w:tcPr>
            <w:tcW w:w="840" w:type="dxa"/>
          </w:tcPr>
          <w:p w14:paraId="32CAFE0A" w14:textId="21DD013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30809D86" w14:textId="36850FD9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127F9FE" w14:textId="29BDC263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AE56B9" w14:textId="6FD71F89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0C41BBB2" w14:textId="2AE1C73A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0CA4FE3" w14:textId="32A4CAA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Statement 1869- 1870 I think this is a dead code, I could not find any such case in which the condition </w:t>
            </w:r>
            <w:proofErr w:type="gramStart"/>
            <w:r>
              <w:rPr>
                <w:szCs w:val="24"/>
              </w:rPr>
              <w:t>at</w:t>
            </w:r>
            <w:proofErr w:type="gramEnd"/>
            <w:r>
              <w:rPr>
                <w:szCs w:val="24"/>
              </w:rPr>
              <w:t xml:space="preserve"> 1868 becomes True</w:t>
            </w: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0A0FBC9B" w14:textId="0E94ECA8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lastRenderedPageBreak/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6EA2A7" wp14:editId="622DA1E4">
            <wp:extent cx="5523739" cy="31775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proofErr w:type="spellStart"/>
      <w:r w:rsidRPr="00D116C6">
        <w:t>checkFromIndexSize</w:t>
      </w:r>
      <w:proofErr w:type="spellEnd"/>
      <w:r>
        <w:t xml:space="preserve"> and read are external APIs. </w:t>
      </w:r>
      <w:proofErr w:type="spellStart"/>
      <w:r w:rsidRPr="00D116C6">
        <w:t>checkFromIndexSize</w:t>
      </w:r>
      <w:proofErr w:type="spellEnd"/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2B21B6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2B21B6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654F50F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4AD2C45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6DD84414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2B21B6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92E684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5EF487A7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</w:t>
            </w:r>
          </w:p>
        </w:tc>
      </w:tr>
      <w:tr w:rsidR="00AC18C7" w:rsidRPr="00BA5495" w14:paraId="10EB6F97" w14:textId="77777777" w:rsidTr="002B21B6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60B57B3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C42806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</w:tc>
      </w:tr>
      <w:tr w:rsidR="00AC18C7" w:rsidRPr="00BA5495" w14:paraId="1CB6D080" w14:textId="77777777" w:rsidTr="002B21B6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6955BC6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1D80D49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2B21B6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2B21B6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3767A0F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64B3295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49F19C26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2B21B6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593EC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11A375A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called.</w:t>
            </w:r>
          </w:p>
          <w:p w14:paraId="299D6B1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2B21B6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7AAA1D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5FA5A2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  <w:p w14:paraId="485E3F4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2B21B6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9DD32A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4F4063C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  <w:p w14:paraId="2783B53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2B21B6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2B21B6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795C71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713907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2BDDB3F3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2B21B6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2275E9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2EE558A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called.</w:t>
            </w:r>
          </w:p>
          <w:p w14:paraId="1AAB5155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2B21B6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5F14A409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4DCECF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  <w:p w14:paraId="54ABFEA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2B21B6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95EA1B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1DC138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  <w:p w14:paraId="0574A4F7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7777777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741FEB0" w14:textId="77777777" w:rsidR="00DC7801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</w:p>
    <w:p w14:paraId="19D49848" w14:textId="77777777" w:rsidR="00DC7801" w:rsidRDefault="00F872F8" w:rsidP="00DC7801">
      <w:hyperlink r:id="rId40" w:history="1">
        <w:r w:rsidR="00DC7801" w:rsidRPr="00A06590">
          <w:rPr>
            <w:rStyle w:val="Hyperlink"/>
          </w:rPr>
          <w:t>https://github.com/openjdk/jdk/blob/master/src/java.base/share/classes/java/math/BitSieve.java</w:t>
        </w:r>
      </w:hyperlink>
    </w:p>
    <w:p w14:paraId="0BE2BCAE" w14:textId="77777777" w:rsidR="00DC7801" w:rsidRDefault="00DC7801" w:rsidP="00DC7801">
      <w:r>
        <w:t xml:space="preserve">bits are sieve bits where each bit represents a candidate odd integer. </w:t>
      </w:r>
      <w:proofErr w:type="spellStart"/>
      <w:r w:rsidRPr="003F7997">
        <w:t>primeToCertainty</w:t>
      </w:r>
      <w:proofErr w:type="spellEnd"/>
      <w:r>
        <w:t xml:space="preserve"> is an external function which returns true if it is a prime with given probability.</w:t>
      </w:r>
    </w:p>
    <w:p w14:paraId="146D0D5F" w14:textId="77777777" w:rsidR="00DC7801" w:rsidRDefault="00DC7801" w:rsidP="00DC7801">
      <w:r w:rsidRPr="00BA5495">
        <w:t xml:space="preserve"> </w:t>
      </w:r>
      <w:r>
        <w:rPr>
          <w:noProof/>
        </w:rPr>
        <w:drawing>
          <wp:inline distT="0" distB="0" distL="0" distR="0" wp14:anchorId="047F75D2" wp14:editId="28D7A1E7">
            <wp:extent cx="5732145" cy="29565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4CB" w14:textId="77777777" w:rsidR="00DC7801" w:rsidRPr="003F7997" w:rsidRDefault="00DC7801" w:rsidP="00DC7801">
      <w:pPr>
        <w:jc w:val="left"/>
      </w:pPr>
    </w:p>
    <w:p w14:paraId="320CCAD3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FCDDAA4" w14:textId="77777777" w:rsidR="00DC7801" w:rsidRPr="00BA5495" w:rsidRDefault="00DC7801" w:rsidP="00DC7801">
      <w:r>
        <w:rPr>
          <w:noProof/>
        </w:rPr>
        <w:lastRenderedPageBreak/>
        <w:drawing>
          <wp:inline distT="0" distB="0" distL="0" distR="0" wp14:anchorId="736ADFA0" wp14:editId="6611EC9E">
            <wp:extent cx="5732145" cy="8734425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_retrie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531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5"/>
        <w:gridCol w:w="1318"/>
        <w:gridCol w:w="1758"/>
        <w:gridCol w:w="1186"/>
        <w:gridCol w:w="2479"/>
      </w:tblGrid>
      <w:tr w:rsidR="00DC7801" w:rsidRPr="00BA5495" w14:paraId="57042CE4" w14:textId="77777777" w:rsidTr="00F872F8">
        <w:trPr>
          <w:trHeight w:val="759"/>
        </w:trPr>
        <w:tc>
          <w:tcPr>
            <w:tcW w:w="845" w:type="dxa"/>
          </w:tcPr>
          <w:p w14:paraId="2F52F3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65" w:type="dxa"/>
          </w:tcPr>
          <w:p w14:paraId="1C579078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18" w:type="dxa"/>
          </w:tcPr>
          <w:p w14:paraId="664E104D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8" w:type="dxa"/>
          </w:tcPr>
          <w:p w14:paraId="5BD4497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A133ED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4F5F55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763496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3C208009" w14:textId="77777777" w:rsidTr="00F872F8">
        <w:trPr>
          <w:trHeight w:val="759"/>
        </w:trPr>
        <w:tc>
          <w:tcPr>
            <w:tcW w:w="845" w:type="dxa"/>
          </w:tcPr>
          <w:p w14:paraId="563B084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65" w:type="dxa"/>
          </w:tcPr>
          <w:p w14:paraId="31BAA4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604982FB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7F32CB9E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ABA76F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b’11111010’</w:t>
            </w:r>
          </w:p>
        </w:tc>
        <w:tc>
          <w:tcPr>
            <w:tcW w:w="1318" w:type="dxa"/>
          </w:tcPr>
          <w:p w14:paraId="3E71CFD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58" w:type="dxa"/>
          </w:tcPr>
          <w:p w14:paraId="2F3F789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3101507B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1A79578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return ‘False, True’ in consecutive calls.</w:t>
            </w:r>
          </w:p>
        </w:tc>
      </w:tr>
      <w:tr w:rsidR="00DC7801" w:rsidRPr="00BA5495" w14:paraId="7195BE9D" w14:textId="77777777" w:rsidTr="00F872F8">
        <w:trPr>
          <w:trHeight w:val="759"/>
        </w:trPr>
        <w:tc>
          <w:tcPr>
            <w:tcW w:w="845" w:type="dxa"/>
          </w:tcPr>
          <w:p w14:paraId="45DC9B8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65" w:type="dxa"/>
          </w:tcPr>
          <w:p w14:paraId="3B46939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1D988E4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0097EB4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F29CB5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b’11111111’</w:t>
            </w:r>
          </w:p>
        </w:tc>
        <w:tc>
          <w:tcPr>
            <w:tcW w:w="1318" w:type="dxa"/>
          </w:tcPr>
          <w:p w14:paraId="616A0266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58" w:type="dxa"/>
          </w:tcPr>
          <w:p w14:paraId="3AEAE0C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FBE882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B798FF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never be called.</w:t>
            </w:r>
          </w:p>
        </w:tc>
      </w:tr>
    </w:tbl>
    <w:p w14:paraId="18BE87D8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606E3837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4CF9E12D" w14:textId="77777777" w:rsidTr="00F872F8">
        <w:trPr>
          <w:trHeight w:val="759"/>
        </w:trPr>
        <w:tc>
          <w:tcPr>
            <w:tcW w:w="845" w:type="dxa"/>
          </w:tcPr>
          <w:p w14:paraId="7F6F9282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6548114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2E8E63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BD4688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EBAE4B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2E66E31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D1E42E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5F0CF15E" w14:textId="77777777" w:rsidTr="00F872F8">
        <w:trPr>
          <w:trHeight w:val="759"/>
        </w:trPr>
        <w:tc>
          <w:tcPr>
            <w:tcW w:w="845" w:type="dxa"/>
          </w:tcPr>
          <w:p w14:paraId="294050D8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36A2B9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B17E1E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1E4239C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DAF5F7B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b’11111010’</w:t>
            </w:r>
          </w:p>
        </w:tc>
        <w:tc>
          <w:tcPr>
            <w:tcW w:w="1322" w:type="dxa"/>
          </w:tcPr>
          <w:p w14:paraId="7BEEE9D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178ED0F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5CF3CCE0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07A736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return ‘False, True’ in consecutive calls.</w:t>
            </w:r>
          </w:p>
          <w:p w14:paraId="10A6836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2384C142" w14:textId="77777777" w:rsidTr="00F872F8">
        <w:trPr>
          <w:trHeight w:val="759"/>
        </w:trPr>
        <w:tc>
          <w:tcPr>
            <w:tcW w:w="845" w:type="dxa"/>
          </w:tcPr>
          <w:p w14:paraId="0E949E4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6880E2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5C941FF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399B6EA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1AF08BF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b’11111111’</w:t>
            </w:r>
          </w:p>
        </w:tc>
        <w:tc>
          <w:tcPr>
            <w:tcW w:w="1322" w:type="dxa"/>
          </w:tcPr>
          <w:p w14:paraId="1935EB9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449B61B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18014264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CA8AF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never be called.</w:t>
            </w:r>
          </w:p>
          <w:p w14:paraId="14BFF773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6F6C995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34A03358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6F36F593" w14:textId="77777777" w:rsidTr="00F872F8">
        <w:trPr>
          <w:trHeight w:val="759"/>
        </w:trPr>
        <w:tc>
          <w:tcPr>
            <w:tcW w:w="845" w:type="dxa"/>
          </w:tcPr>
          <w:p w14:paraId="00DE852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3A5BB0B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8058B7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7C3F3A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3661F1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FC3604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551D3C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7CD4CADF" w14:textId="77777777" w:rsidTr="00F872F8">
        <w:trPr>
          <w:trHeight w:val="759"/>
        </w:trPr>
        <w:tc>
          <w:tcPr>
            <w:tcW w:w="845" w:type="dxa"/>
          </w:tcPr>
          <w:p w14:paraId="2A77F8A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578AAFA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7E8262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6B0D973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036F212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b’11111010’</w:t>
            </w:r>
          </w:p>
        </w:tc>
        <w:tc>
          <w:tcPr>
            <w:tcW w:w="1322" w:type="dxa"/>
          </w:tcPr>
          <w:p w14:paraId="5956A41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6BE2BE0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74A210E6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86F447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return ‘False, True’ in consecutive calls.</w:t>
            </w:r>
          </w:p>
          <w:p w14:paraId="2FA234E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0E2A36A8" w14:textId="77777777" w:rsidTr="00F872F8">
        <w:trPr>
          <w:trHeight w:val="759"/>
        </w:trPr>
        <w:tc>
          <w:tcPr>
            <w:tcW w:w="845" w:type="dxa"/>
          </w:tcPr>
          <w:p w14:paraId="0A77D35D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F43E20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020012F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57E45031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CE5460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b’11111111’</w:t>
            </w:r>
          </w:p>
        </w:tc>
        <w:tc>
          <w:tcPr>
            <w:tcW w:w="1322" w:type="dxa"/>
          </w:tcPr>
          <w:p w14:paraId="32BDB1A0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32540A7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D231C3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6FDB29C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never be called.</w:t>
            </w:r>
          </w:p>
          <w:p w14:paraId="6DB9DB9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43"/>
      <w:footerReference w:type="default" r:id="rId44"/>
      <w:footerReference w:type="first" r:id="rId45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17C24" w14:textId="77777777" w:rsidR="00C53EE9" w:rsidRDefault="00C53EE9">
      <w:r>
        <w:separator/>
      </w:r>
    </w:p>
  </w:endnote>
  <w:endnote w:type="continuationSeparator" w:id="0">
    <w:p w14:paraId="22416DA2" w14:textId="77777777" w:rsidR="00C53EE9" w:rsidRDefault="00C53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F872F8" w:rsidRDefault="00F872F8">
    <w:pPr>
      <w:pStyle w:val="Footer"/>
    </w:pPr>
  </w:p>
  <w:p w14:paraId="2FB4C4BA" w14:textId="77777777" w:rsidR="00F872F8" w:rsidRPr="006E7BF2" w:rsidRDefault="00F872F8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F872F8" w:rsidRDefault="00F872F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F872F8" w:rsidRDefault="00F872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F872F8" w:rsidRDefault="00F872F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F872F8" w:rsidRDefault="00F872F8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F872F8" w:rsidRDefault="00F872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D054B" w14:textId="77777777" w:rsidR="00C53EE9" w:rsidRDefault="00C53EE9">
      <w:r>
        <w:separator/>
      </w:r>
    </w:p>
  </w:footnote>
  <w:footnote w:type="continuationSeparator" w:id="0">
    <w:p w14:paraId="43F7607E" w14:textId="77777777" w:rsidR="00C53EE9" w:rsidRDefault="00C53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16F9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453"/>
    <w:rsid w:val="00166DE9"/>
    <w:rsid w:val="00167B71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1A7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7EA2"/>
    <w:rsid w:val="002712E1"/>
    <w:rsid w:val="002719D6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1B6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3996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37AE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2D1D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5C0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8765E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51F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DDE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858"/>
    <w:rsid w:val="00A01B51"/>
    <w:rsid w:val="00A02073"/>
    <w:rsid w:val="00A02DC7"/>
    <w:rsid w:val="00A05B98"/>
    <w:rsid w:val="00A073B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2FBF"/>
    <w:rsid w:val="00B742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3EE9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C7801"/>
    <w:rsid w:val="00DD0538"/>
    <w:rsid w:val="00DD2608"/>
    <w:rsid w:val="00DD2877"/>
    <w:rsid w:val="00DD4CB6"/>
    <w:rsid w:val="00DD64BD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2F8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4187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E57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openjdk/jdk/blob/master/src/java.base/share/classes/java/math/BitSieve.java" TargetMode="Externa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85C56-BDD2-4539-99CF-3703A9C4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418</TotalTime>
  <Pages>32</Pages>
  <Words>2316</Words>
  <Characters>13206</Characters>
  <Application>Microsoft Office Word</Application>
  <DocSecurity>0</DocSecurity>
  <Lines>110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15492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145</cp:revision>
  <cp:lastPrinted>2021-03-16T08:45:00Z</cp:lastPrinted>
  <dcterms:created xsi:type="dcterms:W3CDTF">2021-03-16T08:41:00Z</dcterms:created>
  <dcterms:modified xsi:type="dcterms:W3CDTF">2021-04-25T18:29:00Z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