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5D1E4F" w:rsidRDefault="005D1E4F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5D1E4F" w:rsidRPr="00461DFE" w:rsidRDefault="005D1E4F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5D1E4F" w:rsidRDefault="005D1E4F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5D1E4F" w:rsidRPr="00461DFE" w:rsidRDefault="005D1E4F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5D1E4F" w:rsidRDefault="005D1E4F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5D1E4F" w:rsidRPr="001A224D" w:rsidRDefault="005D1E4F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5D1E4F" w:rsidRDefault="005D1E4F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5D1E4F" w:rsidRPr="001A224D" w:rsidRDefault="005D1E4F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5D1E4F" w:rsidRDefault="005D1E4F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5D1E4F" w:rsidRPr="001A224D" w:rsidRDefault="005D1E4F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5D1E4F" w:rsidRDefault="005D1E4F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5D1E4F" w:rsidRPr="001A224D" w:rsidRDefault="005D1E4F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5D1E4F" w:rsidRDefault="005D1E4F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5D1E4F" w:rsidRPr="00461DFE" w:rsidRDefault="005D1E4F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5D1E4F" w:rsidRDefault="005D1E4F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5D1E4F" w:rsidRPr="00461DFE" w:rsidRDefault="005D1E4F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mysql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.\timesheet-master\build.bat, set the JAVA_HOME to jdk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Open Command prompt, navigate to project repository i.e .\Paysystem\timesheet-master\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mysql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drop database paysystem;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create database paysystem;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63BD49A3" w:rsidR="00EA3CB6" w:rsidRDefault="00EA3CB6" w:rsidP="00EA3CB6">
      <w:pPr>
        <w:pStyle w:val="BodyText"/>
        <w:jc w:val="center"/>
        <w:rPr>
          <w:b/>
          <w:bCs/>
          <w:sz w:val="32"/>
          <w:szCs w:val="32"/>
        </w:rPr>
      </w:pPr>
      <w:r w:rsidRPr="00EA3CB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A7E45" wp14:editId="5E468DCE">
            <wp:extent cx="3927944" cy="8428346"/>
            <wp:effectExtent l="0" t="0" r="0" b="0"/>
            <wp:docPr id="17" name="Picture 17" descr="C:\Drive_ITU\assignments\TEST\PROJECT\PaySystem\docs\img\func1_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ive_ITU\assignments\TEST\PROJECT\PaySystem\docs\img\func1_enco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02" cy="84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5FF9269" w:rsidR="00D4086D" w:rsidRPr="00BA5495" w:rsidRDefault="00D4086D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0A2E6B" wp14:editId="2768DAD1">
            <wp:extent cx="3462020" cy="3716676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3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drawing>
          <wp:inline distT="0" distB="0" distL="0" distR="0" wp14:anchorId="296772EA" wp14:editId="42A9AD05">
            <wp:extent cx="3789680" cy="2756512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270" cy="27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 xml:space="preserve">CFG: </w:t>
      </w:r>
    </w:p>
    <w:p w14:paraId="4CDD8255" w14:textId="1F7A12C2" w:rsidR="00D630F1" w:rsidRDefault="004C234E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2E660F" wp14:editId="58A385F8">
            <wp:extent cx="3430890" cy="3729244"/>
            <wp:effectExtent l="0" t="0" r="0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91" cy="37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5C4E30B4" w14:textId="77777777" w:rsidTr="00616C3B">
        <w:trPr>
          <w:trHeight w:val="759"/>
        </w:trPr>
        <w:tc>
          <w:tcPr>
            <w:tcW w:w="846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41972835" w14:textId="77777777" w:rsidTr="00616C3B">
        <w:trPr>
          <w:trHeight w:val="759"/>
        </w:trPr>
        <w:tc>
          <w:tcPr>
            <w:tcW w:w="846" w:type="dxa"/>
          </w:tcPr>
          <w:p w14:paraId="3EAF525E" w14:textId="4A742BE3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E7FFC39" w14:textId="77777777" w:rsidR="00D630F1" w:rsidRDefault="00CE3E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66F7A5FB" w14:textId="59CFD022" w:rsidR="00CE3EF8" w:rsidRPr="00BA5495" w:rsidRDefault="00CE3E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 = </w:t>
            </w:r>
          </w:p>
        </w:tc>
        <w:tc>
          <w:tcPr>
            <w:tcW w:w="1334" w:type="dxa"/>
          </w:tcPr>
          <w:p w14:paraId="45A7731D" w14:textId="3B471B83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43F7ECB6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0DF6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C751B9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F2EB0EA" w14:textId="77777777" w:rsidTr="00616C3B">
        <w:trPr>
          <w:trHeight w:val="759"/>
        </w:trPr>
        <w:tc>
          <w:tcPr>
            <w:tcW w:w="846" w:type="dxa"/>
          </w:tcPr>
          <w:p w14:paraId="5EEE58B6" w14:textId="7474CB73" w:rsidR="00D630F1" w:rsidRPr="00BA5495" w:rsidRDefault="0078271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D630F1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7787094F" w14:textId="77777777" w:rsidR="00B8105A" w:rsidRDefault="00B8105A" w:rsidP="00B8105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78CE27B0" w14:textId="127D1802" w:rsidR="00D630F1" w:rsidRPr="00BA5495" w:rsidRDefault="00B8105A" w:rsidP="00B8105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</w:t>
            </w:r>
          </w:p>
        </w:tc>
        <w:tc>
          <w:tcPr>
            <w:tcW w:w="1334" w:type="dxa"/>
          </w:tcPr>
          <w:p w14:paraId="17D58885" w14:textId="5961C50C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75E31A46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473E5F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4A1C5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31BF3B04" w14:textId="77777777" w:rsidTr="00616C3B">
        <w:trPr>
          <w:trHeight w:val="759"/>
        </w:trPr>
        <w:tc>
          <w:tcPr>
            <w:tcW w:w="846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2A8B9BFA" w14:textId="77777777" w:rsidTr="00616C3B">
        <w:trPr>
          <w:trHeight w:val="759"/>
        </w:trPr>
        <w:tc>
          <w:tcPr>
            <w:tcW w:w="846" w:type="dxa"/>
          </w:tcPr>
          <w:p w14:paraId="1047C84C" w14:textId="2AC43DEC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7189C3EB" w14:textId="77777777" w:rsidR="008F51F8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2CDBB5CC" w14:textId="4D2DFF23" w:rsidR="00D630F1" w:rsidRPr="00BA5495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</w:t>
            </w:r>
          </w:p>
        </w:tc>
        <w:tc>
          <w:tcPr>
            <w:tcW w:w="1334" w:type="dxa"/>
          </w:tcPr>
          <w:p w14:paraId="03DA10B4" w14:textId="0727B355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5FBF88B4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EC4DE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174D7E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35EAB2B" w14:textId="77777777" w:rsidTr="00616C3B">
        <w:trPr>
          <w:trHeight w:val="759"/>
        </w:trPr>
        <w:tc>
          <w:tcPr>
            <w:tcW w:w="846" w:type="dxa"/>
          </w:tcPr>
          <w:p w14:paraId="48EB7E64" w14:textId="31E69252" w:rsidR="00D630F1" w:rsidRPr="00BA5495" w:rsidRDefault="008F51F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84" w:type="dxa"/>
          </w:tcPr>
          <w:p w14:paraId="022363FF" w14:textId="77777777" w:rsidR="008F51F8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0D5CA17E" w14:textId="22BFD26E" w:rsidR="00D630F1" w:rsidRPr="00BA5495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</w:t>
            </w:r>
          </w:p>
        </w:tc>
        <w:tc>
          <w:tcPr>
            <w:tcW w:w="1334" w:type="dxa"/>
          </w:tcPr>
          <w:p w14:paraId="35AC061D" w14:textId="088F1296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237347E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8991ED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40D601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1F852E63" w14:textId="77777777" w:rsidTr="00616C3B">
        <w:trPr>
          <w:trHeight w:val="759"/>
        </w:trPr>
        <w:tc>
          <w:tcPr>
            <w:tcW w:w="846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5768AB18" w14:textId="77777777" w:rsidTr="00616C3B">
        <w:trPr>
          <w:trHeight w:val="759"/>
        </w:trPr>
        <w:tc>
          <w:tcPr>
            <w:tcW w:w="846" w:type="dxa"/>
          </w:tcPr>
          <w:p w14:paraId="53515EA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3AA4DCA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7460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5C56582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0D4219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187C6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59D48573" w14:textId="77777777" w:rsidTr="00616C3B">
        <w:trPr>
          <w:trHeight w:val="759"/>
        </w:trPr>
        <w:tc>
          <w:tcPr>
            <w:tcW w:w="846" w:type="dxa"/>
          </w:tcPr>
          <w:p w14:paraId="65789C58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F12D9FF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41F96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09E89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62CD29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0975CE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0A0FBC9B" w14:textId="0E94ECA8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6EA2A7" wp14:editId="6637750A">
            <wp:extent cx="5732145" cy="374967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7CBC8812" w:rsidR="008E011A" w:rsidRPr="00BA5495" w:rsidRDefault="001F3460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BD1F63" wp14:editId="471F07C6">
            <wp:extent cx="4672330" cy="8863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2_de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lastRenderedPageBreak/>
              <w:t>iLen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0A85DE4" w14:textId="67C076CF" w:rsidR="001F3460" w:rsidRPr="001F3460" w:rsidRDefault="001F3460" w:rsidP="001F3460">
      <w:r w:rsidRPr="001F3460">
        <w:t>https://github.com/openjdk/jdk/blob/master/src/java.base/share/classes/java/io/InputStream.java</w:t>
      </w:r>
    </w:p>
    <w:p w14:paraId="45D3F62B" w14:textId="2618757E" w:rsidR="008E011A" w:rsidRDefault="001F3460" w:rsidP="001F3460">
      <w:r>
        <w:rPr>
          <w:noProof/>
        </w:rPr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2E852A80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994D70A" w14:textId="77777777" w:rsidTr="00616C3B">
        <w:trPr>
          <w:trHeight w:val="759"/>
        </w:trPr>
        <w:tc>
          <w:tcPr>
            <w:tcW w:w="846" w:type="dxa"/>
          </w:tcPr>
          <w:p w14:paraId="45BC4B2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39C5B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07CB2F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AEB198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83F41C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CB96F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66C08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502C330B" w14:textId="77777777" w:rsidTr="00616C3B">
        <w:trPr>
          <w:trHeight w:val="759"/>
        </w:trPr>
        <w:tc>
          <w:tcPr>
            <w:tcW w:w="846" w:type="dxa"/>
          </w:tcPr>
          <w:p w14:paraId="0E0A9BD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80833B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DB57D7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69B846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733C14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78ABAC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32ADCB94" w14:textId="77777777" w:rsidTr="00616C3B">
        <w:trPr>
          <w:trHeight w:val="759"/>
        </w:trPr>
        <w:tc>
          <w:tcPr>
            <w:tcW w:w="846" w:type="dxa"/>
          </w:tcPr>
          <w:p w14:paraId="4AAF032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71937C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D7CA44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B633D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EFC45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4BA2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067ADBA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480A4E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7BDB7248" w14:textId="77777777" w:rsidTr="00616C3B">
        <w:trPr>
          <w:trHeight w:val="759"/>
        </w:trPr>
        <w:tc>
          <w:tcPr>
            <w:tcW w:w="846" w:type="dxa"/>
          </w:tcPr>
          <w:p w14:paraId="464397D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A263150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63E81B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703E18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AF12A1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0E90AB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4D4EF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057C19EE" w14:textId="77777777" w:rsidTr="00616C3B">
        <w:trPr>
          <w:trHeight w:val="759"/>
        </w:trPr>
        <w:tc>
          <w:tcPr>
            <w:tcW w:w="846" w:type="dxa"/>
          </w:tcPr>
          <w:p w14:paraId="2CBC2D7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A290B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39A670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56FB8A1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A0AFC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74CA2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A4A4CCF" w14:textId="77777777" w:rsidTr="00616C3B">
        <w:trPr>
          <w:trHeight w:val="759"/>
        </w:trPr>
        <w:tc>
          <w:tcPr>
            <w:tcW w:w="846" w:type="dxa"/>
          </w:tcPr>
          <w:p w14:paraId="04FB7856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E44298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7FAC37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A2888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018473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E706E7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714D8E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18B92ECF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E5983FB" w14:textId="77777777" w:rsidTr="00616C3B">
        <w:trPr>
          <w:trHeight w:val="759"/>
        </w:trPr>
        <w:tc>
          <w:tcPr>
            <w:tcW w:w="846" w:type="dxa"/>
          </w:tcPr>
          <w:p w14:paraId="1345761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AD047B7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35C1EE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019910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FDE8E7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80C56E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C6EB66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6025023E" w14:textId="77777777" w:rsidTr="00616C3B">
        <w:trPr>
          <w:trHeight w:val="759"/>
        </w:trPr>
        <w:tc>
          <w:tcPr>
            <w:tcW w:w="846" w:type="dxa"/>
          </w:tcPr>
          <w:p w14:paraId="7B29354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6EE0A2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5089C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65EA5CD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80B9AE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042DCF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1998C7F" w14:textId="77777777" w:rsidTr="00616C3B">
        <w:trPr>
          <w:trHeight w:val="759"/>
        </w:trPr>
        <w:tc>
          <w:tcPr>
            <w:tcW w:w="846" w:type="dxa"/>
          </w:tcPr>
          <w:p w14:paraId="06D3FC0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78B43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6AA7999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ABC4BB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B169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329C0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A8001FA" w14:textId="77777777" w:rsidR="008E011A" w:rsidRPr="00BA5495" w:rsidRDefault="008E011A" w:rsidP="00D630F1">
      <w:pPr>
        <w:pStyle w:val="BodyText"/>
        <w:rPr>
          <w:rFonts w:cstheme="majorBidi"/>
        </w:rPr>
      </w:pPr>
    </w:p>
    <w:p w14:paraId="612BE711" w14:textId="30E5CFC9" w:rsidR="00D630F1" w:rsidRDefault="00D630F1" w:rsidP="004B17F0">
      <w:pPr>
        <w:pStyle w:val="BodyText"/>
        <w:rPr>
          <w:rFonts w:cstheme="majorBidi"/>
        </w:rPr>
      </w:pPr>
    </w:p>
    <w:p w14:paraId="7B6116BA" w14:textId="56B1CD10" w:rsidR="00E34E4C" w:rsidRDefault="00E34E4C" w:rsidP="004B17F0">
      <w:pPr>
        <w:pStyle w:val="BodyText"/>
        <w:rPr>
          <w:rFonts w:cstheme="majorBidi"/>
        </w:rPr>
      </w:pPr>
    </w:p>
    <w:p w14:paraId="7E14C370" w14:textId="7D9A9DB7" w:rsidR="00E34E4C" w:rsidRDefault="00E34E4C" w:rsidP="004B17F0">
      <w:pPr>
        <w:pStyle w:val="BodyText"/>
        <w:rPr>
          <w:rFonts w:cstheme="majorBidi"/>
        </w:rPr>
      </w:pPr>
    </w:p>
    <w:p w14:paraId="2FA16367" w14:textId="5D6F2BE0" w:rsidR="00E34E4C" w:rsidRDefault="00E34E4C" w:rsidP="004B17F0">
      <w:pPr>
        <w:pStyle w:val="BodyText"/>
        <w:rPr>
          <w:rFonts w:cstheme="majorBidi"/>
        </w:rPr>
      </w:pPr>
    </w:p>
    <w:p w14:paraId="0CF318D4" w14:textId="650C386F" w:rsidR="00E34E4C" w:rsidRDefault="00E34E4C" w:rsidP="004B17F0">
      <w:pPr>
        <w:pStyle w:val="BodyText"/>
        <w:rPr>
          <w:rFonts w:cstheme="majorBidi"/>
        </w:rPr>
      </w:pPr>
    </w:p>
    <w:p w14:paraId="20DDD5BD" w14:textId="795D7E36" w:rsidR="00E34E4C" w:rsidRDefault="00E34E4C" w:rsidP="004B17F0">
      <w:pPr>
        <w:pStyle w:val="BodyText"/>
        <w:rPr>
          <w:rFonts w:cstheme="majorBidi"/>
        </w:rPr>
      </w:pPr>
    </w:p>
    <w:p w14:paraId="12BFD38F" w14:textId="6423C4D4" w:rsidR="00E34E4C" w:rsidRDefault="00E34E4C" w:rsidP="004B17F0">
      <w:pPr>
        <w:pStyle w:val="BodyText"/>
        <w:rPr>
          <w:rFonts w:cstheme="majorBidi"/>
        </w:rPr>
      </w:pPr>
    </w:p>
    <w:p w14:paraId="4B42D57A" w14:textId="5E0488B4" w:rsidR="00E34E4C" w:rsidRDefault="00E34E4C" w:rsidP="004B17F0">
      <w:pPr>
        <w:pStyle w:val="BodyText"/>
        <w:rPr>
          <w:rFonts w:cstheme="majorBidi"/>
        </w:rPr>
      </w:pPr>
    </w:p>
    <w:p w14:paraId="6EFD43FE" w14:textId="77777777" w:rsidR="00E34E4C" w:rsidRDefault="00E34E4C" w:rsidP="004B17F0">
      <w:pPr>
        <w:pStyle w:val="BodyText"/>
        <w:rPr>
          <w:rFonts w:cstheme="majorBidi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</w:t>
            </w:r>
            <w:r>
              <w:rPr>
                <w:szCs w:val="24"/>
              </w:rPr>
              <w:t>7</w:t>
            </w:r>
            <w:r>
              <w:rPr>
                <w:szCs w:val="24"/>
              </w:rPr>
              <w:t>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>
              <w:rPr>
                <w:szCs w:val="24"/>
              </w:rPr>
              <w:t>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>
              <w:rPr>
                <w:szCs w:val="24"/>
              </w:rPr>
              <w:t>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</w:t>
            </w:r>
            <w:r>
              <w:rPr>
                <w:szCs w:val="24"/>
              </w:rPr>
              <w:t>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</w:t>
            </w:r>
            <w:r>
              <w:rPr>
                <w:szCs w:val="24"/>
              </w:rPr>
              <w:t>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48C80FA" w14:textId="047034F4" w:rsidR="007D406C" w:rsidRPr="00BA5495" w:rsidRDefault="007D406C" w:rsidP="007D406C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3CDFDF" w14:textId="77777777" w:rsidR="007D406C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653AD1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</w:p>
    <w:p w14:paraId="2D8E1E5F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02FF010" w14:textId="77777777" w:rsidR="007D406C" w:rsidRPr="00BA5495" w:rsidRDefault="007D406C" w:rsidP="007D406C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A196F95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2FF0FEBB" w14:textId="77777777" w:rsidTr="00616C3B">
        <w:trPr>
          <w:trHeight w:val="759"/>
        </w:trPr>
        <w:tc>
          <w:tcPr>
            <w:tcW w:w="846" w:type="dxa"/>
          </w:tcPr>
          <w:p w14:paraId="0CDA4B7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8E181B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3F91A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4C3CFA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702B3B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B4DF6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EB322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461C74F4" w14:textId="77777777" w:rsidTr="00616C3B">
        <w:trPr>
          <w:trHeight w:val="759"/>
        </w:trPr>
        <w:tc>
          <w:tcPr>
            <w:tcW w:w="846" w:type="dxa"/>
          </w:tcPr>
          <w:p w14:paraId="4B69149D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948AC3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403AA6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BABEA08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D3E27D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48B7BE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20892294" w14:textId="77777777" w:rsidTr="00616C3B">
        <w:trPr>
          <w:trHeight w:val="759"/>
        </w:trPr>
        <w:tc>
          <w:tcPr>
            <w:tcW w:w="846" w:type="dxa"/>
          </w:tcPr>
          <w:p w14:paraId="4CBF850A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A5FA6A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891C3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0CA27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CC11DC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A0026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005697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5006BBFE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3E816F41" w14:textId="77777777" w:rsidTr="00616C3B">
        <w:trPr>
          <w:trHeight w:val="759"/>
        </w:trPr>
        <w:tc>
          <w:tcPr>
            <w:tcW w:w="846" w:type="dxa"/>
          </w:tcPr>
          <w:p w14:paraId="2D66D0A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C5F2DD2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A6DB00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D05BA4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FC729A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696B893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33BA5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2B5083AF" w14:textId="77777777" w:rsidTr="00616C3B">
        <w:trPr>
          <w:trHeight w:val="759"/>
        </w:trPr>
        <w:tc>
          <w:tcPr>
            <w:tcW w:w="846" w:type="dxa"/>
          </w:tcPr>
          <w:p w14:paraId="0695F8EB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7AFCD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431AD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069E700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9CFC19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43BA5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ACB6581" w14:textId="77777777" w:rsidTr="00616C3B">
        <w:trPr>
          <w:trHeight w:val="759"/>
        </w:trPr>
        <w:tc>
          <w:tcPr>
            <w:tcW w:w="846" w:type="dxa"/>
          </w:tcPr>
          <w:p w14:paraId="4AD88F97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109647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060873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31372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1DC70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2686A8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801E300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1B6E4873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0621BD44" w14:textId="77777777" w:rsidTr="00616C3B">
        <w:trPr>
          <w:trHeight w:val="759"/>
        </w:trPr>
        <w:tc>
          <w:tcPr>
            <w:tcW w:w="846" w:type="dxa"/>
          </w:tcPr>
          <w:p w14:paraId="70DE2842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15BB6CEE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24EB12A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FEF75C5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085D46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932DC2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F34580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18471983" w14:textId="77777777" w:rsidTr="00616C3B">
        <w:trPr>
          <w:trHeight w:val="759"/>
        </w:trPr>
        <w:tc>
          <w:tcPr>
            <w:tcW w:w="846" w:type="dxa"/>
          </w:tcPr>
          <w:p w14:paraId="5766A06F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725AE2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B96A9E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00719B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213491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E79B8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82A0C02" w14:textId="77777777" w:rsidTr="00616C3B">
        <w:trPr>
          <w:trHeight w:val="759"/>
        </w:trPr>
        <w:tc>
          <w:tcPr>
            <w:tcW w:w="846" w:type="dxa"/>
          </w:tcPr>
          <w:p w14:paraId="7AAA6D49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72F7A4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3732A9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435EE9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0F344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65579B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39"/>
      <w:footerReference w:type="default" r:id="rId40"/>
      <w:footerReference w:type="first" r:id="rId41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33E22" w14:textId="77777777" w:rsidR="005E0C92" w:rsidRDefault="005E0C92">
      <w:r>
        <w:separator/>
      </w:r>
    </w:p>
  </w:endnote>
  <w:endnote w:type="continuationSeparator" w:id="0">
    <w:p w14:paraId="727DAFE2" w14:textId="77777777" w:rsidR="005E0C92" w:rsidRDefault="005E0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5D1E4F" w:rsidRDefault="005D1E4F">
    <w:pPr>
      <w:pStyle w:val="Footer"/>
    </w:pPr>
  </w:p>
  <w:p w14:paraId="2FB4C4BA" w14:textId="77777777" w:rsidR="005D1E4F" w:rsidRPr="006E7BF2" w:rsidRDefault="005D1E4F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5D1E4F" w:rsidRDefault="005D1E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5D1E4F" w:rsidRDefault="005D1E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5D1E4F" w:rsidRDefault="005D1E4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5D1E4F" w:rsidRDefault="005D1E4F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5D1E4F" w:rsidRDefault="005D1E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00940" w14:textId="77777777" w:rsidR="005E0C92" w:rsidRDefault="005E0C92">
      <w:r>
        <w:separator/>
      </w:r>
    </w:p>
  </w:footnote>
  <w:footnote w:type="continuationSeparator" w:id="0">
    <w:p w14:paraId="46786D99" w14:textId="77777777" w:rsidR="005E0C92" w:rsidRDefault="005E0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DE9"/>
    <w:rsid w:val="00167B71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7EA2"/>
    <w:rsid w:val="002712E1"/>
    <w:rsid w:val="002719D6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51F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073B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2FBF"/>
    <w:rsid w:val="00B742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2877"/>
    <w:rsid w:val="00DD4CB6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4187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E57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A0A97-6457-44EA-929D-DF53C94FD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361</TotalTime>
  <Pages>27</Pages>
  <Words>1775</Words>
  <Characters>10121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11873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134</cp:revision>
  <cp:lastPrinted>2021-03-16T08:45:00Z</cp:lastPrinted>
  <dcterms:created xsi:type="dcterms:W3CDTF">2021-03-16T08:41:00Z</dcterms:created>
  <dcterms:modified xsi:type="dcterms:W3CDTF">2021-04-25T12:38:00Z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