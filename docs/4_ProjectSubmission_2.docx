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61B358D1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461DFE" w:rsidRDefault="00461DFE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461DFE" w:rsidRPr="00461DFE" w:rsidRDefault="00BA5495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461DFE" w:rsidRDefault="00461DFE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461DFE" w:rsidRPr="00461DFE" w:rsidRDefault="00BA5495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1A224D" w:rsidRPr="00BA5495">
        <w:rPr>
          <w:rFonts w:cstheme="majorBidi"/>
          <w:b/>
          <w:bCs/>
          <w:color w:val="000000"/>
        </w:rPr>
        <w:t xml:space="preserve">Person Z        </w:t>
      </w:r>
      <w:r w:rsidR="00656540" w:rsidRPr="00BA5495">
        <w:rPr>
          <w:rFonts w:cstheme="majorBidi"/>
          <w:color w:val="000000"/>
        </w:rPr>
        <w:t>BSCSX</w:t>
      </w:r>
      <w:r w:rsidR="001A224D" w:rsidRPr="00BA5495">
        <w:rPr>
          <w:rFonts w:cstheme="majorBidi"/>
          <w:color w:val="000000"/>
        </w:rPr>
        <w:t>XXXX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656540" w:rsidRDefault="0065654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6C583B" w:rsidRPr="001A224D" w:rsidRDefault="006C583B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 w:rsidR="00656540"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656540"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6C583B" w:rsidRDefault="0065654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6C583B" w:rsidRPr="001A224D" w:rsidRDefault="006C583B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656540" w:rsidRDefault="0065654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6C583B" w:rsidRPr="001A224D" w:rsidRDefault="006C583B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 w:rsidR="00656540"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 w:rsidR="00656540"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6C583B" w:rsidRDefault="0065654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6C583B" w:rsidRPr="001A224D" w:rsidRDefault="006C583B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7260A0" w:rsidRDefault="007260A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7260A0" w:rsidRPr="00461DFE" w:rsidRDefault="007260A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7260A0" w:rsidRDefault="007260A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7260A0" w:rsidRPr="00461DFE" w:rsidRDefault="007260A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</w:t>
      </w:r>
      <w:r w:rsidRPr="00BA5495">
        <w:rPr>
          <w:rFonts w:cstheme="majorBidi"/>
        </w:rPr>
        <w:t xml:space="preserve">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bookmarkStart w:id="1" w:name="_GoBack"/>
      <w:bookmarkEnd w:id="1"/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2" w:name="_Toc525827326"/>
      <w:r w:rsidRPr="00BA5495">
        <w:lastRenderedPageBreak/>
        <w:t>White-Box Testing</w:t>
      </w:r>
    </w:p>
    <w:p w14:paraId="37906CC0" w14:textId="041DEEA2" w:rsidR="00461DFE" w:rsidRPr="00BA5495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6CE1FADF" w14:textId="6E418AA5" w:rsidR="00AE77D7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2"/>
      <w:r w:rsidR="004B17F0" w:rsidRPr="00BA5495">
        <w:rPr>
          <w:b/>
          <w:bCs/>
          <w:sz w:val="32"/>
          <w:szCs w:val="32"/>
        </w:rPr>
        <w:t xml:space="preserve"> </w:t>
      </w:r>
    </w:p>
    <w:p w14:paraId="6370CEA8" w14:textId="4FEF8F40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source code here.</w:t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230185A1" w14:textId="41532445" w:rsidR="00461DFE" w:rsidRPr="00BA5495" w:rsidRDefault="004B17F0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026CA0">
        <w:trPr>
          <w:trHeight w:val="759"/>
        </w:trPr>
        <w:tc>
          <w:tcPr>
            <w:tcW w:w="846" w:type="dxa"/>
          </w:tcPr>
          <w:p w14:paraId="2ABDC2AB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CE1E4C0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111704C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50DBF37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B6D963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29ACA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026CA0">
        <w:trPr>
          <w:trHeight w:val="759"/>
        </w:trPr>
        <w:tc>
          <w:tcPr>
            <w:tcW w:w="846" w:type="dxa"/>
          </w:tcPr>
          <w:p w14:paraId="3E53FB3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6D8894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C163F28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81B260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6A50CB4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4E52ABC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7CC464A8" w14:textId="77777777" w:rsidTr="00026CA0">
        <w:trPr>
          <w:trHeight w:val="759"/>
        </w:trPr>
        <w:tc>
          <w:tcPr>
            <w:tcW w:w="846" w:type="dxa"/>
          </w:tcPr>
          <w:p w14:paraId="2D295FC2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74B739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49E20BB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5A543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15E8BB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23BADC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8BC7473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0CC1559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05BF2AB" w14:textId="77777777" w:rsidR="004B17F0" w:rsidRPr="00BA5495" w:rsidRDefault="004B17F0" w:rsidP="004B17F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2793CD9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020298B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77777777" w:rsidR="004B17F0" w:rsidRPr="00BA5495" w:rsidRDefault="004B17F0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2729DCA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1C2479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CB02AD8" w14:textId="2E5FC148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D688818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E39E293" w14:textId="77777777" w:rsidR="004B17F0" w:rsidRPr="00BA5495" w:rsidRDefault="004B17F0" w:rsidP="004B17F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026CA0">
        <w:trPr>
          <w:trHeight w:val="759"/>
        </w:trPr>
        <w:tc>
          <w:tcPr>
            <w:tcW w:w="846" w:type="dxa"/>
          </w:tcPr>
          <w:p w14:paraId="1684A9F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A7A6729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4D493B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A32DA9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BF9E01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C1807B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48ACA16" w14:textId="77777777" w:rsidTr="00026CA0">
        <w:trPr>
          <w:trHeight w:val="759"/>
        </w:trPr>
        <w:tc>
          <w:tcPr>
            <w:tcW w:w="846" w:type="dxa"/>
          </w:tcPr>
          <w:p w14:paraId="2D371EE7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6A93EA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5D452E3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7C86AA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D46E41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3A88F3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16108AD6" w14:textId="77777777" w:rsidTr="00026CA0">
        <w:trPr>
          <w:trHeight w:val="759"/>
        </w:trPr>
        <w:tc>
          <w:tcPr>
            <w:tcW w:w="846" w:type="dxa"/>
          </w:tcPr>
          <w:p w14:paraId="2B775BB3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D05B43A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DFD28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9BC354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1A16254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746114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3AE23E8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source code here.</w:t>
      </w:r>
    </w:p>
    <w:p w14:paraId="7AA476AF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26A1E13" w14:textId="77777777" w:rsidR="003A5E6A" w:rsidRPr="00BA5495" w:rsidRDefault="003A5E6A" w:rsidP="003A5E6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C10742E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8B9598E" w14:textId="77777777" w:rsidTr="00026CA0">
        <w:trPr>
          <w:trHeight w:val="759"/>
        </w:trPr>
        <w:tc>
          <w:tcPr>
            <w:tcW w:w="846" w:type="dxa"/>
          </w:tcPr>
          <w:p w14:paraId="6E45C1C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528E56A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CF5C470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B7DC79E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35FC47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0057A0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026CA0">
        <w:trPr>
          <w:trHeight w:val="759"/>
        </w:trPr>
        <w:tc>
          <w:tcPr>
            <w:tcW w:w="846" w:type="dxa"/>
          </w:tcPr>
          <w:p w14:paraId="79AD9179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2B2B69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D13540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8CACCD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4CDF6E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C870D1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14C99D6A" w14:textId="77777777" w:rsidTr="00026CA0">
        <w:trPr>
          <w:trHeight w:val="759"/>
        </w:trPr>
        <w:tc>
          <w:tcPr>
            <w:tcW w:w="846" w:type="dxa"/>
          </w:tcPr>
          <w:p w14:paraId="305043E7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249B2E3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0606A4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DD93DD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22749F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4D33D1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85F3AB" w14:textId="77777777" w:rsidTr="00026CA0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7969393" w14:textId="77777777" w:rsidTr="00026CA0">
        <w:trPr>
          <w:trHeight w:val="759"/>
        </w:trPr>
        <w:tc>
          <w:tcPr>
            <w:tcW w:w="846" w:type="dxa"/>
          </w:tcPr>
          <w:p w14:paraId="18E1CA54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91BBEE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876605B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05B59C0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B8EFAA9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32EC0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3F70FCC9" w14:textId="77777777" w:rsidTr="00026CA0">
        <w:trPr>
          <w:trHeight w:val="759"/>
        </w:trPr>
        <w:tc>
          <w:tcPr>
            <w:tcW w:w="846" w:type="dxa"/>
          </w:tcPr>
          <w:p w14:paraId="16A85AFA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3B6E3DD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A507439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B87678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9A8D90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835B516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526A5FD8" w14:textId="77777777" w:rsidTr="00026CA0">
        <w:trPr>
          <w:trHeight w:val="759"/>
        </w:trPr>
        <w:tc>
          <w:tcPr>
            <w:tcW w:w="846" w:type="dxa"/>
          </w:tcPr>
          <w:p w14:paraId="4B9EF152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B9CB473" w14:textId="77777777" w:rsidR="003A5E6A" w:rsidRPr="00BA5495" w:rsidRDefault="003A5E6A" w:rsidP="00026CA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5C37B9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76830B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17115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4FC30F6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026CA0">
        <w:trPr>
          <w:trHeight w:val="759"/>
        </w:trPr>
        <w:tc>
          <w:tcPr>
            <w:tcW w:w="846" w:type="dxa"/>
          </w:tcPr>
          <w:p w14:paraId="55EBCCB1" w14:textId="77777777" w:rsidR="003A5E6A" w:rsidRPr="00BA5495" w:rsidRDefault="003A5E6A" w:rsidP="00026CA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218795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FF4E78A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1634B2F" w14:textId="77777777" w:rsidR="003A5E6A" w:rsidRPr="00BA5495" w:rsidRDefault="003A5E6A" w:rsidP="00026CA0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830CE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1850371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  <w:tr w:rsidR="003A5E6A" w:rsidRPr="00BA5495" w14:paraId="4D070C43" w14:textId="77777777" w:rsidTr="00026CA0">
        <w:trPr>
          <w:trHeight w:val="759"/>
        </w:trPr>
        <w:tc>
          <w:tcPr>
            <w:tcW w:w="846" w:type="dxa"/>
          </w:tcPr>
          <w:p w14:paraId="79C8A20B" w14:textId="77777777" w:rsidR="003A5E6A" w:rsidRPr="00BA5495" w:rsidRDefault="003A5E6A" w:rsidP="00026CA0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FD85AC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8FDCCC2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BA50DEF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6147367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99BE758" w14:textId="77777777" w:rsidR="003A5E6A" w:rsidRPr="00BA5495" w:rsidRDefault="003A5E6A" w:rsidP="00026CA0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19E6BF5" w14:textId="6BFF184A" w:rsidR="00FD47BA" w:rsidRPr="00BA5495" w:rsidRDefault="00FD47BA" w:rsidP="004B17F0">
      <w:pPr>
        <w:pStyle w:val="BodyText"/>
        <w:rPr>
          <w:rFonts w:cstheme="majorBidi"/>
        </w:rPr>
      </w:pPr>
    </w:p>
    <w:p w14:paraId="3453C01A" w14:textId="77777777" w:rsidR="009C74A0" w:rsidRPr="00BA5495" w:rsidRDefault="009C74A0" w:rsidP="004B17F0">
      <w:pPr>
        <w:pStyle w:val="BodyText"/>
        <w:rPr>
          <w:rFonts w:cstheme="majorBidi"/>
        </w:rPr>
      </w:pPr>
    </w:p>
    <w:sectPr w:rsidR="009C74A0" w:rsidRPr="00BA5495" w:rsidSect="00701921">
      <w:footerReference w:type="even" r:id="rId28"/>
      <w:footerReference w:type="default" r:id="rId29"/>
      <w:footerReference w:type="first" r:id="rId30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EDF410" w14:textId="77777777" w:rsidR="00FC6F7B" w:rsidRDefault="00FC6F7B">
      <w:r>
        <w:separator/>
      </w:r>
    </w:p>
  </w:endnote>
  <w:endnote w:type="continuationSeparator" w:id="0">
    <w:p w14:paraId="52C84F65" w14:textId="77777777" w:rsidR="00FC6F7B" w:rsidRDefault="00FC6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12444" w14:textId="763F6597" w:rsidR="00731DEB" w:rsidRDefault="00731DEB">
    <w:pPr>
      <w:pStyle w:val="Footer"/>
    </w:pPr>
  </w:p>
  <w:p w14:paraId="2FB4C4BA" w14:textId="77777777" w:rsidR="006C583B" w:rsidRPr="006E7BF2" w:rsidRDefault="006C583B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2777" w14:textId="77777777" w:rsidR="006C583B" w:rsidRDefault="006C5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6C583B" w:rsidRDefault="006C583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7260A0" w:rsidRDefault="007260A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2FF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BFF99E" w14:textId="12143036" w:rsidR="006C583B" w:rsidRDefault="006C583B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8FC34" w14:textId="77777777" w:rsidR="006C583B" w:rsidRDefault="006C58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89658A" w14:textId="77777777" w:rsidR="00FC6F7B" w:rsidRDefault="00FC6F7B">
      <w:r>
        <w:separator/>
      </w:r>
    </w:p>
  </w:footnote>
  <w:footnote w:type="continuationSeparator" w:id="0">
    <w:p w14:paraId="0C94CDEF" w14:textId="77777777" w:rsidR="00FC6F7B" w:rsidRDefault="00FC6F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D6"/>
    <w:rsid w:val="00001075"/>
    <w:rsid w:val="00001BB1"/>
    <w:rsid w:val="00002A37"/>
    <w:rsid w:val="00002AFE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1BE7"/>
    <w:rsid w:val="00021D99"/>
    <w:rsid w:val="00023B6B"/>
    <w:rsid w:val="0002477F"/>
    <w:rsid w:val="00024B9D"/>
    <w:rsid w:val="000253DC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C2092"/>
    <w:rsid w:val="000C22F5"/>
    <w:rsid w:val="000C713B"/>
    <w:rsid w:val="000D212C"/>
    <w:rsid w:val="000D4126"/>
    <w:rsid w:val="000D45FB"/>
    <w:rsid w:val="000D5ECC"/>
    <w:rsid w:val="000D79F0"/>
    <w:rsid w:val="000E1B8E"/>
    <w:rsid w:val="000E1E83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AA8"/>
    <w:rsid w:val="0013668C"/>
    <w:rsid w:val="00136779"/>
    <w:rsid w:val="001367AC"/>
    <w:rsid w:val="00137E43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D7A"/>
    <w:rsid w:val="0015772E"/>
    <w:rsid w:val="001619E2"/>
    <w:rsid w:val="00162FEB"/>
    <w:rsid w:val="00164022"/>
    <w:rsid w:val="00167B71"/>
    <w:rsid w:val="001743F8"/>
    <w:rsid w:val="00176D5A"/>
    <w:rsid w:val="00177B26"/>
    <w:rsid w:val="0018412A"/>
    <w:rsid w:val="0018424D"/>
    <w:rsid w:val="0018485C"/>
    <w:rsid w:val="00185E5D"/>
    <w:rsid w:val="00186957"/>
    <w:rsid w:val="00191114"/>
    <w:rsid w:val="001917DE"/>
    <w:rsid w:val="00194E10"/>
    <w:rsid w:val="00196CB6"/>
    <w:rsid w:val="00196CD9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7E44"/>
    <w:rsid w:val="001F139E"/>
    <w:rsid w:val="001F159A"/>
    <w:rsid w:val="001F2EE9"/>
    <w:rsid w:val="001F47DA"/>
    <w:rsid w:val="001F6C0D"/>
    <w:rsid w:val="001F75D6"/>
    <w:rsid w:val="001F799E"/>
    <w:rsid w:val="00201098"/>
    <w:rsid w:val="00202789"/>
    <w:rsid w:val="00204B93"/>
    <w:rsid w:val="00204CB3"/>
    <w:rsid w:val="0020502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55F8"/>
    <w:rsid w:val="00266B50"/>
    <w:rsid w:val="00267EA2"/>
    <w:rsid w:val="002712E1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7264"/>
    <w:rsid w:val="00287F4F"/>
    <w:rsid w:val="00290690"/>
    <w:rsid w:val="00291477"/>
    <w:rsid w:val="00291984"/>
    <w:rsid w:val="00291E33"/>
    <w:rsid w:val="002933DF"/>
    <w:rsid w:val="002936B4"/>
    <w:rsid w:val="00294B47"/>
    <w:rsid w:val="00294F69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ED0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7EDD"/>
    <w:rsid w:val="00600BDA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5489"/>
    <w:rsid w:val="006160A7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7BF2"/>
    <w:rsid w:val="006F01EC"/>
    <w:rsid w:val="006F0C10"/>
    <w:rsid w:val="006F3650"/>
    <w:rsid w:val="007016BD"/>
    <w:rsid w:val="00701921"/>
    <w:rsid w:val="0070201B"/>
    <w:rsid w:val="007064D5"/>
    <w:rsid w:val="007070D0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2FFE"/>
    <w:rsid w:val="00774E93"/>
    <w:rsid w:val="00775CA3"/>
    <w:rsid w:val="00780979"/>
    <w:rsid w:val="00784016"/>
    <w:rsid w:val="0078447A"/>
    <w:rsid w:val="0078794F"/>
    <w:rsid w:val="007913F6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B17"/>
    <w:rsid w:val="007C0C07"/>
    <w:rsid w:val="007C2633"/>
    <w:rsid w:val="007C2A71"/>
    <w:rsid w:val="007C53C3"/>
    <w:rsid w:val="007C752C"/>
    <w:rsid w:val="007D0133"/>
    <w:rsid w:val="007D08C7"/>
    <w:rsid w:val="007D0EA9"/>
    <w:rsid w:val="007D23ED"/>
    <w:rsid w:val="007D3038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C73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B0746"/>
    <w:rsid w:val="008B0836"/>
    <w:rsid w:val="008B12B7"/>
    <w:rsid w:val="008B1AD5"/>
    <w:rsid w:val="008B1E39"/>
    <w:rsid w:val="008B33C0"/>
    <w:rsid w:val="008B3C8E"/>
    <w:rsid w:val="008B3D07"/>
    <w:rsid w:val="008B4DDD"/>
    <w:rsid w:val="008B4DFC"/>
    <w:rsid w:val="008B673E"/>
    <w:rsid w:val="008B7152"/>
    <w:rsid w:val="008C4251"/>
    <w:rsid w:val="008C74EB"/>
    <w:rsid w:val="008C789B"/>
    <w:rsid w:val="008D12D9"/>
    <w:rsid w:val="008D3C1E"/>
    <w:rsid w:val="008D3EF5"/>
    <w:rsid w:val="008D73FC"/>
    <w:rsid w:val="008D7485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164F"/>
    <w:rsid w:val="009B25C0"/>
    <w:rsid w:val="009B5986"/>
    <w:rsid w:val="009B6319"/>
    <w:rsid w:val="009B7211"/>
    <w:rsid w:val="009C2A3A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DD3"/>
    <w:rsid w:val="00A86F1B"/>
    <w:rsid w:val="00A91489"/>
    <w:rsid w:val="00A9305B"/>
    <w:rsid w:val="00A9404D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323C"/>
    <w:rsid w:val="00B34454"/>
    <w:rsid w:val="00B35519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42EA"/>
    <w:rsid w:val="00B755D3"/>
    <w:rsid w:val="00B767DB"/>
    <w:rsid w:val="00B80155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709F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4FA4"/>
    <w:rsid w:val="00C2598B"/>
    <w:rsid w:val="00C26807"/>
    <w:rsid w:val="00C2761D"/>
    <w:rsid w:val="00C27F4E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2537"/>
    <w:rsid w:val="00CD34E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4991"/>
    <w:rsid w:val="00CE61DD"/>
    <w:rsid w:val="00CE66F8"/>
    <w:rsid w:val="00CE704E"/>
    <w:rsid w:val="00CE7777"/>
    <w:rsid w:val="00CF324C"/>
    <w:rsid w:val="00CF6007"/>
    <w:rsid w:val="00CF73C5"/>
    <w:rsid w:val="00CF74DC"/>
    <w:rsid w:val="00D01EAE"/>
    <w:rsid w:val="00D022FE"/>
    <w:rsid w:val="00D0622E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D89"/>
    <w:rsid w:val="00E62738"/>
    <w:rsid w:val="00E62A48"/>
    <w:rsid w:val="00E62D60"/>
    <w:rsid w:val="00E64062"/>
    <w:rsid w:val="00E6471E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A1B41"/>
    <w:rsid w:val="00EA36E7"/>
    <w:rsid w:val="00EA3F6D"/>
    <w:rsid w:val="00EA534A"/>
    <w:rsid w:val="00EA6419"/>
    <w:rsid w:val="00EA6718"/>
    <w:rsid w:val="00EA7F7D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CB0"/>
    <w:rsid w:val="00F603E4"/>
    <w:rsid w:val="00F62D18"/>
    <w:rsid w:val="00F62F84"/>
    <w:rsid w:val="00F63375"/>
    <w:rsid w:val="00F63E83"/>
    <w:rsid w:val="00F64FBE"/>
    <w:rsid w:val="00F65435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F6790C-B33E-482B-94F3-832913B92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01018363.dot</Template>
  <TotalTime>60</TotalTime>
  <Pages>8</Pages>
  <Words>570</Words>
  <Characters>3249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Power Optimization of a Channel Coder adapted for WSN</vt:lpstr>
      <vt:lpstr>Power Optimization of a Channel Coder adapted for WSN</vt:lpstr>
    </vt:vector>
  </TitlesOfParts>
  <Manager/>
  <Company>Mentor Graphics</Company>
  <LinksUpToDate>false</LinksUpToDate>
  <CharactersWithSpaces>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Hasan, Danish</cp:lastModifiedBy>
  <cp:revision>3</cp:revision>
  <cp:lastPrinted>2021-03-16T08:45:00Z</cp:lastPrinted>
  <dcterms:created xsi:type="dcterms:W3CDTF">2021-03-16T08:41:00Z</dcterms:created>
  <dcterms:modified xsi:type="dcterms:W3CDTF">2021-04-22T21:22:00Z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