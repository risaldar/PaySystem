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461DFE" w:rsidRDefault="00461DFE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461DFE" w:rsidRPr="00461DFE" w:rsidRDefault="00BA5495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461DFE" w:rsidRDefault="00461DFE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461DFE" w:rsidRPr="00461DFE" w:rsidRDefault="00BA5495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656540" w:rsidRDefault="0065654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6C583B" w:rsidRPr="001A224D" w:rsidRDefault="006C583B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 w:rsidR="00656540"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656540"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6C583B" w:rsidRDefault="00656540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6C583B" w:rsidRPr="001A224D" w:rsidRDefault="006C583B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656540" w:rsidRDefault="0065654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6C583B" w:rsidRPr="001A224D" w:rsidRDefault="006C583B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 w:rsidR="00656540"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 w:rsidR="00656540"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6C583B" w:rsidRDefault="00656540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6C583B" w:rsidRPr="001A224D" w:rsidRDefault="006C583B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bookmarkStart w:id="0" w:name="_Toc69466556"/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7260A0" w:rsidRDefault="007260A0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7260A0" w:rsidRPr="00461DFE" w:rsidRDefault="007260A0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7260A0" w:rsidRDefault="007260A0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11="http://schemas.microsoft.com/office/drawing/2016/11/main" r:i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7260A0" w:rsidRPr="00461DFE" w:rsidRDefault="007260A0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2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3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4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5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9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63BD49A3" w:rsidR="00EA3CB6" w:rsidRDefault="00EA3CB6" w:rsidP="00EA3CB6">
      <w:pPr>
        <w:pStyle w:val="BodyText"/>
        <w:jc w:val="center"/>
        <w:rPr>
          <w:b/>
          <w:bCs/>
          <w:sz w:val="32"/>
          <w:szCs w:val="32"/>
        </w:rPr>
      </w:pPr>
      <w:r w:rsidRPr="00EA3CB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A7E45" wp14:editId="5E468DCE">
            <wp:extent cx="3927944" cy="8428346"/>
            <wp:effectExtent l="0" t="0" r="0" b="0"/>
            <wp:docPr id="17" name="Picture 17" descr="C:\Drive_ITU\assignments\TEST\PROJECT\PaySystem\docs\img\func1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ive_ITU\assignments\TEST\PROJECT\PaySystem\docs\img\func1_encod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02" cy="84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026CA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026CA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026CA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026CA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AA476AF" w14:textId="09C6A0E5" w:rsidR="003A5E6A" w:rsidRPr="00BA5495" w:rsidRDefault="004308F0" w:rsidP="003A5E6A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126A1E13" w14:textId="77777777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C10742E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8B9598E" w14:textId="77777777" w:rsidTr="00026CA0">
        <w:trPr>
          <w:trHeight w:val="759"/>
        </w:trPr>
        <w:tc>
          <w:tcPr>
            <w:tcW w:w="846" w:type="dxa"/>
          </w:tcPr>
          <w:p w14:paraId="6E45C1C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528E56A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CF5C470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B7DC79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35FC47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0057A0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026CA0">
        <w:trPr>
          <w:trHeight w:val="759"/>
        </w:trPr>
        <w:tc>
          <w:tcPr>
            <w:tcW w:w="846" w:type="dxa"/>
          </w:tcPr>
          <w:p w14:paraId="79AD9179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2B2B69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D13540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8CACCD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4CDF6E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C870D1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14C99D6A" w14:textId="77777777" w:rsidTr="00026CA0">
        <w:trPr>
          <w:trHeight w:val="759"/>
        </w:trPr>
        <w:tc>
          <w:tcPr>
            <w:tcW w:w="846" w:type="dxa"/>
          </w:tcPr>
          <w:p w14:paraId="305043E7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249B2E3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0606A42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DD93DDD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22749F7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4D33D1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85F3AB" w14:textId="77777777" w:rsidTr="00026CA0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7969393" w14:textId="77777777" w:rsidTr="00026CA0">
        <w:trPr>
          <w:trHeight w:val="759"/>
        </w:trPr>
        <w:tc>
          <w:tcPr>
            <w:tcW w:w="846" w:type="dxa"/>
          </w:tcPr>
          <w:p w14:paraId="18E1CA5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91BBEE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876605B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05B59C0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B8EFAA9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32EC0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3F70FCC9" w14:textId="77777777" w:rsidTr="00026CA0">
        <w:trPr>
          <w:trHeight w:val="759"/>
        </w:trPr>
        <w:tc>
          <w:tcPr>
            <w:tcW w:w="846" w:type="dxa"/>
          </w:tcPr>
          <w:p w14:paraId="16A85AFA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3B6E3DD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A507439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B87678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9A8D9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835B51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526A5FD8" w14:textId="77777777" w:rsidTr="00026CA0">
        <w:trPr>
          <w:trHeight w:val="759"/>
        </w:trPr>
        <w:tc>
          <w:tcPr>
            <w:tcW w:w="846" w:type="dxa"/>
          </w:tcPr>
          <w:p w14:paraId="4B9EF152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B9CB473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5C37B9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76830B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1711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4FC30F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026CA0">
        <w:trPr>
          <w:trHeight w:val="759"/>
        </w:trPr>
        <w:tc>
          <w:tcPr>
            <w:tcW w:w="846" w:type="dxa"/>
          </w:tcPr>
          <w:p w14:paraId="55EBCCB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218795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FF4E78A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1634B2F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830C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1850371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4D070C43" w14:textId="77777777" w:rsidTr="00026CA0">
        <w:trPr>
          <w:trHeight w:val="759"/>
        </w:trPr>
        <w:tc>
          <w:tcPr>
            <w:tcW w:w="846" w:type="dxa"/>
          </w:tcPr>
          <w:p w14:paraId="79C8A20B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FD85AC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8FDCCC2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BA50DE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6147367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99BE758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19E6BF5" w14:textId="6BFF184A" w:rsidR="00FD47BA" w:rsidRPr="00BA5495" w:rsidRDefault="00FD47BA" w:rsidP="004B17F0">
      <w:pPr>
        <w:pStyle w:val="BodyText"/>
        <w:rPr>
          <w:rFonts w:cstheme="majorBidi"/>
        </w:rPr>
      </w:pPr>
    </w:p>
    <w:p w14:paraId="3453C01A" w14:textId="5C165E48" w:rsidR="009C74A0" w:rsidRDefault="009C74A0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7A7D979E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F2E8EBF" w14:textId="77777777" w:rsidR="000E4E5D" w:rsidRPr="00BA5495" w:rsidRDefault="000E4E5D" w:rsidP="00D630F1">
      <w:pPr>
        <w:pStyle w:val="BodyText"/>
        <w:rPr>
          <w:b/>
          <w:bCs/>
          <w:sz w:val="32"/>
          <w:szCs w:val="32"/>
        </w:rPr>
      </w:pP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77777777" w:rsidR="00D630F1" w:rsidRPr="00BA5495" w:rsidRDefault="00D630F1" w:rsidP="00D630F1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5C4E30B4" w14:textId="77777777" w:rsidTr="00E767A8">
        <w:trPr>
          <w:trHeight w:val="759"/>
        </w:trPr>
        <w:tc>
          <w:tcPr>
            <w:tcW w:w="846" w:type="dxa"/>
          </w:tcPr>
          <w:p w14:paraId="23EA0E7F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3AE132" w14:textId="77777777" w:rsidR="00D630F1" w:rsidRPr="00BA5495" w:rsidRDefault="00D630F1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EDE2ACF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C1D1367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7E25D8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7E97A1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41972835" w14:textId="77777777" w:rsidTr="00E767A8">
        <w:trPr>
          <w:trHeight w:val="759"/>
        </w:trPr>
        <w:tc>
          <w:tcPr>
            <w:tcW w:w="846" w:type="dxa"/>
          </w:tcPr>
          <w:p w14:paraId="3EAF525E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6F7A5FB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A7731D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F7ECB6" w14:textId="77777777" w:rsidR="00D630F1" w:rsidRPr="00BA5495" w:rsidRDefault="00D630F1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0DF68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C751B9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F2EB0EA" w14:textId="77777777" w:rsidTr="00E767A8">
        <w:trPr>
          <w:trHeight w:val="759"/>
        </w:trPr>
        <w:tc>
          <w:tcPr>
            <w:tcW w:w="846" w:type="dxa"/>
          </w:tcPr>
          <w:p w14:paraId="5EEE58B6" w14:textId="77777777" w:rsidR="00D630F1" w:rsidRPr="00BA5495" w:rsidRDefault="00D630F1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8CE27B0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7D58885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E31A46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473E5F8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4A1C5C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31BF3B04" w14:textId="77777777" w:rsidTr="00E767A8">
        <w:trPr>
          <w:trHeight w:val="759"/>
        </w:trPr>
        <w:tc>
          <w:tcPr>
            <w:tcW w:w="846" w:type="dxa"/>
          </w:tcPr>
          <w:p w14:paraId="54849DBC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EA40AB6" w14:textId="77777777" w:rsidR="00D630F1" w:rsidRPr="00BA5495" w:rsidRDefault="00D630F1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63BEB04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3B3DEE1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67A4344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B736657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2A8B9BFA" w14:textId="77777777" w:rsidTr="00E767A8">
        <w:trPr>
          <w:trHeight w:val="759"/>
        </w:trPr>
        <w:tc>
          <w:tcPr>
            <w:tcW w:w="846" w:type="dxa"/>
          </w:tcPr>
          <w:p w14:paraId="1047C84C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CDBB5CC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DA10B4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FBF88B4" w14:textId="77777777" w:rsidR="00D630F1" w:rsidRPr="00BA5495" w:rsidRDefault="00D630F1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EC4DE3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174D7E7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35EAB2B" w14:textId="77777777" w:rsidTr="00E767A8">
        <w:trPr>
          <w:trHeight w:val="759"/>
        </w:trPr>
        <w:tc>
          <w:tcPr>
            <w:tcW w:w="846" w:type="dxa"/>
          </w:tcPr>
          <w:p w14:paraId="48EB7E64" w14:textId="77777777" w:rsidR="00D630F1" w:rsidRPr="00BA5495" w:rsidRDefault="00D630F1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CA17E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5AC061D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37347E0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8991ED7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40D601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1F852E63" w14:textId="77777777" w:rsidTr="00E767A8">
        <w:trPr>
          <w:trHeight w:val="759"/>
        </w:trPr>
        <w:tc>
          <w:tcPr>
            <w:tcW w:w="846" w:type="dxa"/>
          </w:tcPr>
          <w:p w14:paraId="3AC3FF1D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C1ED36E" w14:textId="77777777" w:rsidR="00D630F1" w:rsidRPr="00BA5495" w:rsidRDefault="00D630F1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5A1D8EA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D0B3417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1DA4134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D0442A2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5768AB18" w14:textId="77777777" w:rsidTr="00E767A8">
        <w:trPr>
          <w:trHeight w:val="759"/>
        </w:trPr>
        <w:tc>
          <w:tcPr>
            <w:tcW w:w="846" w:type="dxa"/>
          </w:tcPr>
          <w:p w14:paraId="53515EAF" w14:textId="77777777" w:rsidR="00D630F1" w:rsidRPr="00BA5495" w:rsidRDefault="00D630F1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3AA4DCA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74600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5C56582" w14:textId="77777777" w:rsidR="00D630F1" w:rsidRPr="00BA5495" w:rsidRDefault="00D630F1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0D42190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187C63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59D48573" w14:textId="77777777" w:rsidTr="00E767A8">
        <w:trPr>
          <w:trHeight w:val="759"/>
        </w:trPr>
        <w:tc>
          <w:tcPr>
            <w:tcW w:w="846" w:type="dxa"/>
          </w:tcPr>
          <w:p w14:paraId="65789C58" w14:textId="77777777" w:rsidR="00D630F1" w:rsidRPr="00BA5495" w:rsidRDefault="00D630F1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F12D9FF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41F967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09E898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62CD295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0975CEB" w14:textId="77777777" w:rsidR="00D630F1" w:rsidRPr="00BA5495" w:rsidRDefault="00D630F1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29C4213F" w14:textId="3DF08CDB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643C3571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4DB1BC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95C4D63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37F7B9D" w14:textId="77777777" w:rsidTr="00E767A8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E767A8">
        <w:trPr>
          <w:trHeight w:val="759"/>
        </w:trPr>
        <w:tc>
          <w:tcPr>
            <w:tcW w:w="846" w:type="dxa"/>
          </w:tcPr>
          <w:p w14:paraId="4CB5E923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BDB8E8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E6B8A46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A49224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A8772E1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94EE8B3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53FDA773" w14:textId="77777777" w:rsidTr="00E767A8">
        <w:trPr>
          <w:trHeight w:val="759"/>
        </w:trPr>
        <w:tc>
          <w:tcPr>
            <w:tcW w:w="846" w:type="dxa"/>
          </w:tcPr>
          <w:p w14:paraId="7EB01BA0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4520D265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7343D8B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9B099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C68B2C7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79F43ED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50DC423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14240C60" w14:textId="77777777" w:rsidTr="00E767A8">
        <w:trPr>
          <w:trHeight w:val="759"/>
        </w:trPr>
        <w:tc>
          <w:tcPr>
            <w:tcW w:w="846" w:type="dxa"/>
          </w:tcPr>
          <w:p w14:paraId="3FA4DFC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A2838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355AC08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38B597E2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907F03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7655BA0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554373A" w14:textId="77777777" w:rsidTr="00E767A8">
        <w:trPr>
          <w:trHeight w:val="759"/>
        </w:trPr>
        <w:tc>
          <w:tcPr>
            <w:tcW w:w="846" w:type="dxa"/>
          </w:tcPr>
          <w:p w14:paraId="45FB7473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AAF34BF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E875C7B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9F38D08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F766E82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D7A3BC8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18788390" w14:textId="77777777" w:rsidTr="00E767A8">
        <w:trPr>
          <w:trHeight w:val="759"/>
        </w:trPr>
        <w:tc>
          <w:tcPr>
            <w:tcW w:w="846" w:type="dxa"/>
          </w:tcPr>
          <w:p w14:paraId="6AD7A886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E691191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FD3CF4D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C49EE8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110ED45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16B3261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E767A8">
        <w:trPr>
          <w:trHeight w:val="759"/>
        </w:trPr>
        <w:tc>
          <w:tcPr>
            <w:tcW w:w="846" w:type="dxa"/>
          </w:tcPr>
          <w:p w14:paraId="135FD33E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5E37B03D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970EF47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C98257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3E27305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163350B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2559EFE8" w14:textId="77777777" w:rsidTr="00E767A8">
        <w:trPr>
          <w:trHeight w:val="759"/>
        </w:trPr>
        <w:tc>
          <w:tcPr>
            <w:tcW w:w="846" w:type="dxa"/>
          </w:tcPr>
          <w:p w14:paraId="3B9B08DF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5B02F40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31174BB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FB7F28B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EE07258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8F8E7C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5378C852" w14:textId="77777777" w:rsidTr="00E767A8">
        <w:trPr>
          <w:trHeight w:val="759"/>
        </w:trPr>
        <w:tc>
          <w:tcPr>
            <w:tcW w:w="846" w:type="dxa"/>
          </w:tcPr>
          <w:p w14:paraId="06556E5A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67728B9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461F342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CBE11B3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2BA016D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4D5A71C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45D3F62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E852A80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994D70A" w14:textId="77777777" w:rsidTr="00E767A8">
        <w:trPr>
          <w:trHeight w:val="759"/>
        </w:trPr>
        <w:tc>
          <w:tcPr>
            <w:tcW w:w="846" w:type="dxa"/>
          </w:tcPr>
          <w:p w14:paraId="45BC4B2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39C5BDA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07CB2FC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AEB1988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83F41C9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CB96FB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66C08A8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502C330B" w14:textId="77777777" w:rsidTr="00E767A8">
        <w:trPr>
          <w:trHeight w:val="759"/>
        </w:trPr>
        <w:tc>
          <w:tcPr>
            <w:tcW w:w="846" w:type="dxa"/>
          </w:tcPr>
          <w:p w14:paraId="0E0A9BD0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80833BC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DB57D79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69B846B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733C149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78ABAC6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32ADCB94" w14:textId="77777777" w:rsidTr="00E767A8">
        <w:trPr>
          <w:trHeight w:val="759"/>
        </w:trPr>
        <w:tc>
          <w:tcPr>
            <w:tcW w:w="846" w:type="dxa"/>
          </w:tcPr>
          <w:p w14:paraId="4AAF032A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71937C0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D7CA441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B633D9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EFC455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4BA2B5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67ADBA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480A4E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7BDB7248" w14:textId="77777777" w:rsidTr="00E767A8">
        <w:trPr>
          <w:trHeight w:val="759"/>
        </w:trPr>
        <w:tc>
          <w:tcPr>
            <w:tcW w:w="846" w:type="dxa"/>
          </w:tcPr>
          <w:p w14:paraId="464397DF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A263150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63E81BD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703E18F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AF12A1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0E90AB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4D4EF9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057C19EE" w14:textId="77777777" w:rsidTr="00E767A8">
        <w:trPr>
          <w:trHeight w:val="759"/>
        </w:trPr>
        <w:tc>
          <w:tcPr>
            <w:tcW w:w="846" w:type="dxa"/>
          </w:tcPr>
          <w:p w14:paraId="2CBC2D77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A290B11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39A670A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56FB8A1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A0AFC10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74CA26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A4A4CCF" w14:textId="77777777" w:rsidTr="00E767A8">
        <w:trPr>
          <w:trHeight w:val="759"/>
        </w:trPr>
        <w:tc>
          <w:tcPr>
            <w:tcW w:w="846" w:type="dxa"/>
          </w:tcPr>
          <w:p w14:paraId="04FB7856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E44298C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7FAC370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888E3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0184735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E706E76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714D8E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18B92ECF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E5983FB" w14:textId="77777777" w:rsidTr="00E767A8">
        <w:trPr>
          <w:trHeight w:val="759"/>
        </w:trPr>
        <w:tc>
          <w:tcPr>
            <w:tcW w:w="846" w:type="dxa"/>
          </w:tcPr>
          <w:p w14:paraId="13457619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AD047B7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35C1EE1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019910E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FDE8E78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80C56E7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C6EB66E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025023E" w14:textId="77777777" w:rsidTr="00E767A8">
        <w:trPr>
          <w:trHeight w:val="759"/>
        </w:trPr>
        <w:tc>
          <w:tcPr>
            <w:tcW w:w="846" w:type="dxa"/>
          </w:tcPr>
          <w:p w14:paraId="7B293548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6EE0A28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5089C3D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65EA5CD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80B9AEB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042DCFF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1998C7F" w14:textId="77777777" w:rsidTr="00E767A8">
        <w:trPr>
          <w:trHeight w:val="759"/>
        </w:trPr>
        <w:tc>
          <w:tcPr>
            <w:tcW w:w="846" w:type="dxa"/>
          </w:tcPr>
          <w:p w14:paraId="06D3FC0A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78B43F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6AA79998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ABC4BB6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B169BE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329C0F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A8001FA" w14:textId="77777777" w:rsidR="008E011A" w:rsidRPr="00BA5495" w:rsidRDefault="008E011A" w:rsidP="00D630F1">
      <w:pPr>
        <w:pStyle w:val="BodyText"/>
        <w:rPr>
          <w:rFonts w:cstheme="majorBidi"/>
        </w:rPr>
      </w:pPr>
    </w:p>
    <w:p w14:paraId="612BE711" w14:textId="6C4C5B21" w:rsidR="00D630F1" w:rsidRDefault="00D630F1" w:rsidP="004B17F0">
      <w:pPr>
        <w:pStyle w:val="BodyText"/>
        <w:rPr>
          <w:rFonts w:cstheme="majorBidi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16A74D4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E767A8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E767A8">
        <w:trPr>
          <w:trHeight w:val="759"/>
        </w:trPr>
        <w:tc>
          <w:tcPr>
            <w:tcW w:w="846" w:type="dxa"/>
          </w:tcPr>
          <w:p w14:paraId="68C0684B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86DE9A7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BA96E6D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DFE45BB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EC5F3C4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25A86F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4F33C238" w14:textId="77777777" w:rsidTr="00E767A8">
        <w:trPr>
          <w:trHeight w:val="759"/>
        </w:trPr>
        <w:tc>
          <w:tcPr>
            <w:tcW w:w="846" w:type="dxa"/>
          </w:tcPr>
          <w:p w14:paraId="3349E752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53C04E3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A9458F9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8262080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9B99263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F31A92C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E767A8">
        <w:trPr>
          <w:trHeight w:val="759"/>
        </w:trPr>
        <w:tc>
          <w:tcPr>
            <w:tcW w:w="846" w:type="dxa"/>
          </w:tcPr>
          <w:p w14:paraId="4AF41DF6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22E3B7D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2ACEB14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EC30861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B2527DC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B770CB9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E767A8">
        <w:trPr>
          <w:trHeight w:val="759"/>
        </w:trPr>
        <w:tc>
          <w:tcPr>
            <w:tcW w:w="846" w:type="dxa"/>
          </w:tcPr>
          <w:p w14:paraId="3C303EC0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1E4103D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4FA863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BFBA899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07FA5C3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C06FBCF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9D1AE88" w14:textId="77777777" w:rsidTr="00E767A8">
        <w:trPr>
          <w:trHeight w:val="759"/>
        </w:trPr>
        <w:tc>
          <w:tcPr>
            <w:tcW w:w="846" w:type="dxa"/>
          </w:tcPr>
          <w:p w14:paraId="2EFE77F9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34D58B5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950FC01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2E0B411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68B3D5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C7F367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E767A8">
        <w:trPr>
          <w:trHeight w:val="759"/>
        </w:trPr>
        <w:tc>
          <w:tcPr>
            <w:tcW w:w="846" w:type="dxa"/>
          </w:tcPr>
          <w:p w14:paraId="72CD2ECE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48983A8" w14:textId="77777777" w:rsidR="008E011A" w:rsidRPr="00BA5495" w:rsidRDefault="008E011A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8C9062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D8BDCF7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9A8AFA4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672476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70016FD7" w14:textId="77777777" w:rsidTr="00E767A8">
        <w:trPr>
          <w:trHeight w:val="759"/>
        </w:trPr>
        <w:tc>
          <w:tcPr>
            <w:tcW w:w="846" w:type="dxa"/>
          </w:tcPr>
          <w:p w14:paraId="0217873A" w14:textId="77777777" w:rsidR="008E011A" w:rsidRPr="00BA5495" w:rsidRDefault="008E011A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BAB5B8A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57E3A210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2CD23FE" w14:textId="77777777" w:rsidR="008E011A" w:rsidRPr="00BA5495" w:rsidRDefault="008E011A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2EA9B7F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D5C10E9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7FFAC877" w14:textId="77777777" w:rsidTr="00E767A8">
        <w:trPr>
          <w:trHeight w:val="759"/>
        </w:trPr>
        <w:tc>
          <w:tcPr>
            <w:tcW w:w="846" w:type="dxa"/>
          </w:tcPr>
          <w:p w14:paraId="022C89F7" w14:textId="77777777" w:rsidR="008E011A" w:rsidRPr="00BA5495" w:rsidRDefault="008E011A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1B569C7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7A7AEBE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6E78961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B8E490B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C952008" w14:textId="77777777" w:rsidR="008E011A" w:rsidRPr="00BA5495" w:rsidRDefault="008E011A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E767A8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E767A8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E767A8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E767A8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E767A8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E767A8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E767A8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E767A8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E767A8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E767A8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E767A8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E767A8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E767A8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E767A8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E767A8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E767A8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E767A8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E767A8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E767A8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E767A8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E767A8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E767A8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E767A8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E767A8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E767A8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E767A8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E767A8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E767A8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E767A8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E767A8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E767A8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E767A8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E767A8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E767A8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E767A8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E767A8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E767A8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E767A8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E767A8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E767A8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E767A8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E767A8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E767A8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E767A8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E767A8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E767A8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E767A8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E767A8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E767A8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E767A8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E767A8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E767A8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E767A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E767A8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E767A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E767A8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E767A8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E767A8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E767A8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33"/>
      <w:footerReference w:type="default" r:id="rId34"/>
      <w:footerReference w:type="first" r:id="rId35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BB567" w14:textId="77777777" w:rsidR="0085422D" w:rsidRDefault="0085422D">
      <w:r>
        <w:separator/>
      </w:r>
    </w:p>
  </w:endnote>
  <w:endnote w:type="continuationSeparator" w:id="0">
    <w:p w14:paraId="4F1877E9" w14:textId="77777777" w:rsidR="0085422D" w:rsidRDefault="00854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731DEB" w:rsidRDefault="00731DEB">
    <w:pPr>
      <w:pStyle w:val="Footer"/>
    </w:pPr>
  </w:p>
  <w:p w14:paraId="2FB4C4BA" w14:textId="77777777" w:rsidR="006C583B" w:rsidRPr="006E7BF2" w:rsidRDefault="006C583B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6C583B" w:rsidRDefault="006C5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6C583B" w:rsidRDefault="006C58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7260A0" w:rsidRDefault="007260A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61A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6BFF99E" w14:textId="12143036" w:rsidR="006C583B" w:rsidRDefault="006C583B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6C583B" w:rsidRDefault="006C58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FE74E" w14:textId="77777777" w:rsidR="0085422D" w:rsidRDefault="0085422D">
      <w:r>
        <w:separator/>
      </w:r>
    </w:p>
  </w:footnote>
  <w:footnote w:type="continuationSeparator" w:id="0">
    <w:p w14:paraId="1B653204" w14:textId="77777777" w:rsidR="0085422D" w:rsidRDefault="00854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1BE7"/>
    <w:rsid w:val="00021D99"/>
    <w:rsid w:val="00023B6B"/>
    <w:rsid w:val="0002477F"/>
    <w:rsid w:val="00024B9D"/>
    <w:rsid w:val="000253DC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C2092"/>
    <w:rsid w:val="000C22F5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AA8"/>
    <w:rsid w:val="0013668C"/>
    <w:rsid w:val="00136779"/>
    <w:rsid w:val="001367AC"/>
    <w:rsid w:val="00137E43"/>
    <w:rsid w:val="001426FF"/>
    <w:rsid w:val="00143D7C"/>
    <w:rsid w:val="00145572"/>
    <w:rsid w:val="00146525"/>
    <w:rsid w:val="001467B6"/>
    <w:rsid w:val="00146B10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7B71"/>
    <w:rsid w:val="001743F8"/>
    <w:rsid w:val="00176D5A"/>
    <w:rsid w:val="00177B26"/>
    <w:rsid w:val="0018412A"/>
    <w:rsid w:val="0018424D"/>
    <w:rsid w:val="0018485C"/>
    <w:rsid w:val="00185E5D"/>
    <w:rsid w:val="00186957"/>
    <w:rsid w:val="00191114"/>
    <w:rsid w:val="001917DE"/>
    <w:rsid w:val="00194E10"/>
    <w:rsid w:val="00196CB6"/>
    <w:rsid w:val="00196CD9"/>
    <w:rsid w:val="001A0647"/>
    <w:rsid w:val="001A06E7"/>
    <w:rsid w:val="001A1D5E"/>
    <w:rsid w:val="001A224D"/>
    <w:rsid w:val="001A38E1"/>
    <w:rsid w:val="001A43A4"/>
    <w:rsid w:val="001A484F"/>
    <w:rsid w:val="001A4DB7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7E44"/>
    <w:rsid w:val="001F139E"/>
    <w:rsid w:val="001F159A"/>
    <w:rsid w:val="001F2EE9"/>
    <w:rsid w:val="001F47DA"/>
    <w:rsid w:val="001F6C0D"/>
    <w:rsid w:val="001F75D6"/>
    <w:rsid w:val="001F799E"/>
    <w:rsid w:val="00201098"/>
    <w:rsid w:val="00202789"/>
    <w:rsid w:val="00204B93"/>
    <w:rsid w:val="00204CB3"/>
    <w:rsid w:val="0020502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55F8"/>
    <w:rsid w:val="00266B50"/>
    <w:rsid w:val="00267EA2"/>
    <w:rsid w:val="002712E1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7264"/>
    <w:rsid w:val="00287F4F"/>
    <w:rsid w:val="00290690"/>
    <w:rsid w:val="00291477"/>
    <w:rsid w:val="00291984"/>
    <w:rsid w:val="00291E33"/>
    <w:rsid w:val="002933DF"/>
    <w:rsid w:val="002936B4"/>
    <w:rsid w:val="00294B47"/>
    <w:rsid w:val="00294F69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DB8"/>
    <w:rsid w:val="003D783C"/>
    <w:rsid w:val="003E0694"/>
    <w:rsid w:val="003E06D7"/>
    <w:rsid w:val="003E0967"/>
    <w:rsid w:val="003E0C7F"/>
    <w:rsid w:val="003E1728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75A4"/>
    <w:rsid w:val="0052252D"/>
    <w:rsid w:val="0052366B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BEF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6115"/>
    <w:rsid w:val="005E7407"/>
    <w:rsid w:val="005E79E4"/>
    <w:rsid w:val="005F0616"/>
    <w:rsid w:val="005F1199"/>
    <w:rsid w:val="005F4454"/>
    <w:rsid w:val="005F4D23"/>
    <w:rsid w:val="005F63CE"/>
    <w:rsid w:val="005F7EDD"/>
    <w:rsid w:val="00600BDA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5489"/>
    <w:rsid w:val="006160A7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761E"/>
    <w:rsid w:val="00681068"/>
    <w:rsid w:val="00681B3C"/>
    <w:rsid w:val="006823D3"/>
    <w:rsid w:val="00682EEF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7BF2"/>
    <w:rsid w:val="006F01EC"/>
    <w:rsid w:val="006F0C10"/>
    <w:rsid w:val="006F3650"/>
    <w:rsid w:val="007016BD"/>
    <w:rsid w:val="00701921"/>
    <w:rsid w:val="0070201B"/>
    <w:rsid w:val="007064D5"/>
    <w:rsid w:val="007070D0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2023A"/>
    <w:rsid w:val="0072114B"/>
    <w:rsid w:val="00721700"/>
    <w:rsid w:val="00721F8E"/>
    <w:rsid w:val="00722829"/>
    <w:rsid w:val="00722FC3"/>
    <w:rsid w:val="00723007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D71"/>
    <w:rsid w:val="00760967"/>
    <w:rsid w:val="00760B54"/>
    <w:rsid w:val="00762166"/>
    <w:rsid w:val="00764FB3"/>
    <w:rsid w:val="00766726"/>
    <w:rsid w:val="00772FFE"/>
    <w:rsid w:val="00774176"/>
    <w:rsid w:val="00774E93"/>
    <w:rsid w:val="00775CA3"/>
    <w:rsid w:val="00780979"/>
    <w:rsid w:val="00784016"/>
    <w:rsid w:val="0078447A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B17"/>
    <w:rsid w:val="007C0C07"/>
    <w:rsid w:val="007C2633"/>
    <w:rsid w:val="007C2A71"/>
    <w:rsid w:val="007C53C3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74EB"/>
    <w:rsid w:val="008C789B"/>
    <w:rsid w:val="008D12D9"/>
    <w:rsid w:val="008D3C1E"/>
    <w:rsid w:val="008D3EF5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6C02"/>
    <w:rsid w:val="008F7D25"/>
    <w:rsid w:val="009001D5"/>
    <w:rsid w:val="0090100F"/>
    <w:rsid w:val="00901DF8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164F"/>
    <w:rsid w:val="009B25C0"/>
    <w:rsid w:val="009B5986"/>
    <w:rsid w:val="009B6319"/>
    <w:rsid w:val="009B7211"/>
    <w:rsid w:val="009C2A3A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DD3"/>
    <w:rsid w:val="00A86F1B"/>
    <w:rsid w:val="00A91489"/>
    <w:rsid w:val="00A9305B"/>
    <w:rsid w:val="00A9404D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323C"/>
    <w:rsid w:val="00B34454"/>
    <w:rsid w:val="00B35519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42EA"/>
    <w:rsid w:val="00B755D3"/>
    <w:rsid w:val="00B767DB"/>
    <w:rsid w:val="00B80155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36A3"/>
    <w:rsid w:val="00BC5430"/>
    <w:rsid w:val="00BC744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709F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4FA4"/>
    <w:rsid w:val="00C2598B"/>
    <w:rsid w:val="00C26807"/>
    <w:rsid w:val="00C2761D"/>
    <w:rsid w:val="00C27F4E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2537"/>
    <w:rsid w:val="00CD34E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10238"/>
    <w:rsid w:val="00D10615"/>
    <w:rsid w:val="00D113D5"/>
    <w:rsid w:val="00D11870"/>
    <w:rsid w:val="00D11AD1"/>
    <w:rsid w:val="00D13E1F"/>
    <w:rsid w:val="00D160A8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D89"/>
    <w:rsid w:val="00E62738"/>
    <w:rsid w:val="00E62A48"/>
    <w:rsid w:val="00E62D60"/>
    <w:rsid w:val="00E64062"/>
    <w:rsid w:val="00E6471E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A1B41"/>
    <w:rsid w:val="00EA36E7"/>
    <w:rsid w:val="00EA3CB6"/>
    <w:rsid w:val="00EA3F6D"/>
    <w:rsid w:val="00EA534A"/>
    <w:rsid w:val="00EA6419"/>
    <w:rsid w:val="00EA6718"/>
    <w:rsid w:val="00EA7F7D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CB0"/>
    <w:rsid w:val="00F603E4"/>
    <w:rsid w:val="00F62D18"/>
    <w:rsid w:val="00F62F84"/>
    <w:rsid w:val="00F63375"/>
    <w:rsid w:val="00F63E83"/>
    <w:rsid w:val="00F64FBE"/>
    <w:rsid w:val="00F65435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76C8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.mysql.com/downloads/installer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Information_Technology_University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90/PaySyste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17.pn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hyperlink" Target="http://localhost:8090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04A33-7D9D-475D-BAA4-7BF88743B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119</TotalTime>
  <Pages>21</Pages>
  <Words>1372</Words>
  <Characters>7826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15</cp:revision>
  <cp:lastPrinted>2021-03-16T08:45:00Z</cp:lastPrinted>
  <dcterms:created xsi:type="dcterms:W3CDTF">2021-03-16T08:41:00Z</dcterms:created>
  <dcterms:modified xsi:type="dcterms:W3CDTF">2021-04-24T19:36:00Z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