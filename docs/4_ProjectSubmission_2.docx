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E3A30" w14:textId="77777777" w:rsidR="006C583B" w:rsidRPr="00BA5495" w:rsidRDefault="006C583B" w:rsidP="007260A0">
      <w:pPr>
        <w:pStyle w:val="Caption"/>
        <w:spacing w:after="120"/>
        <w:ind w:left="0" w:right="43"/>
        <w:rPr>
          <w:rFonts w:cstheme="majorBidi"/>
          <w:b/>
          <w:bCs/>
          <w:sz w:val="44"/>
          <w:szCs w:val="40"/>
        </w:rPr>
      </w:pPr>
    </w:p>
    <w:p w14:paraId="03C9439B" w14:textId="5B2F41F9" w:rsidR="00D75465" w:rsidRPr="00BA5495" w:rsidRDefault="00656540" w:rsidP="001A224D">
      <w:pPr>
        <w:pStyle w:val="Caption"/>
        <w:spacing w:after="120"/>
        <w:ind w:left="0" w:right="43"/>
        <w:jc w:val="center"/>
        <w:rPr>
          <w:rFonts w:cstheme="majorBidi"/>
          <w:b/>
          <w:bCs/>
          <w:sz w:val="52"/>
          <w:szCs w:val="48"/>
        </w:rPr>
      </w:pPr>
      <w:r w:rsidRPr="00BA5495">
        <w:rPr>
          <w:rFonts w:cstheme="majorBidi"/>
          <w:b/>
          <w:bCs/>
          <w:sz w:val="52"/>
          <w:szCs w:val="48"/>
        </w:rPr>
        <w:t>Software</w:t>
      </w:r>
      <w:r w:rsidR="001A224D" w:rsidRPr="00BA5495">
        <w:rPr>
          <w:rFonts w:cstheme="majorBidi"/>
          <w:b/>
          <w:bCs/>
          <w:sz w:val="52"/>
          <w:szCs w:val="48"/>
        </w:rPr>
        <w:t xml:space="preserve"> </w:t>
      </w:r>
      <w:r w:rsidRPr="00BA5495">
        <w:rPr>
          <w:rFonts w:cstheme="majorBidi"/>
          <w:b/>
          <w:bCs/>
          <w:sz w:val="52"/>
          <w:szCs w:val="48"/>
        </w:rPr>
        <w:t>Testing</w:t>
      </w:r>
    </w:p>
    <w:p w14:paraId="5B333127" w14:textId="5443268B" w:rsidR="006A5C54" w:rsidRPr="00BA5495" w:rsidRDefault="001A224D" w:rsidP="006C583B">
      <w:pPr>
        <w:pStyle w:val="Caption"/>
        <w:spacing w:after="240"/>
        <w:ind w:left="1915" w:right="1915"/>
        <w:jc w:val="center"/>
        <w:rPr>
          <w:rFonts w:cstheme="majorBidi"/>
          <w:b/>
          <w:bCs/>
          <w:noProof/>
          <w:sz w:val="52"/>
          <w:szCs w:val="48"/>
        </w:rPr>
      </w:pPr>
      <w:r w:rsidRPr="00BA5495">
        <w:rPr>
          <w:rFonts w:cstheme="majorBidi"/>
          <w:b/>
          <w:bCs/>
          <w:noProof/>
          <w:sz w:val="52"/>
          <w:szCs w:val="48"/>
        </w:rPr>
        <w:t>Project Report</w:t>
      </w:r>
    </w:p>
    <w:p w14:paraId="697B8666" w14:textId="4B293F23" w:rsidR="00F06ECC" w:rsidRPr="00BA5495" w:rsidRDefault="00D75465" w:rsidP="007260A0">
      <w:pPr>
        <w:pStyle w:val="Date"/>
        <w:spacing w:before="240" w:after="240"/>
        <w:rPr>
          <w:rFonts w:cstheme="majorBidi"/>
        </w:rPr>
      </w:pPr>
      <w:r w:rsidRPr="00BA5495">
        <w:rPr>
          <w:rFonts w:cstheme="majorBidi"/>
        </w:rPr>
        <w:t>Session</w:t>
      </w:r>
      <w:r w:rsidR="001A224D" w:rsidRPr="00BA5495">
        <w:rPr>
          <w:rFonts w:cstheme="majorBidi"/>
        </w:rPr>
        <w:t>: Spring 2021</w:t>
      </w:r>
    </w:p>
    <w:p w14:paraId="42DFEB1E" w14:textId="7EE9CCEB" w:rsidR="00F06ECC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>Danish Hasan</w:t>
      </w:r>
      <w:r w:rsidR="001A224D" w:rsidRPr="00BA5495">
        <w:rPr>
          <w:rFonts w:cstheme="majorBidi"/>
          <w:b/>
          <w:bCs/>
          <w:i/>
          <w:iCs/>
          <w:color w:val="000000"/>
        </w:rPr>
        <w:t xml:space="preserve">    </w:t>
      </w:r>
      <w:r w:rsidR="001A224D" w:rsidRPr="00BA5495">
        <w:rPr>
          <w:rFonts w:cstheme="majorBidi"/>
          <w:b/>
          <w:bCs/>
          <w:color w:val="000000"/>
        </w:rPr>
        <w:t xml:space="preserve">    </w:t>
      </w:r>
      <w:r w:rsidR="00656540" w:rsidRPr="00BA5495">
        <w:rPr>
          <w:rFonts w:cstheme="majorBidi"/>
          <w:color w:val="000000"/>
        </w:rPr>
        <w:t>MSCS</w:t>
      </w:r>
      <w:r w:rsidRPr="00BA5495">
        <w:rPr>
          <w:rFonts w:cstheme="majorBidi"/>
          <w:color w:val="000000"/>
        </w:rPr>
        <w:t>20001</w:t>
      </w:r>
    </w:p>
    <w:p w14:paraId="10533FD1" w14:textId="3F719BDB" w:rsidR="00656540" w:rsidRPr="00BA5495" w:rsidRDefault="00BA5495" w:rsidP="0065654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bCs/>
          <w:color w:val="000000"/>
        </w:rPr>
        <w:t>Abu Bakar</w:t>
      </w:r>
      <w:r w:rsidR="00656540" w:rsidRPr="00BA5495">
        <w:rPr>
          <w:rFonts w:cstheme="majorBidi"/>
          <w:b/>
          <w:bCs/>
          <w:color w:val="000000"/>
        </w:rPr>
        <w:t xml:space="preserve">        </w:t>
      </w:r>
      <w:r w:rsidRPr="00BA5495">
        <w:rPr>
          <w:rFonts w:cstheme="majorBidi"/>
          <w:b/>
          <w:bCs/>
          <w:color w:val="000000"/>
        </w:rPr>
        <w:t xml:space="preserve">       </w:t>
      </w:r>
      <w:r w:rsidRPr="00BA5495">
        <w:rPr>
          <w:rFonts w:cstheme="majorBidi"/>
          <w:color w:val="000000"/>
        </w:rPr>
        <w:t>MSCS-20013</w:t>
      </w:r>
    </w:p>
    <w:p w14:paraId="234BC59A" w14:textId="71AA7965" w:rsidR="00D75465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 xml:space="preserve">Musa Khan              </w:t>
      </w:r>
      <w:r w:rsidRPr="00BA5495">
        <w:rPr>
          <w:rFonts w:cstheme="majorBidi"/>
          <w:color w:val="000000"/>
        </w:rPr>
        <w:t>MSCS-20065</w:t>
      </w:r>
    </w:p>
    <w:p w14:paraId="50591834" w14:textId="42FCBB67" w:rsidR="00731DEB" w:rsidRPr="00BA5495" w:rsidRDefault="007260A0" w:rsidP="007260A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9264" behindDoc="1" locked="0" layoutInCell="0" allowOverlap="1" wp14:anchorId="429FF7D2" wp14:editId="71F74952">
                <wp:simplePos x="0" y="0"/>
                <wp:positionH relativeFrom="page">
                  <wp:posOffset>1238250</wp:posOffset>
                </wp:positionH>
                <wp:positionV relativeFrom="margin">
                  <wp:posOffset>3086101</wp:posOffset>
                </wp:positionV>
                <wp:extent cx="5181600" cy="1657350"/>
                <wp:effectExtent l="0" t="0" r="0" b="0"/>
                <wp:wrapNone/>
                <wp:docPr id="1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C06FB" w14:textId="77777777" w:rsidR="002B21B6" w:rsidRDefault="002B21B6" w:rsidP="00461DFE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FAAD833" w14:textId="444832CF" w:rsidR="002B21B6" w:rsidRPr="00461DFE" w:rsidRDefault="002B21B6" w:rsidP="00461DFE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Employee Time Reporting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F7D2" id="Rectangle 1049" o:spid="_x0000_s1026" style="position:absolute;left:0;text-align:left;margin-left:97.5pt;margin-top:243pt;width:408pt;height:130.5pt;flip:x;z-index:-25165721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5Bd9wEAAN0DAAAOAAAAZHJzL2Uyb0RvYy54bWysU8FuEzEQvSPxD5bvZHfTJi2rbKqqVQGp&#10;QEXhAxyvnbXweszYyW75+o69IS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4C9C06FB" w14:textId="77777777" w:rsidR="002B21B6" w:rsidRDefault="002B21B6" w:rsidP="00461DFE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FAAD833" w14:textId="444832CF" w:rsidR="002B21B6" w:rsidRPr="00461DFE" w:rsidRDefault="002B21B6" w:rsidP="00461DFE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Employee Time Reporting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="008B2D1F">
        <w:rPr>
          <w:rFonts w:cstheme="majorBidi"/>
          <w:b/>
          <w:bCs/>
          <w:color w:val="000000"/>
        </w:rPr>
        <w:t>Awais</w:t>
      </w:r>
      <w:r w:rsidR="001A224D" w:rsidRPr="00BA5495">
        <w:rPr>
          <w:rFonts w:cstheme="majorBidi"/>
          <w:b/>
          <w:bCs/>
          <w:color w:val="000000"/>
        </w:rPr>
        <w:t xml:space="preserve">       </w:t>
      </w:r>
      <w:r w:rsidR="008B2D1F">
        <w:rPr>
          <w:rFonts w:cstheme="majorBidi"/>
          <w:b/>
          <w:bCs/>
          <w:color w:val="000000"/>
        </w:rPr>
        <w:t xml:space="preserve">                </w:t>
      </w:r>
      <w:r w:rsidR="001A224D" w:rsidRPr="00BA5495">
        <w:rPr>
          <w:rFonts w:cstheme="majorBidi"/>
          <w:b/>
          <w:bCs/>
          <w:color w:val="000000"/>
        </w:rPr>
        <w:t xml:space="preserve"> </w:t>
      </w:r>
      <w:r w:rsidR="008B2D1F">
        <w:rPr>
          <w:rFonts w:cstheme="majorBidi"/>
          <w:color w:val="000000"/>
        </w:rPr>
        <w:t>M</w:t>
      </w:r>
      <w:r w:rsidR="00656540" w:rsidRPr="00BA5495">
        <w:rPr>
          <w:rFonts w:cstheme="majorBidi"/>
          <w:color w:val="000000"/>
        </w:rPr>
        <w:t>SCS</w:t>
      </w:r>
      <w:r w:rsidR="008B2D1F">
        <w:rPr>
          <w:rFonts w:cstheme="majorBidi"/>
          <w:color w:val="000000"/>
        </w:rPr>
        <w:t>-20074</w:t>
      </w:r>
      <w:r w:rsidR="008553ED"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1072" behindDoc="1" locked="0" layoutInCell="0" allowOverlap="1" wp14:anchorId="06A23E8F" wp14:editId="2AD0C748">
                <wp:simplePos x="0" y="0"/>
                <wp:positionH relativeFrom="page">
                  <wp:posOffset>1263650</wp:posOffset>
                </wp:positionH>
                <wp:positionV relativeFrom="margin">
                  <wp:posOffset>7073900</wp:posOffset>
                </wp:positionV>
                <wp:extent cx="5181600" cy="1970405"/>
                <wp:effectExtent l="0" t="0" r="0" b="0"/>
                <wp:wrapNone/>
                <wp:docPr id="19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97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B57E5" w14:textId="77777777" w:rsidR="002B21B6" w:rsidRDefault="002B21B6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16A110B" w14:textId="659A3D37" w:rsidR="002B21B6" w:rsidRPr="001A224D" w:rsidRDefault="002B21B6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Department of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Computer</w:t>
                            </w: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Science</w:t>
                            </w:r>
                          </w:p>
                          <w:p w14:paraId="5EE348B6" w14:textId="58E365F6" w:rsidR="002B21B6" w:rsidRDefault="002B21B6" w:rsidP="001A224D">
                            <w:pPr>
                              <w:pStyle w:val="Caption"/>
                              <w:spacing w:after="120"/>
                              <w:ind w:left="0" w:right="14"/>
                              <w:jc w:val="center"/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Information Technology University Lahore</w:t>
                            </w:r>
                          </w:p>
                          <w:p w14:paraId="2D1C923D" w14:textId="226A30EA" w:rsidR="002B21B6" w:rsidRPr="001A224D" w:rsidRDefault="002B21B6" w:rsidP="001A224D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0"/>
                                <w:szCs w:val="56"/>
                              </w:rPr>
                            </w:pPr>
                            <w:r w:rsidRPr="001A224D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Pakistan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23E8F" id="_x0000_s1027" style="position:absolute;left:0;text-align:left;margin-left:99.5pt;margin-top:557pt;width:408pt;height:155.15pt;flip:x;z-index:-25166540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692B57E5" w14:textId="77777777" w:rsidR="002B21B6" w:rsidRDefault="002B21B6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16A110B" w14:textId="659A3D37" w:rsidR="002B21B6" w:rsidRPr="001A224D" w:rsidRDefault="002B21B6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 w:rsidRPr="001A224D">
                        <w:rPr>
                          <w:sz w:val="32"/>
                          <w:szCs w:val="28"/>
                        </w:rPr>
                        <w:t xml:space="preserve">Department of </w:t>
                      </w:r>
                      <w:r>
                        <w:rPr>
                          <w:sz w:val="32"/>
                          <w:szCs w:val="28"/>
                        </w:rPr>
                        <w:t>Computer</w:t>
                      </w:r>
                      <w:r w:rsidRPr="001A224D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Science</w:t>
                      </w:r>
                    </w:p>
                    <w:p w14:paraId="5EE348B6" w14:textId="58E365F6" w:rsidR="002B21B6" w:rsidRDefault="002B21B6" w:rsidP="001A224D">
                      <w:pPr>
                        <w:pStyle w:val="Caption"/>
                        <w:spacing w:after="120"/>
                        <w:ind w:left="0" w:right="14"/>
                        <w:jc w:val="center"/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Information Technology University Lahore</w:t>
                      </w:r>
                    </w:p>
                    <w:p w14:paraId="2D1C923D" w14:textId="226A30EA" w:rsidR="002B21B6" w:rsidRPr="001A224D" w:rsidRDefault="002B21B6" w:rsidP="001A224D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0"/>
                          <w:szCs w:val="56"/>
                        </w:rPr>
                      </w:pPr>
                      <w:r w:rsidRPr="001A224D">
                        <w:rPr>
                          <w:b/>
                          <w:bCs/>
                          <w:sz w:val="32"/>
                          <w:szCs w:val="28"/>
                        </w:rPr>
                        <w:t>Pakistan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p w14:paraId="6309030F" w14:textId="38633945" w:rsidR="007260A0" w:rsidRPr="00BA5495" w:rsidRDefault="007260A0">
      <w:pPr>
        <w:tabs>
          <w:tab w:val="clear" w:pos="8640"/>
        </w:tabs>
        <w:jc w:val="left"/>
        <w:rPr>
          <w:rFonts w:cstheme="majorBidi"/>
          <w:b/>
          <w:bCs/>
          <w:spacing w:val="0"/>
          <w:sz w:val="40"/>
          <w:szCs w:val="36"/>
        </w:rPr>
      </w:pPr>
      <w:bookmarkStart w:id="0" w:name="_Toc69466556"/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1" locked="0" layoutInCell="0" allowOverlap="1" wp14:anchorId="05AC314B" wp14:editId="4641284F">
                <wp:simplePos x="0" y="0"/>
                <wp:positionH relativeFrom="page">
                  <wp:posOffset>1371600</wp:posOffset>
                </wp:positionH>
                <wp:positionV relativeFrom="margin">
                  <wp:posOffset>5572125</wp:posOffset>
                </wp:positionV>
                <wp:extent cx="5181600" cy="1657350"/>
                <wp:effectExtent l="0" t="0" r="0" b="0"/>
                <wp:wrapNone/>
                <wp:docPr id="8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19D9F" w14:textId="7D420D9B" w:rsidR="002B21B6" w:rsidRDefault="002B21B6" w:rsidP="007260A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6A10DF81" wp14:editId="078C0CE9">
                                  <wp:extent cx="4038357" cy="1428750"/>
                                  <wp:effectExtent l="0" t="0" r="63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0521" cy="14295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18CC8E" w14:textId="677ABB97" w:rsidR="002B21B6" w:rsidRPr="00461DFE" w:rsidRDefault="002B21B6" w:rsidP="007260A0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C314B" id="_x0000_s1028" style="position:absolute;margin-left:108pt;margin-top:438.75pt;width:408pt;height:130.5pt;flip:x;z-index:-25165516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x+F+gEAAOQDAAAOAAAAZHJzL2Uyb0RvYy54bWysU8FuEzEQvSPxD5bvZHfTJi2rbKqqVQGp&#10;QEXhAxyvnbXweszYyW75esbeNC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5B519D9F" w14:textId="7D420D9B" w:rsidR="002B21B6" w:rsidRDefault="002B21B6" w:rsidP="007260A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6A10DF81" wp14:editId="078C0CE9">
                            <wp:extent cx="4038357" cy="1428750"/>
                            <wp:effectExtent l="0" t="0" r="63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0521" cy="14295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18CC8E" w14:textId="677ABB97" w:rsidR="002B21B6" w:rsidRPr="00461DFE" w:rsidRDefault="002B21B6" w:rsidP="007260A0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Pr="00BA5495">
        <w:br w:type="page"/>
      </w:r>
    </w:p>
    <w:p w14:paraId="7A1A8C04" w14:textId="147EE44C" w:rsidR="00656540" w:rsidRPr="00BA5495" w:rsidRDefault="00656540" w:rsidP="00656540">
      <w:pPr>
        <w:pStyle w:val="Heading2"/>
        <w:jc w:val="center"/>
      </w:pPr>
      <w:r w:rsidRPr="00BA5495">
        <w:lastRenderedPageBreak/>
        <w:t>Project Description</w:t>
      </w:r>
      <w:bookmarkEnd w:id="0"/>
    </w:p>
    <w:p w14:paraId="46B5F3C1" w14:textId="3FA1C023" w:rsidR="00BA5495" w:rsidRPr="00BA5495" w:rsidRDefault="00BA5495" w:rsidP="00BA5495">
      <w:pPr>
        <w:pStyle w:val="Heading3"/>
      </w:pPr>
      <w:r w:rsidRPr="00BA5495">
        <w:t>Environment Setup</w:t>
      </w:r>
    </w:p>
    <w:p w14:paraId="6FDC7123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maven from here: </w:t>
      </w:r>
      <w:hyperlink r:id="rId10" w:history="1">
        <w:r w:rsidRPr="00BA5495">
          <w:rPr>
            <w:rStyle w:val="Hyperlink"/>
            <w:rFonts w:cstheme="majorBidi"/>
          </w:rPr>
          <w:t>https://maven.apache.org/download.cgi</w:t>
        </w:r>
      </w:hyperlink>
      <w:r w:rsidRPr="00BA5495">
        <w:rPr>
          <w:rFonts w:cstheme="majorBidi"/>
        </w:rPr>
        <w:t xml:space="preserve"> </w:t>
      </w:r>
    </w:p>
    <w:p w14:paraId="76ED50C9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and install the </w:t>
      </w:r>
      <w:proofErr w:type="spellStart"/>
      <w:r w:rsidRPr="00BA5495">
        <w:rPr>
          <w:rFonts w:cstheme="majorBidi"/>
        </w:rPr>
        <w:t>mysql</w:t>
      </w:r>
      <w:proofErr w:type="spellEnd"/>
      <w:r w:rsidRPr="00BA5495">
        <w:rPr>
          <w:rFonts w:cstheme="majorBidi"/>
        </w:rPr>
        <w:t xml:space="preserve"> workbench from here: </w:t>
      </w:r>
      <w:hyperlink r:id="rId11" w:history="1">
        <w:r w:rsidRPr="00BA5495">
          <w:rPr>
            <w:rStyle w:val="Hyperlink"/>
            <w:rFonts w:cstheme="majorBidi"/>
          </w:rPr>
          <w:t>https://dev.mysql.com/downloads/installer/</w:t>
        </w:r>
      </w:hyperlink>
      <w:r w:rsidRPr="00BA5495">
        <w:rPr>
          <w:rFonts w:cstheme="majorBidi"/>
        </w:rPr>
        <w:t xml:space="preserve"> </w:t>
      </w:r>
    </w:p>
    <w:p w14:paraId="09411FA4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Download jdk1.8+</w:t>
      </w:r>
    </w:p>
    <w:p w14:paraId="22678A5B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In the .\timesheet-master\build.bat, set the JAVA_HOME to </w:t>
      </w:r>
      <w:proofErr w:type="spellStart"/>
      <w:r w:rsidRPr="00BA5495">
        <w:rPr>
          <w:rFonts w:cstheme="majorBidi"/>
        </w:rPr>
        <w:t>jdk</w:t>
      </w:r>
      <w:proofErr w:type="spellEnd"/>
      <w:r w:rsidRPr="00BA5495">
        <w:rPr>
          <w:rFonts w:cstheme="majorBidi"/>
        </w:rPr>
        <w:t xml:space="preserve"> path and similarly set MAVEN_HOME to the maven path.</w:t>
      </w:r>
    </w:p>
    <w:p w14:paraId="79338C3D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.\timesheet-master\run.bat, set the JAVA_HOME and set CATALINA_HOME to absolute path appended by ".\PaySystem\apache-tomcat-7.0.108-windows-x64\apache-tomcat-7.0.108".</w:t>
      </w:r>
    </w:p>
    <w:p w14:paraId="4997EF6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Command prompt, navigate to project repository </w:t>
      </w:r>
      <w:proofErr w:type="spellStart"/>
      <w:r w:rsidRPr="00BA5495">
        <w:rPr>
          <w:rFonts w:cstheme="majorBidi"/>
        </w:rPr>
        <w:t>i.e</w:t>
      </w:r>
      <w:proofErr w:type="spellEnd"/>
      <w:r w:rsidRPr="00BA5495">
        <w:rPr>
          <w:rFonts w:cstheme="majorBidi"/>
        </w:rPr>
        <w:t xml:space="preserve"> .\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\timesheet-master\ and execute build.bat.</w:t>
      </w:r>
    </w:p>
    <w:p w14:paraId="64C91EC2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This will build the project.</w:t>
      </w:r>
    </w:p>
    <w:p w14:paraId="71E0E420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</w:t>
      </w:r>
      <w:proofErr w:type="spellStart"/>
      <w:r w:rsidRPr="00BA5495">
        <w:rPr>
          <w:rFonts w:cstheme="majorBidi"/>
        </w:rPr>
        <w:t>mysql</w:t>
      </w:r>
      <w:proofErr w:type="spellEnd"/>
      <w:r w:rsidRPr="00BA5495">
        <w:rPr>
          <w:rFonts w:cstheme="majorBidi"/>
        </w:rPr>
        <w:t xml:space="preserve"> workbench and enter following two queries: </w:t>
      </w:r>
    </w:p>
    <w:p w14:paraId="0ACC6D54" w14:textId="55554CF9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drop database 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;</w:t>
      </w:r>
    </w:p>
    <w:p w14:paraId="7900346E" w14:textId="3D9486EB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create database 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;</w:t>
      </w:r>
    </w:p>
    <w:p w14:paraId="17E85D9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When the database is created for first time, only execute the create query.</w:t>
      </w:r>
    </w:p>
    <w:p w14:paraId="2D41FD5B" w14:textId="21F85CFD" w:rsidR="00BA5495" w:rsidRPr="00BA5495" w:rsidRDefault="00BA5495" w:rsidP="00461DFE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Execute run.bat.</w:t>
      </w:r>
    </w:p>
    <w:p w14:paraId="10704F60" w14:textId="3DD435FD" w:rsidR="00BA5495" w:rsidRPr="00BA5495" w:rsidRDefault="00BA5495" w:rsidP="00BA5495">
      <w:pPr>
        <w:pStyle w:val="Heading3"/>
      </w:pPr>
      <w:r w:rsidRPr="00BA5495">
        <w:t>Description</w:t>
      </w:r>
    </w:p>
    <w:p w14:paraId="090EDA64" w14:textId="77777777" w:rsidR="00BA5495" w:rsidRPr="00BA5495" w:rsidRDefault="00BA5495" w:rsidP="00BA5495">
      <w:r w:rsidRPr="00BA5495">
        <w:t xml:space="preserve">The project is a lighter version of a pay system for managing the expenses of the employees. </w:t>
      </w:r>
    </w:p>
    <w:p w14:paraId="19DCED3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new employees in the database.</w:t>
      </w:r>
    </w:p>
    <w:p w14:paraId="4B8459DA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time worked for a specific employee.</w:t>
      </w:r>
    </w:p>
    <w:p w14:paraId="2F77CD00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Configuring the database settings.</w:t>
      </w:r>
    </w:p>
    <w:p w14:paraId="2200337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Managing the groups in the company.</w:t>
      </w:r>
    </w:p>
    <w:p w14:paraId="7CC269F6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Generate the ADP reports of the employees.</w:t>
      </w:r>
    </w:p>
    <w:p w14:paraId="7EA14F55" w14:textId="7F8AD9EB" w:rsidR="00BA5495" w:rsidRPr="00BA5495" w:rsidRDefault="00BA5495" w:rsidP="00BA5495">
      <w:pPr>
        <w:pStyle w:val="Heading3"/>
      </w:pPr>
      <w:r w:rsidRPr="00BA5495">
        <w:lastRenderedPageBreak/>
        <w:t>Application Running</w:t>
      </w:r>
    </w:p>
    <w:p w14:paraId="0F8ED2C1" w14:textId="77777777" w:rsidR="00BA5495" w:rsidRPr="00BA5495" w:rsidRDefault="00BA5495" w:rsidP="00BA5495">
      <w:pPr>
        <w:rPr>
          <w:szCs w:val="24"/>
        </w:rPr>
      </w:pPr>
      <w:r w:rsidRPr="00BA5495">
        <w:rPr>
          <w:szCs w:val="24"/>
        </w:rPr>
        <w:t xml:space="preserve">After the local server is running, go to </w:t>
      </w:r>
      <w:hyperlink r:id="rId12" w:history="1">
        <w:r w:rsidRPr="00BA5495">
          <w:rPr>
            <w:rStyle w:val="Hyperlink"/>
            <w:szCs w:val="24"/>
          </w:rPr>
          <w:t>http://localhost:8090/</w:t>
        </w:r>
      </w:hyperlink>
      <w:r w:rsidRPr="00BA5495">
        <w:rPr>
          <w:szCs w:val="24"/>
        </w:rPr>
        <w:t xml:space="preserve"> or you can just go to the application </w:t>
      </w:r>
      <w:hyperlink r:id="rId13" w:history="1">
        <w:r w:rsidRPr="00BA5495">
          <w:rPr>
            <w:rStyle w:val="Hyperlink"/>
            <w:szCs w:val="24"/>
          </w:rPr>
          <w:t>http://localhost:8090/PaySystem</w:t>
        </w:r>
      </w:hyperlink>
      <w:r w:rsidRPr="00BA5495">
        <w:rPr>
          <w:szCs w:val="24"/>
        </w:rPr>
        <w:t xml:space="preserve"> </w:t>
      </w:r>
    </w:p>
    <w:p w14:paraId="7537E072" w14:textId="77777777" w:rsidR="00BA5495" w:rsidRPr="00BA5495" w:rsidRDefault="00BA5495" w:rsidP="00BA5495">
      <w:pPr>
        <w:pStyle w:val="ListParagraph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A4E119C" wp14:editId="700650A8">
            <wp:extent cx="3958590" cy="1712006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360" cy="17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74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Enter the company name, and then click next.</w:t>
      </w:r>
    </w:p>
    <w:p w14:paraId="5349F8C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7D98A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Then you will be redirected to add information about the database. To avoid confusion, database username and database password are kept same.</w:t>
      </w:r>
    </w:p>
    <w:p w14:paraId="4FB200D4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D5125B5" wp14:editId="6D206126">
            <wp:extent cx="3051003" cy="21453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0237" cy="21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11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EF455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You will be redirected to add username and password for the user purpose. These are also kept same.</w:t>
      </w:r>
    </w:p>
    <w:p w14:paraId="74445E8A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E3BEB30" wp14:editId="2BBA57FF">
            <wp:extent cx="2673350" cy="194074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331" cy="19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D3F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F59B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lastRenderedPageBreak/>
        <w:t>You will be redirected to the login page.</w:t>
      </w:r>
    </w:p>
    <w:p w14:paraId="429170C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6CE9706" wp14:editId="5E847C4C">
            <wp:extent cx="2878681" cy="903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788" cy="9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B3E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login, Login using the username you set earlier.</w:t>
      </w:r>
    </w:p>
    <w:p w14:paraId="69C6185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1BA15584" wp14:editId="175A5DA1">
            <wp:extent cx="2512826" cy="1040238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449" cy="10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610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D14410E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login you will be directed to the dashboard. Below is the full dashboard.</w:t>
      </w:r>
    </w:p>
    <w:p w14:paraId="2D10852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0C6B791" wp14:editId="627CF37D">
            <wp:extent cx="1634490" cy="1979621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5553" cy="19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5B6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D4EF6B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account section, you can add the wage.</w:t>
      </w:r>
    </w:p>
    <w:p w14:paraId="095B161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6E95FCFE" wp14:editId="0B1787E0">
            <wp:extent cx="3127986" cy="17144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8354" cy="17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500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743CE6A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F694A3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552019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12F7B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70B6BB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employee section, you can add/delete the employees.</w:t>
      </w:r>
    </w:p>
    <w:p w14:paraId="2D52F671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20C4498F" wp14:editId="2546BABC">
            <wp:extent cx="3505200" cy="300645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7286" cy="30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40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D9D6B1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22D7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settings section, you can change the settings.</w:t>
      </w:r>
    </w:p>
    <w:p w14:paraId="49362AF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5767239" wp14:editId="4C08C9D3">
            <wp:extent cx="2986737" cy="2990598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9410" cy="29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9D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24BE89A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CB3ED9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DAE817C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AAA64C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5E86A3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03F0CCF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DDB125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hour management section, you can add/delete/edit the hour types.</w:t>
      </w:r>
    </w:p>
    <w:p w14:paraId="285BE688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08338AAF" wp14:editId="3C5C05AF">
            <wp:extent cx="2360295" cy="152099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1836" cy="15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D7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61C43E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05663F0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group management section, you can add/delete/edit the groups.</w:t>
      </w:r>
    </w:p>
    <w:p w14:paraId="3E8BB86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152E790" wp14:editId="548A42BF">
            <wp:extent cx="2763072" cy="1710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655" cy="17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BD6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925252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10E67D6" w14:textId="77777777" w:rsidR="00BA5495" w:rsidRPr="00BA5495" w:rsidRDefault="00BA5495" w:rsidP="00BA5495">
      <w:pPr>
        <w:pStyle w:val="ListParagraph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 xml:space="preserve"> </w:t>
      </w:r>
    </w:p>
    <w:p w14:paraId="10B2587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report section, you can generate the reports.</w:t>
      </w:r>
    </w:p>
    <w:p w14:paraId="24F84092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572F8582" wp14:editId="5521AA30">
            <wp:extent cx="3813316" cy="1758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2507" cy="17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020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For the report generation, you can add the data for the employee.</w:t>
      </w:r>
    </w:p>
    <w:p w14:paraId="2890299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78AC4BD" wp14:editId="1AAA9432">
            <wp:extent cx="4230273" cy="938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4680" cy="9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595" w14:textId="3CC1624F" w:rsidR="00641CC0" w:rsidRPr="00772FFE" w:rsidRDefault="00BA5495" w:rsidP="00772FFE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the finalize data, a csv file is downloaded.</w:t>
      </w:r>
      <w:r w:rsidR="00641CC0" w:rsidRPr="00BA5495">
        <w:rPr>
          <w:rFonts w:ascii="Garamond" w:hAnsi="Garamond" w:cstheme="minorHAnsi"/>
          <w:caps/>
        </w:rPr>
        <w:fldChar w:fldCharType="begin"/>
      </w:r>
      <w:r w:rsidR="00641CC0" w:rsidRPr="00BA5495">
        <w:rPr>
          <w:rFonts w:ascii="Garamond" w:hAnsi="Garamond"/>
        </w:rPr>
        <w:instrText xml:space="preserve"> TOC \h \z \c "Table" </w:instrText>
      </w:r>
      <w:r w:rsidR="00641CC0" w:rsidRPr="00BA5495">
        <w:rPr>
          <w:rFonts w:ascii="Garamond" w:hAnsi="Garamond" w:cstheme="minorHAnsi"/>
          <w:caps/>
        </w:rPr>
        <w:fldChar w:fldCharType="separate"/>
      </w:r>
    </w:p>
    <w:p w14:paraId="1536DDD1" w14:textId="77777777" w:rsidR="00510D2C" w:rsidRPr="00BA5495" w:rsidRDefault="00641CC0" w:rsidP="00510D2C">
      <w:pPr>
        <w:pStyle w:val="BodyText"/>
        <w:rPr>
          <w:rFonts w:eastAsia="Batang" w:cstheme="majorBidi"/>
          <w:sz w:val="22"/>
          <w:szCs w:val="22"/>
        </w:rPr>
        <w:sectPr w:rsidR="00510D2C" w:rsidRPr="00BA5495" w:rsidSect="00DC1FB2">
          <w:footerReference w:type="default" r:id="rId27"/>
          <w:pgSz w:w="11907" w:h="16839" w:code="9"/>
          <w:pgMar w:top="1530" w:right="1917" w:bottom="2160" w:left="2142" w:header="1170" w:footer="1440" w:gutter="0"/>
          <w:pgNumType w:fmt="lowerRoman" w:start="1"/>
          <w:cols w:space="360"/>
          <w:titlePg/>
          <w:docGrid w:linePitch="326"/>
        </w:sectPr>
      </w:pPr>
      <w:r w:rsidRPr="00BA5495">
        <w:rPr>
          <w:rFonts w:cstheme="majorBidi"/>
          <w:sz w:val="22"/>
          <w:szCs w:val="22"/>
        </w:rPr>
        <w:fldChar w:fldCharType="end"/>
      </w:r>
    </w:p>
    <w:p w14:paraId="10CFECB2" w14:textId="29FBAFB5" w:rsidR="00AE77D7" w:rsidRPr="00BA5495" w:rsidRDefault="00461DFE" w:rsidP="00461DFE">
      <w:pPr>
        <w:pStyle w:val="Heading2"/>
        <w:jc w:val="center"/>
      </w:pPr>
      <w:bookmarkStart w:id="1" w:name="_Toc525827326"/>
      <w:r w:rsidRPr="00BA5495">
        <w:lastRenderedPageBreak/>
        <w:t>White-Box Testing</w:t>
      </w:r>
    </w:p>
    <w:p w14:paraId="37906CC0" w14:textId="041DEEA2" w:rsidR="00461DFE" w:rsidRDefault="00461DFE" w:rsidP="00461D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>Function 1:</w:t>
      </w:r>
    </w:p>
    <w:p w14:paraId="0C1A3CCA" w14:textId="28162968" w:rsidR="00791AC3" w:rsidRDefault="00791AC3" w:rsidP="00461DFE">
      <w:pPr>
        <w:pStyle w:val="BodyText"/>
        <w:rPr>
          <w:bCs/>
          <w:szCs w:val="24"/>
        </w:rPr>
      </w:pPr>
      <w:r w:rsidRPr="00791AC3">
        <w:rPr>
          <w:bCs/>
          <w:szCs w:val="24"/>
        </w:rPr>
        <w:t>Encodes a byte array into Base64 format.</w:t>
      </w:r>
    </w:p>
    <w:p w14:paraId="531BFA95" w14:textId="1D51E04D" w:rsidR="00791AC3" w:rsidRPr="00791AC3" w:rsidRDefault="00791AC3" w:rsidP="00461DFE">
      <w:pPr>
        <w:pStyle w:val="BodyText"/>
        <w:rPr>
          <w:bCs/>
          <w:szCs w:val="24"/>
        </w:rPr>
      </w:pPr>
      <w:r>
        <w:rPr>
          <w:bCs/>
          <w:szCs w:val="24"/>
        </w:rPr>
        <w:t xml:space="preserve">Note: </w:t>
      </w:r>
      <w:proofErr w:type="gramStart"/>
      <w:r>
        <w:rPr>
          <w:bCs/>
          <w:szCs w:val="24"/>
        </w:rPr>
        <w:t>map[</w:t>
      </w:r>
      <w:proofErr w:type="gramEnd"/>
      <w:r>
        <w:rPr>
          <w:bCs/>
          <w:szCs w:val="24"/>
        </w:rPr>
        <w:t>] table is populated in another constructor function.</w:t>
      </w:r>
    </w:p>
    <w:p w14:paraId="6CE1FADF" w14:textId="6E418AA5" w:rsidR="00AE77D7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  <w:bookmarkEnd w:id="1"/>
      <w:r w:rsidR="004B17F0" w:rsidRPr="00BA5495">
        <w:rPr>
          <w:b/>
          <w:bCs/>
          <w:sz w:val="32"/>
          <w:szCs w:val="32"/>
        </w:rPr>
        <w:t xml:space="preserve"> </w:t>
      </w:r>
    </w:p>
    <w:p w14:paraId="2300FB37" w14:textId="2F2A6E7A" w:rsidR="00BD70C1" w:rsidRPr="00BD70C1" w:rsidRDefault="00BD70C1" w:rsidP="00BD70C1">
      <w:r w:rsidRPr="00BD70C1">
        <w:t>timesheet-master\src\main\java\timeSheet\util\properties\Base64Coder.java</w:t>
      </w:r>
    </w:p>
    <w:p w14:paraId="719F6CB4" w14:textId="3E333403" w:rsidR="00791AC3" w:rsidRDefault="006C61AD" w:rsidP="00461DFE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5F22EB" wp14:editId="24FDB114">
            <wp:extent cx="5732145" cy="35687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A6B" w14:textId="77777777" w:rsidR="003A5E6A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CFG:</w:t>
      </w:r>
      <w:r w:rsidR="004B17F0" w:rsidRPr="00BA5495">
        <w:rPr>
          <w:b/>
          <w:bCs/>
          <w:sz w:val="32"/>
          <w:szCs w:val="32"/>
        </w:rPr>
        <w:t xml:space="preserve"> </w:t>
      </w:r>
    </w:p>
    <w:p w14:paraId="0DA99E29" w14:textId="178679C3" w:rsidR="00EA3CB6" w:rsidRDefault="00AC18C7" w:rsidP="00EA3CB6">
      <w:pPr>
        <w:pStyle w:val="BodyText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CF9DD59" wp14:editId="5D504258">
            <wp:extent cx="4129405" cy="8863965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unc1_encod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3F58" w14:textId="77777777" w:rsidR="003A5E6A" w:rsidRPr="00BA5495" w:rsidRDefault="00461DFE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71755BE9" w14:textId="77777777" w:rsidTr="00E5655A">
        <w:trPr>
          <w:trHeight w:val="759"/>
        </w:trPr>
        <w:tc>
          <w:tcPr>
            <w:tcW w:w="845" w:type="dxa"/>
          </w:tcPr>
          <w:p w14:paraId="2ABDC2AB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CE1E4C0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111704C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50DBF37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B6D963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629AC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7D069B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26A543DE" w14:textId="77777777" w:rsidTr="00E5655A">
        <w:trPr>
          <w:trHeight w:val="759"/>
        </w:trPr>
        <w:tc>
          <w:tcPr>
            <w:tcW w:w="845" w:type="dxa"/>
          </w:tcPr>
          <w:p w14:paraId="3E53FB32" w14:textId="132B0B62" w:rsidR="003A5E6A" w:rsidRPr="00BA5495" w:rsidRDefault="00791AC3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F7EFE7" w14:textId="7B36834B" w:rsidR="003A5E6A" w:rsidRDefault="00791AC3" w:rsidP="00791AC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</w:t>
            </w:r>
            <w:r w:rsidR="00E5655A">
              <w:rPr>
                <w:szCs w:val="24"/>
              </w:rPr>
              <w:t>;</w:t>
            </w:r>
          </w:p>
          <w:p w14:paraId="7557C9F5" w14:textId="77777777" w:rsidR="00E5655A" w:rsidRDefault="00E5655A" w:rsidP="00791AC3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36D88940" w14:textId="2AF2F131" w:rsidR="00E5655A" w:rsidRPr="00BA5495" w:rsidRDefault="00E5655A" w:rsidP="00791AC3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2C163F28" w14:textId="0D4EF1B7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6C81B260" w14:textId="33A4E1CD" w:rsidR="003A5E6A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46A50CB4" w14:textId="15A95311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E52ABC" w14:textId="26764CFE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all statements</w:t>
            </w:r>
          </w:p>
        </w:tc>
      </w:tr>
    </w:tbl>
    <w:p w14:paraId="0B970E53" w14:textId="77777777" w:rsidR="00753D1D" w:rsidRPr="00BA5495" w:rsidRDefault="00753D1D" w:rsidP="004B17F0">
      <w:pPr>
        <w:pStyle w:val="BodyText"/>
        <w:rPr>
          <w:rFonts w:cstheme="majorBidi"/>
          <w:szCs w:val="22"/>
        </w:rPr>
      </w:pPr>
    </w:p>
    <w:p w14:paraId="4EDFE327" w14:textId="69EB8696" w:rsidR="004B17F0" w:rsidRPr="00BA5495" w:rsidRDefault="00461DFE" w:rsidP="004B17F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042CB3" w14:textId="77777777" w:rsidTr="003A5E6A">
        <w:trPr>
          <w:trHeight w:val="759"/>
        </w:trPr>
        <w:tc>
          <w:tcPr>
            <w:tcW w:w="846" w:type="dxa"/>
          </w:tcPr>
          <w:p w14:paraId="70BD746D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F287E4D" w14:textId="77777777" w:rsidR="004B17F0" w:rsidRPr="00BA5495" w:rsidRDefault="004B17F0" w:rsidP="004B17F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820E63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B6ED190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56A8D34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3B7E286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7A1855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1CE6BC19" w14:textId="77777777" w:rsidTr="003A5E6A">
        <w:trPr>
          <w:trHeight w:val="759"/>
        </w:trPr>
        <w:tc>
          <w:tcPr>
            <w:tcW w:w="846" w:type="dxa"/>
          </w:tcPr>
          <w:p w14:paraId="2633B53C" w14:textId="47E81C9B" w:rsidR="004B17F0" w:rsidRPr="00BA5495" w:rsidRDefault="00E5655A" w:rsidP="004B17F0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3DCCD10" w14:textId="77777777" w:rsidR="00E5655A" w:rsidRDefault="00E5655A" w:rsidP="00E5655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5F632792" w14:textId="2BDB3714" w:rsidR="00E5655A" w:rsidRDefault="00E5655A" w:rsidP="00E5655A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28BC7473" w14:textId="79F1F9F5" w:rsidR="004B17F0" w:rsidRPr="00BA5495" w:rsidRDefault="00E5655A" w:rsidP="00E5655A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34" w:type="dxa"/>
          </w:tcPr>
          <w:p w14:paraId="60CC1559" w14:textId="3872E0BF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83" w:type="dxa"/>
          </w:tcPr>
          <w:p w14:paraId="105BF2AB" w14:textId="2A24E178" w:rsidR="004B17F0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19" w:type="dxa"/>
          </w:tcPr>
          <w:p w14:paraId="32793CD9" w14:textId="37AA6D63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020298B" w14:textId="179167FE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 w:rsidR="006C61AD">
              <w:rPr>
                <w:szCs w:val="24"/>
              </w:rPr>
              <w:t xml:space="preserve"> 66TF, 68T, 69T, 76T, 78T</w:t>
            </w:r>
            <w:r>
              <w:rPr>
                <w:szCs w:val="24"/>
              </w:rPr>
              <w:t xml:space="preserve"> </w:t>
            </w:r>
          </w:p>
        </w:tc>
      </w:tr>
      <w:tr w:rsidR="003A5E6A" w:rsidRPr="00BA5495" w14:paraId="4DB603C8" w14:textId="77777777" w:rsidTr="003A5E6A">
        <w:trPr>
          <w:trHeight w:val="759"/>
        </w:trPr>
        <w:tc>
          <w:tcPr>
            <w:tcW w:w="846" w:type="dxa"/>
          </w:tcPr>
          <w:p w14:paraId="5ACAD5A2" w14:textId="2BFA92C0" w:rsidR="004B17F0" w:rsidRPr="00BA5495" w:rsidRDefault="006C61AD" w:rsidP="004B17F0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6379B103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7DBE0A76" w14:textId="3FB03970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32729DCA" w14:textId="7F3FE0A1" w:rsidR="004B17F0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1;</w:t>
            </w:r>
          </w:p>
        </w:tc>
        <w:tc>
          <w:tcPr>
            <w:tcW w:w="1334" w:type="dxa"/>
          </w:tcPr>
          <w:p w14:paraId="721C2479" w14:textId="56A5743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83" w:type="dxa"/>
          </w:tcPr>
          <w:p w14:paraId="3CB02AD8" w14:textId="2507AEE9" w:rsidR="004B17F0" w:rsidRPr="00BA5495" w:rsidRDefault="006C61AD" w:rsidP="00E5655A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19" w:type="dxa"/>
          </w:tcPr>
          <w:p w14:paraId="4D688818" w14:textId="78EFF08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3E39E293" w14:textId="55773E37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25169E8B" w14:textId="77777777" w:rsidR="003A5E6A" w:rsidRPr="00BA5495" w:rsidRDefault="003A5E6A" w:rsidP="00461DFE">
      <w:pPr>
        <w:pStyle w:val="BodyText"/>
        <w:rPr>
          <w:rFonts w:cstheme="majorBidi"/>
          <w:szCs w:val="22"/>
        </w:rPr>
      </w:pPr>
    </w:p>
    <w:p w14:paraId="094AFBF5" w14:textId="598A2E14" w:rsidR="00461DFE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13C5FAE7" w14:textId="77777777" w:rsidTr="006C61AD">
        <w:trPr>
          <w:trHeight w:val="759"/>
        </w:trPr>
        <w:tc>
          <w:tcPr>
            <w:tcW w:w="845" w:type="dxa"/>
          </w:tcPr>
          <w:p w14:paraId="1684A9F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A7A6729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4D493B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A32DA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BF9E01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C1807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ECB41A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C61AD" w:rsidRPr="00BA5495" w14:paraId="148ACA16" w14:textId="77777777" w:rsidTr="006C61AD">
        <w:trPr>
          <w:trHeight w:val="759"/>
        </w:trPr>
        <w:tc>
          <w:tcPr>
            <w:tcW w:w="845" w:type="dxa"/>
          </w:tcPr>
          <w:p w14:paraId="2D371EE7" w14:textId="489DE8C4" w:rsidR="006C61AD" w:rsidRPr="00BA5495" w:rsidRDefault="006C61AD" w:rsidP="006C61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E9CCEFA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10BD30DA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36A93EA0" w14:textId="4507E18E" w:rsidR="006C61AD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15D452E3" w14:textId="682F0A5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0D7C86AA" w14:textId="6FAD980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7D46E412" w14:textId="71AF3E1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3A88F36" w14:textId="6AEE76BC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66TF, 68T, 69T, 76T, 78T </w:t>
            </w:r>
          </w:p>
        </w:tc>
      </w:tr>
      <w:tr w:rsidR="006C61AD" w:rsidRPr="00BA5495" w14:paraId="16108AD6" w14:textId="77777777" w:rsidTr="006C61AD">
        <w:trPr>
          <w:trHeight w:val="759"/>
        </w:trPr>
        <w:tc>
          <w:tcPr>
            <w:tcW w:w="845" w:type="dxa"/>
          </w:tcPr>
          <w:p w14:paraId="2B775BB3" w14:textId="2012B7FA" w:rsidR="006C61AD" w:rsidRPr="00BA5495" w:rsidRDefault="006C61AD" w:rsidP="006C61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89937EC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29035B69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1D05B43A" w14:textId="00D69C99" w:rsidR="006C61AD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1;</w:t>
            </w:r>
          </w:p>
        </w:tc>
        <w:tc>
          <w:tcPr>
            <w:tcW w:w="1322" w:type="dxa"/>
          </w:tcPr>
          <w:p w14:paraId="7EDFD282" w14:textId="3B5FCEF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64" w:type="dxa"/>
          </w:tcPr>
          <w:p w14:paraId="6B9BC354" w14:textId="65944946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86" w:type="dxa"/>
          </w:tcPr>
          <w:p w14:paraId="51A16254" w14:textId="04CBF752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61140" w14:textId="1FDBC60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3461F849" w14:textId="51DD5B41" w:rsidR="003A5E6A" w:rsidRPr="00BA5495" w:rsidRDefault="003A5E6A" w:rsidP="003A5E6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lastRenderedPageBreak/>
        <w:t xml:space="preserve">Function </w:t>
      </w:r>
      <w:r w:rsidR="00351892" w:rsidRPr="00BA5495">
        <w:rPr>
          <w:b/>
          <w:bCs/>
          <w:sz w:val="36"/>
          <w:szCs w:val="36"/>
          <w:u w:val="single"/>
        </w:rPr>
        <w:t>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7EC73C" w14:textId="233A7A21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6EAEB746" w14:textId="3D5B3756" w:rsidR="00CD375C" w:rsidRDefault="00CD375C" w:rsidP="003A5E6A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https://github.com/openjdk/jdk/tree/master/src/java.base/share/classes/java/time</w:t>
      </w:r>
      <w:r>
        <w:rPr>
          <w:szCs w:val="24"/>
        </w:rPr>
        <w:t>/Duration.java</w:t>
      </w:r>
    </w:p>
    <w:p w14:paraId="126A1E13" w14:textId="4B7FCEE1" w:rsidR="003A5E6A" w:rsidRPr="00D4086D" w:rsidRDefault="004308F0" w:rsidP="00D4086D">
      <w:pPr>
        <w:pStyle w:val="BodyText"/>
        <w:rPr>
          <w:b/>
          <w:bCs/>
          <w:sz w:val="32"/>
          <w:szCs w:val="32"/>
        </w:rPr>
      </w:pPr>
      <w:r w:rsidRPr="004308F0">
        <w:rPr>
          <w:b/>
          <w:bCs/>
          <w:noProof/>
          <w:sz w:val="32"/>
          <w:szCs w:val="32"/>
        </w:rPr>
        <w:drawing>
          <wp:inline distT="0" distB="0" distL="0" distR="0" wp14:anchorId="241735FA" wp14:editId="08BBE471">
            <wp:extent cx="6351270" cy="2937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6A" w:rsidRPr="00BA5495">
        <w:rPr>
          <w:b/>
          <w:bCs/>
          <w:sz w:val="32"/>
          <w:szCs w:val="32"/>
        </w:rPr>
        <w:t xml:space="preserve">CFG: </w:t>
      </w:r>
    </w:p>
    <w:p w14:paraId="4A479736" w14:textId="55FF9269" w:rsidR="00D4086D" w:rsidRPr="00BA5495" w:rsidRDefault="00D4086D" w:rsidP="006F5A38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0A2E6B" wp14:editId="2768DAD1">
            <wp:extent cx="3462020" cy="3716676"/>
            <wp:effectExtent l="0" t="0" r="508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768" cy="37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742E" w14:textId="2AB2FEE8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p w14:paraId="2FE9E35F" w14:textId="353336A4" w:rsidR="00574705" w:rsidRPr="00BA5495" w:rsidRDefault="00574705" w:rsidP="003A5E6A">
      <w:pPr>
        <w:pStyle w:val="BodyText"/>
        <w:rPr>
          <w:b/>
          <w:bCs/>
          <w:sz w:val="32"/>
          <w:szCs w:val="32"/>
        </w:rPr>
      </w:pPr>
      <w:r>
        <w:t>Line 414 exception case is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4"/>
        <w:gridCol w:w="1727"/>
        <w:gridCol w:w="1369"/>
        <w:gridCol w:w="1750"/>
        <w:gridCol w:w="1186"/>
        <w:gridCol w:w="2475"/>
      </w:tblGrid>
      <w:tr w:rsidR="003A5E6A" w:rsidRPr="00BA5495" w14:paraId="78B9598E" w14:textId="77777777" w:rsidTr="009B0794">
        <w:trPr>
          <w:trHeight w:val="759"/>
        </w:trPr>
        <w:tc>
          <w:tcPr>
            <w:tcW w:w="845" w:type="dxa"/>
          </w:tcPr>
          <w:p w14:paraId="6E45C1C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0528E56A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0CF5C47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B7DC79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35FC47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7C0057A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42E8BE3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540DCBCC" w14:textId="77777777" w:rsidTr="009B0794">
        <w:trPr>
          <w:trHeight w:val="759"/>
        </w:trPr>
        <w:tc>
          <w:tcPr>
            <w:tcW w:w="845" w:type="dxa"/>
          </w:tcPr>
          <w:p w14:paraId="79AD9179" w14:textId="37162DE2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12B2B696" w14:textId="0CE47727" w:rsidR="003A5E6A" w:rsidRPr="00BA5495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PT6H</w:t>
            </w:r>
            <w:r w:rsidR="00A421F8"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  </w:t>
            </w:r>
          </w:p>
        </w:tc>
        <w:tc>
          <w:tcPr>
            <w:tcW w:w="1322" w:type="dxa"/>
          </w:tcPr>
          <w:p w14:paraId="6D13540F" w14:textId="33CB0166" w:rsidR="003A5E6A" w:rsidRPr="00BA5495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</w:t>
            </w:r>
          </w:p>
        </w:tc>
        <w:tc>
          <w:tcPr>
            <w:tcW w:w="1764" w:type="dxa"/>
          </w:tcPr>
          <w:p w14:paraId="198CACCD" w14:textId="125E62B5" w:rsidR="003A5E6A" w:rsidRPr="00BA5495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294435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44CDF6EF" w14:textId="772EDDEF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C870D16" w14:textId="1B4E1FB6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statements</w:t>
            </w:r>
            <w:r w:rsidR="003B6A30">
              <w:rPr>
                <w:szCs w:val="24"/>
              </w:rPr>
              <w:t xml:space="preserve"> from 391 to </w:t>
            </w:r>
            <w:r w:rsidR="003A433B">
              <w:rPr>
                <w:szCs w:val="24"/>
              </w:rPr>
              <w:t>395, 398 to 412</w:t>
            </w:r>
          </w:p>
        </w:tc>
      </w:tr>
      <w:tr w:rsidR="003B6A30" w:rsidRPr="00BA5495" w14:paraId="0D68D542" w14:textId="77777777" w:rsidTr="009B0794">
        <w:trPr>
          <w:trHeight w:val="759"/>
        </w:trPr>
        <w:tc>
          <w:tcPr>
            <w:tcW w:w="845" w:type="dxa"/>
          </w:tcPr>
          <w:p w14:paraId="1CE2A25C" w14:textId="09CA0844" w:rsidR="003B6A30" w:rsidRPr="00BA5495" w:rsidRDefault="003B6A3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4" w:type="dxa"/>
          </w:tcPr>
          <w:p w14:paraId="3D7B6369" w14:textId="55465C0A" w:rsidR="003B6A30" w:rsidRPr="00FD7FAA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3B6A30">
              <w:rPr>
                <w:szCs w:val="24"/>
              </w:rPr>
              <w:t>G3D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41A191A1" w14:textId="2AF2E540" w:rsidR="003B6A30" w:rsidRPr="00FD7FAA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6E5CA933" w14:textId="42D50C20" w:rsidR="003B6A30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73D3EFF4" w14:textId="2D56C121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4A9492C" w14:textId="5E0DDFA9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419</w:t>
            </w:r>
          </w:p>
        </w:tc>
      </w:tr>
      <w:tr w:rsidR="00616C3B" w:rsidRPr="00BA5495" w14:paraId="0D574CA0" w14:textId="77777777" w:rsidTr="009B0794">
        <w:trPr>
          <w:trHeight w:val="759"/>
        </w:trPr>
        <w:tc>
          <w:tcPr>
            <w:tcW w:w="845" w:type="dxa"/>
          </w:tcPr>
          <w:p w14:paraId="625A2FDB" w14:textId="69235A62" w:rsidR="00616C3B" w:rsidRDefault="00616C3B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1754" w:type="dxa"/>
          </w:tcPr>
          <w:p w14:paraId="38EACB10" w14:textId="1C64B13C" w:rsidR="00616C3B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616C3B">
              <w:rPr>
                <w:szCs w:val="24"/>
              </w:rPr>
              <w:t>-P</w:t>
            </w:r>
            <w:r w:rsidR="003A433B">
              <w:rPr>
                <w:szCs w:val="24"/>
              </w:rPr>
              <w:t>2D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227CEADF" w14:textId="64F434C1" w:rsidR="00616C3B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days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2D4B407C" w14:textId="6268AB60" w:rsidR="00616C3B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</w:t>
            </w:r>
            <w:r w:rsidR="00B37114">
              <w:rPr>
                <w:szCs w:val="24"/>
              </w:rPr>
              <w:t>y</w:t>
            </w:r>
            <w:r w:rsidR="003A433B">
              <w:rPr>
                <w:szCs w:val="24"/>
              </w:rPr>
              <w:t>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AF595DC" w14:textId="63D80ECE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7A82F754" w14:textId="6D1F8F59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statement </w:t>
            </w:r>
            <w:r w:rsidR="0070740E">
              <w:rPr>
                <w:szCs w:val="24"/>
              </w:rPr>
              <w:t>396</w:t>
            </w:r>
          </w:p>
        </w:tc>
      </w:tr>
    </w:tbl>
    <w:p w14:paraId="4187A106" w14:textId="77777777" w:rsidR="00F02768" w:rsidRPr="00BA5495" w:rsidRDefault="00F02768" w:rsidP="003A5E6A">
      <w:pPr>
        <w:pStyle w:val="BodyText"/>
        <w:rPr>
          <w:rFonts w:cstheme="majorBidi"/>
          <w:szCs w:val="22"/>
        </w:rPr>
      </w:pPr>
    </w:p>
    <w:p w14:paraId="0104B9EE" w14:textId="6EDA2343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61"/>
        <w:gridCol w:w="1326"/>
        <w:gridCol w:w="1755"/>
        <w:gridCol w:w="1186"/>
        <w:gridCol w:w="2478"/>
      </w:tblGrid>
      <w:tr w:rsidR="00202A13" w:rsidRPr="00BA5495" w14:paraId="6785F3AB" w14:textId="77777777" w:rsidTr="00616C3B">
        <w:trPr>
          <w:trHeight w:val="759"/>
        </w:trPr>
        <w:tc>
          <w:tcPr>
            <w:tcW w:w="846" w:type="dxa"/>
          </w:tcPr>
          <w:p w14:paraId="2D5D8FA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95C588C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6BDF3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0380D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16F9E6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21D734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DBF65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02A13" w:rsidRPr="00BA5495" w14:paraId="67969393" w14:textId="77777777" w:rsidTr="00616C3B">
        <w:trPr>
          <w:trHeight w:val="759"/>
        </w:trPr>
        <w:tc>
          <w:tcPr>
            <w:tcW w:w="846" w:type="dxa"/>
          </w:tcPr>
          <w:p w14:paraId="18E1CA54" w14:textId="25998DA4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291BBEE0" w14:textId="5B8C83E8" w:rsidR="003A5E6A" w:rsidRPr="00BA5495" w:rsidRDefault="0018415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</w:t>
            </w:r>
            <w:r w:rsidRPr="00FD7FAA">
              <w:rPr>
                <w:szCs w:val="24"/>
              </w:rPr>
              <w:t>PT6H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2876605B" w14:textId="4C5ED5E1" w:rsidR="003A5E6A" w:rsidRPr="00BA5495" w:rsidRDefault="0000301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83" w:type="dxa"/>
          </w:tcPr>
          <w:p w14:paraId="605B59C0" w14:textId="1A867758" w:rsidR="003A5E6A" w:rsidRPr="00BA5495" w:rsidRDefault="00F6394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19" w:type="dxa"/>
          </w:tcPr>
          <w:p w14:paraId="2B8EFAA9" w14:textId="7614AA55" w:rsidR="003A5E6A" w:rsidRPr="00BA5495" w:rsidRDefault="00F6394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2732EC0E" w14:textId="490E0C86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393T,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395F,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404T</w:t>
            </w:r>
          </w:p>
        </w:tc>
      </w:tr>
      <w:tr w:rsidR="00202A13" w:rsidRPr="00BA5495" w14:paraId="3F70FCC9" w14:textId="77777777" w:rsidTr="00616C3B">
        <w:trPr>
          <w:trHeight w:val="759"/>
        </w:trPr>
        <w:tc>
          <w:tcPr>
            <w:tcW w:w="846" w:type="dxa"/>
          </w:tcPr>
          <w:p w14:paraId="16A85AFA" w14:textId="197E9B1E" w:rsidR="003A5E6A" w:rsidRPr="00BA5495" w:rsidRDefault="00EA27D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53B6E3DD" w14:textId="30576522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34" w:type="dxa"/>
          </w:tcPr>
          <w:p w14:paraId="2A507439" w14:textId="1275CEA3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6B876780" w14:textId="3E19DD2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449A8D90" w14:textId="646D5FA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835B516" w14:textId="07714BF3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393F</w:t>
            </w:r>
          </w:p>
        </w:tc>
      </w:tr>
      <w:tr w:rsidR="007706C1" w:rsidRPr="00BA5495" w14:paraId="3DFA6C3F" w14:textId="77777777" w:rsidTr="00616C3B">
        <w:trPr>
          <w:trHeight w:val="759"/>
        </w:trPr>
        <w:tc>
          <w:tcPr>
            <w:tcW w:w="846" w:type="dxa"/>
          </w:tcPr>
          <w:p w14:paraId="19D34B6C" w14:textId="4B178C32" w:rsidR="00A859CA" w:rsidRDefault="00A859C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84" w:type="dxa"/>
          </w:tcPr>
          <w:p w14:paraId="5A012DEC" w14:textId="2BF8AA6F" w:rsidR="00A859CA" w:rsidRDefault="00202A1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-PT6H3M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7A4B9FB5" w14:textId="5F245303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783" w:type="dxa"/>
          </w:tcPr>
          <w:p w14:paraId="423ACEF3" w14:textId="602D3E0C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119" w:type="dxa"/>
          </w:tcPr>
          <w:p w14:paraId="65222534" w14:textId="67314DF9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69FA2F6E" w14:textId="39207896" w:rsidR="00A859CA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0C2BCC">
              <w:rPr>
                <w:szCs w:val="24"/>
              </w:rPr>
              <w:t>393T,</w:t>
            </w:r>
            <w:r w:rsidR="0068363E">
              <w:rPr>
                <w:szCs w:val="24"/>
              </w:rPr>
              <w:t xml:space="preserve"> B</w:t>
            </w:r>
            <w:r w:rsidR="00202A13">
              <w:rPr>
                <w:szCs w:val="24"/>
              </w:rPr>
              <w:t>395T</w:t>
            </w:r>
          </w:p>
        </w:tc>
      </w:tr>
      <w:tr w:rsidR="00020EF9" w:rsidRPr="00BA5495" w14:paraId="1E4E5744" w14:textId="77777777" w:rsidTr="00616C3B">
        <w:trPr>
          <w:trHeight w:val="759"/>
        </w:trPr>
        <w:tc>
          <w:tcPr>
            <w:tcW w:w="846" w:type="dxa"/>
          </w:tcPr>
          <w:p w14:paraId="0F089A6F" w14:textId="7F7FEBED" w:rsidR="00020EF9" w:rsidRDefault="0061474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84" w:type="dxa"/>
          </w:tcPr>
          <w:p w14:paraId="58193D02" w14:textId="70E5385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D</w:t>
            </w:r>
            <w:r w:rsidRPr="00202A13">
              <w:rPr>
                <w:szCs w:val="24"/>
              </w:rPr>
              <w:t>HM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5B4667C4" w14:textId="376A0ECD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3707B594" w14:textId="3DC3E9E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3DCDAD68" w14:textId="68739618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68242EE" w14:textId="0EC57E57" w:rsidR="00020EF9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7706C1">
              <w:rPr>
                <w:szCs w:val="24"/>
              </w:rPr>
              <w:t>404F</w:t>
            </w:r>
          </w:p>
        </w:tc>
      </w:tr>
    </w:tbl>
    <w:p w14:paraId="6C9E8528" w14:textId="77777777" w:rsidR="003A5E6A" w:rsidRPr="00BA5495" w:rsidRDefault="003A5E6A" w:rsidP="003A5E6A">
      <w:pPr>
        <w:pStyle w:val="BodyText"/>
        <w:rPr>
          <w:rFonts w:cstheme="majorBidi"/>
          <w:szCs w:val="22"/>
        </w:rPr>
      </w:pPr>
    </w:p>
    <w:p w14:paraId="18673D14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7"/>
        <w:gridCol w:w="1760"/>
        <w:gridCol w:w="1186"/>
        <w:gridCol w:w="2479"/>
      </w:tblGrid>
      <w:tr w:rsidR="003A5E6A" w:rsidRPr="00BA5495" w14:paraId="526A5FD8" w14:textId="77777777" w:rsidTr="00FD6E57">
        <w:trPr>
          <w:trHeight w:val="759"/>
        </w:trPr>
        <w:tc>
          <w:tcPr>
            <w:tcW w:w="845" w:type="dxa"/>
          </w:tcPr>
          <w:p w14:paraId="4B9EF15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2B9CB473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7" w:type="dxa"/>
          </w:tcPr>
          <w:p w14:paraId="35C37B9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0" w:type="dxa"/>
          </w:tcPr>
          <w:p w14:paraId="276830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321711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9" w:type="dxa"/>
          </w:tcPr>
          <w:p w14:paraId="14FC30F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9EF0A49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6E1A6CB" w14:textId="77777777" w:rsidTr="00FD6E57">
        <w:trPr>
          <w:trHeight w:val="759"/>
        </w:trPr>
        <w:tc>
          <w:tcPr>
            <w:tcW w:w="845" w:type="dxa"/>
          </w:tcPr>
          <w:p w14:paraId="55EBCCB1" w14:textId="048BED5B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218795E" w14:textId="643E521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“PT6H” </w:t>
            </w:r>
          </w:p>
        </w:tc>
        <w:tc>
          <w:tcPr>
            <w:tcW w:w="1327" w:type="dxa"/>
          </w:tcPr>
          <w:p w14:paraId="0FF4E78A" w14:textId="27AFEB4F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60" w:type="dxa"/>
          </w:tcPr>
          <w:p w14:paraId="41634B2F" w14:textId="50AB637D" w:rsidR="003A5E6A" w:rsidRPr="00BA5495" w:rsidRDefault="0068363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86" w:type="dxa"/>
          </w:tcPr>
          <w:p w14:paraId="194830CE" w14:textId="130F3CF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1850371" w14:textId="1FFB2434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C</w:t>
            </w:r>
            <w:r w:rsidR="004C38A6">
              <w:rPr>
                <w:szCs w:val="24"/>
              </w:rPr>
              <w:t>393T,</w:t>
            </w:r>
            <w:r w:rsidR="00B72FBF">
              <w:rPr>
                <w:szCs w:val="24"/>
              </w:rPr>
              <w:t xml:space="preserve"> C395F, </w:t>
            </w:r>
            <w:r w:rsidR="00524975">
              <w:rPr>
                <w:szCs w:val="24"/>
              </w:rPr>
              <w:br/>
            </w:r>
            <w:r w:rsidR="00B72FBF">
              <w:rPr>
                <w:szCs w:val="24"/>
              </w:rPr>
              <w:t>C404</w:t>
            </w:r>
            <w:r w:rsidR="00524975">
              <w:rPr>
                <w:szCs w:val="24"/>
              </w:rPr>
              <w:t>-1</w:t>
            </w:r>
            <w:r w:rsidR="00B72FBF">
              <w:rPr>
                <w:szCs w:val="24"/>
              </w:rPr>
              <w:t>T</w:t>
            </w:r>
          </w:p>
        </w:tc>
      </w:tr>
      <w:tr w:rsidR="003A5E6A" w:rsidRPr="00BA5495" w14:paraId="4D070C43" w14:textId="77777777" w:rsidTr="00FD6E57">
        <w:trPr>
          <w:trHeight w:val="759"/>
        </w:trPr>
        <w:tc>
          <w:tcPr>
            <w:tcW w:w="845" w:type="dxa"/>
          </w:tcPr>
          <w:p w14:paraId="79C8A20B" w14:textId="1352CF08" w:rsidR="003A5E6A" w:rsidRPr="00BA5495" w:rsidRDefault="00FC418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20FD85AC" w14:textId="1EBCD10B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27" w:type="dxa"/>
          </w:tcPr>
          <w:p w14:paraId="38FDCCC2" w14:textId="1FA8D1D0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7BA50DEF" w14:textId="4E9092C2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06147367" w14:textId="7C4F6766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99BE758" w14:textId="30FD523D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FC4187">
              <w:rPr>
                <w:szCs w:val="24"/>
              </w:rPr>
              <w:t>C393F</w:t>
            </w:r>
          </w:p>
        </w:tc>
      </w:tr>
      <w:tr w:rsidR="00FD6E57" w:rsidRPr="00BA5495" w14:paraId="23B607E2" w14:textId="77777777" w:rsidTr="00FD6E57">
        <w:trPr>
          <w:trHeight w:val="759"/>
        </w:trPr>
        <w:tc>
          <w:tcPr>
            <w:tcW w:w="845" w:type="dxa"/>
          </w:tcPr>
          <w:p w14:paraId="52828A5D" w14:textId="03BC4F57" w:rsidR="00FD6E57" w:rsidRDefault="00FD6E57" w:rsidP="00FD6E57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4" w:type="dxa"/>
          </w:tcPr>
          <w:p w14:paraId="7502F0CB" w14:textId="1879A93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3D6C8D">
              <w:rPr>
                <w:szCs w:val="24"/>
              </w:rPr>
              <w:t>-</w:t>
            </w:r>
            <w:r w:rsidRPr="00202A13">
              <w:rPr>
                <w:szCs w:val="24"/>
              </w:rPr>
              <w:t>6</w:t>
            </w:r>
            <w:r w:rsidR="009C3B9C">
              <w:rPr>
                <w:szCs w:val="24"/>
              </w:rPr>
              <w:t>D6H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0CDC81E0" w14:textId="2C6753A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D6C8D">
              <w:rPr>
                <w:szCs w:val="24"/>
              </w:rPr>
              <w:t>-</w:t>
            </w:r>
            <w:r>
              <w:rPr>
                <w:szCs w:val="24"/>
              </w:rPr>
              <w:t xml:space="preserve">6 </w:t>
            </w:r>
            <w:r w:rsidR="0094284E">
              <w:rPr>
                <w:szCs w:val="24"/>
              </w:rPr>
              <w:t>Days</w:t>
            </w:r>
            <w:r>
              <w:rPr>
                <w:szCs w:val="24"/>
              </w:rPr>
              <w:t xml:space="preserve"> and </w:t>
            </w:r>
            <w:r w:rsidR="0094284E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</w:t>
            </w:r>
            <w:r w:rsidR="0094284E">
              <w:rPr>
                <w:szCs w:val="24"/>
              </w:rPr>
              <w:t>Hours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026F3809" w14:textId="4B73FA5A" w:rsidR="00FD6E57" w:rsidRDefault="00E8275F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6</w:t>
            </w:r>
            <w:r w:rsidRPr="008D0CC8">
              <w:rPr>
                <w:szCs w:val="24"/>
              </w:rPr>
              <w:t xml:space="preserve"> </w:t>
            </w:r>
            <w:r>
              <w:rPr>
                <w:szCs w:val="24"/>
              </w:rPr>
              <w:t>Hours”</w:t>
            </w:r>
          </w:p>
        </w:tc>
        <w:tc>
          <w:tcPr>
            <w:tcW w:w="1186" w:type="dxa"/>
          </w:tcPr>
          <w:p w14:paraId="7FC55395" w14:textId="2E9E4FE7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02482AD" w14:textId="3FC9915D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97D88">
              <w:rPr>
                <w:szCs w:val="24"/>
              </w:rPr>
              <w:t>C</w:t>
            </w:r>
            <w:r>
              <w:rPr>
                <w:szCs w:val="24"/>
              </w:rPr>
              <w:t xml:space="preserve">393T, </w:t>
            </w:r>
            <w:r w:rsidR="004B00D7">
              <w:rPr>
                <w:szCs w:val="24"/>
              </w:rPr>
              <w:t>C</w:t>
            </w:r>
            <w:r>
              <w:rPr>
                <w:szCs w:val="24"/>
              </w:rPr>
              <w:t>395T</w:t>
            </w:r>
            <w:r w:rsidR="003D6C8D">
              <w:rPr>
                <w:szCs w:val="24"/>
              </w:rPr>
              <w:t>, C404</w:t>
            </w:r>
            <w:r w:rsidR="00196E50">
              <w:rPr>
                <w:szCs w:val="24"/>
              </w:rPr>
              <w:t>-1F, C404-2T</w:t>
            </w:r>
          </w:p>
        </w:tc>
      </w:tr>
      <w:tr w:rsidR="009C3B9C" w:rsidRPr="00BA5495" w14:paraId="0DA90A7E" w14:textId="77777777" w:rsidTr="00FD6E57">
        <w:trPr>
          <w:trHeight w:val="759"/>
        </w:trPr>
        <w:tc>
          <w:tcPr>
            <w:tcW w:w="845" w:type="dxa"/>
          </w:tcPr>
          <w:p w14:paraId="76D0EFC9" w14:textId="2651B209" w:rsidR="009C3B9C" w:rsidRDefault="009C3B9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488BE5EF" w14:textId="330A4B0F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6F0981">
              <w:rPr>
                <w:szCs w:val="24"/>
              </w:rPr>
              <w:t>-6D</w:t>
            </w:r>
            <w:r w:rsidR="00F55422">
              <w:rPr>
                <w:szCs w:val="24"/>
              </w:rPr>
              <w:t>-</w:t>
            </w:r>
            <w:r w:rsidRPr="00202A13">
              <w:rPr>
                <w:szCs w:val="24"/>
              </w:rPr>
              <w:t>6H</w:t>
            </w:r>
            <w:r w:rsidR="00264201">
              <w:rPr>
                <w:szCs w:val="24"/>
              </w:rPr>
              <w:t>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3A00DBAA" w14:textId="45C4A8A9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4C0B3D">
              <w:rPr>
                <w:szCs w:val="24"/>
              </w:rPr>
              <w:t xml:space="preserve">-6 Days and </w:t>
            </w:r>
            <w:r w:rsidR="00206EEA">
              <w:rPr>
                <w:szCs w:val="24"/>
              </w:rPr>
              <w:t>-</w:t>
            </w:r>
            <w:r>
              <w:rPr>
                <w:szCs w:val="24"/>
              </w:rPr>
              <w:t xml:space="preserve">6 Hours and </w:t>
            </w:r>
            <w:r w:rsidR="006F0981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4DF7DA6E" w14:textId="3C4BA321" w:rsidR="009C3B9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883875A" w14:textId="1EF1D4FB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28EC55EC" w14:textId="4D48F59B" w:rsidR="009C3B9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C404-3T</w:t>
            </w:r>
          </w:p>
        </w:tc>
      </w:tr>
      <w:tr w:rsidR="001409CC" w:rsidRPr="00BA5495" w14:paraId="04D416C7" w14:textId="77777777" w:rsidTr="00FD6E57">
        <w:trPr>
          <w:trHeight w:val="759"/>
        </w:trPr>
        <w:tc>
          <w:tcPr>
            <w:tcW w:w="845" w:type="dxa"/>
          </w:tcPr>
          <w:p w14:paraId="531AB381" w14:textId="58FB8252" w:rsidR="001409CC" w:rsidRDefault="001409C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5</w:t>
            </w:r>
          </w:p>
        </w:tc>
        <w:tc>
          <w:tcPr>
            <w:tcW w:w="1754" w:type="dxa"/>
          </w:tcPr>
          <w:p w14:paraId="42653733" w14:textId="3EBC5DBB" w:rsidR="001409CC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6S”</w:t>
            </w:r>
          </w:p>
        </w:tc>
        <w:tc>
          <w:tcPr>
            <w:tcW w:w="1327" w:type="dxa"/>
          </w:tcPr>
          <w:p w14:paraId="4003897A" w14:textId="6B9009E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-6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 xml:space="preserve"> and 6 seconds”</w:t>
            </w:r>
          </w:p>
        </w:tc>
        <w:tc>
          <w:tcPr>
            <w:tcW w:w="1760" w:type="dxa"/>
          </w:tcPr>
          <w:p w14:paraId="62BDE103" w14:textId="74FDDEDE" w:rsidR="001409C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Days and -6 Hours and </w:t>
            </w:r>
            <w:r w:rsidR="005B23A4">
              <w:rPr>
                <w:szCs w:val="24"/>
              </w:rPr>
              <w:t>-</w:t>
            </w:r>
            <w:r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 w:rsidR="005B23A4">
              <w:rPr>
                <w:szCs w:val="24"/>
              </w:rPr>
              <w:t xml:space="preserve"> and</w:t>
            </w:r>
            <w:r w:rsidR="00283E9B">
              <w:rPr>
                <w:szCs w:val="24"/>
              </w:rPr>
              <w:t xml:space="preserve"> 6 seconds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296E2C2C" w14:textId="5100537B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2A16609" w14:textId="5D16F51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C404-4T</w:t>
            </w:r>
          </w:p>
        </w:tc>
      </w:tr>
      <w:tr w:rsidR="00E56987" w:rsidRPr="00BA5495" w14:paraId="5E7382C7" w14:textId="77777777" w:rsidTr="00FD6E57">
        <w:trPr>
          <w:trHeight w:val="759"/>
        </w:trPr>
        <w:tc>
          <w:tcPr>
            <w:tcW w:w="845" w:type="dxa"/>
          </w:tcPr>
          <w:p w14:paraId="55198E63" w14:textId="26A4E935" w:rsidR="00E56987" w:rsidRDefault="00E56987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6</w:t>
            </w:r>
          </w:p>
        </w:tc>
        <w:tc>
          <w:tcPr>
            <w:tcW w:w="1754" w:type="dxa"/>
          </w:tcPr>
          <w:p w14:paraId="50783C83" w14:textId="3EA31180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-6S”</w:t>
            </w:r>
          </w:p>
        </w:tc>
        <w:tc>
          <w:tcPr>
            <w:tcW w:w="1327" w:type="dxa"/>
          </w:tcPr>
          <w:p w14:paraId="2FB6518C" w14:textId="56A2BC6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0063272E" w14:textId="48ACFDD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76E2AF7A" w14:textId="25A40F07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7172DC1F" w14:textId="730CDF3F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C404-4F</w:t>
            </w:r>
          </w:p>
        </w:tc>
      </w:tr>
    </w:tbl>
    <w:p w14:paraId="6D9416AD" w14:textId="77777777" w:rsidR="005F6A29" w:rsidRDefault="005F6A29" w:rsidP="004B17F0">
      <w:pPr>
        <w:pStyle w:val="BodyText"/>
        <w:rPr>
          <w:rFonts w:cstheme="majorBidi"/>
        </w:rPr>
      </w:pPr>
    </w:p>
    <w:p w14:paraId="2ED30BAB" w14:textId="7FAC47B4" w:rsidR="00D630F1" w:rsidRPr="00BA5495" w:rsidRDefault="00D630F1" w:rsidP="00D630F1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3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1737E47" w14:textId="61FAED6D" w:rsidR="00D630F1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553643B6" w14:textId="7EE21EF9" w:rsidR="00F6785B" w:rsidRDefault="00F6785B" w:rsidP="00D630F1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F2E8EBF" w14:textId="203842CD" w:rsidR="000E4E5D" w:rsidRPr="00BA5495" w:rsidRDefault="007C5D0A" w:rsidP="00F61EED">
      <w:pPr>
        <w:pStyle w:val="BodyText"/>
        <w:jc w:val="center"/>
        <w:rPr>
          <w:b/>
          <w:bCs/>
          <w:sz w:val="32"/>
          <w:szCs w:val="32"/>
        </w:rPr>
      </w:pPr>
      <w:r w:rsidRPr="007C5D0A">
        <w:rPr>
          <w:b/>
          <w:bCs/>
          <w:noProof/>
          <w:sz w:val="32"/>
          <w:szCs w:val="32"/>
        </w:rPr>
        <w:drawing>
          <wp:inline distT="0" distB="0" distL="0" distR="0" wp14:anchorId="296772EA" wp14:editId="42A9AD05">
            <wp:extent cx="3789680" cy="2756512"/>
            <wp:effectExtent l="0" t="0" r="127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5270" cy="27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5DDB" w14:textId="0BCE0AB6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 xml:space="preserve">CFG: </w:t>
      </w:r>
    </w:p>
    <w:p w14:paraId="4CDD8255" w14:textId="1F7A12C2" w:rsidR="00D630F1" w:rsidRDefault="004C234E" w:rsidP="00D630F1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92E660F" wp14:editId="58A385F8">
            <wp:extent cx="3430890" cy="3729244"/>
            <wp:effectExtent l="0" t="0" r="0" b="508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791" cy="374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0F1" w:rsidRPr="00BA5495">
        <w:rPr>
          <w:sz w:val="32"/>
          <w:szCs w:val="32"/>
        </w:rPr>
        <w:t xml:space="preserve"> </w:t>
      </w:r>
    </w:p>
    <w:p w14:paraId="61F92465" w14:textId="77777777" w:rsidR="004C234E" w:rsidRPr="00BA5495" w:rsidRDefault="004C234E" w:rsidP="00D630F1">
      <w:pPr>
        <w:pStyle w:val="BodyText"/>
        <w:jc w:val="center"/>
        <w:rPr>
          <w:sz w:val="32"/>
          <w:szCs w:val="32"/>
        </w:rPr>
      </w:pPr>
    </w:p>
    <w:p w14:paraId="68DDE6BF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5C4E30B4" w14:textId="77777777" w:rsidTr="00742D1D">
        <w:trPr>
          <w:trHeight w:val="759"/>
        </w:trPr>
        <w:tc>
          <w:tcPr>
            <w:tcW w:w="845" w:type="dxa"/>
          </w:tcPr>
          <w:p w14:paraId="23EA0E7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53AE132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EDE2AC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C1D136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27E25D8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C7E97A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F8BABE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42D1D" w:rsidRPr="00BA5495" w14:paraId="41972835" w14:textId="77777777" w:rsidTr="00742D1D">
        <w:trPr>
          <w:trHeight w:val="759"/>
        </w:trPr>
        <w:tc>
          <w:tcPr>
            <w:tcW w:w="845" w:type="dxa"/>
          </w:tcPr>
          <w:p w14:paraId="3EAF525E" w14:textId="4AAF201E" w:rsidR="00742D1D" w:rsidRPr="00BA5495" w:rsidRDefault="00742D1D" w:rsidP="00742D1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2FC4CF1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66F7A5FB" w14:textId="684B219D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322" w:type="dxa"/>
          </w:tcPr>
          <w:p w14:paraId="45A7731D" w14:textId="61F1076B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64" w:type="dxa"/>
          </w:tcPr>
          <w:p w14:paraId="43F7ECB6" w14:textId="76B688E8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1940DF68" w14:textId="53AF21D8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8C751B9" w14:textId="00B23529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1850-1857</w:t>
            </w:r>
          </w:p>
        </w:tc>
      </w:tr>
      <w:tr w:rsidR="00742D1D" w:rsidRPr="00BA5495" w14:paraId="6F2EB0EA" w14:textId="77777777" w:rsidTr="00742D1D">
        <w:trPr>
          <w:trHeight w:val="759"/>
        </w:trPr>
        <w:tc>
          <w:tcPr>
            <w:tcW w:w="845" w:type="dxa"/>
          </w:tcPr>
          <w:p w14:paraId="5EEE58B6" w14:textId="677FE71E" w:rsidR="00742D1D" w:rsidRPr="00BA5495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53" w:type="dxa"/>
          </w:tcPr>
          <w:p w14:paraId="30D26934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131ABAAC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78CE27B0" w14:textId="68CCFBD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322" w:type="dxa"/>
          </w:tcPr>
          <w:p w14:paraId="0378169B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17D58885" w14:textId="5961C50C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107DBAD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75E31A46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2473E5F8" w14:textId="15834B80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D4A1C5C" w14:textId="68F42432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1850,1851,1852, 1860-1867, 1873</w:t>
            </w:r>
          </w:p>
        </w:tc>
      </w:tr>
      <w:tr w:rsidR="00742D1D" w:rsidRPr="00BA5495" w14:paraId="7666E679" w14:textId="77777777" w:rsidTr="00742D1D">
        <w:trPr>
          <w:trHeight w:val="759"/>
        </w:trPr>
        <w:tc>
          <w:tcPr>
            <w:tcW w:w="845" w:type="dxa"/>
          </w:tcPr>
          <w:p w14:paraId="02A41AD2" w14:textId="64A4A67E" w:rsidR="00742D1D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6CA59A2A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322" w:type="dxa"/>
          </w:tcPr>
          <w:p w14:paraId="28184016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</w:p>
        </w:tc>
        <w:tc>
          <w:tcPr>
            <w:tcW w:w="1764" w:type="dxa"/>
          </w:tcPr>
          <w:p w14:paraId="455F5C17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</w:p>
        </w:tc>
        <w:tc>
          <w:tcPr>
            <w:tcW w:w="1186" w:type="dxa"/>
          </w:tcPr>
          <w:p w14:paraId="765CBEDC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F12FC53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D45E363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2D3139D6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31BF3B04" w14:textId="77777777" w:rsidTr="00742D1D">
        <w:trPr>
          <w:trHeight w:val="759"/>
        </w:trPr>
        <w:tc>
          <w:tcPr>
            <w:tcW w:w="845" w:type="dxa"/>
          </w:tcPr>
          <w:p w14:paraId="54849DBC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EA40AB6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763BEB0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73B3DEE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67A434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B73665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29DAE5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42D1D" w:rsidRPr="00BA5495" w14:paraId="2A8B9BFA" w14:textId="77777777" w:rsidTr="00742D1D">
        <w:trPr>
          <w:trHeight w:val="759"/>
        </w:trPr>
        <w:tc>
          <w:tcPr>
            <w:tcW w:w="845" w:type="dxa"/>
          </w:tcPr>
          <w:p w14:paraId="1047C84C" w14:textId="2AC43DEC" w:rsidR="00742D1D" w:rsidRPr="00BA5495" w:rsidRDefault="00742D1D" w:rsidP="00742D1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1</w:t>
            </w:r>
          </w:p>
        </w:tc>
        <w:tc>
          <w:tcPr>
            <w:tcW w:w="1753" w:type="dxa"/>
          </w:tcPr>
          <w:p w14:paraId="71CDF9AF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2CDBB5CC" w14:textId="05F0A6B0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322" w:type="dxa"/>
          </w:tcPr>
          <w:p w14:paraId="03DA10B4" w14:textId="7C376801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64" w:type="dxa"/>
          </w:tcPr>
          <w:p w14:paraId="5FBF88B4" w14:textId="749DE5CC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51EC4DE3" w14:textId="6885B1A0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174D7E7" w14:textId="611150FF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B1853T</w:t>
            </w:r>
          </w:p>
        </w:tc>
      </w:tr>
      <w:tr w:rsidR="00742D1D" w:rsidRPr="00BA5495" w14:paraId="635EAB2B" w14:textId="77777777" w:rsidTr="00742D1D">
        <w:trPr>
          <w:trHeight w:val="759"/>
        </w:trPr>
        <w:tc>
          <w:tcPr>
            <w:tcW w:w="845" w:type="dxa"/>
          </w:tcPr>
          <w:p w14:paraId="48EB7E64" w14:textId="31E69252" w:rsidR="00742D1D" w:rsidRPr="00BA5495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47D6385C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003D065B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0D5CA17E" w14:textId="2713A731" w:rsidR="00742D1D" w:rsidRPr="00BA5495" w:rsidRDefault="00742D1D" w:rsidP="00742D1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402977DF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35AC061D" w14:textId="088F1296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1E8834D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237347E0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8991ED7" w14:textId="2001E84F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540D601" w14:textId="14F3F955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7945C0">
              <w:rPr>
                <w:szCs w:val="24"/>
              </w:rPr>
              <w:t>B1853</w:t>
            </w:r>
            <w:proofErr w:type="gramStart"/>
            <w:r w:rsidR="007945C0">
              <w:rPr>
                <w:szCs w:val="24"/>
              </w:rPr>
              <w:t>F ,</w:t>
            </w:r>
            <w:proofErr w:type="gramEnd"/>
            <w:r w:rsidR="007945C0">
              <w:rPr>
                <w:szCs w:val="24"/>
              </w:rPr>
              <w:t xml:space="preserve"> </w:t>
            </w:r>
            <w:r>
              <w:rPr>
                <w:szCs w:val="24"/>
              </w:rPr>
              <w:t>B18</w:t>
            </w:r>
            <w:r w:rsidR="002E3996">
              <w:rPr>
                <w:szCs w:val="24"/>
              </w:rPr>
              <w:t>64TF</w:t>
            </w:r>
            <w:r w:rsidR="007945C0">
              <w:rPr>
                <w:szCs w:val="24"/>
              </w:rPr>
              <w:t xml:space="preserve">, B1864F </w:t>
            </w:r>
          </w:p>
        </w:tc>
      </w:tr>
      <w:tr w:rsidR="002B21B6" w:rsidRPr="00BA5495" w14:paraId="408CFE3D" w14:textId="77777777" w:rsidTr="00742D1D">
        <w:trPr>
          <w:trHeight w:val="759"/>
        </w:trPr>
        <w:tc>
          <w:tcPr>
            <w:tcW w:w="845" w:type="dxa"/>
          </w:tcPr>
          <w:p w14:paraId="5D726403" w14:textId="77777777" w:rsidR="002B21B6" w:rsidRDefault="002B21B6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</w:p>
        </w:tc>
        <w:tc>
          <w:tcPr>
            <w:tcW w:w="1753" w:type="dxa"/>
          </w:tcPr>
          <w:p w14:paraId="0873BD1B" w14:textId="77777777" w:rsidR="002B21B6" w:rsidRDefault="002B21B6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322" w:type="dxa"/>
          </w:tcPr>
          <w:p w14:paraId="5B2A6B81" w14:textId="77777777" w:rsidR="002B21B6" w:rsidRPr="00093907" w:rsidRDefault="002B21B6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</w:p>
        </w:tc>
        <w:tc>
          <w:tcPr>
            <w:tcW w:w="1764" w:type="dxa"/>
          </w:tcPr>
          <w:p w14:paraId="056B24A2" w14:textId="77777777" w:rsidR="002B21B6" w:rsidRPr="00093907" w:rsidRDefault="002B21B6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</w:p>
        </w:tc>
        <w:tc>
          <w:tcPr>
            <w:tcW w:w="1186" w:type="dxa"/>
          </w:tcPr>
          <w:p w14:paraId="7A691C7C" w14:textId="77777777" w:rsidR="002B21B6" w:rsidRDefault="002B21B6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D76C5BF" w14:textId="77777777" w:rsidR="002B21B6" w:rsidRDefault="002B21B6" w:rsidP="00742D1D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1D98369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50933779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1F852E63" w14:textId="77777777" w:rsidTr="0088765E">
        <w:trPr>
          <w:trHeight w:val="759"/>
        </w:trPr>
        <w:tc>
          <w:tcPr>
            <w:tcW w:w="845" w:type="dxa"/>
          </w:tcPr>
          <w:p w14:paraId="3AC3FF1D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0C1ED36E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5A1D8EA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7D0B341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1DA413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D0442A2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7CF30E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8765E" w:rsidRPr="00BA5495" w14:paraId="5768AB18" w14:textId="77777777" w:rsidTr="0088765E">
        <w:trPr>
          <w:trHeight w:val="759"/>
        </w:trPr>
        <w:tc>
          <w:tcPr>
            <w:tcW w:w="845" w:type="dxa"/>
          </w:tcPr>
          <w:p w14:paraId="53515EAF" w14:textId="73AD1F58" w:rsidR="0088765E" w:rsidRPr="00BA5495" w:rsidRDefault="0088765E" w:rsidP="0088765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3987A5D" w14:textId="77777777" w:rsidR="0088765E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73AA4DCA" w14:textId="1B9B2452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322" w:type="dxa"/>
          </w:tcPr>
          <w:p w14:paraId="67774600" w14:textId="29CD0BCC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64" w:type="dxa"/>
          </w:tcPr>
          <w:p w14:paraId="65C56582" w14:textId="3A4A58D1" w:rsidR="0088765E" w:rsidRPr="00BA5495" w:rsidRDefault="0088765E" w:rsidP="0088765E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60D42190" w14:textId="513E1D3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5187C63" w14:textId="37A379E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C1853T</w:t>
            </w:r>
          </w:p>
        </w:tc>
      </w:tr>
      <w:tr w:rsidR="0088765E" w:rsidRPr="00BA5495" w14:paraId="59D48573" w14:textId="77777777" w:rsidTr="0088765E">
        <w:trPr>
          <w:trHeight w:val="759"/>
        </w:trPr>
        <w:tc>
          <w:tcPr>
            <w:tcW w:w="845" w:type="dxa"/>
          </w:tcPr>
          <w:p w14:paraId="65789C58" w14:textId="09545948" w:rsidR="0088765E" w:rsidRPr="00BA5495" w:rsidRDefault="0088765E" w:rsidP="0088765E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3F1CCCB" w14:textId="77777777" w:rsidR="0088765E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6E4A2C9C" w14:textId="7777777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5F12D9FF" w14:textId="49EB5BA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322" w:type="dxa"/>
          </w:tcPr>
          <w:p w14:paraId="2E9E4499" w14:textId="77777777" w:rsidR="0088765E" w:rsidRPr="00093907" w:rsidRDefault="0088765E" w:rsidP="0088765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7141F967" w14:textId="26F6347C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8BA7907" w14:textId="77777777" w:rsidR="0088765E" w:rsidRPr="00093907" w:rsidRDefault="0088765E" w:rsidP="0088765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0B09E898" w14:textId="7777777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62CD295" w14:textId="74C1B40B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0975CEB" w14:textId="550BFAE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C1853</w:t>
            </w:r>
            <w:proofErr w:type="gramStart"/>
            <w:r>
              <w:rPr>
                <w:szCs w:val="24"/>
              </w:rPr>
              <w:t>F ,</w:t>
            </w:r>
            <w:proofErr w:type="gramEnd"/>
            <w:r>
              <w:rPr>
                <w:szCs w:val="24"/>
              </w:rPr>
              <w:t xml:space="preserve"> C1864TF, C1864F </w:t>
            </w:r>
          </w:p>
        </w:tc>
      </w:tr>
      <w:tr w:rsidR="002B21B6" w:rsidRPr="00BA5495" w14:paraId="7C67A874" w14:textId="77777777" w:rsidTr="0088765E">
        <w:trPr>
          <w:trHeight w:val="759"/>
        </w:trPr>
        <w:tc>
          <w:tcPr>
            <w:tcW w:w="845" w:type="dxa"/>
          </w:tcPr>
          <w:p w14:paraId="32CAFE0A" w14:textId="77777777" w:rsidR="002B21B6" w:rsidRDefault="002B21B6" w:rsidP="0088765E">
            <w:pPr>
              <w:pStyle w:val="BodyText"/>
              <w:jc w:val="center"/>
              <w:rPr>
                <w:b/>
                <w:iCs/>
                <w:szCs w:val="24"/>
              </w:rPr>
            </w:pPr>
          </w:p>
        </w:tc>
        <w:tc>
          <w:tcPr>
            <w:tcW w:w="1753" w:type="dxa"/>
          </w:tcPr>
          <w:p w14:paraId="30809D86" w14:textId="77777777" w:rsidR="002B21B6" w:rsidRDefault="002B21B6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322" w:type="dxa"/>
          </w:tcPr>
          <w:p w14:paraId="5127F9FE" w14:textId="77777777" w:rsidR="002B21B6" w:rsidRPr="00093907" w:rsidRDefault="002B21B6" w:rsidP="0088765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</w:p>
        </w:tc>
        <w:tc>
          <w:tcPr>
            <w:tcW w:w="1764" w:type="dxa"/>
          </w:tcPr>
          <w:p w14:paraId="05AE56B9" w14:textId="77777777" w:rsidR="002B21B6" w:rsidRPr="00093907" w:rsidRDefault="002B21B6" w:rsidP="0088765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</w:p>
        </w:tc>
        <w:tc>
          <w:tcPr>
            <w:tcW w:w="1186" w:type="dxa"/>
          </w:tcPr>
          <w:p w14:paraId="0C41BBB2" w14:textId="77777777" w:rsidR="002B21B6" w:rsidRDefault="002B21B6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0CA4FE3" w14:textId="77777777" w:rsidR="002B21B6" w:rsidRDefault="002B21B6" w:rsidP="0088765E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9108410" w14:textId="48476BDF" w:rsidR="00D630F1" w:rsidRDefault="00D630F1" w:rsidP="00D630F1">
      <w:pPr>
        <w:pStyle w:val="BodyText"/>
        <w:rPr>
          <w:rFonts w:cstheme="majorBidi"/>
        </w:rPr>
      </w:pPr>
    </w:p>
    <w:p w14:paraId="0A0FBC9B" w14:textId="0E94ECA8" w:rsidR="001F3460" w:rsidRDefault="008E011A" w:rsidP="001F346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4</w:t>
      </w:r>
      <w:r w:rsidRPr="00BA5495">
        <w:rPr>
          <w:b/>
          <w:bCs/>
          <w:sz w:val="36"/>
          <w:szCs w:val="36"/>
          <w:u w:val="single"/>
        </w:rPr>
        <w:t>:</w:t>
      </w:r>
      <w:r w:rsidR="001F3460" w:rsidRPr="001F3460">
        <w:rPr>
          <w:b/>
          <w:bCs/>
          <w:sz w:val="32"/>
          <w:szCs w:val="32"/>
        </w:rPr>
        <w:t xml:space="preserve"> </w:t>
      </w:r>
    </w:p>
    <w:p w14:paraId="18C32ED9" w14:textId="77777777" w:rsidR="001F3460" w:rsidRDefault="001F3460" w:rsidP="001F3460">
      <w:pPr>
        <w:pStyle w:val="BodyText"/>
        <w:rPr>
          <w:bCs/>
          <w:szCs w:val="24"/>
        </w:rPr>
      </w:pPr>
      <w:r w:rsidRPr="001F3460">
        <w:t>Decodes a byte array from Base64 format.</w:t>
      </w:r>
      <w:r w:rsidRPr="001F3460">
        <w:rPr>
          <w:bCs/>
          <w:szCs w:val="24"/>
        </w:rPr>
        <w:t xml:space="preserve"> </w:t>
      </w:r>
    </w:p>
    <w:p w14:paraId="29C4213F" w14:textId="2DD3E7C0" w:rsidR="008E011A" w:rsidRPr="001F3460" w:rsidRDefault="001F3460" w:rsidP="008E011A">
      <w:pPr>
        <w:pStyle w:val="BodyText"/>
        <w:rPr>
          <w:bCs/>
          <w:szCs w:val="24"/>
        </w:rPr>
      </w:pPr>
      <w:r>
        <w:rPr>
          <w:bCs/>
          <w:szCs w:val="24"/>
        </w:rPr>
        <w:t>Note: map2[] table is populated in another constructor function.</w:t>
      </w:r>
    </w:p>
    <w:p w14:paraId="4C034896" w14:textId="11DB86ED" w:rsidR="001F3460" w:rsidRPr="001F3460" w:rsidRDefault="008E011A" w:rsidP="001F3460">
      <w:pPr>
        <w:pStyle w:val="BodyText"/>
        <w:rPr>
          <w:bCs/>
          <w:szCs w:val="24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EB2EE22" w14:textId="35046EEC" w:rsidR="001F3460" w:rsidRPr="001F3460" w:rsidRDefault="001F3460" w:rsidP="001F3460">
      <w:r w:rsidRPr="001F3460">
        <w:t>timesheet-master\src\main\java\timeSheet\util\properties\Base64Coder.java</w:t>
      </w:r>
    </w:p>
    <w:p w14:paraId="74DB1BCB" w14:textId="6D43ADC7" w:rsidR="008E011A" w:rsidRPr="00BA5495" w:rsidRDefault="001F3460" w:rsidP="008E011A">
      <w:pPr>
        <w:pStyle w:val="BodyText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6EA2A7" wp14:editId="622DA1E4">
            <wp:extent cx="5523739" cy="3177540"/>
            <wp:effectExtent l="0" t="0" r="127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3887" cy="31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4298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14F580D6" w14:textId="5FCB955E" w:rsidR="008E011A" w:rsidRPr="00BA5495" w:rsidRDefault="00AC18C7" w:rsidP="001F3460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02E2465" wp14:editId="27155D0F">
            <wp:extent cx="4672330" cy="88639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unc2_decod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936E" w14:textId="65F19FF9" w:rsidR="006E6AC9" w:rsidRDefault="008E011A" w:rsidP="006E6AC9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p w14:paraId="0192FB16" w14:textId="7EB7367B" w:rsidR="006E6AC9" w:rsidRPr="006E6AC9" w:rsidRDefault="006E6AC9" w:rsidP="006E6AC9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7"/>
        <w:gridCol w:w="1321"/>
        <w:gridCol w:w="1762"/>
        <w:gridCol w:w="1186"/>
        <w:gridCol w:w="2480"/>
      </w:tblGrid>
      <w:tr w:rsidR="008E011A" w:rsidRPr="00BA5495" w14:paraId="037F7B9D" w14:textId="77777777" w:rsidTr="00616C3B">
        <w:trPr>
          <w:trHeight w:val="759"/>
        </w:trPr>
        <w:tc>
          <w:tcPr>
            <w:tcW w:w="846" w:type="dxa"/>
          </w:tcPr>
          <w:p w14:paraId="551198E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F2453E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FB47BC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9FE0CA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237A6A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C011B8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18AC39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341CF07" w14:textId="77777777" w:rsidTr="00616C3B">
        <w:trPr>
          <w:trHeight w:val="759"/>
        </w:trPr>
        <w:tc>
          <w:tcPr>
            <w:tcW w:w="846" w:type="dxa"/>
          </w:tcPr>
          <w:p w14:paraId="4CB5E923" w14:textId="3175F882" w:rsidR="008E011A" w:rsidRPr="00BA5495" w:rsidRDefault="001F346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E7B82B3" w14:textId="77777777" w:rsidR="008E011A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53E2A959" w14:textId="77777777" w:rsidR="001F3460" w:rsidRDefault="001F3460" w:rsidP="001F3460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79BDB8E8" w14:textId="1121D002" w:rsidR="001F3460" w:rsidRPr="00BA5495" w:rsidRDefault="001F3460" w:rsidP="001F3460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34" w:type="dxa"/>
          </w:tcPr>
          <w:p w14:paraId="7E6B8A46" w14:textId="7B1D4DD1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83" w:type="dxa"/>
          </w:tcPr>
          <w:p w14:paraId="7EA49224" w14:textId="127DC9AE" w:rsidR="008E011A" w:rsidRPr="00BA5495" w:rsidRDefault="001F3460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19" w:type="dxa"/>
          </w:tcPr>
          <w:p w14:paraId="0A8772E1" w14:textId="14B19AA0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94EE8B3" w14:textId="444D74A9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padding</w:t>
            </w:r>
          </w:p>
        </w:tc>
      </w:tr>
      <w:tr w:rsidR="008E011A" w:rsidRPr="00BA5495" w14:paraId="53FDA773" w14:textId="77777777" w:rsidTr="00616C3B">
        <w:trPr>
          <w:trHeight w:val="759"/>
        </w:trPr>
        <w:tc>
          <w:tcPr>
            <w:tcW w:w="846" w:type="dxa"/>
          </w:tcPr>
          <w:p w14:paraId="7EB01BA0" w14:textId="1ADEC8B0" w:rsidR="008E011A" w:rsidRPr="00BA5495" w:rsidRDefault="006E6AC9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04AACA45" w14:textId="77777777" w:rsidR="008E011A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47F9149" w14:textId="77777777" w:rsidR="006E6AC9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4520D265" w14:textId="2237CF7A" w:rsidR="006E6AC9" w:rsidRPr="00BA5495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34" w:type="dxa"/>
          </w:tcPr>
          <w:p w14:paraId="17343D8B" w14:textId="64F60C75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83" w:type="dxa"/>
          </w:tcPr>
          <w:p w14:paraId="4A29B099" w14:textId="306E0902" w:rsidR="008E011A" w:rsidRPr="00BA5495" w:rsidRDefault="006E6AC9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19" w:type="dxa"/>
          </w:tcPr>
          <w:p w14:paraId="3C68B2C7" w14:textId="5A0DC893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79F43ED" w14:textId="7D66EFD1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Padded with ==</w:t>
            </w:r>
          </w:p>
        </w:tc>
      </w:tr>
    </w:tbl>
    <w:p w14:paraId="450DC423" w14:textId="7CF5654C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C2A58FE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p w14:paraId="55B2156E" w14:textId="2BECEF02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6"/>
        <w:gridCol w:w="1321"/>
        <w:gridCol w:w="1763"/>
        <w:gridCol w:w="1186"/>
        <w:gridCol w:w="2480"/>
      </w:tblGrid>
      <w:tr w:rsidR="008E011A" w:rsidRPr="00BA5495" w14:paraId="14240C60" w14:textId="77777777" w:rsidTr="006E6AC9">
        <w:trPr>
          <w:trHeight w:val="759"/>
        </w:trPr>
        <w:tc>
          <w:tcPr>
            <w:tcW w:w="845" w:type="dxa"/>
          </w:tcPr>
          <w:p w14:paraId="3FA4DFC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6" w:type="dxa"/>
          </w:tcPr>
          <w:p w14:paraId="332A283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1" w:type="dxa"/>
          </w:tcPr>
          <w:p w14:paraId="7355AC0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3" w:type="dxa"/>
          </w:tcPr>
          <w:p w14:paraId="38B597E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9907F0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27655BA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78D22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E6AC9" w:rsidRPr="00BA5495" w14:paraId="6554373A" w14:textId="77777777" w:rsidTr="006E6AC9">
        <w:trPr>
          <w:trHeight w:val="759"/>
        </w:trPr>
        <w:tc>
          <w:tcPr>
            <w:tcW w:w="845" w:type="dxa"/>
          </w:tcPr>
          <w:p w14:paraId="45FB7473" w14:textId="1290B935" w:rsidR="006E6AC9" w:rsidRPr="00BA5495" w:rsidRDefault="006E6AC9" w:rsidP="006E6AC9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6" w:type="dxa"/>
          </w:tcPr>
          <w:p w14:paraId="3A4438F8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64A4933" w14:textId="77777777" w:rsidR="006E6AC9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5AAF34BF" w14:textId="4AE711D4" w:rsidR="006E6AC9" w:rsidRPr="00BA5495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1" w:type="dxa"/>
          </w:tcPr>
          <w:p w14:paraId="0E875C7B" w14:textId="2EEA6C94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63" w:type="dxa"/>
          </w:tcPr>
          <w:p w14:paraId="79F38D08" w14:textId="234B3EA9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0F766E82" w14:textId="5CFD4FC5" w:rsidR="006E6AC9" w:rsidRPr="00BA5495" w:rsidRDefault="00BD70C1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D7A3BC8" w14:textId="12FCC47B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109F, 115TF, 118T, 119T, </w:t>
            </w:r>
            <w:r w:rsidR="00BD70C1">
              <w:rPr>
                <w:szCs w:val="24"/>
              </w:rPr>
              <w:t>132T, 133T</w:t>
            </w:r>
          </w:p>
        </w:tc>
      </w:tr>
      <w:tr w:rsidR="00BD70C1" w:rsidRPr="00BA5495" w14:paraId="18788390" w14:textId="77777777" w:rsidTr="006E6AC9">
        <w:trPr>
          <w:trHeight w:val="759"/>
        </w:trPr>
        <w:tc>
          <w:tcPr>
            <w:tcW w:w="845" w:type="dxa"/>
          </w:tcPr>
          <w:p w14:paraId="6AD7A886" w14:textId="774794CE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6" w:type="dxa"/>
          </w:tcPr>
          <w:p w14:paraId="67E03017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EA1BF6B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6E691191" w14:textId="3E393646" w:rsidR="00BD70C1" w:rsidRPr="00BA5495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1" w:type="dxa"/>
          </w:tcPr>
          <w:p w14:paraId="4FD3CF4D" w14:textId="33E4036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3" w:type="dxa"/>
          </w:tcPr>
          <w:p w14:paraId="0BC49EE8" w14:textId="4D64714C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1110ED45" w14:textId="501D0D06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6B3261" w14:textId="3BEFA468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109TF, 115TF, 118F, 119F, 132F, 133F</w:t>
            </w:r>
          </w:p>
        </w:tc>
      </w:tr>
    </w:tbl>
    <w:p w14:paraId="625BFA5C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7DA08D76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p w14:paraId="3B99F598" w14:textId="1C6FA834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C7ABC69" w14:textId="77777777" w:rsidTr="00BD70C1">
        <w:trPr>
          <w:trHeight w:val="759"/>
        </w:trPr>
        <w:tc>
          <w:tcPr>
            <w:tcW w:w="845" w:type="dxa"/>
          </w:tcPr>
          <w:p w14:paraId="135FD33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E37B03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970EF4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98257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3E27305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163350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F6E9F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D70C1" w:rsidRPr="00BA5495" w14:paraId="0255E3DD" w14:textId="77777777" w:rsidTr="00BD70C1">
        <w:trPr>
          <w:trHeight w:val="759"/>
        </w:trPr>
        <w:tc>
          <w:tcPr>
            <w:tcW w:w="845" w:type="dxa"/>
          </w:tcPr>
          <w:p w14:paraId="13D6CDCD" w14:textId="0D65B8ED" w:rsidR="00BD70C1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7E2CCDB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2D9D482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32A1E519" w14:textId="6896BE5F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0</w:t>
            </w:r>
          </w:p>
        </w:tc>
        <w:tc>
          <w:tcPr>
            <w:tcW w:w="1322" w:type="dxa"/>
          </w:tcPr>
          <w:p w14:paraId="07DECFB2" w14:textId="23DBFC19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764" w:type="dxa"/>
          </w:tcPr>
          <w:p w14:paraId="09D28A74" w14:textId="6ABB4506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186" w:type="dxa"/>
          </w:tcPr>
          <w:p w14:paraId="6D162CC0" w14:textId="23A94B92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6BFACD4" w14:textId="394F4811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109aF, 115F</w:t>
            </w:r>
          </w:p>
        </w:tc>
      </w:tr>
      <w:tr w:rsidR="00BD70C1" w:rsidRPr="00BA5495" w14:paraId="2559EFE8" w14:textId="77777777" w:rsidTr="00BD70C1">
        <w:trPr>
          <w:trHeight w:val="759"/>
        </w:trPr>
        <w:tc>
          <w:tcPr>
            <w:tcW w:w="845" w:type="dxa"/>
          </w:tcPr>
          <w:p w14:paraId="3B9B08DF" w14:textId="27815FBF" w:rsidR="00BD70C1" w:rsidRPr="00BA5495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3" w:type="dxa"/>
          </w:tcPr>
          <w:p w14:paraId="23E52B44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29B99A8F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45B02F40" w14:textId="506B2508" w:rsidR="00BD70C1" w:rsidRPr="00BA5495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2" w:type="dxa"/>
          </w:tcPr>
          <w:p w14:paraId="131174BB" w14:textId="61347AC3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‘ABC’</w:t>
            </w:r>
          </w:p>
        </w:tc>
        <w:tc>
          <w:tcPr>
            <w:tcW w:w="1764" w:type="dxa"/>
          </w:tcPr>
          <w:p w14:paraId="1FB7F28B" w14:textId="3556646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6EE07258" w14:textId="49B667E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38F8E7C" w14:textId="4F0316C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109bF, 115TF, 118T, 119T, 132T, 133T</w:t>
            </w:r>
          </w:p>
        </w:tc>
      </w:tr>
      <w:tr w:rsidR="00BD70C1" w:rsidRPr="00BA5495" w14:paraId="5378C852" w14:textId="77777777" w:rsidTr="00BD70C1">
        <w:trPr>
          <w:trHeight w:val="759"/>
        </w:trPr>
        <w:tc>
          <w:tcPr>
            <w:tcW w:w="845" w:type="dxa"/>
          </w:tcPr>
          <w:p w14:paraId="06556E5A" w14:textId="085D5F8F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3F7D594F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46D7EFE2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167728B9" w14:textId="651A962E" w:rsidR="00BD70C1" w:rsidRPr="00BA5495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2" w:type="dxa"/>
          </w:tcPr>
          <w:p w14:paraId="7461F342" w14:textId="4C509CB2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4" w:type="dxa"/>
          </w:tcPr>
          <w:p w14:paraId="6CBE11B3" w14:textId="4B9838B9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52BA016D" w14:textId="01B0C617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D5A71C" w14:textId="18EB1FF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109bTF, 115TF, 118F, 119F, 132F, 133F</w:t>
            </w:r>
          </w:p>
        </w:tc>
      </w:tr>
    </w:tbl>
    <w:p w14:paraId="77022EA3" w14:textId="5BA9C1E3" w:rsidR="008E011A" w:rsidRDefault="008E011A" w:rsidP="00D630F1">
      <w:pPr>
        <w:pStyle w:val="BodyText"/>
        <w:rPr>
          <w:rFonts w:cstheme="majorBidi"/>
        </w:rPr>
      </w:pPr>
    </w:p>
    <w:p w14:paraId="3BD88580" w14:textId="6CFF005E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5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C864362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7DE2DEFF" w14:textId="77777777" w:rsidR="00AC18C7" w:rsidRDefault="001F3460" w:rsidP="001F3460">
      <w:r w:rsidRPr="001F3460">
        <w:t>https://github.com/openjdk/jdk/blob/master/src/java.base/share/classes/java/io/InputStream.</w:t>
      </w:r>
    </w:p>
    <w:p w14:paraId="50A85DE4" w14:textId="4CCFF602" w:rsidR="001F3460" w:rsidRDefault="00AC18C7" w:rsidP="001F3460">
      <w:r w:rsidRPr="001F3460">
        <w:t>J</w:t>
      </w:r>
      <w:r w:rsidR="001F3460" w:rsidRPr="001F3460">
        <w:t>ava</w:t>
      </w:r>
    </w:p>
    <w:p w14:paraId="611D8E01" w14:textId="77777777" w:rsidR="00AC18C7" w:rsidRPr="001F3460" w:rsidRDefault="00AC18C7" w:rsidP="00AC18C7">
      <w:proofErr w:type="spellStart"/>
      <w:r w:rsidRPr="00D116C6">
        <w:t>checkFromIndexSize</w:t>
      </w:r>
      <w:proofErr w:type="spellEnd"/>
      <w:r>
        <w:t xml:space="preserve"> and read are external APIs. </w:t>
      </w:r>
      <w:proofErr w:type="spellStart"/>
      <w:r w:rsidRPr="00D116C6">
        <w:t>checkFromIndexSize</w:t>
      </w:r>
      <w:proofErr w:type="spellEnd"/>
      <w:r>
        <w:t xml:space="preserve"> can be implemented as dummy stub while read is implemented as needed by each test case.</w:t>
      </w:r>
    </w:p>
    <w:p w14:paraId="372E6144" w14:textId="77777777" w:rsidR="00AC18C7" w:rsidRPr="001F3460" w:rsidRDefault="00AC18C7" w:rsidP="001F3460"/>
    <w:p w14:paraId="45D3F62B" w14:textId="2618757E" w:rsidR="008E011A" w:rsidRDefault="001F3460" w:rsidP="001F3460">
      <w:r>
        <w:rPr>
          <w:noProof/>
        </w:rPr>
        <w:drawing>
          <wp:inline distT="0" distB="0" distL="0" distR="0" wp14:anchorId="13601760" wp14:editId="686D84FB">
            <wp:extent cx="5638800" cy="4791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797C" w14:textId="77777777" w:rsidR="001F3460" w:rsidRPr="001F3460" w:rsidRDefault="001F3460" w:rsidP="001F3460"/>
    <w:p w14:paraId="6F97BB4A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AF906C3" w14:textId="2954781E" w:rsidR="008E011A" w:rsidRPr="00BA5495" w:rsidRDefault="00AC18C7" w:rsidP="008E011A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890D311" wp14:editId="7CD7BDDF">
            <wp:extent cx="4831715" cy="8863965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unc3_re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9990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2"/>
        <w:gridCol w:w="1764"/>
        <w:gridCol w:w="1186"/>
        <w:gridCol w:w="2480"/>
      </w:tblGrid>
      <w:tr w:rsidR="00AC18C7" w:rsidRPr="00BA5495" w14:paraId="129E4268" w14:textId="77777777" w:rsidTr="002B21B6">
        <w:trPr>
          <w:trHeight w:val="759"/>
        </w:trPr>
        <w:tc>
          <w:tcPr>
            <w:tcW w:w="845" w:type="dxa"/>
          </w:tcPr>
          <w:p w14:paraId="1741D4D9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538F50C4" w14:textId="77777777" w:rsidR="00AC18C7" w:rsidRPr="00BA5495" w:rsidRDefault="00AC18C7" w:rsidP="002B21B6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C1A4812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74B9E59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B06A4E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18F22E2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DE26DE2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1CB892BA" w14:textId="77777777" w:rsidTr="002B21B6">
        <w:trPr>
          <w:trHeight w:val="759"/>
        </w:trPr>
        <w:tc>
          <w:tcPr>
            <w:tcW w:w="845" w:type="dxa"/>
          </w:tcPr>
          <w:p w14:paraId="5C66584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D56C84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54F50F8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EE224D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34AD2C45" w14:textId="77777777" w:rsidR="00AC18C7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728821D0" w14:textId="77777777" w:rsidR="00AC18C7" w:rsidRPr="00BA5495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6B862517" w14:textId="77777777" w:rsidR="00AC18C7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1449DF5D" w14:textId="77777777" w:rsidR="00AC18C7" w:rsidRPr="00BA5495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710ABDF0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4258125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‘B’, ‘C’ in consecutive calls.</w:t>
            </w:r>
          </w:p>
          <w:p w14:paraId="6DD84414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</w:p>
        </w:tc>
      </w:tr>
      <w:tr w:rsidR="00AC18C7" w:rsidRPr="00BA5495" w14:paraId="58C819F7" w14:textId="77777777" w:rsidTr="002B21B6">
        <w:trPr>
          <w:trHeight w:val="759"/>
        </w:trPr>
        <w:tc>
          <w:tcPr>
            <w:tcW w:w="845" w:type="dxa"/>
          </w:tcPr>
          <w:p w14:paraId="6FE1ACEE" w14:textId="77777777" w:rsidR="00AC18C7" w:rsidRPr="00BA5495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3FB40B9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2E684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0462D791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0</w:t>
            </w:r>
          </w:p>
        </w:tc>
        <w:tc>
          <w:tcPr>
            <w:tcW w:w="1322" w:type="dxa"/>
          </w:tcPr>
          <w:p w14:paraId="5EF487A7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6604F16D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66AEC1A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59491D4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64F62528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FC57FB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is never called</w:t>
            </w:r>
          </w:p>
        </w:tc>
      </w:tr>
      <w:tr w:rsidR="00AC18C7" w:rsidRPr="00BA5495" w14:paraId="10EB6F97" w14:textId="77777777" w:rsidTr="002B21B6">
        <w:trPr>
          <w:trHeight w:val="759"/>
        </w:trPr>
        <w:tc>
          <w:tcPr>
            <w:tcW w:w="845" w:type="dxa"/>
          </w:tcPr>
          <w:p w14:paraId="0F98F425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4" w:type="dxa"/>
          </w:tcPr>
          <w:p w14:paraId="79DAF9F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0B57B3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D449CD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3C42806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5E440EF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73FFBC26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34E1FF8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5D13E1E3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ECD9C20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-1 to notify an error at first call.</w:t>
            </w:r>
          </w:p>
        </w:tc>
      </w:tr>
      <w:tr w:rsidR="00AC18C7" w:rsidRPr="00BA5495" w14:paraId="1CB6D080" w14:textId="77777777" w:rsidTr="002B21B6">
        <w:trPr>
          <w:trHeight w:val="759"/>
        </w:trPr>
        <w:tc>
          <w:tcPr>
            <w:tcW w:w="845" w:type="dxa"/>
          </w:tcPr>
          <w:p w14:paraId="33249FEA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1F17A65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955BC6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192AE43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1D80D49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72676AF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047F204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1C05432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10ED9AA4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065241E6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-1 in consecutive calls.</w:t>
            </w:r>
          </w:p>
        </w:tc>
      </w:tr>
    </w:tbl>
    <w:p w14:paraId="2C697DF7" w14:textId="77777777" w:rsidR="00AC18C7" w:rsidRPr="00BA5495" w:rsidRDefault="00AC18C7" w:rsidP="00AC18C7">
      <w:pPr>
        <w:pStyle w:val="BodyText"/>
        <w:rPr>
          <w:rFonts w:cstheme="majorBidi"/>
          <w:szCs w:val="22"/>
        </w:rPr>
      </w:pPr>
    </w:p>
    <w:p w14:paraId="661240CC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C18C7" w:rsidRPr="00BA5495" w14:paraId="6DE537E2" w14:textId="77777777" w:rsidTr="002B21B6">
        <w:trPr>
          <w:trHeight w:val="759"/>
        </w:trPr>
        <w:tc>
          <w:tcPr>
            <w:tcW w:w="845" w:type="dxa"/>
          </w:tcPr>
          <w:p w14:paraId="654CCAAB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E07E5ED" w14:textId="77777777" w:rsidR="00AC18C7" w:rsidRPr="00BA5495" w:rsidRDefault="00AC18C7" w:rsidP="002B21B6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00C8CD7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83E27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A946260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98EC09B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480024D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55004A3A" w14:textId="77777777" w:rsidTr="002B21B6">
        <w:trPr>
          <w:trHeight w:val="759"/>
        </w:trPr>
        <w:tc>
          <w:tcPr>
            <w:tcW w:w="845" w:type="dxa"/>
          </w:tcPr>
          <w:p w14:paraId="0D9DD94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BA65714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3767A0F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1D97D42B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64B3295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4845155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1D51842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5B4881B2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07A47138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A9825D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‘B’, ‘C’ in consecutive calls.</w:t>
            </w:r>
          </w:p>
          <w:p w14:paraId="49F19C26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285F, 292TF, 294F</w:t>
            </w:r>
          </w:p>
        </w:tc>
      </w:tr>
      <w:tr w:rsidR="00AC18C7" w:rsidRPr="00BA5495" w14:paraId="17231127" w14:textId="77777777" w:rsidTr="002B21B6">
        <w:trPr>
          <w:trHeight w:val="759"/>
        </w:trPr>
        <w:tc>
          <w:tcPr>
            <w:tcW w:w="845" w:type="dxa"/>
          </w:tcPr>
          <w:p w14:paraId="072C668B" w14:textId="77777777" w:rsidR="00AC18C7" w:rsidRPr="00BA5495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4D66A34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593EC1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46D5C2EA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0</w:t>
            </w:r>
          </w:p>
        </w:tc>
        <w:tc>
          <w:tcPr>
            <w:tcW w:w="1322" w:type="dxa"/>
          </w:tcPr>
          <w:p w14:paraId="11A375A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46E48D89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491697C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02C8E943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70A96583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DA838F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is never called.</w:t>
            </w:r>
          </w:p>
          <w:p w14:paraId="299D6B1D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280T</w:t>
            </w:r>
          </w:p>
        </w:tc>
      </w:tr>
      <w:tr w:rsidR="00AC18C7" w:rsidRPr="00BA5495" w14:paraId="62AF1369" w14:textId="77777777" w:rsidTr="002B21B6">
        <w:trPr>
          <w:trHeight w:val="759"/>
        </w:trPr>
        <w:tc>
          <w:tcPr>
            <w:tcW w:w="845" w:type="dxa"/>
          </w:tcPr>
          <w:p w14:paraId="3755C1F0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6FFDD39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7AAA1D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6810980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5FA5A21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048C3E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3290ED9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CF8280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57256545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0AAED4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-1 to notify an error at first call.</w:t>
            </w:r>
          </w:p>
          <w:p w14:paraId="485E3F4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285T</w:t>
            </w:r>
          </w:p>
        </w:tc>
      </w:tr>
      <w:tr w:rsidR="00AC18C7" w:rsidRPr="00BA5495" w14:paraId="02CD0AFB" w14:textId="77777777" w:rsidTr="002B21B6">
        <w:trPr>
          <w:trHeight w:val="759"/>
        </w:trPr>
        <w:tc>
          <w:tcPr>
            <w:tcW w:w="845" w:type="dxa"/>
          </w:tcPr>
          <w:p w14:paraId="718883F3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1D3AF53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DD32A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5EC8F4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4F4063C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7441188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0057766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3664E75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580AC8DF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0C8EEF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-1 in consecutive calls.</w:t>
            </w:r>
          </w:p>
          <w:p w14:paraId="2783B53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285F, 292T, 294T</w:t>
            </w:r>
          </w:p>
        </w:tc>
      </w:tr>
    </w:tbl>
    <w:p w14:paraId="0F2AF18A" w14:textId="77777777" w:rsidR="00AC18C7" w:rsidRPr="00BA5495" w:rsidRDefault="00AC18C7" w:rsidP="00AC18C7">
      <w:pPr>
        <w:pStyle w:val="BodyText"/>
        <w:rPr>
          <w:rFonts w:cstheme="majorBidi"/>
          <w:szCs w:val="22"/>
        </w:rPr>
      </w:pPr>
    </w:p>
    <w:p w14:paraId="7D80F101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C18C7" w:rsidRPr="00BA5495" w14:paraId="64BB2164" w14:textId="77777777" w:rsidTr="002B21B6">
        <w:trPr>
          <w:trHeight w:val="759"/>
        </w:trPr>
        <w:tc>
          <w:tcPr>
            <w:tcW w:w="845" w:type="dxa"/>
          </w:tcPr>
          <w:p w14:paraId="56AABB35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EDCC63B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6ADA77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EFD640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9F25EE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2302E38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D69F3CE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734D35D5" w14:textId="77777777" w:rsidTr="002B21B6">
        <w:trPr>
          <w:trHeight w:val="759"/>
        </w:trPr>
        <w:tc>
          <w:tcPr>
            <w:tcW w:w="845" w:type="dxa"/>
          </w:tcPr>
          <w:p w14:paraId="79FCE765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646075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795C71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48048A43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7139076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33DCE25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3BE2FB64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0DD30D7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74B925E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DF1447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‘B’, ‘C’ in consecutive calls.</w:t>
            </w:r>
          </w:p>
          <w:p w14:paraId="2BDDB3F3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285F, 292TF, 294F</w:t>
            </w:r>
          </w:p>
        </w:tc>
      </w:tr>
      <w:tr w:rsidR="00AC18C7" w:rsidRPr="00BA5495" w14:paraId="395BFA0E" w14:textId="77777777" w:rsidTr="002B21B6">
        <w:trPr>
          <w:trHeight w:val="759"/>
        </w:trPr>
        <w:tc>
          <w:tcPr>
            <w:tcW w:w="845" w:type="dxa"/>
          </w:tcPr>
          <w:p w14:paraId="7417344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93E34A1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2275E9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0887B0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0</w:t>
            </w:r>
          </w:p>
        </w:tc>
        <w:tc>
          <w:tcPr>
            <w:tcW w:w="1322" w:type="dxa"/>
          </w:tcPr>
          <w:p w14:paraId="2EE558A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2F869140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587F1FE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1FF726E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679D154E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0474EE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is never called.</w:t>
            </w:r>
          </w:p>
          <w:p w14:paraId="1AAB5155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280T</w:t>
            </w:r>
          </w:p>
        </w:tc>
      </w:tr>
      <w:tr w:rsidR="00AC18C7" w:rsidRPr="00BA5495" w14:paraId="6555C833" w14:textId="77777777" w:rsidTr="002B21B6">
        <w:trPr>
          <w:trHeight w:val="759"/>
        </w:trPr>
        <w:tc>
          <w:tcPr>
            <w:tcW w:w="845" w:type="dxa"/>
          </w:tcPr>
          <w:p w14:paraId="1894AC34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1A9EF47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5F14A409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5E5D951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4DCECF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11F8114B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74BC20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0348F38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2B675C58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E5F5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-1 to notify an error at first call.</w:t>
            </w:r>
          </w:p>
          <w:p w14:paraId="54ABFEAB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285T</w:t>
            </w:r>
          </w:p>
        </w:tc>
      </w:tr>
      <w:tr w:rsidR="00AC18C7" w:rsidRPr="00BA5495" w14:paraId="66E949EE" w14:textId="77777777" w:rsidTr="002B21B6">
        <w:trPr>
          <w:trHeight w:val="759"/>
        </w:trPr>
        <w:tc>
          <w:tcPr>
            <w:tcW w:w="845" w:type="dxa"/>
          </w:tcPr>
          <w:p w14:paraId="26EE43D1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1DAC62F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5EA1B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E6E8B20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proofErr w:type="spellStart"/>
            <w:r>
              <w:rPr>
                <w:szCs w:val="24"/>
              </w:rPr>
              <w:t>len</w:t>
            </w:r>
            <w:proofErr w:type="spellEnd"/>
            <w:r>
              <w:rPr>
                <w:szCs w:val="24"/>
              </w:rPr>
              <w:t xml:space="preserve"> = 3</w:t>
            </w:r>
          </w:p>
        </w:tc>
        <w:tc>
          <w:tcPr>
            <w:tcW w:w="1322" w:type="dxa"/>
          </w:tcPr>
          <w:p w14:paraId="31DC1388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62E6182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30388E0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04AD1C1A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001BD376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68C0A51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External module API </w:t>
            </w:r>
            <w:proofErr w:type="gramStart"/>
            <w:r>
              <w:rPr>
                <w:szCs w:val="24"/>
              </w:rPr>
              <w:t>read(</w:t>
            </w:r>
            <w:proofErr w:type="gramEnd"/>
            <w:r>
              <w:rPr>
                <w:szCs w:val="24"/>
              </w:rPr>
              <w:t>) returns ‘A’, -1 in consecutive calls.</w:t>
            </w:r>
          </w:p>
          <w:p w14:paraId="0574A4F7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285F, 292T, 294T</w:t>
            </w:r>
          </w:p>
        </w:tc>
      </w:tr>
    </w:tbl>
    <w:p w14:paraId="1EC62420" w14:textId="77777777" w:rsidR="00AC18C7" w:rsidRDefault="00AC18C7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0DBDF47D" w14:textId="74698F64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lastRenderedPageBreak/>
        <w:t xml:space="preserve">Function </w:t>
      </w:r>
      <w:r>
        <w:rPr>
          <w:b/>
          <w:bCs/>
          <w:sz w:val="36"/>
          <w:szCs w:val="36"/>
          <w:u w:val="single"/>
        </w:rPr>
        <w:t>6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4B5906E6" w14:textId="0B967DCC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2764A898" w14:textId="5BA48C82" w:rsidR="008D6B01" w:rsidRDefault="008D6B01" w:rsidP="008E011A">
      <w:pPr>
        <w:pStyle w:val="BodyText"/>
        <w:rPr>
          <w:b/>
          <w:bCs/>
          <w:sz w:val="32"/>
          <w:szCs w:val="32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16A74D4" w14:textId="186C044F" w:rsidR="008E011A" w:rsidRPr="00BA5495" w:rsidRDefault="00E34E4C" w:rsidP="008E011A">
      <w:pPr>
        <w:pStyle w:val="BodyText"/>
        <w:rPr>
          <w:b/>
          <w:bCs/>
          <w:sz w:val="32"/>
          <w:szCs w:val="32"/>
        </w:rPr>
      </w:pPr>
      <w:r w:rsidRPr="00E34E4C">
        <w:rPr>
          <w:b/>
          <w:bCs/>
          <w:noProof/>
          <w:sz w:val="32"/>
          <w:szCs w:val="32"/>
        </w:rPr>
        <w:drawing>
          <wp:inline distT="0" distB="0" distL="0" distR="0" wp14:anchorId="02EE08E5" wp14:editId="114F791C">
            <wp:extent cx="5732145" cy="3710305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C999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B12D198" w14:textId="428F4EE5" w:rsidR="008E011A" w:rsidRPr="00BA5495" w:rsidRDefault="003845F2" w:rsidP="003845F2">
      <w:pPr>
        <w:pStyle w:val="BodyText"/>
        <w:tabs>
          <w:tab w:val="center" w:pos="4513"/>
          <w:tab w:val="left" w:pos="8244"/>
        </w:tabs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  <w:sz w:val="32"/>
          <w:szCs w:val="32"/>
        </w:rPr>
        <w:drawing>
          <wp:inline distT="0" distB="0" distL="0" distR="0" wp14:anchorId="194372D6" wp14:editId="44C0E51E">
            <wp:extent cx="3409950" cy="30518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55" cy="309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11A" w:rsidRPr="00BA5495">
        <w:rPr>
          <w:sz w:val="32"/>
          <w:szCs w:val="32"/>
        </w:rPr>
        <w:t>.</w:t>
      </w:r>
      <w:r>
        <w:rPr>
          <w:sz w:val="32"/>
          <w:szCs w:val="32"/>
        </w:rPr>
        <w:tab/>
      </w:r>
    </w:p>
    <w:p w14:paraId="6BFF73F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05BAC266" w14:textId="77777777" w:rsidTr="00616C3B">
        <w:trPr>
          <w:trHeight w:val="759"/>
        </w:trPr>
        <w:tc>
          <w:tcPr>
            <w:tcW w:w="846" w:type="dxa"/>
          </w:tcPr>
          <w:p w14:paraId="4211542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DD537DA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7CC731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967615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0D29D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A0B90B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8BAEA4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EBB521D" w14:textId="77777777" w:rsidTr="00616C3B">
        <w:trPr>
          <w:trHeight w:val="759"/>
        </w:trPr>
        <w:tc>
          <w:tcPr>
            <w:tcW w:w="846" w:type="dxa"/>
          </w:tcPr>
          <w:p w14:paraId="68C0684B" w14:textId="62A10F20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386DE9A7" w14:textId="6737F3A4" w:rsidR="00575267" w:rsidRPr="00BA5495" w:rsidRDefault="00C001D2" w:rsidP="0057526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a = </w:t>
            </w:r>
            <w:r w:rsidR="00575267">
              <w:rPr>
                <w:szCs w:val="24"/>
              </w:rPr>
              <w:t>15</w:t>
            </w:r>
            <w:r w:rsidR="00575267">
              <w:rPr>
                <w:szCs w:val="24"/>
              </w:rPr>
              <w:br/>
              <w:t>b = 0</w:t>
            </w:r>
          </w:p>
        </w:tc>
        <w:tc>
          <w:tcPr>
            <w:tcW w:w="1334" w:type="dxa"/>
          </w:tcPr>
          <w:p w14:paraId="6BA96E6D" w14:textId="5883CDA2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5DFE45BB" w14:textId="4C1EA477" w:rsidR="008E011A" w:rsidRPr="00BA5495" w:rsidRDefault="0072470D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   15</w:t>
            </w:r>
          </w:p>
        </w:tc>
        <w:tc>
          <w:tcPr>
            <w:tcW w:w="1119" w:type="dxa"/>
          </w:tcPr>
          <w:p w14:paraId="7EC5F3C4" w14:textId="3AAC6DC9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B25A86F" w14:textId="37E155D1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2047-2048</w:t>
            </w:r>
          </w:p>
        </w:tc>
      </w:tr>
      <w:tr w:rsidR="008E011A" w:rsidRPr="00BA5495" w14:paraId="4F33C238" w14:textId="77777777" w:rsidTr="00616C3B">
        <w:trPr>
          <w:trHeight w:val="759"/>
        </w:trPr>
        <w:tc>
          <w:tcPr>
            <w:tcW w:w="846" w:type="dxa"/>
          </w:tcPr>
          <w:p w14:paraId="3349E752" w14:textId="39EC66FE" w:rsidR="008E011A" w:rsidRPr="00BA5495" w:rsidRDefault="00FD7B9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="008E011A"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84" w:type="dxa"/>
          </w:tcPr>
          <w:p w14:paraId="2D7CD7A1" w14:textId="77777777" w:rsidR="008E011A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353C04E3" w14:textId="61D05745" w:rsidR="003345F3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34" w:type="dxa"/>
          </w:tcPr>
          <w:p w14:paraId="5A9458F9" w14:textId="128A8E07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08262080" w14:textId="687399BC" w:rsidR="008E011A" w:rsidRPr="00BA5495" w:rsidRDefault="003345F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19" w:type="dxa"/>
          </w:tcPr>
          <w:p w14:paraId="39B99263" w14:textId="1D516333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F31A92C" w14:textId="4667E9B2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2049-2050</w:t>
            </w:r>
          </w:p>
        </w:tc>
      </w:tr>
      <w:tr w:rsidR="00616F08" w:rsidRPr="00BA5495" w14:paraId="25517518" w14:textId="77777777" w:rsidTr="00616C3B">
        <w:trPr>
          <w:trHeight w:val="759"/>
        </w:trPr>
        <w:tc>
          <w:tcPr>
            <w:tcW w:w="846" w:type="dxa"/>
          </w:tcPr>
          <w:p w14:paraId="5DBE8B29" w14:textId="4105DAE8" w:rsidR="00616F08" w:rsidRDefault="00616F0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84" w:type="dxa"/>
          </w:tcPr>
          <w:p w14:paraId="775CA2AE" w14:textId="197DE138" w:rsidR="00616F08" w:rsidRDefault="00616F08" w:rsidP="00616F0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71ED806E" w14:textId="67D00FD3" w:rsidR="00616F08" w:rsidRDefault="00616F08" w:rsidP="00616F0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34" w:type="dxa"/>
          </w:tcPr>
          <w:p w14:paraId="3F64E250" w14:textId="680972F2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83" w:type="dxa"/>
          </w:tcPr>
          <w:p w14:paraId="1C4AF5B3" w14:textId="7E4B189E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19" w:type="dxa"/>
          </w:tcPr>
          <w:p w14:paraId="02C09751" w14:textId="0FBF8DCF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Pass </w:t>
            </w:r>
          </w:p>
        </w:tc>
        <w:tc>
          <w:tcPr>
            <w:tcW w:w="2485" w:type="dxa"/>
          </w:tcPr>
          <w:p w14:paraId="3179B640" w14:textId="68134DBD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2047,2049, 2051-2069</w:t>
            </w:r>
          </w:p>
        </w:tc>
      </w:tr>
    </w:tbl>
    <w:p w14:paraId="0FAEB1E4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BEB3F9C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53F013B1" w14:textId="77777777" w:rsidTr="00C86909">
        <w:trPr>
          <w:trHeight w:val="759"/>
        </w:trPr>
        <w:tc>
          <w:tcPr>
            <w:tcW w:w="845" w:type="dxa"/>
          </w:tcPr>
          <w:p w14:paraId="4AF41D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122E3B7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2ACEB1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EC3086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B2527DC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B770CB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12FDA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12F72977" w14:textId="77777777" w:rsidTr="00C86909">
        <w:trPr>
          <w:trHeight w:val="759"/>
        </w:trPr>
        <w:tc>
          <w:tcPr>
            <w:tcW w:w="845" w:type="dxa"/>
          </w:tcPr>
          <w:p w14:paraId="3C303EC0" w14:textId="49164AF9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1E4103D" w14:textId="40F19DA6" w:rsidR="008E011A" w:rsidRPr="00BA5495" w:rsidRDefault="005D1E4F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454FA863" w14:textId="62800EC1" w:rsidR="008E011A" w:rsidRPr="00BA5495" w:rsidRDefault="005D1E4F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1BFBA899" w14:textId="005A475C" w:rsidR="008E011A" w:rsidRPr="00BA5495" w:rsidRDefault="005D1E4F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07FA5C3" w14:textId="75B3C5AA" w:rsidR="008E011A" w:rsidRPr="00BA5495" w:rsidRDefault="00C8690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C06FBCF" w14:textId="3755F465" w:rsidR="008E011A" w:rsidRPr="00BA5495" w:rsidRDefault="00C8690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B2047T</w:t>
            </w:r>
          </w:p>
        </w:tc>
      </w:tr>
      <w:tr w:rsidR="00C86909" w:rsidRPr="00BA5495" w14:paraId="09D1AE88" w14:textId="77777777" w:rsidTr="00C86909">
        <w:trPr>
          <w:trHeight w:val="759"/>
        </w:trPr>
        <w:tc>
          <w:tcPr>
            <w:tcW w:w="845" w:type="dxa"/>
          </w:tcPr>
          <w:p w14:paraId="2EFE77F9" w14:textId="799049B8" w:rsidR="00C86909" w:rsidRPr="00BA5495" w:rsidRDefault="00C86909" w:rsidP="00C86909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2B83F50" w14:textId="77777777" w:rsidR="00C86909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734D58B5" w14:textId="71619C9A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7950FC01" w14:textId="48C1B729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32E0B411" w14:textId="4A9C6A00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7168B3D5" w14:textId="6D9B4E20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8C7F367" w14:textId="1C74F4E1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B2049T, B2047F</w:t>
            </w:r>
          </w:p>
        </w:tc>
      </w:tr>
      <w:tr w:rsidR="008B0303" w:rsidRPr="00BA5495" w14:paraId="6A8FFE5A" w14:textId="77777777" w:rsidTr="00C86909">
        <w:trPr>
          <w:trHeight w:val="759"/>
        </w:trPr>
        <w:tc>
          <w:tcPr>
            <w:tcW w:w="845" w:type="dxa"/>
          </w:tcPr>
          <w:p w14:paraId="7120C5C1" w14:textId="311DB051" w:rsidR="008B0303" w:rsidRDefault="008B0303" w:rsidP="00C86909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26FA52F6" w14:textId="77777777" w:rsidR="008B0303" w:rsidRDefault="008B0303" w:rsidP="008B030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114F6B69" w14:textId="6C4D7B22" w:rsidR="008B0303" w:rsidRDefault="008B0303" w:rsidP="008B030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2ED85D02" w14:textId="491C42D7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3D74E29A" w14:textId="061A0C7E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482615B9" w14:textId="439406F9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81C23A2" w14:textId="7BB26E2F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B2061T</w:t>
            </w:r>
          </w:p>
        </w:tc>
      </w:tr>
      <w:tr w:rsidR="003E2DFC" w:rsidRPr="00BA5495" w14:paraId="42E4F9BD" w14:textId="77777777" w:rsidTr="00C86909">
        <w:trPr>
          <w:trHeight w:val="759"/>
        </w:trPr>
        <w:tc>
          <w:tcPr>
            <w:tcW w:w="845" w:type="dxa"/>
          </w:tcPr>
          <w:p w14:paraId="785433AD" w14:textId="6D361305" w:rsidR="003E2DFC" w:rsidRDefault="003E2DFC" w:rsidP="003E2DF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61B6815E" w14:textId="4F493547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514F6630" w14:textId="7C6EB15A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6E102078" w14:textId="2A7BFAE0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7BBA7E0C" w14:textId="71541C3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C828646" w14:textId="42CC718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6660544" w14:textId="28BE732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B2061F</w:t>
            </w:r>
          </w:p>
        </w:tc>
      </w:tr>
    </w:tbl>
    <w:p w14:paraId="4C215166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53CA686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4A24D54B" w14:textId="77777777" w:rsidTr="00516633">
        <w:trPr>
          <w:trHeight w:val="759"/>
        </w:trPr>
        <w:tc>
          <w:tcPr>
            <w:tcW w:w="845" w:type="dxa"/>
          </w:tcPr>
          <w:p w14:paraId="72CD2EC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48983A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A8C906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D8BDCF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9A8AFA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767247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AEE7C5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516633" w:rsidRPr="00BA5495" w14:paraId="70016FD7" w14:textId="77777777" w:rsidTr="00516633">
        <w:trPr>
          <w:trHeight w:val="759"/>
        </w:trPr>
        <w:tc>
          <w:tcPr>
            <w:tcW w:w="845" w:type="dxa"/>
          </w:tcPr>
          <w:p w14:paraId="0217873A" w14:textId="2401CCD9" w:rsidR="00516633" w:rsidRPr="00BA5495" w:rsidRDefault="00516633" w:rsidP="00516633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BAB5B8A" w14:textId="001452C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57E3A210" w14:textId="7ABBA14A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52CD23FE" w14:textId="0B278CE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2EA9B7F" w14:textId="0754EE28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D5C10E9" w14:textId="153E8E1C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D162D7">
              <w:rPr>
                <w:szCs w:val="24"/>
              </w:rPr>
              <w:t>C</w:t>
            </w:r>
            <w:r>
              <w:rPr>
                <w:szCs w:val="24"/>
              </w:rPr>
              <w:t>2047T</w:t>
            </w:r>
          </w:p>
        </w:tc>
      </w:tr>
      <w:tr w:rsidR="00516633" w:rsidRPr="00BA5495" w14:paraId="7FFAC877" w14:textId="77777777" w:rsidTr="00516633">
        <w:trPr>
          <w:trHeight w:val="759"/>
        </w:trPr>
        <w:tc>
          <w:tcPr>
            <w:tcW w:w="845" w:type="dxa"/>
          </w:tcPr>
          <w:p w14:paraId="022C89F7" w14:textId="4CF49B70" w:rsidR="00516633" w:rsidRPr="00BA5495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30E927A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01B569C7" w14:textId="611604BF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27A7AEBE" w14:textId="19C1029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66E78961" w14:textId="1C8CCE0C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5B8E490B" w14:textId="60C95383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C952008" w14:textId="64A67FA2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2049T,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>2047F</w:t>
            </w:r>
          </w:p>
        </w:tc>
      </w:tr>
      <w:tr w:rsidR="00516633" w:rsidRPr="00BA5495" w14:paraId="16CD5DE5" w14:textId="77777777" w:rsidTr="00516633">
        <w:trPr>
          <w:trHeight w:val="759"/>
        </w:trPr>
        <w:tc>
          <w:tcPr>
            <w:tcW w:w="845" w:type="dxa"/>
          </w:tcPr>
          <w:p w14:paraId="7B3C7C59" w14:textId="5F97C9B2" w:rsidR="00516633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5D2191A5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5A7B6B4D" w14:textId="6BDD5AEE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4BD0444F" w14:textId="25F63D32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0FD974A7" w14:textId="72966DD2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245CD800" w14:textId="0FFFF62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8D74DB8" w14:textId="1E41D16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2047F,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2049F,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2060TF,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>2061T</w:t>
            </w:r>
          </w:p>
        </w:tc>
      </w:tr>
      <w:tr w:rsidR="00516633" w:rsidRPr="00BA5495" w14:paraId="0488C627" w14:textId="77777777" w:rsidTr="00516633">
        <w:trPr>
          <w:trHeight w:val="759"/>
        </w:trPr>
        <w:tc>
          <w:tcPr>
            <w:tcW w:w="845" w:type="dxa"/>
          </w:tcPr>
          <w:p w14:paraId="3D578A0C" w14:textId="0E267EBE" w:rsidR="00516633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75D8F7D1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6257C50D" w14:textId="1FA800FE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5C2F63A1" w14:textId="0B3AD1B0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210E0483" w14:textId="6A8B165D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1CFD415" w14:textId="74E5EE49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D07EFD7" w14:textId="10F50A8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2047F,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2049F,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2060TF,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>2061F</w:t>
            </w:r>
          </w:p>
        </w:tc>
      </w:tr>
    </w:tbl>
    <w:p w14:paraId="4850E6AA" w14:textId="62ADF454" w:rsidR="00D630F1" w:rsidRDefault="00D630F1" w:rsidP="004B17F0">
      <w:pPr>
        <w:pStyle w:val="BodyText"/>
        <w:rPr>
          <w:rFonts w:cstheme="majorBidi"/>
        </w:rPr>
      </w:pPr>
    </w:p>
    <w:p w14:paraId="46831BEC" w14:textId="15D62BA3" w:rsidR="00D630F1" w:rsidRDefault="00D630F1" w:rsidP="004B17F0">
      <w:pPr>
        <w:pStyle w:val="BodyText"/>
        <w:rPr>
          <w:rFonts w:cstheme="majorBidi"/>
        </w:rPr>
      </w:pPr>
    </w:p>
    <w:p w14:paraId="548C80FA" w14:textId="047034F4" w:rsidR="007D406C" w:rsidRPr="00BA5495" w:rsidRDefault="007D406C" w:rsidP="007D406C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7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3CDFDF" w14:textId="77777777" w:rsidR="007D406C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3653AD1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</w:p>
    <w:p w14:paraId="2D8E1E5F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02FF010" w14:textId="77777777" w:rsidR="007D406C" w:rsidRPr="00BA5495" w:rsidRDefault="007D406C" w:rsidP="007D406C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0A196F95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2FF0FEBB" w14:textId="77777777" w:rsidTr="00616C3B">
        <w:trPr>
          <w:trHeight w:val="759"/>
        </w:trPr>
        <w:tc>
          <w:tcPr>
            <w:tcW w:w="846" w:type="dxa"/>
          </w:tcPr>
          <w:p w14:paraId="0CDA4B79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D8E181B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3F91A9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4C3CFAC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702B3B4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DB4DF6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EB322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461C74F4" w14:textId="77777777" w:rsidTr="00616C3B">
        <w:trPr>
          <w:trHeight w:val="759"/>
        </w:trPr>
        <w:tc>
          <w:tcPr>
            <w:tcW w:w="846" w:type="dxa"/>
          </w:tcPr>
          <w:p w14:paraId="4B69149D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948AC3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403AA60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BABEA08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D3E27D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48B7BE3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20892294" w14:textId="77777777" w:rsidTr="00616C3B">
        <w:trPr>
          <w:trHeight w:val="759"/>
        </w:trPr>
        <w:tc>
          <w:tcPr>
            <w:tcW w:w="846" w:type="dxa"/>
          </w:tcPr>
          <w:p w14:paraId="4CBF850A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6A5FA6A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2891C3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10CA27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CC11DC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7A0026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8005697" w14:textId="77777777" w:rsidR="007D406C" w:rsidRPr="00BA5495" w:rsidRDefault="007D406C" w:rsidP="007D406C">
      <w:pPr>
        <w:pStyle w:val="BodyText"/>
        <w:rPr>
          <w:rFonts w:cstheme="majorBidi"/>
          <w:szCs w:val="22"/>
        </w:rPr>
      </w:pPr>
    </w:p>
    <w:p w14:paraId="5006BBFE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3E816F41" w14:textId="77777777" w:rsidTr="00616C3B">
        <w:trPr>
          <w:trHeight w:val="759"/>
        </w:trPr>
        <w:tc>
          <w:tcPr>
            <w:tcW w:w="846" w:type="dxa"/>
          </w:tcPr>
          <w:p w14:paraId="2D66D0A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5C5F2DD2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A6DB000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D05BA40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FC729A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696B893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33BA5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2B5083AF" w14:textId="77777777" w:rsidTr="00616C3B">
        <w:trPr>
          <w:trHeight w:val="759"/>
        </w:trPr>
        <w:tc>
          <w:tcPr>
            <w:tcW w:w="846" w:type="dxa"/>
          </w:tcPr>
          <w:p w14:paraId="0695F8EB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27AFCDA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3431ADB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069E700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9CFC19F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43BA57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6ACB6581" w14:textId="77777777" w:rsidTr="00616C3B">
        <w:trPr>
          <w:trHeight w:val="759"/>
        </w:trPr>
        <w:tc>
          <w:tcPr>
            <w:tcW w:w="846" w:type="dxa"/>
          </w:tcPr>
          <w:p w14:paraId="4AD88F97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109647A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060873F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2313727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51DC703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2686A8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801E300" w14:textId="77777777" w:rsidR="007D406C" w:rsidRPr="00BA5495" w:rsidRDefault="007D406C" w:rsidP="007D406C">
      <w:pPr>
        <w:pStyle w:val="BodyText"/>
        <w:rPr>
          <w:rFonts w:cstheme="majorBidi"/>
          <w:szCs w:val="22"/>
        </w:rPr>
      </w:pPr>
    </w:p>
    <w:p w14:paraId="1B6E4873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0621BD44" w14:textId="77777777" w:rsidTr="00616C3B">
        <w:trPr>
          <w:trHeight w:val="759"/>
        </w:trPr>
        <w:tc>
          <w:tcPr>
            <w:tcW w:w="846" w:type="dxa"/>
          </w:tcPr>
          <w:p w14:paraId="70DE2842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15BB6CEE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524EB12A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FEF75C5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085D46C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932DC24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F34580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18471983" w14:textId="77777777" w:rsidTr="00616C3B">
        <w:trPr>
          <w:trHeight w:val="759"/>
        </w:trPr>
        <w:tc>
          <w:tcPr>
            <w:tcW w:w="846" w:type="dxa"/>
          </w:tcPr>
          <w:p w14:paraId="5766A06F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725AE2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B96A9E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E00719B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213491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8E79B8B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682A0C02" w14:textId="77777777" w:rsidTr="00616C3B">
        <w:trPr>
          <w:trHeight w:val="759"/>
        </w:trPr>
        <w:tc>
          <w:tcPr>
            <w:tcW w:w="846" w:type="dxa"/>
          </w:tcPr>
          <w:p w14:paraId="7AAA6D49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72F7A4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3732A9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435EE9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40F344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65579B0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01B95F9" w14:textId="77777777" w:rsidR="007D406C" w:rsidRDefault="007D406C" w:rsidP="007D406C">
      <w:pPr>
        <w:pStyle w:val="BodyText"/>
        <w:rPr>
          <w:rFonts w:cstheme="majorBidi"/>
        </w:rPr>
      </w:pPr>
    </w:p>
    <w:p w14:paraId="2D5544DB" w14:textId="77777777" w:rsidR="007D406C" w:rsidRPr="00BA5495" w:rsidRDefault="007D406C" w:rsidP="007D406C">
      <w:pPr>
        <w:pStyle w:val="BodyText"/>
        <w:rPr>
          <w:rFonts w:cstheme="majorBidi"/>
        </w:rPr>
      </w:pPr>
    </w:p>
    <w:p w14:paraId="7D69BCE2" w14:textId="27691EBF" w:rsidR="00774176" w:rsidRPr="00BA5495" w:rsidRDefault="00774176" w:rsidP="00774176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8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5C802EF3" w14:textId="77777777" w:rsidR="00774176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C95FC11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</w:p>
    <w:p w14:paraId="60F3DF35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6C6D597" w14:textId="77777777" w:rsidR="00774176" w:rsidRPr="00BA5495" w:rsidRDefault="00774176" w:rsidP="00774176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4FCB376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4E731603" w14:textId="77777777" w:rsidTr="00616C3B">
        <w:trPr>
          <w:trHeight w:val="759"/>
        </w:trPr>
        <w:tc>
          <w:tcPr>
            <w:tcW w:w="846" w:type="dxa"/>
          </w:tcPr>
          <w:p w14:paraId="3D7D72C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0A95659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B625931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70483DF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343B80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7F809AF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198654E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7AE5DE12" w14:textId="77777777" w:rsidTr="00616C3B">
        <w:trPr>
          <w:trHeight w:val="759"/>
        </w:trPr>
        <w:tc>
          <w:tcPr>
            <w:tcW w:w="846" w:type="dxa"/>
          </w:tcPr>
          <w:p w14:paraId="30203F2B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0241DE6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49BF31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DCABBAF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58F1717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D75CA7D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5253C54E" w14:textId="77777777" w:rsidTr="00616C3B">
        <w:trPr>
          <w:trHeight w:val="759"/>
        </w:trPr>
        <w:tc>
          <w:tcPr>
            <w:tcW w:w="846" w:type="dxa"/>
          </w:tcPr>
          <w:p w14:paraId="5F854F60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842F303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B718B76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E0011BF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3B5AB18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B71A855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2C5280F" w14:textId="77777777" w:rsidR="00774176" w:rsidRPr="00BA5495" w:rsidRDefault="00774176" w:rsidP="00774176">
      <w:pPr>
        <w:pStyle w:val="BodyText"/>
        <w:rPr>
          <w:rFonts w:cstheme="majorBidi"/>
          <w:szCs w:val="22"/>
        </w:rPr>
      </w:pPr>
    </w:p>
    <w:p w14:paraId="109EC8C7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6E417727" w14:textId="77777777" w:rsidTr="00616C3B">
        <w:trPr>
          <w:trHeight w:val="759"/>
        </w:trPr>
        <w:tc>
          <w:tcPr>
            <w:tcW w:w="846" w:type="dxa"/>
          </w:tcPr>
          <w:p w14:paraId="3689418D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AA48E19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25EC20B0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EAEBDFA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0BB08F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252FFC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2A992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57067649" w14:textId="77777777" w:rsidTr="00616C3B">
        <w:trPr>
          <w:trHeight w:val="759"/>
        </w:trPr>
        <w:tc>
          <w:tcPr>
            <w:tcW w:w="846" w:type="dxa"/>
          </w:tcPr>
          <w:p w14:paraId="60851026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BC95AB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6AB1C2B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0D645BE4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E25EB21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FBA3EC1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267D5A20" w14:textId="77777777" w:rsidTr="00616C3B">
        <w:trPr>
          <w:trHeight w:val="759"/>
        </w:trPr>
        <w:tc>
          <w:tcPr>
            <w:tcW w:w="846" w:type="dxa"/>
          </w:tcPr>
          <w:p w14:paraId="2DF4B83F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4D07A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462C59E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E82D063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B812008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3B6CA57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1F75465" w14:textId="77777777" w:rsidR="00774176" w:rsidRPr="00BA5495" w:rsidRDefault="00774176" w:rsidP="00774176">
      <w:pPr>
        <w:pStyle w:val="BodyText"/>
        <w:rPr>
          <w:rFonts w:cstheme="majorBidi"/>
          <w:szCs w:val="22"/>
        </w:rPr>
      </w:pPr>
    </w:p>
    <w:p w14:paraId="786D6734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0BFBF24B" w14:textId="77777777" w:rsidTr="00616C3B">
        <w:trPr>
          <w:trHeight w:val="759"/>
        </w:trPr>
        <w:tc>
          <w:tcPr>
            <w:tcW w:w="846" w:type="dxa"/>
          </w:tcPr>
          <w:p w14:paraId="181D1ECB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3033109D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21119B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5149B0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28B7C8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C356153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E3608D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098F8C3E" w14:textId="77777777" w:rsidTr="00616C3B">
        <w:trPr>
          <w:trHeight w:val="759"/>
        </w:trPr>
        <w:tc>
          <w:tcPr>
            <w:tcW w:w="846" w:type="dxa"/>
          </w:tcPr>
          <w:p w14:paraId="5B8ADE78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9857669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01C8BAA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3226B36E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1BE3F0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A85C97D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7EDE4408" w14:textId="77777777" w:rsidTr="00616C3B">
        <w:trPr>
          <w:trHeight w:val="759"/>
        </w:trPr>
        <w:tc>
          <w:tcPr>
            <w:tcW w:w="846" w:type="dxa"/>
          </w:tcPr>
          <w:p w14:paraId="6303D31B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4C68F92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07EA8E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623AAF2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161E2C0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344BB9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FE4EA7C" w14:textId="77777777" w:rsidR="00774176" w:rsidRDefault="00774176" w:rsidP="00774176">
      <w:pPr>
        <w:pStyle w:val="BodyText"/>
        <w:rPr>
          <w:rFonts w:cstheme="majorBidi"/>
        </w:rPr>
      </w:pPr>
    </w:p>
    <w:p w14:paraId="7C046019" w14:textId="77777777" w:rsidR="00774176" w:rsidRPr="00BA5495" w:rsidRDefault="00774176" w:rsidP="00774176">
      <w:pPr>
        <w:pStyle w:val="BodyText"/>
        <w:rPr>
          <w:rFonts w:cstheme="majorBidi"/>
        </w:rPr>
      </w:pPr>
    </w:p>
    <w:p w14:paraId="25D99642" w14:textId="671D5B05" w:rsidR="00FD76C8" w:rsidRPr="00BA5495" w:rsidRDefault="00FD76C8" w:rsidP="00FD76C8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9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7661AB3" w14:textId="77777777" w:rsidR="00FD76C8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31B0BC3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</w:p>
    <w:p w14:paraId="0F9EFD4D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6168350F" w14:textId="77777777" w:rsidR="00FD76C8" w:rsidRPr="00BA5495" w:rsidRDefault="00FD76C8" w:rsidP="00FD76C8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75C8623A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00DD9BD6" w14:textId="77777777" w:rsidTr="00616C3B">
        <w:trPr>
          <w:trHeight w:val="759"/>
        </w:trPr>
        <w:tc>
          <w:tcPr>
            <w:tcW w:w="846" w:type="dxa"/>
          </w:tcPr>
          <w:p w14:paraId="236D4CD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329EB63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38048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212F83B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CC9979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CC989D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ABA1C5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789112DD" w14:textId="77777777" w:rsidTr="00616C3B">
        <w:trPr>
          <w:trHeight w:val="759"/>
        </w:trPr>
        <w:tc>
          <w:tcPr>
            <w:tcW w:w="846" w:type="dxa"/>
          </w:tcPr>
          <w:p w14:paraId="50B001A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B3B9A18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8933B6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35B7AA0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77BFE2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AD2EB13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42B37C8C" w14:textId="77777777" w:rsidTr="00616C3B">
        <w:trPr>
          <w:trHeight w:val="759"/>
        </w:trPr>
        <w:tc>
          <w:tcPr>
            <w:tcW w:w="846" w:type="dxa"/>
          </w:tcPr>
          <w:p w14:paraId="708D95C1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2B6F57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FF4974C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55D251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165A69A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3B505F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ABDF0B1" w14:textId="77777777" w:rsidR="00FD76C8" w:rsidRPr="00BA5495" w:rsidRDefault="00FD76C8" w:rsidP="00FD76C8">
      <w:pPr>
        <w:pStyle w:val="BodyText"/>
        <w:rPr>
          <w:rFonts w:cstheme="majorBidi"/>
          <w:szCs w:val="22"/>
        </w:rPr>
      </w:pPr>
    </w:p>
    <w:p w14:paraId="63C7B920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63A6457B" w14:textId="77777777" w:rsidTr="00616C3B">
        <w:trPr>
          <w:trHeight w:val="759"/>
        </w:trPr>
        <w:tc>
          <w:tcPr>
            <w:tcW w:w="846" w:type="dxa"/>
          </w:tcPr>
          <w:p w14:paraId="0015E02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2454F12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7F75F01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80454F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93CA35C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653BE2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B31E8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325FDCD7" w14:textId="77777777" w:rsidTr="00616C3B">
        <w:trPr>
          <w:trHeight w:val="759"/>
        </w:trPr>
        <w:tc>
          <w:tcPr>
            <w:tcW w:w="846" w:type="dxa"/>
          </w:tcPr>
          <w:p w14:paraId="7CC45ADE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3DEF907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C04371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8C34EDD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7B573E3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72BB232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578F9CA1" w14:textId="77777777" w:rsidTr="00616C3B">
        <w:trPr>
          <w:trHeight w:val="759"/>
        </w:trPr>
        <w:tc>
          <w:tcPr>
            <w:tcW w:w="846" w:type="dxa"/>
          </w:tcPr>
          <w:p w14:paraId="22A7F22F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02B2E4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295A90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283117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942EA56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724BDBB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B78A355" w14:textId="77777777" w:rsidR="00FD76C8" w:rsidRPr="00BA5495" w:rsidRDefault="00FD76C8" w:rsidP="00FD76C8">
      <w:pPr>
        <w:pStyle w:val="BodyText"/>
        <w:rPr>
          <w:rFonts w:cstheme="majorBidi"/>
          <w:szCs w:val="22"/>
        </w:rPr>
      </w:pPr>
    </w:p>
    <w:p w14:paraId="1E1EBB5D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590D78AC" w14:textId="77777777" w:rsidTr="00616C3B">
        <w:trPr>
          <w:trHeight w:val="759"/>
        </w:trPr>
        <w:tc>
          <w:tcPr>
            <w:tcW w:w="846" w:type="dxa"/>
          </w:tcPr>
          <w:p w14:paraId="1C069D34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44C99321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41E3E85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7512C84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0258046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9B6B95F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1F25757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395C978D" w14:textId="77777777" w:rsidTr="00616C3B">
        <w:trPr>
          <w:trHeight w:val="759"/>
        </w:trPr>
        <w:tc>
          <w:tcPr>
            <w:tcW w:w="846" w:type="dxa"/>
          </w:tcPr>
          <w:p w14:paraId="74DB570B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DA724C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303BA437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B17A05A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46F9CB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8DD358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20D8F64B" w14:textId="77777777" w:rsidTr="00616C3B">
        <w:trPr>
          <w:trHeight w:val="759"/>
        </w:trPr>
        <w:tc>
          <w:tcPr>
            <w:tcW w:w="846" w:type="dxa"/>
          </w:tcPr>
          <w:p w14:paraId="302EC594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5E91F0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0116F7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7EEFD4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6786C95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4EA700A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E6D59BD" w14:textId="77777777" w:rsidR="00FD76C8" w:rsidRDefault="00FD76C8" w:rsidP="00FD76C8">
      <w:pPr>
        <w:pStyle w:val="BodyText"/>
        <w:rPr>
          <w:rFonts w:cstheme="majorBidi"/>
        </w:rPr>
      </w:pPr>
    </w:p>
    <w:p w14:paraId="04186DDF" w14:textId="77777777" w:rsidR="00FD76C8" w:rsidRPr="00BA5495" w:rsidRDefault="00FD76C8" w:rsidP="00FD76C8">
      <w:pPr>
        <w:pStyle w:val="BodyText"/>
        <w:rPr>
          <w:rFonts w:cstheme="majorBidi"/>
        </w:rPr>
      </w:pPr>
    </w:p>
    <w:p w14:paraId="2BD19209" w14:textId="222910E6" w:rsidR="00AE01FE" w:rsidRPr="00BA5495" w:rsidRDefault="00AE01FE" w:rsidP="00AE01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10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1DC1C25" w14:textId="77777777" w:rsidR="00AE01FE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4307CC1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</w:p>
    <w:p w14:paraId="232EAC44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5093705D" w14:textId="77777777" w:rsidR="00AE01FE" w:rsidRPr="00BA5495" w:rsidRDefault="00AE01FE" w:rsidP="00AE01FE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434A7A73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4B1E21D3" w14:textId="77777777" w:rsidTr="00616C3B">
        <w:trPr>
          <w:trHeight w:val="759"/>
        </w:trPr>
        <w:tc>
          <w:tcPr>
            <w:tcW w:w="846" w:type="dxa"/>
          </w:tcPr>
          <w:p w14:paraId="1B485F6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27FB84C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8CE0DF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3FA3B6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1C4EE1A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3AEF2A9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440F5B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79F6C989" w14:textId="77777777" w:rsidTr="00616C3B">
        <w:trPr>
          <w:trHeight w:val="759"/>
        </w:trPr>
        <w:tc>
          <w:tcPr>
            <w:tcW w:w="846" w:type="dxa"/>
          </w:tcPr>
          <w:p w14:paraId="5E048107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DD6E08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77085F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2D0365C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68C25B4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333EC24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44695FB6" w14:textId="77777777" w:rsidTr="00616C3B">
        <w:trPr>
          <w:trHeight w:val="759"/>
        </w:trPr>
        <w:tc>
          <w:tcPr>
            <w:tcW w:w="846" w:type="dxa"/>
          </w:tcPr>
          <w:p w14:paraId="0B9E9046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D118F7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5B8BCDE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B3249D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346C77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D5F19B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9899CD1" w14:textId="77777777" w:rsidR="00AE01FE" w:rsidRPr="00BA5495" w:rsidRDefault="00AE01FE" w:rsidP="00AE01FE">
      <w:pPr>
        <w:pStyle w:val="BodyText"/>
        <w:rPr>
          <w:rFonts w:cstheme="majorBidi"/>
          <w:szCs w:val="22"/>
        </w:rPr>
      </w:pPr>
    </w:p>
    <w:p w14:paraId="4F51AD48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27F99F10" w14:textId="77777777" w:rsidTr="00616C3B">
        <w:trPr>
          <w:trHeight w:val="759"/>
        </w:trPr>
        <w:tc>
          <w:tcPr>
            <w:tcW w:w="846" w:type="dxa"/>
          </w:tcPr>
          <w:p w14:paraId="0B71753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AAA21C3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BDDEF77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C384F7E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74E7581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7FEC2D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3845D3C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5648C1AA" w14:textId="77777777" w:rsidTr="00616C3B">
        <w:trPr>
          <w:trHeight w:val="759"/>
        </w:trPr>
        <w:tc>
          <w:tcPr>
            <w:tcW w:w="846" w:type="dxa"/>
          </w:tcPr>
          <w:p w14:paraId="2E58019B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142542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8A32286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5705E06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2D3EE56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76B3123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7F6D45E2" w14:textId="77777777" w:rsidTr="00616C3B">
        <w:trPr>
          <w:trHeight w:val="759"/>
        </w:trPr>
        <w:tc>
          <w:tcPr>
            <w:tcW w:w="846" w:type="dxa"/>
          </w:tcPr>
          <w:p w14:paraId="403A6835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BBC7DBE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930964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800DFE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499914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67492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E1EF9A5" w14:textId="77777777" w:rsidR="00AE01FE" w:rsidRPr="00BA5495" w:rsidRDefault="00AE01FE" w:rsidP="00AE01FE">
      <w:pPr>
        <w:pStyle w:val="BodyText"/>
        <w:rPr>
          <w:rFonts w:cstheme="majorBidi"/>
          <w:szCs w:val="22"/>
        </w:rPr>
      </w:pPr>
    </w:p>
    <w:p w14:paraId="255C033D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4F029D51" w14:textId="77777777" w:rsidTr="00616C3B">
        <w:trPr>
          <w:trHeight w:val="759"/>
        </w:trPr>
        <w:tc>
          <w:tcPr>
            <w:tcW w:w="846" w:type="dxa"/>
          </w:tcPr>
          <w:p w14:paraId="55F4FBE6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32707DFF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209E7881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A81B0AC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C639F1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4DAD858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AAAA18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78AC67B2" w14:textId="77777777" w:rsidTr="00616C3B">
        <w:trPr>
          <w:trHeight w:val="759"/>
        </w:trPr>
        <w:tc>
          <w:tcPr>
            <w:tcW w:w="846" w:type="dxa"/>
          </w:tcPr>
          <w:p w14:paraId="325A02E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22DD63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37F0F2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C7661CD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492ECB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38ECF1D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62A951CD" w14:textId="77777777" w:rsidTr="00616C3B">
        <w:trPr>
          <w:trHeight w:val="759"/>
        </w:trPr>
        <w:tc>
          <w:tcPr>
            <w:tcW w:w="846" w:type="dxa"/>
          </w:tcPr>
          <w:p w14:paraId="0913018B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92ED7E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51ECCA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99D306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3E56B92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00B0AC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4B419B0" w14:textId="77777777" w:rsidR="00AE01FE" w:rsidRDefault="00AE01FE" w:rsidP="00AE01FE">
      <w:pPr>
        <w:pStyle w:val="BodyText"/>
        <w:rPr>
          <w:rFonts w:cstheme="majorBidi"/>
        </w:rPr>
      </w:pPr>
    </w:p>
    <w:p w14:paraId="5C4A4436" w14:textId="77777777" w:rsidR="00AE01FE" w:rsidRPr="00BA5495" w:rsidRDefault="00AE01FE" w:rsidP="00AE01FE">
      <w:pPr>
        <w:pStyle w:val="BodyText"/>
        <w:rPr>
          <w:rFonts w:cstheme="majorBidi"/>
        </w:rPr>
      </w:pPr>
    </w:p>
    <w:p w14:paraId="69820EDC" w14:textId="661621C2" w:rsidR="00D0082D" w:rsidRPr="00BA5495" w:rsidRDefault="00D0082D" w:rsidP="00D0082D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11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3D80FE2A" w14:textId="77777777" w:rsidR="00D0082D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8A36ED9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</w:p>
    <w:p w14:paraId="50E02949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29CC709" w14:textId="77777777" w:rsidR="00D0082D" w:rsidRPr="00BA5495" w:rsidRDefault="00D0082D" w:rsidP="00D0082D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38C853B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13F02267" w14:textId="77777777" w:rsidTr="00616C3B">
        <w:trPr>
          <w:trHeight w:val="759"/>
        </w:trPr>
        <w:tc>
          <w:tcPr>
            <w:tcW w:w="846" w:type="dxa"/>
          </w:tcPr>
          <w:p w14:paraId="10DFDD90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7438878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74D7556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3F473B1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406F8FC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A8AB16B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C50F7E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541957C2" w14:textId="77777777" w:rsidTr="00616C3B">
        <w:trPr>
          <w:trHeight w:val="759"/>
        </w:trPr>
        <w:tc>
          <w:tcPr>
            <w:tcW w:w="846" w:type="dxa"/>
          </w:tcPr>
          <w:p w14:paraId="7E6483C9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120A2F6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C18BBC5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2BE8268C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41B824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E60D6B3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5DA4E2F6" w14:textId="77777777" w:rsidTr="00616C3B">
        <w:trPr>
          <w:trHeight w:val="759"/>
        </w:trPr>
        <w:tc>
          <w:tcPr>
            <w:tcW w:w="846" w:type="dxa"/>
          </w:tcPr>
          <w:p w14:paraId="6B48994C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B2DE10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A1FDE6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3A31897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2F31B2B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36610F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9A3E969" w14:textId="77777777" w:rsidR="00D0082D" w:rsidRPr="00BA5495" w:rsidRDefault="00D0082D" w:rsidP="00D0082D">
      <w:pPr>
        <w:pStyle w:val="BodyText"/>
        <w:rPr>
          <w:rFonts w:cstheme="majorBidi"/>
          <w:szCs w:val="22"/>
        </w:rPr>
      </w:pPr>
    </w:p>
    <w:p w14:paraId="403E2627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67AFD0FB" w14:textId="77777777" w:rsidTr="00616C3B">
        <w:trPr>
          <w:trHeight w:val="759"/>
        </w:trPr>
        <w:tc>
          <w:tcPr>
            <w:tcW w:w="846" w:type="dxa"/>
          </w:tcPr>
          <w:p w14:paraId="2B4A8B2C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5C9EB20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E4E2A2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7B3F9D9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84F84F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E36DFEA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A38FF8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719C4A2F" w14:textId="77777777" w:rsidTr="00616C3B">
        <w:trPr>
          <w:trHeight w:val="759"/>
        </w:trPr>
        <w:tc>
          <w:tcPr>
            <w:tcW w:w="846" w:type="dxa"/>
          </w:tcPr>
          <w:p w14:paraId="5EF11F73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35058B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C6756F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37F30D2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180B6E5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1F5110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7B6F0203" w14:textId="77777777" w:rsidTr="00616C3B">
        <w:trPr>
          <w:trHeight w:val="759"/>
        </w:trPr>
        <w:tc>
          <w:tcPr>
            <w:tcW w:w="846" w:type="dxa"/>
          </w:tcPr>
          <w:p w14:paraId="13D6DB4C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4A7AD94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FBADEBC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5EFF8F36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D25FE4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599E190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CAD2FD6" w14:textId="77777777" w:rsidR="00D0082D" w:rsidRPr="00BA5495" w:rsidRDefault="00D0082D" w:rsidP="00D0082D">
      <w:pPr>
        <w:pStyle w:val="BodyText"/>
        <w:rPr>
          <w:rFonts w:cstheme="majorBidi"/>
          <w:szCs w:val="22"/>
        </w:rPr>
      </w:pPr>
    </w:p>
    <w:p w14:paraId="4B112398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5C4C6C6C" w14:textId="77777777" w:rsidTr="00616C3B">
        <w:trPr>
          <w:trHeight w:val="759"/>
        </w:trPr>
        <w:tc>
          <w:tcPr>
            <w:tcW w:w="846" w:type="dxa"/>
          </w:tcPr>
          <w:p w14:paraId="6B8F6BFD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782EA6B8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0BECA92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26E01E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14BE3F7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7756DE6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05CB13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0C37DD31" w14:textId="77777777" w:rsidTr="00616C3B">
        <w:trPr>
          <w:trHeight w:val="759"/>
        </w:trPr>
        <w:tc>
          <w:tcPr>
            <w:tcW w:w="846" w:type="dxa"/>
          </w:tcPr>
          <w:p w14:paraId="7AE840E0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3B0DC2D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9F7A61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CAAA15B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48FD0F54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F41D93E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74FB19B0" w14:textId="77777777" w:rsidTr="00616C3B">
        <w:trPr>
          <w:trHeight w:val="759"/>
        </w:trPr>
        <w:tc>
          <w:tcPr>
            <w:tcW w:w="846" w:type="dxa"/>
          </w:tcPr>
          <w:p w14:paraId="562D6715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6D8790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9A6F62D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53EFBE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C51D749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ABCB867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0155FB5" w14:textId="77777777" w:rsidR="00D0082D" w:rsidRDefault="00D0082D" w:rsidP="00D0082D">
      <w:pPr>
        <w:pStyle w:val="BodyText"/>
        <w:rPr>
          <w:rFonts w:cstheme="majorBidi"/>
        </w:rPr>
      </w:pPr>
    </w:p>
    <w:p w14:paraId="2F059CD0" w14:textId="77777777" w:rsidR="00D0082D" w:rsidRPr="00BA5495" w:rsidRDefault="00D0082D" w:rsidP="00D0082D">
      <w:pPr>
        <w:pStyle w:val="BodyText"/>
        <w:rPr>
          <w:rFonts w:cstheme="majorBidi"/>
        </w:rPr>
      </w:pPr>
    </w:p>
    <w:p w14:paraId="18E7183C" w14:textId="5A3C340C" w:rsidR="001557FF" w:rsidRPr="00BA5495" w:rsidRDefault="001557FF" w:rsidP="001557FF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4996898" w14:textId="77777777" w:rsidR="001557FF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C4E9544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</w:p>
    <w:p w14:paraId="2DC129E5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66710803" w14:textId="77777777" w:rsidR="001557FF" w:rsidRPr="00BA5495" w:rsidRDefault="001557FF" w:rsidP="001557FF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94D426B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565171B6" w14:textId="77777777" w:rsidTr="00616C3B">
        <w:trPr>
          <w:trHeight w:val="759"/>
        </w:trPr>
        <w:tc>
          <w:tcPr>
            <w:tcW w:w="846" w:type="dxa"/>
          </w:tcPr>
          <w:p w14:paraId="43F9C8D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09B460F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DB98BF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67FB56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C5FC880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19BAF4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CA08D17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64155264" w14:textId="77777777" w:rsidTr="00616C3B">
        <w:trPr>
          <w:trHeight w:val="759"/>
        </w:trPr>
        <w:tc>
          <w:tcPr>
            <w:tcW w:w="846" w:type="dxa"/>
          </w:tcPr>
          <w:p w14:paraId="0D844277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5F67F9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C8870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95E6E95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6C508B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FEB61D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4923D19C" w14:textId="77777777" w:rsidTr="00616C3B">
        <w:trPr>
          <w:trHeight w:val="759"/>
        </w:trPr>
        <w:tc>
          <w:tcPr>
            <w:tcW w:w="846" w:type="dxa"/>
          </w:tcPr>
          <w:p w14:paraId="2106A5A4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70D39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1713FA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0A3D33F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7EBC8D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B83C4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E2D3585" w14:textId="77777777" w:rsidR="001557FF" w:rsidRPr="00BA5495" w:rsidRDefault="001557FF" w:rsidP="001557FF">
      <w:pPr>
        <w:pStyle w:val="BodyText"/>
        <w:rPr>
          <w:rFonts w:cstheme="majorBidi"/>
          <w:szCs w:val="22"/>
        </w:rPr>
      </w:pPr>
    </w:p>
    <w:p w14:paraId="276B2614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161F718B" w14:textId="77777777" w:rsidTr="00616C3B">
        <w:trPr>
          <w:trHeight w:val="759"/>
        </w:trPr>
        <w:tc>
          <w:tcPr>
            <w:tcW w:w="846" w:type="dxa"/>
          </w:tcPr>
          <w:p w14:paraId="54A0A35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1A7CEF3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DBB018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A36ECF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82E884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C2F6BA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242C229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232F89F9" w14:textId="77777777" w:rsidTr="00616C3B">
        <w:trPr>
          <w:trHeight w:val="759"/>
        </w:trPr>
        <w:tc>
          <w:tcPr>
            <w:tcW w:w="846" w:type="dxa"/>
          </w:tcPr>
          <w:p w14:paraId="4F53A26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6896EFA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17363CE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2C8C0C1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A97B41C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8E563B9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6BED5B65" w14:textId="77777777" w:rsidTr="00616C3B">
        <w:trPr>
          <w:trHeight w:val="759"/>
        </w:trPr>
        <w:tc>
          <w:tcPr>
            <w:tcW w:w="846" w:type="dxa"/>
          </w:tcPr>
          <w:p w14:paraId="71CCE028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BC0626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E8BFDA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5B8DFF2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1814F5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8CE4302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BD83053" w14:textId="77777777" w:rsidR="001557FF" w:rsidRPr="00BA5495" w:rsidRDefault="001557FF" w:rsidP="001557FF">
      <w:pPr>
        <w:pStyle w:val="BodyText"/>
        <w:rPr>
          <w:rFonts w:cstheme="majorBidi"/>
          <w:szCs w:val="22"/>
        </w:rPr>
      </w:pPr>
    </w:p>
    <w:p w14:paraId="7FC292BA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2502DE27" w14:textId="77777777" w:rsidTr="00616C3B">
        <w:trPr>
          <w:trHeight w:val="759"/>
        </w:trPr>
        <w:tc>
          <w:tcPr>
            <w:tcW w:w="846" w:type="dxa"/>
          </w:tcPr>
          <w:p w14:paraId="6683DAB6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6B6A5CBE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74E30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13757A5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32A1A53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140C3A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C9E03C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0AF73F90" w14:textId="77777777" w:rsidTr="00616C3B">
        <w:trPr>
          <w:trHeight w:val="759"/>
        </w:trPr>
        <w:tc>
          <w:tcPr>
            <w:tcW w:w="846" w:type="dxa"/>
          </w:tcPr>
          <w:p w14:paraId="7A114C3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4A6CAB5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DBB2FB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12133AD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1C84B4A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BFD2EC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5A233466" w14:textId="77777777" w:rsidTr="00616C3B">
        <w:trPr>
          <w:trHeight w:val="759"/>
        </w:trPr>
        <w:tc>
          <w:tcPr>
            <w:tcW w:w="846" w:type="dxa"/>
          </w:tcPr>
          <w:p w14:paraId="4A4E398C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6029F94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DB0C3F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159997E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5623F4F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5236695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39E17D5" w14:textId="77777777" w:rsidR="001557FF" w:rsidRDefault="001557FF" w:rsidP="001557FF">
      <w:pPr>
        <w:pStyle w:val="BodyText"/>
        <w:rPr>
          <w:rFonts w:cstheme="majorBidi"/>
        </w:rPr>
      </w:pPr>
    </w:p>
    <w:p w14:paraId="3304F3A3" w14:textId="77777777" w:rsidR="001557FF" w:rsidRPr="00BA5495" w:rsidRDefault="001557FF" w:rsidP="001557FF">
      <w:pPr>
        <w:pStyle w:val="BodyText"/>
        <w:rPr>
          <w:rFonts w:cstheme="majorBidi"/>
        </w:rPr>
      </w:pPr>
    </w:p>
    <w:p w14:paraId="5454CEC0" w14:textId="77777777" w:rsidR="007D406C" w:rsidRPr="00BA5495" w:rsidRDefault="007D406C" w:rsidP="004B17F0">
      <w:pPr>
        <w:pStyle w:val="BodyText"/>
        <w:rPr>
          <w:rFonts w:cstheme="majorBidi"/>
        </w:rPr>
      </w:pPr>
    </w:p>
    <w:sectPr w:rsidR="007D406C" w:rsidRPr="00BA5495" w:rsidSect="00701921">
      <w:footerReference w:type="even" r:id="rId40"/>
      <w:footerReference w:type="default" r:id="rId41"/>
      <w:footerReference w:type="first" r:id="rId42"/>
      <w:pgSz w:w="11907" w:h="16839" w:code="9"/>
      <w:pgMar w:top="1440" w:right="1440" w:bottom="1440" w:left="1440" w:header="1440" w:footer="144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28BA9" w14:textId="77777777" w:rsidR="00166453" w:rsidRDefault="00166453">
      <w:r>
        <w:separator/>
      </w:r>
    </w:p>
  </w:endnote>
  <w:endnote w:type="continuationSeparator" w:id="0">
    <w:p w14:paraId="120301BB" w14:textId="77777777" w:rsidR="00166453" w:rsidRDefault="001664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12444" w14:textId="763F6597" w:rsidR="002B21B6" w:rsidRDefault="002B21B6">
    <w:pPr>
      <w:pStyle w:val="Footer"/>
    </w:pPr>
  </w:p>
  <w:p w14:paraId="2FB4C4BA" w14:textId="77777777" w:rsidR="002B21B6" w:rsidRPr="006E7BF2" w:rsidRDefault="002B21B6" w:rsidP="006E7BF2">
    <w:pPr>
      <w:pStyle w:val="Footer"/>
      <w:ind w:left="-1080"/>
      <w:jc w:val="left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22777" w14:textId="77777777" w:rsidR="002B21B6" w:rsidRDefault="002B21B6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v</w:t>
    </w:r>
    <w:r>
      <w:rPr>
        <w:rStyle w:val="PageNumber"/>
      </w:rPr>
      <w:fldChar w:fldCharType="end"/>
    </w:r>
  </w:p>
  <w:p w14:paraId="1E90C0D2" w14:textId="77777777" w:rsidR="002B21B6" w:rsidRDefault="002B21B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47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A3267" w14:textId="29FDAF67" w:rsidR="002B21B6" w:rsidRDefault="002B21B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14:paraId="56BFF99E" w14:textId="12143036" w:rsidR="002B21B6" w:rsidRDefault="002B21B6" w:rsidP="00AE77D7">
    <w:pPr>
      <w:pStyle w:val="Footer"/>
      <w:jc w:val="both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8FC34" w14:textId="77777777" w:rsidR="002B21B6" w:rsidRDefault="002B21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161A7" w14:textId="77777777" w:rsidR="00166453" w:rsidRDefault="00166453">
      <w:r>
        <w:separator/>
      </w:r>
    </w:p>
  </w:footnote>
  <w:footnote w:type="continuationSeparator" w:id="0">
    <w:p w14:paraId="2A2DCC88" w14:textId="77777777" w:rsidR="00166453" w:rsidRDefault="001664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12F1"/>
    <w:multiLevelType w:val="hybridMultilevel"/>
    <w:tmpl w:val="163C77C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4D279A"/>
    <w:multiLevelType w:val="hybridMultilevel"/>
    <w:tmpl w:val="B274866A"/>
    <w:lvl w:ilvl="0" w:tplc="580C55EC">
      <w:start w:val="1"/>
      <w:numFmt w:val="bullet"/>
      <w:lvlText w:val="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74F7"/>
    <w:multiLevelType w:val="hybridMultilevel"/>
    <w:tmpl w:val="0946187A"/>
    <w:lvl w:ilvl="0" w:tplc="040C000F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BA25B4"/>
    <w:multiLevelType w:val="hybridMultilevel"/>
    <w:tmpl w:val="50F2B272"/>
    <w:lvl w:ilvl="0" w:tplc="040C000F">
      <w:start w:val="1"/>
      <w:numFmt w:val="decimal"/>
      <w:lvlText w:val="%1."/>
      <w:lvlJc w:val="left"/>
      <w:pPr>
        <w:tabs>
          <w:tab w:val="num" w:pos="1105"/>
        </w:tabs>
        <w:ind w:left="1105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25"/>
        </w:tabs>
        <w:ind w:left="1825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45"/>
        </w:tabs>
        <w:ind w:left="2545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65"/>
        </w:tabs>
        <w:ind w:left="326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85"/>
        </w:tabs>
        <w:ind w:left="398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705"/>
        </w:tabs>
        <w:ind w:left="470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25"/>
        </w:tabs>
        <w:ind w:left="542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45"/>
        </w:tabs>
        <w:ind w:left="614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65"/>
        </w:tabs>
        <w:ind w:left="6865" w:hanging="180"/>
      </w:pPr>
    </w:lvl>
  </w:abstractNum>
  <w:abstractNum w:abstractNumId="4" w15:restartNumberingAfterBreak="0">
    <w:nsid w:val="0EF86E68"/>
    <w:multiLevelType w:val="hybridMultilevel"/>
    <w:tmpl w:val="CD54B76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FC534F0"/>
    <w:multiLevelType w:val="hybridMultilevel"/>
    <w:tmpl w:val="46E075D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D5C5B"/>
    <w:multiLevelType w:val="hybridMultilevel"/>
    <w:tmpl w:val="CDE687A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564C1D"/>
    <w:multiLevelType w:val="hybridMultilevel"/>
    <w:tmpl w:val="70A8687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D16"/>
    <w:multiLevelType w:val="hybridMultilevel"/>
    <w:tmpl w:val="B5F62160"/>
    <w:lvl w:ilvl="0" w:tplc="4E2A09EE">
      <w:start w:val="1"/>
      <w:numFmt w:val="bullet"/>
      <w:lvlText w:val="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E325B"/>
    <w:multiLevelType w:val="hybridMultilevel"/>
    <w:tmpl w:val="4A24CF0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00DAE"/>
    <w:multiLevelType w:val="hybridMultilevel"/>
    <w:tmpl w:val="043CB35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431CB"/>
    <w:multiLevelType w:val="hybridMultilevel"/>
    <w:tmpl w:val="827A0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42111"/>
    <w:multiLevelType w:val="hybridMultilevel"/>
    <w:tmpl w:val="3B56B47A"/>
    <w:lvl w:ilvl="0" w:tplc="56DEFAB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6587A34"/>
    <w:multiLevelType w:val="hybridMultilevel"/>
    <w:tmpl w:val="CE6A2E82"/>
    <w:lvl w:ilvl="0" w:tplc="040C0001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14" w15:restartNumberingAfterBreak="0">
    <w:nsid w:val="36B90FF3"/>
    <w:multiLevelType w:val="multilevel"/>
    <w:tmpl w:val="0324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57BB2"/>
    <w:multiLevelType w:val="hybridMultilevel"/>
    <w:tmpl w:val="48BA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F4BAC"/>
    <w:multiLevelType w:val="hybridMultilevel"/>
    <w:tmpl w:val="B7665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787793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18" w15:restartNumberingAfterBreak="0">
    <w:nsid w:val="3D3716D5"/>
    <w:multiLevelType w:val="hybridMultilevel"/>
    <w:tmpl w:val="5802CA0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00375CE"/>
    <w:multiLevelType w:val="hybridMultilevel"/>
    <w:tmpl w:val="3D38068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14D5955"/>
    <w:multiLevelType w:val="hybridMultilevel"/>
    <w:tmpl w:val="9ACE5E38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21" w15:restartNumberingAfterBreak="0">
    <w:nsid w:val="41533E1D"/>
    <w:multiLevelType w:val="hybridMultilevel"/>
    <w:tmpl w:val="4E7670C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E4DB0"/>
    <w:multiLevelType w:val="multilevel"/>
    <w:tmpl w:val="3B0A4F80"/>
    <w:lvl w:ilvl="0">
      <w:start w:val="1"/>
      <w:numFmt w:val="decimal"/>
      <w:lvlText w:val="%1"/>
      <w:lvlJc w:val="left"/>
      <w:pPr>
        <w:ind w:left="860" w:hanging="8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8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8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B2227EB"/>
    <w:multiLevelType w:val="hybridMultilevel"/>
    <w:tmpl w:val="2DB4AB9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951AE4"/>
    <w:multiLevelType w:val="hybridMultilevel"/>
    <w:tmpl w:val="8030340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A6160B"/>
    <w:multiLevelType w:val="hybridMultilevel"/>
    <w:tmpl w:val="ABBE490C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0133041"/>
    <w:multiLevelType w:val="hybridMultilevel"/>
    <w:tmpl w:val="EEF245DC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7" w15:restartNumberingAfterBreak="0">
    <w:nsid w:val="51167CE0"/>
    <w:multiLevelType w:val="hybridMultilevel"/>
    <w:tmpl w:val="9D44B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E20D57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6CF7E58"/>
    <w:multiLevelType w:val="hybridMultilevel"/>
    <w:tmpl w:val="7CC8A79C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0" w15:restartNumberingAfterBreak="0">
    <w:nsid w:val="58D361D3"/>
    <w:multiLevelType w:val="multilevel"/>
    <w:tmpl w:val="5582B622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96B30FF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BB8645B"/>
    <w:multiLevelType w:val="hybridMultilevel"/>
    <w:tmpl w:val="A5121014"/>
    <w:lvl w:ilvl="0" w:tplc="040C0017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3" w15:restartNumberingAfterBreak="0">
    <w:nsid w:val="5F2B316E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34" w15:restartNumberingAfterBreak="0">
    <w:nsid w:val="66065129"/>
    <w:multiLevelType w:val="hybridMultilevel"/>
    <w:tmpl w:val="9E1629AC"/>
    <w:lvl w:ilvl="0" w:tplc="040C0001">
      <w:start w:val="1"/>
      <w:numFmt w:val="bullet"/>
      <w:lvlText w:val=""/>
      <w:lvlJc w:val="left"/>
      <w:pPr>
        <w:tabs>
          <w:tab w:val="num" w:pos="958"/>
        </w:tabs>
        <w:ind w:left="95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5" w15:restartNumberingAfterBreak="0">
    <w:nsid w:val="66407AC3"/>
    <w:multiLevelType w:val="hybridMultilevel"/>
    <w:tmpl w:val="0B74B58A"/>
    <w:lvl w:ilvl="0" w:tplc="93908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147860"/>
    <w:multiLevelType w:val="hybridMultilevel"/>
    <w:tmpl w:val="77F454E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05554"/>
    <w:multiLevelType w:val="hybridMultilevel"/>
    <w:tmpl w:val="60F4F2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52A30"/>
    <w:multiLevelType w:val="singleLevel"/>
    <w:tmpl w:val="27D202C6"/>
    <w:lvl w:ilvl="0">
      <w:start w:val="1"/>
      <w:numFmt w:val="decimal"/>
      <w:pStyle w:val="ListNumber"/>
      <w:lvlText w:val="%1."/>
      <w:legacy w:legacy="1" w:legacySpace="0" w:legacyIndent="360"/>
      <w:lvlJc w:val="left"/>
      <w:pPr>
        <w:ind w:left="720" w:hanging="360"/>
      </w:pPr>
    </w:lvl>
  </w:abstractNum>
  <w:abstractNum w:abstractNumId="39" w15:restartNumberingAfterBreak="0">
    <w:nsid w:val="7D045871"/>
    <w:multiLevelType w:val="multilevel"/>
    <w:tmpl w:val="7CB25C62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">
    <w:abstractNumId w:val="10"/>
  </w:num>
  <w:num w:numId="3">
    <w:abstractNumId w:val="8"/>
  </w:num>
  <w:num w:numId="4">
    <w:abstractNumId w:val="1"/>
  </w:num>
  <w:num w:numId="5">
    <w:abstractNumId w:val="37"/>
  </w:num>
  <w:num w:numId="6">
    <w:abstractNumId w:val="21"/>
  </w:num>
  <w:num w:numId="7">
    <w:abstractNumId w:val="9"/>
  </w:num>
  <w:num w:numId="8">
    <w:abstractNumId w:val="5"/>
  </w:num>
  <w:num w:numId="9">
    <w:abstractNumId w:val="23"/>
  </w:num>
  <w:num w:numId="10">
    <w:abstractNumId w:val="12"/>
  </w:num>
  <w:num w:numId="11">
    <w:abstractNumId w:val="24"/>
  </w:num>
  <w:num w:numId="12">
    <w:abstractNumId w:val="7"/>
  </w:num>
  <w:num w:numId="13">
    <w:abstractNumId w:val="2"/>
  </w:num>
  <w:num w:numId="14">
    <w:abstractNumId w:val="39"/>
  </w:num>
  <w:num w:numId="15">
    <w:abstractNumId w:val="30"/>
  </w:num>
  <w:num w:numId="16">
    <w:abstractNumId w:val="31"/>
  </w:num>
  <w:num w:numId="17">
    <w:abstractNumId w:val="32"/>
  </w:num>
  <w:num w:numId="18">
    <w:abstractNumId w:val="28"/>
  </w:num>
  <w:num w:numId="19">
    <w:abstractNumId w:val="36"/>
  </w:num>
  <w:num w:numId="20">
    <w:abstractNumId w:val="14"/>
  </w:num>
  <w:num w:numId="2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2">
    <w:abstractNumId w:val="35"/>
  </w:num>
  <w:num w:numId="23">
    <w:abstractNumId w:val="25"/>
  </w:num>
  <w:num w:numId="24">
    <w:abstractNumId w:val="20"/>
  </w:num>
  <w:num w:numId="25">
    <w:abstractNumId w:val="13"/>
  </w:num>
  <w:num w:numId="26">
    <w:abstractNumId w:val="34"/>
  </w:num>
  <w:num w:numId="27">
    <w:abstractNumId w:val="0"/>
  </w:num>
  <w:num w:numId="28">
    <w:abstractNumId w:val="29"/>
  </w:num>
  <w:num w:numId="29">
    <w:abstractNumId w:val="4"/>
  </w:num>
  <w:num w:numId="30">
    <w:abstractNumId w:val="18"/>
  </w:num>
  <w:num w:numId="31">
    <w:abstractNumId w:val="19"/>
  </w:num>
  <w:num w:numId="32">
    <w:abstractNumId w:val="3"/>
  </w:num>
  <w:num w:numId="33">
    <w:abstractNumId w:val="6"/>
  </w:num>
  <w:num w:numId="34">
    <w:abstractNumId w:val="17"/>
  </w:num>
  <w:num w:numId="35">
    <w:abstractNumId w:val="33"/>
  </w:num>
  <w:num w:numId="36">
    <w:abstractNumId w:val="16"/>
  </w:num>
  <w:num w:numId="37">
    <w:abstractNumId w:val="27"/>
  </w:num>
  <w:num w:numId="38">
    <w:abstractNumId w:val="22"/>
  </w:num>
  <w:num w:numId="39">
    <w:abstractNumId w:val="11"/>
  </w:num>
  <w:num w:numId="40">
    <w:abstractNumId w:val="26"/>
  </w:num>
  <w:num w:numId="41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"/>
  <w:drawingGridHorizontalSpacing w:val="119"/>
  <w:drawingGridVerticalSpacing w:val="187"/>
  <w:displayHorizont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BD6"/>
    <w:rsid w:val="00001075"/>
    <w:rsid w:val="00001BB1"/>
    <w:rsid w:val="00002A37"/>
    <w:rsid w:val="00002AFE"/>
    <w:rsid w:val="0000301A"/>
    <w:rsid w:val="00004C46"/>
    <w:rsid w:val="00007684"/>
    <w:rsid w:val="00012F01"/>
    <w:rsid w:val="00013C40"/>
    <w:rsid w:val="00016054"/>
    <w:rsid w:val="00016E7E"/>
    <w:rsid w:val="00017F8C"/>
    <w:rsid w:val="0002029A"/>
    <w:rsid w:val="00020A57"/>
    <w:rsid w:val="00020EF9"/>
    <w:rsid w:val="00021BE7"/>
    <w:rsid w:val="00021D99"/>
    <w:rsid w:val="00023B6B"/>
    <w:rsid w:val="0002477F"/>
    <w:rsid w:val="00024B9D"/>
    <w:rsid w:val="000253DC"/>
    <w:rsid w:val="00033558"/>
    <w:rsid w:val="00035049"/>
    <w:rsid w:val="00037134"/>
    <w:rsid w:val="0004099A"/>
    <w:rsid w:val="000411B1"/>
    <w:rsid w:val="00041AFD"/>
    <w:rsid w:val="00042A28"/>
    <w:rsid w:val="000446F4"/>
    <w:rsid w:val="0004612E"/>
    <w:rsid w:val="00046308"/>
    <w:rsid w:val="000521BC"/>
    <w:rsid w:val="00052B11"/>
    <w:rsid w:val="00052D8F"/>
    <w:rsid w:val="000539DC"/>
    <w:rsid w:val="00054C20"/>
    <w:rsid w:val="000568DD"/>
    <w:rsid w:val="00057014"/>
    <w:rsid w:val="000571B3"/>
    <w:rsid w:val="000574E4"/>
    <w:rsid w:val="00061201"/>
    <w:rsid w:val="0006148F"/>
    <w:rsid w:val="00062233"/>
    <w:rsid w:val="0006237A"/>
    <w:rsid w:val="000659D4"/>
    <w:rsid w:val="000662A4"/>
    <w:rsid w:val="0006657F"/>
    <w:rsid w:val="00066AE6"/>
    <w:rsid w:val="0007009A"/>
    <w:rsid w:val="0007013A"/>
    <w:rsid w:val="00070C77"/>
    <w:rsid w:val="00074906"/>
    <w:rsid w:val="00074E31"/>
    <w:rsid w:val="00075988"/>
    <w:rsid w:val="0007655A"/>
    <w:rsid w:val="0007680B"/>
    <w:rsid w:val="00080050"/>
    <w:rsid w:val="00082701"/>
    <w:rsid w:val="00082E0B"/>
    <w:rsid w:val="000833AF"/>
    <w:rsid w:val="00083FB1"/>
    <w:rsid w:val="00086E90"/>
    <w:rsid w:val="000873D1"/>
    <w:rsid w:val="00087470"/>
    <w:rsid w:val="000908E9"/>
    <w:rsid w:val="00091EA6"/>
    <w:rsid w:val="0009216A"/>
    <w:rsid w:val="00093DD0"/>
    <w:rsid w:val="00094EF5"/>
    <w:rsid w:val="000A3F13"/>
    <w:rsid w:val="000A4CC7"/>
    <w:rsid w:val="000A5437"/>
    <w:rsid w:val="000A5AA9"/>
    <w:rsid w:val="000A5CB2"/>
    <w:rsid w:val="000A6349"/>
    <w:rsid w:val="000A6927"/>
    <w:rsid w:val="000A70E6"/>
    <w:rsid w:val="000A75BA"/>
    <w:rsid w:val="000B1096"/>
    <w:rsid w:val="000B203F"/>
    <w:rsid w:val="000B2252"/>
    <w:rsid w:val="000B2E6F"/>
    <w:rsid w:val="000B62DA"/>
    <w:rsid w:val="000B6996"/>
    <w:rsid w:val="000B6AB6"/>
    <w:rsid w:val="000B7AB6"/>
    <w:rsid w:val="000B7FFE"/>
    <w:rsid w:val="000C2092"/>
    <w:rsid w:val="000C22F5"/>
    <w:rsid w:val="000C2BCC"/>
    <w:rsid w:val="000C713B"/>
    <w:rsid w:val="000D212C"/>
    <w:rsid w:val="000D4126"/>
    <w:rsid w:val="000D45FB"/>
    <w:rsid w:val="000D5ECC"/>
    <w:rsid w:val="000D79F0"/>
    <w:rsid w:val="000E1B8E"/>
    <w:rsid w:val="000E1E83"/>
    <w:rsid w:val="000E4E5D"/>
    <w:rsid w:val="000E4E62"/>
    <w:rsid w:val="000E6662"/>
    <w:rsid w:val="000E7D79"/>
    <w:rsid w:val="000F2763"/>
    <w:rsid w:val="000F42C5"/>
    <w:rsid w:val="000F4853"/>
    <w:rsid w:val="000F592D"/>
    <w:rsid w:val="000F628D"/>
    <w:rsid w:val="000F6444"/>
    <w:rsid w:val="000F69B0"/>
    <w:rsid w:val="000F7411"/>
    <w:rsid w:val="00100661"/>
    <w:rsid w:val="001042F6"/>
    <w:rsid w:val="0010643C"/>
    <w:rsid w:val="00106C79"/>
    <w:rsid w:val="0011100E"/>
    <w:rsid w:val="00111F98"/>
    <w:rsid w:val="0011237E"/>
    <w:rsid w:val="0011485A"/>
    <w:rsid w:val="001171B0"/>
    <w:rsid w:val="00117C6A"/>
    <w:rsid w:val="00120BBB"/>
    <w:rsid w:val="001214FB"/>
    <w:rsid w:val="00121527"/>
    <w:rsid w:val="001224A5"/>
    <w:rsid w:val="00123ECD"/>
    <w:rsid w:val="001245B5"/>
    <w:rsid w:val="00130212"/>
    <w:rsid w:val="001306C4"/>
    <w:rsid w:val="00131374"/>
    <w:rsid w:val="00132A1A"/>
    <w:rsid w:val="00133606"/>
    <w:rsid w:val="00133CD4"/>
    <w:rsid w:val="001355D8"/>
    <w:rsid w:val="00135AA8"/>
    <w:rsid w:val="0013668C"/>
    <w:rsid w:val="00136779"/>
    <w:rsid w:val="001367AC"/>
    <w:rsid w:val="00137E43"/>
    <w:rsid w:val="001409CC"/>
    <w:rsid w:val="001426FF"/>
    <w:rsid w:val="00143D7C"/>
    <w:rsid w:val="00145572"/>
    <w:rsid w:val="00146525"/>
    <w:rsid w:val="001467B6"/>
    <w:rsid w:val="00146B10"/>
    <w:rsid w:val="001478F7"/>
    <w:rsid w:val="00150E4E"/>
    <w:rsid w:val="00151460"/>
    <w:rsid w:val="0015339B"/>
    <w:rsid w:val="001543E4"/>
    <w:rsid w:val="00154D09"/>
    <w:rsid w:val="001557FF"/>
    <w:rsid w:val="00155D7A"/>
    <w:rsid w:val="0015772E"/>
    <w:rsid w:val="001619E2"/>
    <w:rsid w:val="00162FEB"/>
    <w:rsid w:val="00164022"/>
    <w:rsid w:val="00166453"/>
    <w:rsid w:val="00166DE9"/>
    <w:rsid w:val="00167B71"/>
    <w:rsid w:val="001743F8"/>
    <w:rsid w:val="00176D5A"/>
    <w:rsid w:val="00177B26"/>
    <w:rsid w:val="0018412A"/>
    <w:rsid w:val="00184153"/>
    <w:rsid w:val="0018424D"/>
    <w:rsid w:val="0018485C"/>
    <w:rsid w:val="00185E5D"/>
    <w:rsid w:val="00186957"/>
    <w:rsid w:val="00187207"/>
    <w:rsid w:val="00191114"/>
    <w:rsid w:val="001917DE"/>
    <w:rsid w:val="00194E10"/>
    <w:rsid w:val="00196CB6"/>
    <w:rsid w:val="00196CD9"/>
    <w:rsid w:val="00196E50"/>
    <w:rsid w:val="001A0647"/>
    <w:rsid w:val="001A06E7"/>
    <w:rsid w:val="001A1D5E"/>
    <w:rsid w:val="001A224D"/>
    <w:rsid w:val="001A38E1"/>
    <w:rsid w:val="001A43A4"/>
    <w:rsid w:val="001A484F"/>
    <w:rsid w:val="001A4DB7"/>
    <w:rsid w:val="001A60AA"/>
    <w:rsid w:val="001B03B8"/>
    <w:rsid w:val="001B19D5"/>
    <w:rsid w:val="001B1D21"/>
    <w:rsid w:val="001B2DDE"/>
    <w:rsid w:val="001B321C"/>
    <w:rsid w:val="001B37FF"/>
    <w:rsid w:val="001B5ADF"/>
    <w:rsid w:val="001B755C"/>
    <w:rsid w:val="001C044E"/>
    <w:rsid w:val="001C0E58"/>
    <w:rsid w:val="001C1A0D"/>
    <w:rsid w:val="001C421C"/>
    <w:rsid w:val="001C4343"/>
    <w:rsid w:val="001C5315"/>
    <w:rsid w:val="001C60A6"/>
    <w:rsid w:val="001D08FA"/>
    <w:rsid w:val="001D0D20"/>
    <w:rsid w:val="001D2A6B"/>
    <w:rsid w:val="001D4F7C"/>
    <w:rsid w:val="001D7602"/>
    <w:rsid w:val="001D7765"/>
    <w:rsid w:val="001D7C0D"/>
    <w:rsid w:val="001E0DB6"/>
    <w:rsid w:val="001E4A5D"/>
    <w:rsid w:val="001E4BF5"/>
    <w:rsid w:val="001E5314"/>
    <w:rsid w:val="001E537B"/>
    <w:rsid w:val="001E7E44"/>
    <w:rsid w:val="001F139E"/>
    <w:rsid w:val="001F159A"/>
    <w:rsid w:val="001F2EE9"/>
    <w:rsid w:val="001F3460"/>
    <w:rsid w:val="001F47DA"/>
    <w:rsid w:val="001F6C0D"/>
    <w:rsid w:val="001F75D6"/>
    <w:rsid w:val="001F799E"/>
    <w:rsid w:val="00201098"/>
    <w:rsid w:val="00202789"/>
    <w:rsid w:val="00202A13"/>
    <w:rsid w:val="00204B93"/>
    <w:rsid w:val="00204CB3"/>
    <w:rsid w:val="0020502A"/>
    <w:rsid w:val="00206EEA"/>
    <w:rsid w:val="0021225D"/>
    <w:rsid w:val="00213902"/>
    <w:rsid w:val="00216166"/>
    <w:rsid w:val="0021720C"/>
    <w:rsid w:val="00217989"/>
    <w:rsid w:val="002179BA"/>
    <w:rsid w:val="0022154B"/>
    <w:rsid w:val="00221B6C"/>
    <w:rsid w:val="00222124"/>
    <w:rsid w:val="0022394B"/>
    <w:rsid w:val="00224908"/>
    <w:rsid w:val="002249AC"/>
    <w:rsid w:val="002252FA"/>
    <w:rsid w:val="00225659"/>
    <w:rsid w:val="002263CD"/>
    <w:rsid w:val="00233270"/>
    <w:rsid w:val="002361E3"/>
    <w:rsid w:val="0024243A"/>
    <w:rsid w:val="00243907"/>
    <w:rsid w:val="002455E4"/>
    <w:rsid w:val="00245B62"/>
    <w:rsid w:val="00245E3F"/>
    <w:rsid w:val="002465EB"/>
    <w:rsid w:val="00247307"/>
    <w:rsid w:val="00250A24"/>
    <w:rsid w:val="00251AA6"/>
    <w:rsid w:val="00254402"/>
    <w:rsid w:val="0025568B"/>
    <w:rsid w:val="002567FC"/>
    <w:rsid w:val="00256DF2"/>
    <w:rsid w:val="00262033"/>
    <w:rsid w:val="00263F34"/>
    <w:rsid w:val="00264201"/>
    <w:rsid w:val="002655F8"/>
    <w:rsid w:val="00266B50"/>
    <w:rsid w:val="00267EA2"/>
    <w:rsid w:val="002712E1"/>
    <w:rsid w:val="002719D6"/>
    <w:rsid w:val="00271AA2"/>
    <w:rsid w:val="00273327"/>
    <w:rsid w:val="00273545"/>
    <w:rsid w:val="002738AC"/>
    <w:rsid w:val="00275790"/>
    <w:rsid w:val="002760F3"/>
    <w:rsid w:val="0027663D"/>
    <w:rsid w:val="00276CE2"/>
    <w:rsid w:val="00277F33"/>
    <w:rsid w:val="00282688"/>
    <w:rsid w:val="002828ED"/>
    <w:rsid w:val="00282F7B"/>
    <w:rsid w:val="00283BF7"/>
    <w:rsid w:val="00283E9B"/>
    <w:rsid w:val="00287264"/>
    <w:rsid w:val="00287F4F"/>
    <w:rsid w:val="00290690"/>
    <w:rsid w:val="00291477"/>
    <w:rsid w:val="00291984"/>
    <w:rsid w:val="00291E33"/>
    <w:rsid w:val="002933DF"/>
    <w:rsid w:val="002936B4"/>
    <w:rsid w:val="00294435"/>
    <w:rsid w:val="00294B47"/>
    <w:rsid w:val="00294F69"/>
    <w:rsid w:val="00295242"/>
    <w:rsid w:val="00295DDE"/>
    <w:rsid w:val="002A0C85"/>
    <w:rsid w:val="002A1A12"/>
    <w:rsid w:val="002A2409"/>
    <w:rsid w:val="002A653F"/>
    <w:rsid w:val="002B0A15"/>
    <w:rsid w:val="002B1C18"/>
    <w:rsid w:val="002B21B6"/>
    <w:rsid w:val="002B2C18"/>
    <w:rsid w:val="002B4378"/>
    <w:rsid w:val="002B5136"/>
    <w:rsid w:val="002B6E4B"/>
    <w:rsid w:val="002C170A"/>
    <w:rsid w:val="002C1ED9"/>
    <w:rsid w:val="002C2FD9"/>
    <w:rsid w:val="002C2FE5"/>
    <w:rsid w:val="002C3DB0"/>
    <w:rsid w:val="002C422A"/>
    <w:rsid w:val="002C50BD"/>
    <w:rsid w:val="002C61BA"/>
    <w:rsid w:val="002C6B54"/>
    <w:rsid w:val="002C77F2"/>
    <w:rsid w:val="002D154E"/>
    <w:rsid w:val="002D15D3"/>
    <w:rsid w:val="002D1FA1"/>
    <w:rsid w:val="002D2EEE"/>
    <w:rsid w:val="002D3513"/>
    <w:rsid w:val="002D4892"/>
    <w:rsid w:val="002D5A2A"/>
    <w:rsid w:val="002D5B38"/>
    <w:rsid w:val="002D6AA4"/>
    <w:rsid w:val="002E04FB"/>
    <w:rsid w:val="002E0975"/>
    <w:rsid w:val="002E0D69"/>
    <w:rsid w:val="002E3996"/>
    <w:rsid w:val="002E4468"/>
    <w:rsid w:val="002E65E1"/>
    <w:rsid w:val="002E67FC"/>
    <w:rsid w:val="002E7C77"/>
    <w:rsid w:val="002E7F59"/>
    <w:rsid w:val="002F0153"/>
    <w:rsid w:val="002F1FCF"/>
    <w:rsid w:val="002F3026"/>
    <w:rsid w:val="002F3393"/>
    <w:rsid w:val="002F3C40"/>
    <w:rsid w:val="002F409D"/>
    <w:rsid w:val="002F4D11"/>
    <w:rsid w:val="002F5971"/>
    <w:rsid w:val="002F6956"/>
    <w:rsid w:val="002F698A"/>
    <w:rsid w:val="0030087E"/>
    <w:rsid w:val="003013DC"/>
    <w:rsid w:val="003014D7"/>
    <w:rsid w:val="00301CD3"/>
    <w:rsid w:val="00301F6F"/>
    <w:rsid w:val="00302B13"/>
    <w:rsid w:val="00302BBB"/>
    <w:rsid w:val="00303FDF"/>
    <w:rsid w:val="00304821"/>
    <w:rsid w:val="00304960"/>
    <w:rsid w:val="0030564D"/>
    <w:rsid w:val="003061C8"/>
    <w:rsid w:val="003106FC"/>
    <w:rsid w:val="00310BC2"/>
    <w:rsid w:val="00312AC0"/>
    <w:rsid w:val="0031472E"/>
    <w:rsid w:val="00315BC7"/>
    <w:rsid w:val="00316333"/>
    <w:rsid w:val="0031661C"/>
    <w:rsid w:val="0032166F"/>
    <w:rsid w:val="00322DBA"/>
    <w:rsid w:val="00323453"/>
    <w:rsid w:val="003244C9"/>
    <w:rsid w:val="003262E2"/>
    <w:rsid w:val="003269B1"/>
    <w:rsid w:val="00326ED6"/>
    <w:rsid w:val="00330A4A"/>
    <w:rsid w:val="00333FAE"/>
    <w:rsid w:val="003343B1"/>
    <w:rsid w:val="003345F3"/>
    <w:rsid w:val="0033641C"/>
    <w:rsid w:val="003379B9"/>
    <w:rsid w:val="0034099E"/>
    <w:rsid w:val="0034240D"/>
    <w:rsid w:val="00342956"/>
    <w:rsid w:val="00342AD5"/>
    <w:rsid w:val="00343596"/>
    <w:rsid w:val="00343BBC"/>
    <w:rsid w:val="00343EBF"/>
    <w:rsid w:val="0034490E"/>
    <w:rsid w:val="003506A8"/>
    <w:rsid w:val="003516B4"/>
    <w:rsid w:val="00351892"/>
    <w:rsid w:val="003518D3"/>
    <w:rsid w:val="00352175"/>
    <w:rsid w:val="00352393"/>
    <w:rsid w:val="00352601"/>
    <w:rsid w:val="003616E1"/>
    <w:rsid w:val="00361C79"/>
    <w:rsid w:val="00361E88"/>
    <w:rsid w:val="0036266F"/>
    <w:rsid w:val="00362EC1"/>
    <w:rsid w:val="003630C7"/>
    <w:rsid w:val="00364202"/>
    <w:rsid w:val="00364821"/>
    <w:rsid w:val="00364CE0"/>
    <w:rsid w:val="003658B7"/>
    <w:rsid w:val="00365DE0"/>
    <w:rsid w:val="00366016"/>
    <w:rsid w:val="0036709E"/>
    <w:rsid w:val="00367A50"/>
    <w:rsid w:val="0037193B"/>
    <w:rsid w:val="00374691"/>
    <w:rsid w:val="00375385"/>
    <w:rsid w:val="0037608D"/>
    <w:rsid w:val="003761AA"/>
    <w:rsid w:val="00376F55"/>
    <w:rsid w:val="00377012"/>
    <w:rsid w:val="0037749E"/>
    <w:rsid w:val="00380B72"/>
    <w:rsid w:val="00380D71"/>
    <w:rsid w:val="00380F57"/>
    <w:rsid w:val="00382E60"/>
    <w:rsid w:val="00382EC6"/>
    <w:rsid w:val="003841B6"/>
    <w:rsid w:val="003845F2"/>
    <w:rsid w:val="003850BC"/>
    <w:rsid w:val="00386148"/>
    <w:rsid w:val="00386D72"/>
    <w:rsid w:val="003946A3"/>
    <w:rsid w:val="00395412"/>
    <w:rsid w:val="00397E44"/>
    <w:rsid w:val="003A00EE"/>
    <w:rsid w:val="003A01CB"/>
    <w:rsid w:val="003A1044"/>
    <w:rsid w:val="003A2C54"/>
    <w:rsid w:val="003A3836"/>
    <w:rsid w:val="003A4091"/>
    <w:rsid w:val="003A433B"/>
    <w:rsid w:val="003A49E6"/>
    <w:rsid w:val="003A4B89"/>
    <w:rsid w:val="003A5A8D"/>
    <w:rsid w:val="003A5E6A"/>
    <w:rsid w:val="003A604F"/>
    <w:rsid w:val="003A675D"/>
    <w:rsid w:val="003A7799"/>
    <w:rsid w:val="003B1355"/>
    <w:rsid w:val="003B2B49"/>
    <w:rsid w:val="003B5674"/>
    <w:rsid w:val="003B6A30"/>
    <w:rsid w:val="003B77E5"/>
    <w:rsid w:val="003C1051"/>
    <w:rsid w:val="003C2CA3"/>
    <w:rsid w:val="003C6618"/>
    <w:rsid w:val="003C6C26"/>
    <w:rsid w:val="003C75DB"/>
    <w:rsid w:val="003D2658"/>
    <w:rsid w:val="003D3BE1"/>
    <w:rsid w:val="003D573D"/>
    <w:rsid w:val="003D6C2D"/>
    <w:rsid w:val="003D6C8D"/>
    <w:rsid w:val="003D6DB8"/>
    <w:rsid w:val="003D783C"/>
    <w:rsid w:val="003E0694"/>
    <w:rsid w:val="003E06D7"/>
    <w:rsid w:val="003E0967"/>
    <w:rsid w:val="003E0C7F"/>
    <w:rsid w:val="003E1728"/>
    <w:rsid w:val="003E2DFC"/>
    <w:rsid w:val="003E3082"/>
    <w:rsid w:val="003E364E"/>
    <w:rsid w:val="003E5374"/>
    <w:rsid w:val="003E5815"/>
    <w:rsid w:val="003F1243"/>
    <w:rsid w:val="003F2436"/>
    <w:rsid w:val="003F2950"/>
    <w:rsid w:val="003F3F39"/>
    <w:rsid w:val="003F4A17"/>
    <w:rsid w:val="0040287E"/>
    <w:rsid w:val="00407244"/>
    <w:rsid w:val="0040758E"/>
    <w:rsid w:val="0041103A"/>
    <w:rsid w:val="004114F5"/>
    <w:rsid w:val="0041247D"/>
    <w:rsid w:val="0041339D"/>
    <w:rsid w:val="004136E6"/>
    <w:rsid w:val="004161B2"/>
    <w:rsid w:val="004179F4"/>
    <w:rsid w:val="0042197D"/>
    <w:rsid w:val="00421CE3"/>
    <w:rsid w:val="00421E96"/>
    <w:rsid w:val="00423183"/>
    <w:rsid w:val="00424B09"/>
    <w:rsid w:val="004263FD"/>
    <w:rsid w:val="00427656"/>
    <w:rsid w:val="00427F6D"/>
    <w:rsid w:val="0043006E"/>
    <w:rsid w:val="004308F0"/>
    <w:rsid w:val="00430ED0"/>
    <w:rsid w:val="0043126D"/>
    <w:rsid w:val="004313C7"/>
    <w:rsid w:val="004344AB"/>
    <w:rsid w:val="00434AE7"/>
    <w:rsid w:val="0043501F"/>
    <w:rsid w:val="00436847"/>
    <w:rsid w:val="00436F7B"/>
    <w:rsid w:val="00437BD4"/>
    <w:rsid w:val="00437C6E"/>
    <w:rsid w:val="0044035C"/>
    <w:rsid w:val="00440493"/>
    <w:rsid w:val="00440FC5"/>
    <w:rsid w:val="0044161C"/>
    <w:rsid w:val="0044179B"/>
    <w:rsid w:val="00441A68"/>
    <w:rsid w:val="00441E3A"/>
    <w:rsid w:val="0044261F"/>
    <w:rsid w:val="00443C1B"/>
    <w:rsid w:val="0044674E"/>
    <w:rsid w:val="00454804"/>
    <w:rsid w:val="00454A2E"/>
    <w:rsid w:val="00455FA9"/>
    <w:rsid w:val="0045623F"/>
    <w:rsid w:val="00456490"/>
    <w:rsid w:val="0045778B"/>
    <w:rsid w:val="00461CB3"/>
    <w:rsid w:val="00461DFE"/>
    <w:rsid w:val="00462742"/>
    <w:rsid w:val="004639C9"/>
    <w:rsid w:val="004665C5"/>
    <w:rsid w:val="00473BFB"/>
    <w:rsid w:val="004740E4"/>
    <w:rsid w:val="00475B1B"/>
    <w:rsid w:val="0048026F"/>
    <w:rsid w:val="00482129"/>
    <w:rsid w:val="004823D3"/>
    <w:rsid w:val="00482A7E"/>
    <w:rsid w:val="00483578"/>
    <w:rsid w:val="00484868"/>
    <w:rsid w:val="004853A3"/>
    <w:rsid w:val="00485A82"/>
    <w:rsid w:val="00486A4F"/>
    <w:rsid w:val="00486BA7"/>
    <w:rsid w:val="00487C3E"/>
    <w:rsid w:val="00490AE8"/>
    <w:rsid w:val="00490E9E"/>
    <w:rsid w:val="00491722"/>
    <w:rsid w:val="00491A6A"/>
    <w:rsid w:val="0049214D"/>
    <w:rsid w:val="0049344F"/>
    <w:rsid w:val="00493C59"/>
    <w:rsid w:val="004957B4"/>
    <w:rsid w:val="00495EF2"/>
    <w:rsid w:val="004A030A"/>
    <w:rsid w:val="004A0E96"/>
    <w:rsid w:val="004A2142"/>
    <w:rsid w:val="004A36C9"/>
    <w:rsid w:val="004A4B9C"/>
    <w:rsid w:val="004A522D"/>
    <w:rsid w:val="004A60FA"/>
    <w:rsid w:val="004A663F"/>
    <w:rsid w:val="004A706C"/>
    <w:rsid w:val="004A7C6F"/>
    <w:rsid w:val="004B00D7"/>
    <w:rsid w:val="004B17F0"/>
    <w:rsid w:val="004B2743"/>
    <w:rsid w:val="004B286F"/>
    <w:rsid w:val="004B28AA"/>
    <w:rsid w:val="004B3124"/>
    <w:rsid w:val="004B681C"/>
    <w:rsid w:val="004B6F95"/>
    <w:rsid w:val="004B7810"/>
    <w:rsid w:val="004C0773"/>
    <w:rsid w:val="004C0B3D"/>
    <w:rsid w:val="004C0F4A"/>
    <w:rsid w:val="004C234E"/>
    <w:rsid w:val="004C38A6"/>
    <w:rsid w:val="004C5DBF"/>
    <w:rsid w:val="004C6E85"/>
    <w:rsid w:val="004C75B4"/>
    <w:rsid w:val="004D3B07"/>
    <w:rsid w:val="004D40ED"/>
    <w:rsid w:val="004D5341"/>
    <w:rsid w:val="004D607C"/>
    <w:rsid w:val="004D691C"/>
    <w:rsid w:val="004D6AB3"/>
    <w:rsid w:val="004D6B41"/>
    <w:rsid w:val="004D6D6C"/>
    <w:rsid w:val="004D7666"/>
    <w:rsid w:val="004D7E7A"/>
    <w:rsid w:val="004E35BE"/>
    <w:rsid w:val="004E6E21"/>
    <w:rsid w:val="004F0E6A"/>
    <w:rsid w:val="004F111B"/>
    <w:rsid w:val="004F24FC"/>
    <w:rsid w:val="004F3B7C"/>
    <w:rsid w:val="004F6AC9"/>
    <w:rsid w:val="004F7D1A"/>
    <w:rsid w:val="005003D6"/>
    <w:rsid w:val="00501D29"/>
    <w:rsid w:val="00501D5B"/>
    <w:rsid w:val="00501E97"/>
    <w:rsid w:val="00503A08"/>
    <w:rsid w:val="005041CC"/>
    <w:rsid w:val="00504A68"/>
    <w:rsid w:val="00504DA5"/>
    <w:rsid w:val="005055C0"/>
    <w:rsid w:val="00505CD8"/>
    <w:rsid w:val="00506504"/>
    <w:rsid w:val="00507002"/>
    <w:rsid w:val="005079EF"/>
    <w:rsid w:val="0051019E"/>
    <w:rsid w:val="00510D2C"/>
    <w:rsid w:val="00511A77"/>
    <w:rsid w:val="00512916"/>
    <w:rsid w:val="00513B8D"/>
    <w:rsid w:val="00514E0A"/>
    <w:rsid w:val="00514FBF"/>
    <w:rsid w:val="00514FD0"/>
    <w:rsid w:val="00515682"/>
    <w:rsid w:val="00516633"/>
    <w:rsid w:val="005175A4"/>
    <w:rsid w:val="0052252D"/>
    <w:rsid w:val="0052366B"/>
    <w:rsid w:val="00524975"/>
    <w:rsid w:val="00524F37"/>
    <w:rsid w:val="00525B62"/>
    <w:rsid w:val="005307A8"/>
    <w:rsid w:val="00530965"/>
    <w:rsid w:val="00532A81"/>
    <w:rsid w:val="00534B59"/>
    <w:rsid w:val="00535BAA"/>
    <w:rsid w:val="0053679E"/>
    <w:rsid w:val="0053744E"/>
    <w:rsid w:val="005417BB"/>
    <w:rsid w:val="005421BB"/>
    <w:rsid w:val="005429D9"/>
    <w:rsid w:val="00544DC6"/>
    <w:rsid w:val="0054539B"/>
    <w:rsid w:val="00545D4F"/>
    <w:rsid w:val="00546819"/>
    <w:rsid w:val="00547BE3"/>
    <w:rsid w:val="005510D7"/>
    <w:rsid w:val="00552678"/>
    <w:rsid w:val="00555B8C"/>
    <w:rsid w:val="00556013"/>
    <w:rsid w:val="00556409"/>
    <w:rsid w:val="005573A6"/>
    <w:rsid w:val="00562722"/>
    <w:rsid w:val="0056377B"/>
    <w:rsid w:val="00563BAF"/>
    <w:rsid w:val="00563DF6"/>
    <w:rsid w:val="00563E5C"/>
    <w:rsid w:val="0056420F"/>
    <w:rsid w:val="0056624D"/>
    <w:rsid w:val="00566782"/>
    <w:rsid w:val="00571FEB"/>
    <w:rsid w:val="0057319D"/>
    <w:rsid w:val="00574312"/>
    <w:rsid w:val="00574705"/>
    <w:rsid w:val="00574BEF"/>
    <w:rsid w:val="00575267"/>
    <w:rsid w:val="00575628"/>
    <w:rsid w:val="00577BEA"/>
    <w:rsid w:val="00577D66"/>
    <w:rsid w:val="00580D97"/>
    <w:rsid w:val="00581B39"/>
    <w:rsid w:val="005827B2"/>
    <w:rsid w:val="00584151"/>
    <w:rsid w:val="00585891"/>
    <w:rsid w:val="00585EA8"/>
    <w:rsid w:val="00586636"/>
    <w:rsid w:val="005909D4"/>
    <w:rsid w:val="005912D7"/>
    <w:rsid w:val="005915B4"/>
    <w:rsid w:val="00592D02"/>
    <w:rsid w:val="0059364E"/>
    <w:rsid w:val="005958F4"/>
    <w:rsid w:val="005966CF"/>
    <w:rsid w:val="0059787F"/>
    <w:rsid w:val="00597FC8"/>
    <w:rsid w:val="005A1B17"/>
    <w:rsid w:val="005A273A"/>
    <w:rsid w:val="005A3B73"/>
    <w:rsid w:val="005A3D52"/>
    <w:rsid w:val="005A6359"/>
    <w:rsid w:val="005B03AD"/>
    <w:rsid w:val="005B23A4"/>
    <w:rsid w:val="005B436C"/>
    <w:rsid w:val="005B43FE"/>
    <w:rsid w:val="005B6FA2"/>
    <w:rsid w:val="005B7BF7"/>
    <w:rsid w:val="005C4494"/>
    <w:rsid w:val="005C4D96"/>
    <w:rsid w:val="005C4DDA"/>
    <w:rsid w:val="005C6471"/>
    <w:rsid w:val="005D1512"/>
    <w:rsid w:val="005D1B70"/>
    <w:rsid w:val="005D1E4F"/>
    <w:rsid w:val="005D235A"/>
    <w:rsid w:val="005D2425"/>
    <w:rsid w:val="005D2429"/>
    <w:rsid w:val="005D3342"/>
    <w:rsid w:val="005D4313"/>
    <w:rsid w:val="005D4EDB"/>
    <w:rsid w:val="005D618F"/>
    <w:rsid w:val="005D636D"/>
    <w:rsid w:val="005D751B"/>
    <w:rsid w:val="005D7BC3"/>
    <w:rsid w:val="005E01FB"/>
    <w:rsid w:val="005E036E"/>
    <w:rsid w:val="005E0B40"/>
    <w:rsid w:val="005E0C92"/>
    <w:rsid w:val="005E37AE"/>
    <w:rsid w:val="005E6115"/>
    <w:rsid w:val="005E7407"/>
    <w:rsid w:val="005E79E4"/>
    <w:rsid w:val="005F0616"/>
    <w:rsid w:val="005F1199"/>
    <w:rsid w:val="005F4454"/>
    <w:rsid w:val="005F4D23"/>
    <w:rsid w:val="005F63CE"/>
    <w:rsid w:val="005F6A29"/>
    <w:rsid w:val="005F7EDD"/>
    <w:rsid w:val="00600BDA"/>
    <w:rsid w:val="00601D64"/>
    <w:rsid w:val="00603438"/>
    <w:rsid w:val="006044B2"/>
    <w:rsid w:val="006065BC"/>
    <w:rsid w:val="00610B3B"/>
    <w:rsid w:val="00610C21"/>
    <w:rsid w:val="00610C94"/>
    <w:rsid w:val="00610D13"/>
    <w:rsid w:val="006114B7"/>
    <w:rsid w:val="00611B38"/>
    <w:rsid w:val="006126C9"/>
    <w:rsid w:val="006127BB"/>
    <w:rsid w:val="006131E4"/>
    <w:rsid w:val="006131E7"/>
    <w:rsid w:val="0061474C"/>
    <w:rsid w:val="00615489"/>
    <w:rsid w:val="006160A7"/>
    <w:rsid w:val="00616C3B"/>
    <w:rsid w:val="00616F08"/>
    <w:rsid w:val="0062220F"/>
    <w:rsid w:val="00623AE9"/>
    <w:rsid w:val="00625170"/>
    <w:rsid w:val="006255A4"/>
    <w:rsid w:val="0062574D"/>
    <w:rsid w:val="00626655"/>
    <w:rsid w:val="006266F4"/>
    <w:rsid w:val="00630C3E"/>
    <w:rsid w:val="00631603"/>
    <w:rsid w:val="00632C1D"/>
    <w:rsid w:val="006334F4"/>
    <w:rsid w:val="0063528D"/>
    <w:rsid w:val="00635A57"/>
    <w:rsid w:val="00636EFB"/>
    <w:rsid w:val="0063749F"/>
    <w:rsid w:val="00641056"/>
    <w:rsid w:val="00641CC0"/>
    <w:rsid w:val="006421C6"/>
    <w:rsid w:val="006428ED"/>
    <w:rsid w:val="0064473B"/>
    <w:rsid w:val="00645EB6"/>
    <w:rsid w:val="00645F97"/>
    <w:rsid w:val="006471CE"/>
    <w:rsid w:val="00650C23"/>
    <w:rsid w:val="00651ED5"/>
    <w:rsid w:val="00653543"/>
    <w:rsid w:val="00653D0D"/>
    <w:rsid w:val="00654CD1"/>
    <w:rsid w:val="00655E5C"/>
    <w:rsid w:val="00656540"/>
    <w:rsid w:val="006611D8"/>
    <w:rsid w:val="00661230"/>
    <w:rsid w:val="006612CD"/>
    <w:rsid w:val="0066188E"/>
    <w:rsid w:val="0066295F"/>
    <w:rsid w:val="006644D5"/>
    <w:rsid w:val="0066482E"/>
    <w:rsid w:val="00664950"/>
    <w:rsid w:val="00665014"/>
    <w:rsid w:val="00665B25"/>
    <w:rsid w:val="0066630A"/>
    <w:rsid w:val="006676D7"/>
    <w:rsid w:val="00672916"/>
    <w:rsid w:val="00674C41"/>
    <w:rsid w:val="00675F3C"/>
    <w:rsid w:val="0067761E"/>
    <w:rsid w:val="00681068"/>
    <w:rsid w:val="00681B3C"/>
    <w:rsid w:val="006823D3"/>
    <w:rsid w:val="00682EEF"/>
    <w:rsid w:val="0068363E"/>
    <w:rsid w:val="00683DFF"/>
    <w:rsid w:val="006911CF"/>
    <w:rsid w:val="0069220E"/>
    <w:rsid w:val="006925DA"/>
    <w:rsid w:val="00693FD6"/>
    <w:rsid w:val="00694CCF"/>
    <w:rsid w:val="006A0F05"/>
    <w:rsid w:val="006A513A"/>
    <w:rsid w:val="006A5C54"/>
    <w:rsid w:val="006A654C"/>
    <w:rsid w:val="006A6A14"/>
    <w:rsid w:val="006A7313"/>
    <w:rsid w:val="006B0F0E"/>
    <w:rsid w:val="006B10B2"/>
    <w:rsid w:val="006B1DEC"/>
    <w:rsid w:val="006B2BEC"/>
    <w:rsid w:val="006B36B7"/>
    <w:rsid w:val="006B3DF7"/>
    <w:rsid w:val="006B42D0"/>
    <w:rsid w:val="006B688F"/>
    <w:rsid w:val="006C2C46"/>
    <w:rsid w:val="006C3345"/>
    <w:rsid w:val="006C42AC"/>
    <w:rsid w:val="006C583B"/>
    <w:rsid w:val="006C61AD"/>
    <w:rsid w:val="006C61C3"/>
    <w:rsid w:val="006C6A23"/>
    <w:rsid w:val="006C7069"/>
    <w:rsid w:val="006D2086"/>
    <w:rsid w:val="006D21DE"/>
    <w:rsid w:val="006D2297"/>
    <w:rsid w:val="006D4A0E"/>
    <w:rsid w:val="006D722E"/>
    <w:rsid w:val="006E1725"/>
    <w:rsid w:val="006E38BE"/>
    <w:rsid w:val="006E47DD"/>
    <w:rsid w:val="006E56DF"/>
    <w:rsid w:val="006E6AC9"/>
    <w:rsid w:val="006E7BF2"/>
    <w:rsid w:val="006F01EC"/>
    <w:rsid w:val="006F0981"/>
    <w:rsid w:val="006F0C10"/>
    <w:rsid w:val="006F27F2"/>
    <w:rsid w:val="006F3650"/>
    <w:rsid w:val="006F5A38"/>
    <w:rsid w:val="007016BD"/>
    <w:rsid w:val="00701921"/>
    <w:rsid w:val="0070201B"/>
    <w:rsid w:val="007064D5"/>
    <w:rsid w:val="007070D0"/>
    <w:rsid w:val="0070740E"/>
    <w:rsid w:val="007075C8"/>
    <w:rsid w:val="00707D81"/>
    <w:rsid w:val="00707D8A"/>
    <w:rsid w:val="00710446"/>
    <w:rsid w:val="007109C8"/>
    <w:rsid w:val="00711016"/>
    <w:rsid w:val="0071140B"/>
    <w:rsid w:val="0071157D"/>
    <w:rsid w:val="00711ED1"/>
    <w:rsid w:val="007123FA"/>
    <w:rsid w:val="007124F2"/>
    <w:rsid w:val="007127B2"/>
    <w:rsid w:val="00714DC9"/>
    <w:rsid w:val="00716C13"/>
    <w:rsid w:val="00716E78"/>
    <w:rsid w:val="00717458"/>
    <w:rsid w:val="007175E7"/>
    <w:rsid w:val="00717B4A"/>
    <w:rsid w:val="0072023A"/>
    <w:rsid w:val="0072114B"/>
    <w:rsid w:val="00721700"/>
    <w:rsid w:val="00721F8E"/>
    <w:rsid w:val="00722829"/>
    <w:rsid w:val="00722FC3"/>
    <w:rsid w:val="00723007"/>
    <w:rsid w:val="0072470D"/>
    <w:rsid w:val="007260A0"/>
    <w:rsid w:val="00726890"/>
    <w:rsid w:val="0072748B"/>
    <w:rsid w:val="0073068E"/>
    <w:rsid w:val="00730739"/>
    <w:rsid w:val="007311AA"/>
    <w:rsid w:val="007314E2"/>
    <w:rsid w:val="00731792"/>
    <w:rsid w:val="00731DEB"/>
    <w:rsid w:val="00732572"/>
    <w:rsid w:val="00733B72"/>
    <w:rsid w:val="0073419B"/>
    <w:rsid w:val="00735C37"/>
    <w:rsid w:val="007373A8"/>
    <w:rsid w:val="00737779"/>
    <w:rsid w:val="007377DF"/>
    <w:rsid w:val="00742867"/>
    <w:rsid w:val="00742D1D"/>
    <w:rsid w:val="007441A7"/>
    <w:rsid w:val="00744794"/>
    <w:rsid w:val="00747008"/>
    <w:rsid w:val="0075074C"/>
    <w:rsid w:val="00750930"/>
    <w:rsid w:val="00751F19"/>
    <w:rsid w:val="00752870"/>
    <w:rsid w:val="00752A5B"/>
    <w:rsid w:val="00752B6C"/>
    <w:rsid w:val="00753D1D"/>
    <w:rsid w:val="00754574"/>
    <w:rsid w:val="00756B2E"/>
    <w:rsid w:val="00757440"/>
    <w:rsid w:val="007578EB"/>
    <w:rsid w:val="007579C1"/>
    <w:rsid w:val="00757D71"/>
    <w:rsid w:val="00760967"/>
    <w:rsid w:val="00760B54"/>
    <w:rsid w:val="00762166"/>
    <w:rsid w:val="00764FB3"/>
    <w:rsid w:val="00766726"/>
    <w:rsid w:val="007706C1"/>
    <w:rsid w:val="00772FFE"/>
    <w:rsid w:val="007735CC"/>
    <w:rsid w:val="00774176"/>
    <w:rsid w:val="00774E93"/>
    <w:rsid w:val="00775CA3"/>
    <w:rsid w:val="00780979"/>
    <w:rsid w:val="00782711"/>
    <w:rsid w:val="00784016"/>
    <w:rsid w:val="0078447A"/>
    <w:rsid w:val="007870EB"/>
    <w:rsid w:val="0078794F"/>
    <w:rsid w:val="007913F6"/>
    <w:rsid w:val="00791AC3"/>
    <w:rsid w:val="007921A0"/>
    <w:rsid w:val="007923FE"/>
    <w:rsid w:val="007945C0"/>
    <w:rsid w:val="00794F72"/>
    <w:rsid w:val="0079649B"/>
    <w:rsid w:val="007A0354"/>
    <w:rsid w:val="007A16B8"/>
    <w:rsid w:val="007A497D"/>
    <w:rsid w:val="007A4B20"/>
    <w:rsid w:val="007A5391"/>
    <w:rsid w:val="007A675F"/>
    <w:rsid w:val="007A72DF"/>
    <w:rsid w:val="007A7D1F"/>
    <w:rsid w:val="007B2EBE"/>
    <w:rsid w:val="007B32F0"/>
    <w:rsid w:val="007B4A19"/>
    <w:rsid w:val="007B6EE9"/>
    <w:rsid w:val="007B7625"/>
    <w:rsid w:val="007C02FF"/>
    <w:rsid w:val="007C0B17"/>
    <w:rsid w:val="007C0C07"/>
    <w:rsid w:val="007C2633"/>
    <w:rsid w:val="007C2A71"/>
    <w:rsid w:val="007C3D57"/>
    <w:rsid w:val="007C53C3"/>
    <w:rsid w:val="007C5D0A"/>
    <w:rsid w:val="007C752C"/>
    <w:rsid w:val="007D0133"/>
    <w:rsid w:val="007D08C7"/>
    <w:rsid w:val="007D0EA9"/>
    <w:rsid w:val="007D23ED"/>
    <w:rsid w:val="007D3038"/>
    <w:rsid w:val="007D406C"/>
    <w:rsid w:val="007D6532"/>
    <w:rsid w:val="007D6E23"/>
    <w:rsid w:val="007D7083"/>
    <w:rsid w:val="007D79B5"/>
    <w:rsid w:val="007D7A16"/>
    <w:rsid w:val="007D7A3E"/>
    <w:rsid w:val="007E0F85"/>
    <w:rsid w:val="007E1921"/>
    <w:rsid w:val="007E2090"/>
    <w:rsid w:val="007E3F0E"/>
    <w:rsid w:val="007E4985"/>
    <w:rsid w:val="007E55AE"/>
    <w:rsid w:val="007E7A9E"/>
    <w:rsid w:val="007F0482"/>
    <w:rsid w:val="007F09BB"/>
    <w:rsid w:val="007F378F"/>
    <w:rsid w:val="007F398E"/>
    <w:rsid w:val="007F3E6B"/>
    <w:rsid w:val="007F4491"/>
    <w:rsid w:val="007F4582"/>
    <w:rsid w:val="007F5C52"/>
    <w:rsid w:val="007F5F57"/>
    <w:rsid w:val="007F7025"/>
    <w:rsid w:val="007F7642"/>
    <w:rsid w:val="00800D15"/>
    <w:rsid w:val="00801A46"/>
    <w:rsid w:val="00802328"/>
    <w:rsid w:val="0080399F"/>
    <w:rsid w:val="00804011"/>
    <w:rsid w:val="008105C9"/>
    <w:rsid w:val="00810FC6"/>
    <w:rsid w:val="00812D6D"/>
    <w:rsid w:val="008144D6"/>
    <w:rsid w:val="00815182"/>
    <w:rsid w:val="0081538C"/>
    <w:rsid w:val="008169E7"/>
    <w:rsid w:val="00817FB7"/>
    <w:rsid w:val="00820309"/>
    <w:rsid w:val="0082102B"/>
    <w:rsid w:val="00821D03"/>
    <w:rsid w:val="00824569"/>
    <w:rsid w:val="00824649"/>
    <w:rsid w:val="00825C11"/>
    <w:rsid w:val="008266E1"/>
    <w:rsid w:val="00826C67"/>
    <w:rsid w:val="0083041E"/>
    <w:rsid w:val="00830990"/>
    <w:rsid w:val="008312BF"/>
    <w:rsid w:val="00831E2C"/>
    <w:rsid w:val="00831F44"/>
    <w:rsid w:val="0083369E"/>
    <w:rsid w:val="00834259"/>
    <w:rsid w:val="00834DB6"/>
    <w:rsid w:val="00835BC2"/>
    <w:rsid w:val="00841757"/>
    <w:rsid w:val="00841A79"/>
    <w:rsid w:val="00842074"/>
    <w:rsid w:val="00842215"/>
    <w:rsid w:val="00843D2F"/>
    <w:rsid w:val="008445C7"/>
    <w:rsid w:val="008448A7"/>
    <w:rsid w:val="008450D6"/>
    <w:rsid w:val="00851F34"/>
    <w:rsid w:val="008536FE"/>
    <w:rsid w:val="008537C3"/>
    <w:rsid w:val="00853C73"/>
    <w:rsid w:val="0085422D"/>
    <w:rsid w:val="008553ED"/>
    <w:rsid w:val="00856A4B"/>
    <w:rsid w:val="0085760A"/>
    <w:rsid w:val="0086135E"/>
    <w:rsid w:val="0086405C"/>
    <w:rsid w:val="00865270"/>
    <w:rsid w:val="00865D76"/>
    <w:rsid w:val="00866B33"/>
    <w:rsid w:val="008723AE"/>
    <w:rsid w:val="00874B5B"/>
    <w:rsid w:val="00874C66"/>
    <w:rsid w:val="00876425"/>
    <w:rsid w:val="008810D0"/>
    <w:rsid w:val="00882363"/>
    <w:rsid w:val="00883D9B"/>
    <w:rsid w:val="00885943"/>
    <w:rsid w:val="00885AD7"/>
    <w:rsid w:val="0088710B"/>
    <w:rsid w:val="0088765E"/>
    <w:rsid w:val="008903C9"/>
    <w:rsid w:val="0089238B"/>
    <w:rsid w:val="00894675"/>
    <w:rsid w:val="0089660F"/>
    <w:rsid w:val="008A2286"/>
    <w:rsid w:val="008A2F2F"/>
    <w:rsid w:val="008A42D6"/>
    <w:rsid w:val="008A43D4"/>
    <w:rsid w:val="008A493D"/>
    <w:rsid w:val="008A5A6E"/>
    <w:rsid w:val="008A686A"/>
    <w:rsid w:val="008B0303"/>
    <w:rsid w:val="008B0746"/>
    <w:rsid w:val="008B0836"/>
    <w:rsid w:val="008B12B7"/>
    <w:rsid w:val="008B1AD5"/>
    <w:rsid w:val="008B1E39"/>
    <w:rsid w:val="008B2D1F"/>
    <w:rsid w:val="008B33C0"/>
    <w:rsid w:val="008B3C8E"/>
    <w:rsid w:val="008B3D07"/>
    <w:rsid w:val="008B4DDD"/>
    <w:rsid w:val="008B4DFC"/>
    <w:rsid w:val="008B673E"/>
    <w:rsid w:val="008B7152"/>
    <w:rsid w:val="008C4251"/>
    <w:rsid w:val="008C4E58"/>
    <w:rsid w:val="008C74EB"/>
    <w:rsid w:val="008C789B"/>
    <w:rsid w:val="008D0CC8"/>
    <w:rsid w:val="008D12BA"/>
    <w:rsid w:val="008D12D9"/>
    <w:rsid w:val="008D3C1E"/>
    <w:rsid w:val="008D3EF5"/>
    <w:rsid w:val="008D6B01"/>
    <w:rsid w:val="008D73FC"/>
    <w:rsid w:val="008D7485"/>
    <w:rsid w:val="008E011A"/>
    <w:rsid w:val="008E0FE1"/>
    <w:rsid w:val="008E2252"/>
    <w:rsid w:val="008E2D3C"/>
    <w:rsid w:val="008E3734"/>
    <w:rsid w:val="008E4C29"/>
    <w:rsid w:val="008E5C76"/>
    <w:rsid w:val="008E630F"/>
    <w:rsid w:val="008E6A7A"/>
    <w:rsid w:val="008E7188"/>
    <w:rsid w:val="008F0970"/>
    <w:rsid w:val="008F3158"/>
    <w:rsid w:val="008F51F8"/>
    <w:rsid w:val="008F6C02"/>
    <w:rsid w:val="008F7D25"/>
    <w:rsid w:val="009001D5"/>
    <w:rsid w:val="0090100F"/>
    <w:rsid w:val="00901DF8"/>
    <w:rsid w:val="009022F7"/>
    <w:rsid w:val="00902690"/>
    <w:rsid w:val="0090478D"/>
    <w:rsid w:val="0090591C"/>
    <w:rsid w:val="00905BFC"/>
    <w:rsid w:val="00905E65"/>
    <w:rsid w:val="00905FC4"/>
    <w:rsid w:val="009078FF"/>
    <w:rsid w:val="00914A24"/>
    <w:rsid w:val="0091681A"/>
    <w:rsid w:val="00916DF9"/>
    <w:rsid w:val="00917404"/>
    <w:rsid w:val="00920163"/>
    <w:rsid w:val="00920755"/>
    <w:rsid w:val="0092177D"/>
    <w:rsid w:val="00921ACA"/>
    <w:rsid w:val="00923DC9"/>
    <w:rsid w:val="00924810"/>
    <w:rsid w:val="0092511A"/>
    <w:rsid w:val="00925340"/>
    <w:rsid w:val="0092612B"/>
    <w:rsid w:val="00926DBF"/>
    <w:rsid w:val="0093011A"/>
    <w:rsid w:val="00930244"/>
    <w:rsid w:val="009315E4"/>
    <w:rsid w:val="00932B5B"/>
    <w:rsid w:val="0093319C"/>
    <w:rsid w:val="00934172"/>
    <w:rsid w:val="009346CD"/>
    <w:rsid w:val="00935F4A"/>
    <w:rsid w:val="009379E3"/>
    <w:rsid w:val="00940E25"/>
    <w:rsid w:val="0094150D"/>
    <w:rsid w:val="0094191A"/>
    <w:rsid w:val="00941C92"/>
    <w:rsid w:val="0094269C"/>
    <w:rsid w:val="0094284E"/>
    <w:rsid w:val="00942942"/>
    <w:rsid w:val="00943C0A"/>
    <w:rsid w:val="00943FCC"/>
    <w:rsid w:val="00945316"/>
    <w:rsid w:val="009454BF"/>
    <w:rsid w:val="009478BC"/>
    <w:rsid w:val="00950BC3"/>
    <w:rsid w:val="0095467F"/>
    <w:rsid w:val="00954BCF"/>
    <w:rsid w:val="00954BD2"/>
    <w:rsid w:val="0095538D"/>
    <w:rsid w:val="0095569A"/>
    <w:rsid w:val="00957E30"/>
    <w:rsid w:val="009607FD"/>
    <w:rsid w:val="00960E07"/>
    <w:rsid w:val="009626F1"/>
    <w:rsid w:val="00962ECF"/>
    <w:rsid w:val="00963C09"/>
    <w:rsid w:val="00965FF2"/>
    <w:rsid w:val="00971DDA"/>
    <w:rsid w:val="00972ED1"/>
    <w:rsid w:val="0097529A"/>
    <w:rsid w:val="00976DDA"/>
    <w:rsid w:val="009817B0"/>
    <w:rsid w:val="00982095"/>
    <w:rsid w:val="0098231F"/>
    <w:rsid w:val="0098370C"/>
    <w:rsid w:val="00984970"/>
    <w:rsid w:val="00985A3A"/>
    <w:rsid w:val="0099008C"/>
    <w:rsid w:val="00990312"/>
    <w:rsid w:val="00990AB5"/>
    <w:rsid w:val="0099148D"/>
    <w:rsid w:val="00991A0E"/>
    <w:rsid w:val="00993106"/>
    <w:rsid w:val="00993ACE"/>
    <w:rsid w:val="00994083"/>
    <w:rsid w:val="009947E6"/>
    <w:rsid w:val="00995B78"/>
    <w:rsid w:val="00995E46"/>
    <w:rsid w:val="0099671C"/>
    <w:rsid w:val="009A042D"/>
    <w:rsid w:val="009A22E6"/>
    <w:rsid w:val="009A72D6"/>
    <w:rsid w:val="009A7838"/>
    <w:rsid w:val="009B03DA"/>
    <w:rsid w:val="009B0794"/>
    <w:rsid w:val="009B164F"/>
    <w:rsid w:val="009B25C0"/>
    <w:rsid w:val="009B2A77"/>
    <w:rsid w:val="009B5297"/>
    <w:rsid w:val="009B5986"/>
    <w:rsid w:val="009B6319"/>
    <w:rsid w:val="009B7211"/>
    <w:rsid w:val="009C2A3A"/>
    <w:rsid w:val="009C3B9C"/>
    <w:rsid w:val="009C3BB8"/>
    <w:rsid w:val="009C74A0"/>
    <w:rsid w:val="009D099E"/>
    <w:rsid w:val="009D1B1A"/>
    <w:rsid w:val="009D1DEE"/>
    <w:rsid w:val="009D31D6"/>
    <w:rsid w:val="009D4C94"/>
    <w:rsid w:val="009D63CF"/>
    <w:rsid w:val="009D702E"/>
    <w:rsid w:val="009E0632"/>
    <w:rsid w:val="009E2709"/>
    <w:rsid w:val="009E2E7F"/>
    <w:rsid w:val="009E4202"/>
    <w:rsid w:val="009E4E0B"/>
    <w:rsid w:val="009E6841"/>
    <w:rsid w:val="009E6E1C"/>
    <w:rsid w:val="009E6E71"/>
    <w:rsid w:val="009E7245"/>
    <w:rsid w:val="009F02A2"/>
    <w:rsid w:val="009F0B8E"/>
    <w:rsid w:val="009F0E1C"/>
    <w:rsid w:val="009F2104"/>
    <w:rsid w:val="009F26BB"/>
    <w:rsid w:val="009F546A"/>
    <w:rsid w:val="009F54B8"/>
    <w:rsid w:val="009F6B40"/>
    <w:rsid w:val="009F73E4"/>
    <w:rsid w:val="00A00BEA"/>
    <w:rsid w:val="00A01B51"/>
    <w:rsid w:val="00A02073"/>
    <w:rsid w:val="00A02DC7"/>
    <w:rsid w:val="00A05B98"/>
    <w:rsid w:val="00A073B8"/>
    <w:rsid w:val="00A117E6"/>
    <w:rsid w:val="00A12E7A"/>
    <w:rsid w:val="00A153EF"/>
    <w:rsid w:val="00A16456"/>
    <w:rsid w:val="00A203FA"/>
    <w:rsid w:val="00A20931"/>
    <w:rsid w:val="00A20C08"/>
    <w:rsid w:val="00A21FEE"/>
    <w:rsid w:val="00A23004"/>
    <w:rsid w:val="00A23051"/>
    <w:rsid w:val="00A24B16"/>
    <w:rsid w:val="00A24D33"/>
    <w:rsid w:val="00A24DA2"/>
    <w:rsid w:val="00A30001"/>
    <w:rsid w:val="00A331CA"/>
    <w:rsid w:val="00A3356B"/>
    <w:rsid w:val="00A35CC1"/>
    <w:rsid w:val="00A35EAA"/>
    <w:rsid w:val="00A401E2"/>
    <w:rsid w:val="00A4181F"/>
    <w:rsid w:val="00A41E15"/>
    <w:rsid w:val="00A421F8"/>
    <w:rsid w:val="00A4263B"/>
    <w:rsid w:val="00A43036"/>
    <w:rsid w:val="00A436AC"/>
    <w:rsid w:val="00A445EE"/>
    <w:rsid w:val="00A44EE2"/>
    <w:rsid w:val="00A45051"/>
    <w:rsid w:val="00A46656"/>
    <w:rsid w:val="00A50529"/>
    <w:rsid w:val="00A52D65"/>
    <w:rsid w:val="00A52EB6"/>
    <w:rsid w:val="00A53245"/>
    <w:rsid w:val="00A55529"/>
    <w:rsid w:val="00A55D6F"/>
    <w:rsid w:val="00A56BD6"/>
    <w:rsid w:val="00A6004B"/>
    <w:rsid w:val="00A67D39"/>
    <w:rsid w:val="00A67EB0"/>
    <w:rsid w:val="00A70DBC"/>
    <w:rsid w:val="00A71F99"/>
    <w:rsid w:val="00A7214A"/>
    <w:rsid w:val="00A7242D"/>
    <w:rsid w:val="00A725EC"/>
    <w:rsid w:val="00A742BB"/>
    <w:rsid w:val="00A75B00"/>
    <w:rsid w:val="00A7709E"/>
    <w:rsid w:val="00A77850"/>
    <w:rsid w:val="00A82088"/>
    <w:rsid w:val="00A82F2D"/>
    <w:rsid w:val="00A850F3"/>
    <w:rsid w:val="00A859CA"/>
    <w:rsid w:val="00A85DD3"/>
    <w:rsid w:val="00A86F1B"/>
    <w:rsid w:val="00A91489"/>
    <w:rsid w:val="00A92C12"/>
    <w:rsid w:val="00A9305B"/>
    <w:rsid w:val="00A9404D"/>
    <w:rsid w:val="00A96AAE"/>
    <w:rsid w:val="00AA01A9"/>
    <w:rsid w:val="00AA050E"/>
    <w:rsid w:val="00AA1140"/>
    <w:rsid w:val="00AA4A12"/>
    <w:rsid w:val="00AA4C1B"/>
    <w:rsid w:val="00AA4D22"/>
    <w:rsid w:val="00AA518C"/>
    <w:rsid w:val="00AA6423"/>
    <w:rsid w:val="00AA7B9A"/>
    <w:rsid w:val="00AB042A"/>
    <w:rsid w:val="00AB08B3"/>
    <w:rsid w:val="00AB0BCB"/>
    <w:rsid w:val="00AB0DFF"/>
    <w:rsid w:val="00AB1CF0"/>
    <w:rsid w:val="00AB26D9"/>
    <w:rsid w:val="00AB2B18"/>
    <w:rsid w:val="00AB2CA5"/>
    <w:rsid w:val="00AB2D45"/>
    <w:rsid w:val="00AB33A0"/>
    <w:rsid w:val="00AB34EE"/>
    <w:rsid w:val="00AB3C77"/>
    <w:rsid w:val="00AB547E"/>
    <w:rsid w:val="00AB5917"/>
    <w:rsid w:val="00AB7367"/>
    <w:rsid w:val="00AB73BF"/>
    <w:rsid w:val="00AB7B10"/>
    <w:rsid w:val="00AC035A"/>
    <w:rsid w:val="00AC18C7"/>
    <w:rsid w:val="00AC309E"/>
    <w:rsid w:val="00AC3C55"/>
    <w:rsid w:val="00AC418F"/>
    <w:rsid w:val="00AC6096"/>
    <w:rsid w:val="00AC652E"/>
    <w:rsid w:val="00AC66C0"/>
    <w:rsid w:val="00AC6716"/>
    <w:rsid w:val="00AD0817"/>
    <w:rsid w:val="00AD1D09"/>
    <w:rsid w:val="00AD7756"/>
    <w:rsid w:val="00AE01FE"/>
    <w:rsid w:val="00AE1B36"/>
    <w:rsid w:val="00AE3753"/>
    <w:rsid w:val="00AE462D"/>
    <w:rsid w:val="00AE487C"/>
    <w:rsid w:val="00AE5AF6"/>
    <w:rsid w:val="00AE5F54"/>
    <w:rsid w:val="00AE77D7"/>
    <w:rsid w:val="00AF0438"/>
    <w:rsid w:val="00AF2269"/>
    <w:rsid w:val="00AF23E4"/>
    <w:rsid w:val="00AF391C"/>
    <w:rsid w:val="00AF5BA4"/>
    <w:rsid w:val="00AF6336"/>
    <w:rsid w:val="00AF6E44"/>
    <w:rsid w:val="00AF7BF6"/>
    <w:rsid w:val="00B00EC0"/>
    <w:rsid w:val="00B01E38"/>
    <w:rsid w:val="00B026C3"/>
    <w:rsid w:val="00B0349E"/>
    <w:rsid w:val="00B03685"/>
    <w:rsid w:val="00B04D72"/>
    <w:rsid w:val="00B06316"/>
    <w:rsid w:val="00B06655"/>
    <w:rsid w:val="00B10468"/>
    <w:rsid w:val="00B11748"/>
    <w:rsid w:val="00B11BF5"/>
    <w:rsid w:val="00B1200E"/>
    <w:rsid w:val="00B12154"/>
    <w:rsid w:val="00B1288A"/>
    <w:rsid w:val="00B12FF6"/>
    <w:rsid w:val="00B132CD"/>
    <w:rsid w:val="00B1636C"/>
    <w:rsid w:val="00B1649B"/>
    <w:rsid w:val="00B17618"/>
    <w:rsid w:val="00B22E16"/>
    <w:rsid w:val="00B23E92"/>
    <w:rsid w:val="00B256B6"/>
    <w:rsid w:val="00B25CF0"/>
    <w:rsid w:val="00B26A9A"/>
    <w:rsid w:val="00B30B28"/>
    <w:rsid w:val="00B30C0E"/>
    <w:rsid w:val="00B31847"/>
    <w:rsid w:val="00B3323C"/>
    <w:rsid w:val="00B34454"/>
    <w:rsid w:val="00B35519"/>
    <w:rsid w:val="00B37114"/>
    <w:rsid w:val="00B375AE"/>
    <w:rsid w:val="00B403B8"/>
    <w:rsid w:val="00B409E3"/>
    <w:rsid w:val="00B410F4"/>
    <w:rsid w:val="00B43A8C"/>
    <w:rsid w:val="00B43C82"/>
    <w:rsid w:val="00B43FD4"/>
    <w:rsid w:val="00B45AB3"/>
    <w:rsid w:val="00B45DBE"/>
    <w:rsid w:val="00B46DC6"/>
    <w:rsid w:val="00B473CE"/>
    <w:rsid w:val="00B47CEC"/>
    <w:rsid w:val="00B51769"/>
    <w:rsid w:val="00B518B6"/>
    <w:rsid w:val="00B5204C"/>
    <w:rsid w:val="00B553E7"/>
    <w:rsid w:val="00B57015"/>
    <w:rsid w:val="00B5747C"/>
    <w:rsid w:val="00B61585"/>
    <w:rsid w:val="00B61CD6"/>
    <w:rsid w:val="00B622F7"/>
    <w:rsid w:val="00B647E5"/>
    <w:rsid w:val="00B6514B"/>
    <w:rsid w:val="00B66D70"/>
    <w:rsid w:val="00B72137"/>
    <w:rsid w:val="00B72A05"/>
    <w:rsid w:val="00B72D39"/>
    <w:rsid w:val="00B72FBF"/>
    <w:rsid w:val="00B742EA"/>
    <w:rsid w:val="00B755D3"/>
    <w:rsid w:val="00B767DB"/>
    <w:rsid w:val="00B80155"/>
    <w:rsid w:val="00B8105A"/>
    <w:rsid w:val="00B81249"/>
    <w:rsid w:val="00B830E3"/>
    <w:rsid w:val="00B83626"/>
    <w:rsid w:val="00B83BB3"/>
    <w:rsid w:val="00B846DF"/>
    <w:rsid w:val="00B862CD"/>
    <w:rsid w:val="00B87951"/>
    <w:rsid w:val="00B92EB0"/>
    <w:rsid w:val="00B9379B"/>
    <w:rsid w:val="00B9404C"/>
    <w:rsid w:val="00B94CEF"/>
    <w:rsid w:val="00B9732B"/>
    <w:rsid w:val="00B97DA4"/>
    <w:rsid w:val="00BA17BC"/>
    <w:rsid w:val="00BA1A1A"/>
    <w:rsid w:val="00BA1C48"/>
    <w:rsid w:val="00BA2C95"/>
    <w:rsid w:val="00BA3412"/>
    <w:rsid w:val="00BA40D6"/>
    <w:rsid w:val="00BA5495"/>
    <w:rsid w:val="00BA5895"/>
    <w:rsid w:val="00BA7BCB"/>
    <w:rsid w:val="00BB0C4B"/>
    <w:rsid w:val="00BB0FF5"/>
    <w:rsid w:val="00BB25F0"/>
    <w:rsid w:val="00BB294D"/>
    <w:rsid w:val="00BB40D4"/>
    <w:rsid w:val="00BB4AD0"/>
    <w:rsid w:val="00BB6AEF"/>
    <w:rsid w:val="00BB7179"/>
    <w:rsid w:val="00BB7A2D"/>
    <w:rsid w:val="00BC0183"/>
    <w:rsid w:val="00BC031F"/>
    <w:rsid w:val="00BC36A3"/>
    <w:rsid w:val="00BC5430"/>
    <w:rsid w:val="00BC7442"/>
    <w:rsid w:val="00BD0652"/>
    <w:rsid w:val="00BD0AAB"/>
    <w:rsid w:val="00BD1093"/>
    <w:rsid w:val="00BD193F"/>
    <w:rsid w:val="00BD1AC6"/>
    <w:rsid w:val="00BD3B90"/>
    <w:rsid w:val="00BD51F5"/>
    <w:rsid w:val="00BD5773"/>
    <w:rsid w:val="00BD5774"/>
    <w:rsid w:val="00BD61AB"/>
    <w:rsid w:val="00BD6476"/>
    <w:rsid w:val="00BD6CC3"/>
    <w:rsid w:val="00BD709F"/>
    <w:rsid w:val="00BD70C1"/>
    <w:rsid w:val="00BE1961"/>
    <w:rsid w:val="00BE238D"/>
    <w:rsid w:val="00BE2711"/>
    <w:rsid w:val="00BE3B5F"/>
    <w:rsid w:val="00BE6B83"/>
    <w:rsid w:val="00BE7C91"/>
    <w:rsid w:val="00BF0631"/>
    <w:rsid w:val="00BF0B65"/>
    <w:rsid w:val="00BF10D0"/>
    <w:rsid w:val="00BF1BC7"/>
    <w:rsid w:val="00BF227F"/>
    <w:rsid w:val="00BF242F"/>
    <w:rsid w:val="00BF519B"/>
    <w:rsid w:val="00BF5343"/>
    <w:rsid w:val="00C001D2"/>
    <w:rsid w:val="00C00738"/>
    <w:rsid w:val="00C0296E"/>
    <w:rsid w:val="00C02F4B"/>
    <w:rsid w:val="00C03DDE"/>
    <w:rsid w:val="00C04166"/>
    <w:rsid w:val="00C0525C"/>
    <w:rsid w:val="00C06A1E"/>
    <w:rsid w:val="00C07D3A"/>
    <w:rsid w:val="00C10200"/>
    <w:rsid w:val="00C117DD"/>
    <w:rsid w:val="00C12233"/>
    <w:rsid w:val="00C126CB"/>
    <w:rsid w:val="00C13230"/>
    <w:rsid w:val="00C15D1E"/>
    <w:rsid w:val="00C1717C"/>
    <w:rsid w:val="00C17824"/>
    <w:rsid w:val="00C17B68"/>
    <w:rsid w:val="00C17DF9"/>
    <w:rsid w:val="00C20558"/>
    <w:rsid w:val="00C21C5D"/>
    <w:rsid w:val="00C22646"/>
    <w:rsid w:val="00C22F17"/>
    <w:rsid w:val="00C24FA4"/>
    <w:rsid w:val="00C2598B"/>
    <w:rsid w:val="00C26807"/>
    <w:rsid w:val="00C2761D"/>
    <w:rsid w:val="00C27F4E"/>
    <w:rsid w:val="00C30805"/>
    <w:rsid w:val="00C30B20"/>
    <w:rsid w:val="00C3481D"/>
    <w:rsid w:val="00C34A04"/>
    <w:rsid w:val="00C37522"/>
    <w:rsid w:val="00C407C9"/>
    <w:rsid w:val="00C41398"/>
    <w:rsid w:val="00C43A92"/>
    <w:rsid w:val="00C4447F"/>
    <w:rsid w:val="00C46AEF"/>
    <w:rsid w:val="00C47135"/>
    <w:rsid w:val="00C505E8"/>
    <w:rsid w:val="00C52EF5"/>
    <w:rsid w:val="00C54E31"/>
    <w:rsid w:val="00C56403"/>
    <w:rsid w:val="00C56599"/>
    <w:rsid w:val="00C60CC7"/>
    <w:rsid w:val="00C6696C"/>
    <w:rsid w:val="00C67DF7"/>
    <w:rsid w:val="00C70636"/>
    <w:rsid w:val="00C70F34"/>
    <w:rsid w:val="00C71C52"/>
    <w:rsid w:val="00C72F87"/>
    <w:rsid w:val="00C73594"/>
    <w:rsid w:val="00C751A1"/>
    <w:rsid w:val="00C776EB"/>
    <w:rsid w:val="00C77F33"/>
    <w:rsid w:val="00C8090E"/>
    <w:rsid w:val="00C80985"/>
    <w:rsid w:val="00C80AC0"/>
    <w:rsid w:val="00C81F03"/>
    <w:rsid w:val="00C82583"/>
    <w:rsid w:val="00C82B7A"/>
    <w:rsid w:val="00C84754"/>
    <w:rsid w:val="00C84917"/>
    <w:rsid w:val="00C85346"/>
    <w:rsid w:val="00C86909"/>
    <w:rsid w:val="00C87022"/>
    <w:rsid w:val="00C90AB7"/>
    <w:rsid w:val="00C94013"/>
    <w:rsid w:val="00C95246"/>
    <w:rsid w:val="00CA03D8"/>
    <w:rsid w:val="00CA0A90"/>
    <w:rsid w:val="00CA1394"/>
    <w:rsid w:val="00CA2CB8"/>
    <w:rsid w:val="00CA307C"/>
    <w:rsid w:val="00CA5695"/>
    <w:rsid w:val="00CA6CC8"/>
    <w:rsid w:val="00CB0005"/>
    <w:rsid w:val="00CB1801"/>
    <w:rsid w:val="00CB3353"/>
    <w:rsid w:val="00CB33B9"/>
    <w:rsid w:val="00CC25C4"/>
    <w:rsid w:val="00CC3E00"/>
    <w:rsid w:val="00CC4811"/>
    <w:rsid w:val="00CC5E49"/>
    <w:rsid w:val="00CD087E"/>
    <w:rsid w:val="00CD0DDB"/>
    <w:rsid w:val="00CD0E2F"/>
    <w:rsid w:val="00CD2537"/>
    <w:rsid w:val="00CD34EC"/>
    <w:rsid w:val="00CD375C"/>
    <w:rsid w:val="00CD37BC"/>
    <w:rsid w:val="00CD7D23"/>
    <w:rsid w:val="00CD7EF3"/>
    <w:rsid w:val="00CE0440"/>
    <w:rsid w:val="00CE3272"/>
    <w:rsid w:val="00CE32ED"/>
    <w:rsid w:val="00CE3378"/>
    <w:rsid w:val="00CE38EA"/>
    <w:rsid w:val="00CE3960"/>
    <w:rsid w:val="00CE3B80"/>
    <w:rsid w:val="00CE3EF8"/>
    <w:rsid w:val="00CE4991"/>
    <w:rsid w:val="00CE61DD"/>
    <w:rsid w:val="00CE66F8"/>
    <w:rsid w:val="00CE704E"/>
    <w:rsid w:val="00CE7777"/>
    <w:rsid w:val="00CF303D"/>
    <w:rsid w:val="00CF324C"/>
    <w:rsid w:val="00CF6007"/>
    <w:rsid w:val="00CF73C5"/>
    <w:rsid w:val="00CF74DC"/>
    <w:rsid w:val="00D0082D"/>
    <w:rsid w:val="00D01EAE"/>
    <w:rsid w:val="00D022FE"/>
    <w:rsid w:val="00D0622E"/>
    <w:rsid w:val="00D078F5"/>
    <w:rsid w:val="00D10238"/>
    <w:rsid w:val="00D10615"/>
    <w:rsid w:val="00D113D5"/>
    <w:rsid w:val="00D11870"/>
    <w:rsid w:val="00D11AD1"/>
    <w:rsid w:val="00D13E1F"/>
    <w:rsid w:val="00D160A8"/>
    <w:rsid w:val="00D162D7"/>
    <w:rsid w:val="00D20B2A"/>
    <w:rsid w:val="00D21505"/>
    <w:rsid w:val="00D21FE5"/>
    <w:rsid w:val="00D22DDC"/>
    <w:rsid w:val="00D23C42"/>
    <w:rsid w:val="00D2488C"/>
    <w:rsid w:val="00D2636F"/>
    <w:rsid w:val="00D26525"/>
    <w:rsid w:val="00D266BD"/>
    <w:rsid w:val="00D266E6"/>
    <w:rsid w:val="00D27080"/>
    <w:rsid w:val="00D276A2"/>
    <w:rsid w:val="00D27E0F"/>
    <w:rsid w:val="00D33E78"/>
    <w:rsid w:val="00D367EE"/>
    <w:rsid w:val="00D405EE"/>
    <w:rsid w:val="00D4086D"/>
    <w:rsid w:val="00D45A61"/>
    <w:rsid w:val="00D46A3C"/>
    <w:rsid w:val="00D47241"/>
    <w:rsid w:val="00D50B73"/>
    <w:rsid w:val="00D510E7"/>
    <w:rsid w:val="00D52108"/>
    <w:rsid w:val="00D5249F"/>
    <w:rsid w:val="00D529AB"/>
    <w:rsid w:val="00D54528"/>
    <w:rsid w:val="00D548C2"/>
    <w:rsid w:val="00D55753"/>
    <w:rsid w:val="00D56A4D"/>
    <w:rsid w:val="00D56DD6"/>
    <w:rsid w:val="00D5746D"/>
    <w:rsid w:val="00D574C3"/>
    <w:rsid w:val="00D6063E"/>
    <w:rsid w:val="00D61824"/>
    <w:rsid w:val="00D6247A"/>
    <w:rsid w:val="00D630F1"/>
    <w:rsid w:val="00D63BAF"/>
    <w:rsid w:val="00D65B27"/>
    <w:rsid w:val="00D65E7E"/>
    <w:rsid w:val="00D70EE3"/>
    <w:rsid w:val="00D736CC"/>
    <w:rsid w:val="00D74D8D"/>
    <w:rsid w:val="00D74E7E"/>
    <w:rsid w:val="00D75465"/>
    <w:rsid w:val="00D77267"/>
    <w:rsid w:val="00D77393"/>
    <w:rsid w:val="00D773BD"/>
    <w:rsid w:val="00D821CD"/>
    <w:rsid w:val="00D86F2B"/>
    <w:rsid w:val="00D87D6A"/>
    <w:rsid w:val="00D91810"/>
    <w:rsid w:val="00D91D20"/>
    <w:rsid w:val="00D93369"/>
    <w:rsid w:val="00D94545"/>
    <w:rsid w:val="00D956DD"/>
    <w:rsid w:val="00D96381"/>
    <w:rsid w:val="00D96529"/>
    <w:rsid w:val="00D9676F"/>
    <w:rsid w:val="00D974D6"/>
    <w:rsid w:val="00DA176D"/>
    <w:rsid w:val="00DA22CB"/>
    <w:rsid w:val="00DA24A3"/>
    <w:rsid w:val="00DA3B71"/>
    <w:rsid w:val="00DA3C72"/>
    <w:rsid w:val="00DB203B"/>
    <w:rsid w:val="00DB23FA"/>
    <w:rsid w:val="00DB282C"/>
    <w:rsid w:val="00DB52D4"/>
    <w:rsid w:val="00DB550E"/>
    <w:rsid w:val="00DB77CA"/>
    <w:rsid w:val="00DB7AE8"/>
    <w:rsid w:val="00DB7C26"/>
    <w:rsid w:val="00DC1FB2"/>
    <w:rsid w:val="00DC209D"/>
    <w:rsid w:val="00DC5EAD"/>
    <w:rsid w:val="00DC67D3"/>
    <w:rsid w:val="00DC6B57"/>
    <w:rsid w:val="00DC7010"/>
    <w:rsid w:val="00DC708C"/>
    <w:rsid w:val="00DD0538"/>
    <w:rsid w:val="00DD2608"/>
    <w:rsid w:val="00DD2877"/>
    <w:rsid w:val="00DD4CB6"/>
    <w:rsid w:val="00DD64BD"/>
    <w:rsid w:val="00DD721F"/>
    <w:rsid w:val="00DD7709"/>
    <w:rsid w:val="00DE09B5"/>
    <w:rsid w:val="00DE1242"/>
    <w:rsid w:val="00DE1B86"/>
    <w:rsid w:val="00DE208E"/>
    <w:rsid w:val="00DE324E"/>
    <w:rsid w:val="00DE40DA"/>
    <w:rsid w:val="00DE6B96"/>
    <w:rsid w:val="00DF0F16"/>
    <w:rsid w:val="00DF0FB4"/>
    <w:rsid w:val="00DF47D9"/>
    <w:rsid w:val="00DF544D"/>
    <w:rsid w:val="00DF734A"/>
    <w:rsid w:val="00DF7F03"/>
    <w:rsid w:val="00E006D5"/>
    <w:rsid w:val="00E00DB2"/>
    <w:rsid w:val="00E00DEE"/>
    <w:rsid w:val="00E013B1"/>
    <w:rsid w:val="00E01CCD"/>
    <w:rsid w:val="00E0220C"/>
    <w:rsid w:val="00E0359B"/>
    <w:rsid w:val="00E044B9"/>
    <w:rsid w:val="00E04CFB"/>
    <w:rsid w:val="00E053F5"/>
    <w:rsid w:val="00E06515"/>
    <w:rsid w:val="00E07541"/>
    <w:rsid w:val="00E10051"/>
    <w:rsid w:val="00E109BA"/>
    <w:rsid w:val="00E14413"/>
    <w:rsid w:val="00E145D0"/>
    <w:rsid w:val="00E15FA9"/>
    <w:rsid w:val="00E16BEA"/>
    <w:rsid w:val="00E16D26"/>
    <w:rsid w:val="00E17F74"/>
    <w:rsid w:val="00E20A1E"/>
    <w:rsid w:val="00E21A85"/>
    <w:rsid w:val="00E22083"/>
    <w:rsid w:val="00E2210C"/>
    <w:rsid w:val="00E22A50"/>
    <w:rsid w:val="00E237A9"/>
    <w:rsid w:val="00E240FA"/>
    <w:rsid w:val="00E246E4"/>
    <w:rsid w:val="00E3242E"/>
    <w:rsid w:val="00E32985"/>
    <w:rsid w:val="00E33D55"/>
    <w:rsid w:val="00E34611"/>
    <w:rsid w:val="00E34B51"/>
    <w:rsid w:val="00E34E4C"/>
    <w:rsid w:val="00E35890"/>
    <w:rsid w:val="00E35FED"/>
    <w:rsid w:val="00E36224"/>
    <w:rsid w:val="00E402B9"/>
    <w:rsid w:val="00E411E9"/>
    <w:rsid w:val="00E41808"/>
    <w:rsid w:val="00E429D0"/>
    <w:rsid w:val="00E43193"/>
    <w:rsid w:val="00E452A9"/>
    <w:rsid w:val="00E45406"/>
    <w:rsid w:val="00E47383"/>
    <w:rsid w:val="00E50522"/>
    <w:rsid w:val="00E51AA8"/>
    <w:rsid w:val="00E52996"/>
    <w:rsid w:val="00E5655A"/>
    <w:rsid w:val="00E56987"/>
    <w:rsid w:val="00E56D89"/>
    <w:rsid w:val="00E62738"/>
    <w:rsid w:val="00E62A48"/>
    <w:rsid w:val="00E62D60"/>
    <w:rsid w:val="00E64062"/>
    <w:rsid w:val="00E6471E"/>
    <w:rsid w:val="00E649BC"/>
    <w:rsid w:val="00E65F16"/>
    <w:rsid w:val="00E669B8"/>
    <w:rsid w:val="00E678FC"/>
    <w:rsid w:val="00E679C7"/>
    <w:rsid w:val="00E7699A"/>
    <w:rsid w:val="00E76E35"/>
    <w:rsid w:val="00E7732C"/>
    <w:rsid w:val="00E776C4"/>
    <w:rsid w:val="00E810D0"/>
    <w:rsid w:val="00E81A03"/>
    <w:rsid w:val="00E8275F"/>
    <w:rsid w:val="00E831EA"/>
    <w:rsid w:val="00E83EE6"/>
    <w:rsid w:val="00E840CF"/>
    <w:rsid w:val="00E85B27"/>
    <w:rsid w:val="00E8680E"/>
    <w:rsid w:val="00E91B27"/>
    <w:rsid w:val="00E91DAF"/>
    <w:rsid w:val="00E93227"/>
    <w:rsid w:val="00E950CC"/>
    <w:rsid w:val="00E9557B"/>
    <w:rsid w:val="00E9593D"/>
    <w:rsid w:val="00E96525"/>
    <w:rsid w:val="00E97492"/>
    <w:rsid w:val="00E97D88"/>
    <w:rsid w:val="00EA12FB"/>
    <w:rsid w:val="00EA1B41"/>
    <w:rsid w:val="00EA27DE"/>
    <w:rsid w:val="00EA36E7"/>
    <w:rsid w:val="00EA3CB6"/>
    <w:rsid w:val="00EA3F6D"/>
    <w:rsid w:val="00EA534A"/>
    <w:rsid w:val="00EA6419"/>
    <w:rsid w:val="00EA6718"/>
    <w:rsid w:val="00EA7F7D"/>
    <w:rsid w:val="00EB033C"/>
    <w:rsid w:val="00EB049F"/>
    <w:rsid w:val="00EB1166"/>
    <w:rsid w:val="00EB1BB7"/>
    <w:rsid w:val="00EB2B0B"/>
    <w:rsid w:val="00EB31D4"/>
    <w:rsid w:val="00EB4D70"/>
    <w:rsid w:val="00EB4EEA"/>
    <w:rsid w:val="00EC080D"/>
    <w:rsid w:val="00EC2821"/>
    <w:rsid w:val="00EC2DDF"/>
    <w:rsid w:val="00EC2E66"/>
    <w:rsid w:val="00EC3EF1"/>
    <w:rsid w:val="00EC4711"/>
    <w:rsid w:val="00EC530C"/>
    <w:rsid w:val="00EC5527"/>
    <w:rsid w:val="00EC5A2F"/>
    <w:rsid w:val="00EC7BAE"/>
    <w:rsid w:val="00EC7DE6"/>
    <w:rsid w:val="00ED2554"/>
    <w:rsid w:val="00ED39C3"/>
    <w:rsid w:val="00ED3DC9"/>
    <w:rsid w:val="00ED55F4"/>
    <w:rsid w:val="00ED5ECD"/>
    <w:rsid w:val="00ED600A"/>
    <w:rsid w:val="00ED7154"/>
    <w:rsid w:val="00ED7A4E"/>
    <w:rsid w:val="00EE1891"/>
    <w:rsid w:val="00EE1ED0"/>
    <w:rsid w:val="00EE27D4"/>
    <w:rsid w:val="00EE27D9"/>
    <w:rsid w:val="00EE2C8C"/>
    <w:rsid w:val="00EE2FB4"/>
    <w:rsid w:val="00EE368A"/>
    <w:rsid w:val="00EE4CAE"/>
    <w:rsid w:val="00EE5778"/>
    <w:rsid w:val="00EE5E73"/>
    <w:rsid w:val="00EE72A3"/>
    <w:rsid w:val="00EF0C4A"/>
    <w:rsid w:val="00EF4708"/>
    <w:rsid w:val="00EF4B3D"/>
    <w:rsid w:val="00EF625D"/>
    <w:rsid w:val="00EF6BE3"/>
    <w:rsid w:val="00EF76D1"/>
    <w:rsid w:val="00EF7B48"/>
    <w:rsid w:val="00EF7E23"/>
    <w:rsid w:val="00F00487"/>
    <w:rsid w:val="00F01194"/>
    <w:rsid w:val="00F01C92"/>
    <w:rsid w:val="00F02768"/>
    <w:rsid w:val="00F04CFE"/>
    <w:rsid w:val="00F04D99"/>
    <w:rsid w:val="00F0556F"/>
    <w:rsid w:val="00F05D83"/>
    <w:rsid w:val="00F06918"/>
    <w:rsid w:val="00F06ECC"/>
    <w:rsid w:val="00F073DE"/>
    <w:rsid w:val="00F07537"/>
    <w:rsid w:val="00F079A1"/>
    <w:rsid w:val="00F10AEF"/>
    <w:rsid w:val="00F13955"/>
    <w:rsid w:val="00F13B0C"/>
    <w:rsid w:val="00F13B28"/>
    <w:rsid w:val="00F14CA0"/>
    <w:rsid w:val="00F15815"/>
    <w:rsid w:val="00F15CA5"/>
    <w:rsid w:val="00F16435"/>
    <w:rsid w:val="00F1662F"/>
    <w:rsid w:val="00F200E2"/>
    <w:rsid w:val="00F2032B"/>
    <w:rsid w:val="00F203A3"/>
    <w:rsid w:val="00F20B34"/>
    <w:rsid w:val="00F2245C"/>
    <w:rsid w:val="00F2247E"/>
    <w:rsid w:val="00F23B72"/>
    <w:rsid w:val="00F24B68"/>
    <w:rsid w:val="00F26A49"/>
    <w:rsid w:val="00F27104"/>
    <w:rsid w:val="00F31154"/>
    <w:rsid w:val="00F31D47"/>
    <w:rsid w:val="00F31D52"/>
    <w:rsid w:val="00F3221F"/>
    <w:rsid w:val="00F34508"/>
    <w:rsid w:val="00F35B1A"/>
    <w:rsid w:val="00F362D6"/>
    <w:rsid w:val="00F3664B"/>
    <w:rsid w:val="00F4004E"/>
    <w:rsid w:val="00F40BA1"/>
    <w:rsid w:val="00F416F2"/>
    <w:rsid w:val="00F445D6"/>
    <w:rsid w:val="00F4615C"/>
    <w:rsid w:val="00F50AAE"/>
    <w:rsid w:val="00F53631"/>
    <w:rsid w:val="00F54A44"/>
    <w:rsid w:val="00F55330"/>
    <w:rsid w:val="00F55422"/>
    <w:rsid w:val="00F55CB0"/>
    <w:rsid w:val="00F56D35"/>
    <w:rsid w:val="00F603E4"/>
    <w:rsid w:val="00F61EED"/>
    <w:rsid w:val="00F62D18"/>
    <w:rsid w:val="00F62F84"/>
    <w:rsid w:val="00F63375"/>
    <w:rsid w:val="00F6394E"/>
    <w:rsid w:val="00F63E83"/>
    <w:rsid w:val="00F64FBE"/>
    <w:rsid w:val="00F65435"/>
    <w:rsid w:val="00F6785B"/>
    <w:rsid w:val="00F6795A"/>
    <w:rsid w:val="00F70698"/>
    <w:rsid w:val="00F718EF"/>
    <w:rsid w:val="00F71B67"/>
    <w:rsid w:val="00F72413"/>
    <w:rsid w:val="00F72F0C"/>
    <w:rsid w:val="00F73C8F"/>
    <w:rsid w:val="00F76037"/>
    <w:rsid w:val="00F773B8"/>
    <w:rsid w:val="00F80331"/>
    <w:rsid w:val="00F8122A"/>
    <w:rsid w:val="00F81F00"/>
    <w:rsid w:val="00F839A8"/>
    <w:rsid w:val="00F83E97"/>
    <w:rsid w:val="00F8408E"/>
    <w:rsid w:val="00F84133"/>
    <w:rsid w:val="00F84A0E"/>
    <w:rsid w:val="00F84D13"/>
    <w:rsid w:val="00F8638C"/>
    <w:rsid w:val="00F86A7C"/>
    <w:rsid w:val="00F87CAB"/>
    <w:rsid w:val="00F87F51"/>
    <w:rsid w:val="00F900C1"/>
    <w:rsid w:val="00F9050E"/>
    <w:rsid w:val="00F907FB"/>
    <w:rsid w:val="00F9211C"/>
    <w:rsid w:val="00F94687"/>
    <w:rsid w:val="00F95193"/>
    <w:rsid w:val="00F96153"/>
    <w:rsid w:val="00F97BF6"/>
    <w:rsid w:val="00F97CCF"/>
    <w:rsid w:val="00FA0328"/>
    <w:rsid w:val="00FA2AE4"/>
    <w:rsid w:val="00FA38AA"/>
    <w:rsid w:val="00FA61FF"/>
    <w:rsid w:val="00FA7023"/>
    <w:rsid w:val="00FA7A78"/>
    <w:rsid w:val="00FB027A"/>
    <w:rsid w:val="00FB0832"/>
    <w:rsid w:val="00FB0E08"/>
    <w:rsid w:val="00FB0FF9"/>
    <w:rsid w:val="00FB2874"/>
    <w:rsid w:val="00FB3132"/>
    <w:rsid w:val="00FB3860"/>
    <w:rsid w:val="00FB43AE"/>
    <w:rsid w:val="00FB579F"/>
    <w:rsid w:val="00FB5E27"/>
    <w:rsid w:val="00FB7ACA"/>
    <w:rsid w:val="00FC0201"/>
    <w:rsid w:val="00FC0D76"/>
    <w:rsid w:val="00FC1BCD"/>
    <w:rsid w:val="00FC2895"/>
    <w:rsid w:val="00FC356B"/>
    <w:rsid w:val="00FC3CFD"/>
    <w:rsid w:val="00FC40DA"/>
    <w:rsid w:val="00FC4187"/>
    <w:rsid w:val="00FC57D7"/>
    <w:rsid w:val="00FC61D1"/>
    <w:rsid w:val="00FC66A8"/>
    <w:rsid w:val="00FC6F7B"/>
    <w:rsid w:val="00FC74A1"/>
    <w:rsid w:val="00FD17E4"/>
    <w:rsid w:val="00FD2167"/>
    <w:rsid w:val="00FD3748"/>
    <w:rsid w:val="00FD3D39"/>
    <w:rsid w:val="00FD47BA"/>
    <w:rsid w:val="00FD5997"/>
    <w:rsid w:val="00FD6177"/>
    <w:rsid w:val="00FD6E57"/>
    <w:rsid w:val="00FD76C8"/>
    <w:rsid w:val="00FD7B97"/>
    <w:rsid w:val="00FD7FAA"/>
    <w:rsid w:val="00FE0620"/>
    <w:rsid w:val="00FE0D7F"/>
    <w:rsid w:val="00FE171C"/>
    <w:rsid w:val="00FE17FC"/>
    <w:rsid w:val="00FE315E"/>
    <w:rsid w:val="00FE5A2D"/>
    <w:rsid w:val="00FE6191"/>
    <w:rsid w:val="00FE799B"/>
    <w:rsid w:val="00FF3570"/>
    <w:rsid w:val="00FF36A2"/>
    <w:rsid w:val="00FF4E8E"/>
    <w:rsid w:val="00FF5A82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."/>
  <w:listSeparator w:val=","/>
  <w14:docId w14:val="62FCDB6A"/>
  <w15:docId w15:val="{B8AB28C3-0DF0-46A0-BDD2-0F556DF5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840CF"/>
    <w:pPr>
      <w:tabs>
        <w:tab w:val="right" w:pos="8640"/>
      </w:tabs>
      <w:jc w:val="both"/>
    </w:pPr>
    <w:rPr>
      <w:rFonts w:ascii="Garamond" w:hAnsi="Garamond"/>
      <w:spacing w:val="-2"/>
      <w:sz w:val="24"/>
    </w:rPr>
  </w:style>
  <w:style w:type="paragraph" w:styleId="Heading1">
    <w:name w:val="heading 1"/>
    <w:basedOn w:val="Normal"/>
    <w:next w:val="BodyText"/>
    <w:qFormat/>
    <w:rsid w:val="008553ED"/>
    <w:pPr>
      <w:keepNext/>
      <w:keepLines/>
      <w:framePr w:wrap="around" w:vAnchor="text" w:hAnchor="text" w:y="1"/>
      <w:spacing w:before="240" w:after="360" w:line="360" w:lineRule="auto"/>
      <w:jc w:val="left"/>
      <w:outlineLvl w:val="0"/>
    </w:pPr>
    <w:rPr>
      <w:b/>
      <w:spacing w:val="0"/>
      <w:sz w:val="52"/>
    </w:rPr>
  </w:style>
  <w:style w:type="paragraph" w:styleId="Heading2">
    <w:name w:val="heading 2"/>
    <w:basedOn w:val="Caption"/>
    <w:next w:val="BodyText"/>
    <w:qFormat/>
    <w:rsid w:val="008553ED"/>
    <w:pPr>
      <w:spacing w:before="360" w:after="240"/>
      <w:ind w:left="0" w:right="1915"/>
      <w:outlineLvl w:val="1"/>
    </w:pPr>
    <w:rPr>
      <w:rFonts w:cstheme="majorBidi"/>
      <w:b/>
      <w:bCs/>
      <w:sz w:val="40"/>
      <w:szCs w:val="36"/>
    </w:rPr>
  </w:style>
  <w:style w:type="paragraph" w:styleId="Heading3">
    <w:name w:val="heading 3"/>
    <w:basedOn w:val="Normal"/>
    <w:next w:val="BodyText"/>
    <w:qFormat/>
    <w:rsid w:val="00E840CF"/>
    <w:pPr>
      <w:keepNext/>
      <w:keepLines/>
      <w:spacing w:before="560" w:after="560"/>
      <w:jc w:val="center"/>
      <w:outlineLvl w:val="2"/>
    </w:pPr>
    <w:rPr>
      <w:caps/>
      <w:spacing w:val="2"/>
      <w:kern w:val="28"/>
    </w:rPr>
  </w:style>
  <w:style w:type="paragraph" w:styleId="Heading4">
    <w:name w:val="heading 4"/>
    <w:basedOn w:val="Normal"/>
    <w:next w:val="BodyText"/>
    <w:qFormat/>
    <w:rsid w:val="00E840CF"/>
    <w:pPr>
      <w:keepNext/>
      <w:keepLines/>
      <w:spacing w:line="360" w:lineRule="auto"/>
      <w:jc w:val="left"/>
      <w:outlineLvl w:val="3"/>
    </w:pPr>
    <w:rPr>
      <w:b/>
      <w:kern w:val="28"/>
    </w:rPr>
  </w:style>
  <w:style w:type="paragraph" w:styleId="Heading5">
    <w:name w:val="heading 5"/>
    <w:basedOn w:val="Normal"/>
    <w:next w:val="BodyText"/>
    <w:qFormat/>
    <w:rsid w:val="00E840CF"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BodyText"/>
    <w:qFormat/>
    <w:rsid w:val="00E840CF"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BodyText"/>
    <w:qFormat/>
    <w:rsid w:val="00E840CF"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BodyText"/>
    <w:qFormat/>
    <w:rsid w:val="00E840CF"/>
    <w:pPr>
      <w:keepNext/>
      <w:spacing w:line="360" w:lineRule="auto"/>
      <w:jc w:val="center"/>
      <w:outlineLvl w:val="7"/>
    </w:pPr>
    <w:rPr>
      <w:kern w:val="28"/>
    </w:rPr>
  </w:style>
  <w:style w:type="paragraph" w:styleId="Heading9">
    <w:name w:val="heading 9"/>
    <w:basedOn w:val="Normal"/>
    <w:next w:val="BodyText"/>
    <w:qFormat/>
    <w:rsid w:val="007F5F57"/>
    <w:pPr>
      <w:keepNext/>
      <w:spacing w:before="120" w:line="360" w:lineRule="auto"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7F5F57"/>
    <w:pPr>
      <w:spacing w:line="360" w:lineRule="auto"/>
    </w:pPr>
  </w:style>
  <w:style w:type="character" w:styleId="CommentReference">
    <w:name w:val="annotation reference"/>
    <w:semiHidden/>
    <w:rsid w:val="00E840CF"/>
    <w:rPr>
      <w:sz w:val="16"/>
    </w:rPr>
  </w:style>
  <w:style w:type="paragraph" w:styleId="CommentText">
    <w:name w:val="annotation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</w:style>
  <w:style w:type="paragraph" w:customStyle="1" w:styleId="Author">
    <w:name w:val="Author"/>
    <w:basedOn w:val="BodyText"/>
    <w:rsid w:val="00E840CF"/>
    <w:pPr>
      <w:spacing w:line="480" w:lineRule="auto"/>
      <w:jc w:val="center"/>
    </w:pPr>
  </w:style>
  <w:style w:type="paragraph" w:styleId="Bibliography">
    <w:name w:val="Bibliography"/>
    <w:basedOn w:val="BodyText"/>
    <w:rsid w:val="00E840CF"/>
    <w:pPr>
      <w:spacing w:line="240" w:lineRule="auto"/>
      <w:ind w:left="360" w:hanging="360"/>
      <w:jc w:val="left"/>
    </w:pPr>
  </w:style>
  <w:style w:type="paragraph" w:styleId="Header">
    <w:name w:val="header"/>
    <w:basedOn w:val="Normal"/>
    <w:link w:val="HeaderChar"/>
    <w:uiPriority w:val="99"/>
    <w:rsid w:val="00E840CF"/>
    <w:pPr>
      <w:tabs>
        <w:tab w:val="center" w:pos="4320"/>
      </w:tabs>
    </w:pPr>
  </w:style>
  <w:style w:type="paragraph" w:customStyle="1" w:styleId="Professor">
    <w:name w:val="Professor"/>
    <w:basedOn w:val="Normal"/>
    <w:rsid w:val="00E840CF"/>
    <w:pPr>
      <w:tabs>
        <w:tab w:val="clear" w:pos="8640"/>
        <w:tab w:val="left" w:pos="5040"/>
      </w:tabs>
      <w:spacing w:after="560"/>
      <w:jc w:val="center"/>
    </w:pPr>
  </w:style>
  <w:style w:type="paragraph" w:styleId="Caption">
    <w:name w:val="caption"/>
    <w:basedOn w:val="Normal"/>
    <w:next w:val="BodyText"/>
    <w:qFormat/>
    <w:rsid w:val="00C4447F"/>
    <w:pPr>
      <w:spacing w:after="560"/>
      <w:ind w:left="1920" w:right="1920"/>
    </w:pPr>
    <w:rPr>
      <w:spacing w:val="0"/>
      <w:sz w:val="22"/>
    </w:rPr>
  </w:style>
  <w:style w:type="paragraph" w:styleId="Date">
    <w:name w:val="Date"/>
    <w:basedOn w:val="BodyText"/>
    <w:rsid w:val="00E840CF"/>
    <w:pPr>
      <w:spacing w:after="560"/>
      <w:jc w:val="center"/>
    </w:pPr>
  </w:style>
  <w:style w:type="paragraph" w:customStyle="1" w:styleId="InformationLines">
    <w:name w:val="Information Lines"/>
    <w:basedOn w:val="Normal"/>
    <w:rsid w:val="00E840CF"/>
    <w:pPr>
      <w:tabs>
        <w:tab w:val="clear" w:pos="8640"/>
        <w:tab w:val="right" w:leader="underscore" w:pos="7445"/>
      </w:tabs>
      <w:spacing w:line="360" w:lineRule="auto"/>
      <w:ind w:left="1440" w:right="720"/>
    </w:pPr>
  </w:style>
  <w:style w:type="character" w:styleId="EndnoteReference">
    <w:name w:val="endnote reference"/>
    <w:semiHidden/>
    <w:rsid w:val="00E840CF"/>
    <w:rPr>
      <w:vertAlign w:val="superscript"/>
    </w:rPr>
  </w:style>
  <w:style w:type="paragraph" w:styleId="EndnoteText">
    <w:name w:val="endnote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er">
    <w:name w:val="footer"/>
    <w:basedOn w:val="Normal"/>
    <w:link w:val="FooterChar"/>
    <w:uiPriority w:val="99"/>
    <w:rsid w:val="00E840CF"/>
    <w:pPr>
      <w:keepLines/>
      <w:tabs>
        <w:tab w:val="center" w:pos="4320"/>
      </w:tabs>
      <w:jc w:val="center"/>
    </w:pPr>
  </w:style>
  <w:style w:type="paragraph" w:styleId="BodyText2">
    <w:name w:val="Body Text 2"/>
    <w:basedOn w:val="Normal"/>
    <w:rsid w:val="00E840CF"/>
    <w:pPr>
      <w:tabs>
        <w:tab w:val="clear" w:pos="8640"/>
      </w:tabs>
      <w:autoSpaceDE w:val="0"/>
      <w:autoSpaceDN w:val="0"/>
      <w:adjustRightInd w:val="0"/>
      <w:jc w:val="left"/>
    </w:pPr>
    <w:rPr>
      <w:spacing w:val="0"/>
      <w:szCs w:val="24"/>
    </w:rPr>
  </w:style>
  <w:style w:type="character" w:styleId="FootnoteReference">
    <w:name w:val="footnote reference"/>
    <w:semiHidden/>
    <w:rsid w:val="00E840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GlossaryDefinition">
    <w:name w:val="Glossary Definition"/>
    <w:basedOn w:val="BodyText"/>
    <w:rsid w:val="00E840CF"/>
    <w:pPr>
      <w:spacing w:line="240" w:lineRule="auto"/>
    </w:pPr>
  </w:style>
  <w:style w:type="character" w:customStyle="1" w:styleId="GlossaryEntry">
    <w:name w:val="Glossary Entry"/>
    <w:rsid w:val="00E840CF"/>
    <w:rPr>
      <w:b/>
    </w:rPr>
  </w:style>
  <w:style w:type="character" w:customStyle="1" w:styleId="ListHeadings">
    <w:name w:val="List Headings"/>
    <w:basedOn w:val="DefaultParagraphFont"/>
    <w:rsid w:val="00E840CF"/>
    <w:rPr>
      <w:i/>
      <w:iCs/>
    </w:rPr>
  </w:style>
  <w:style w:type="paragraph" w:styleId="Index1">
    <w:name w:val="index 1"/>
    <w:basedOn w:val="Normal"/>
    <w:semiHidden/>
    <w:rsid w:val="00E840CF"/>
    <w:pPr>
      <w:tabs>
        <w:tab w:val="right" w:leader="dot" w:pos="3960"/>
      </w:tabs>
      <w:ind w:left="720" w:hanging="720"/>
      <w:jc w:val="left"/>
    </w:pPr>
    <w:rPr>
      <w:sz w:val="20"/>
    </w:rPr>
  </w:style>
  <w:style w:type="paragraph" w:styleId="Index2">
    <w:name w:val="index 2"/>
    <w:basedOn w:val="Normal"/>
    <w:semiHidden/>
    <w:rsid w:val="00E840CF"/>
    <w:pPr>
      <w:tabs>
        <w:tab w:val="right" w:leader="dot" w:pos="3960"/>
      </w:tabs>
      <w:ind w:left="900" w:hanging="720"/>
      <w:jc w:val="left"/>
    </w:pPr>
    <w:rPr>
      <w:sz w:val="20"/>
    </w:rPr>
  </w:style>
  <w:style w:type="paragraph" w:styleId="Index3">
    <w:name w:val="index 3"/>
    <w:basedOn w:val="Normal"/>
    <w:semiHidden/>
    <w:rsid w:val="00E840CF"/>
    <w:pPr>
      <w:tabs>
        <w:tab w:val="right" w:leader="dot" w:pos="3960"/>
      </w:tabs>
      <w:ind w:left="1080" w:hanging="720"/>
    </w:pPr>
    <w:rPr>
      <w:spacing w:val="0"/>
      <w:sz w:val="20"/>
    </w:rPr>
  </w:style>
  <w:style w:type="paragraph" w:styleId="Index4">
    <w:name w:val="index 4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5">
    <w:name w:val="index 5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Heading">
    <w:name w:val="index heading"/>
    <w:basedOn w:val="Normal"/>
    <w:next w:val="Index1"/>
    <w:semiHidden/>
    <w:rsid w:val="00E840CF"/>
    <w:pPr>
      <w:keepNext/>
      <w:spacing w:before="280"/>
    </w:pPr>
    <w:rPr>
      <w:kern w:val="28"/>
      <w:sz w:val="27"/>
    </w:rPr>
  </w:style>
  <w:style w:type="paragraph" w:styleId="ListNumber">
    <w:name w:val="List Number"/>
    <w:basedOn w:val="Normal"/>
    <w:rsid w:val="00E840CF"/>
    <w:pPr>
      <w:numPr>
        <w:numId w:val="1"/>
      </w:numPr>
      <w:tabs>
        <w:tab w:val="clear" w:pos="8640"/>
        <w:tab w:val="right" w:leader="dot" w:pos="7440"/>
      </w:tabs>
      <w:spacing w:line="360" w:lineRule="auto"/>
    </w:pPr>
  </w:style>
  <w:style w:type="paragraph" w:styleId="MacroText">
    <w:name w:val="macro"/>
    <w:basedOn w:val="BodyText"/>
    <w:semiHidden/>
    <w:rsid w:val="00E840CF"/>
    <w:pPr>
      <w:spacing w:after="120" w:line="240" w:lineRule="auto"/>
    </w:pPr>
    <w:rPr>
      <w:rFonts w:ascii="Courier New" w:hAnsi="Courier New"/>
    </w:rPr>
  </w:style>
  <w:style w:type="character" w:styleId="PageNumber">
    <w:name w:val="page number"/>
    <w:rsid w:val="00E840CF"/>
  </w:style>
  <w:style w:type="paragraph" w:styleId="Subtitle">
    <w:name w:val="Subtitle"/>
    <w:basedOn w:val="Title"/>
    <w:next w:val="BodyText"/>
    <w:qFormat/>
    <w:rsid w:val="00E840CF"/>
    <w:pPr>
      <w:spacing w:after="0" w:line="480" w:lineRule="auto"/>
    </w:pPr>
    <w:rPr>
      <w:caps/>
    </w:rPr>
  </w:style>
  <w:style w:type="paragraph" w:styleId="Title">
    <w:name w:val="Title"/>
    <w:basedOn w:val="Normal"/>
    <w:next w:val="Subtitle"/>
    <w:qFormat/>
    <w:rsid w:val="00E840CF"/>
    <w:pPr>
      <w:spacing w:after="280"/>
      <w:jc w:val="center"/>
    </w:pPr>
  </w:style>
  <w:style w:type="paragraph" w:customStyle="1" w:styleId="SubtitleCover">
    <w:name w:val="Subtitle Cover"/>
    <w:basedOn w:val="Normal"/>
    <w:next w:val="BodyText"/>
    <w:rsid w:val="00E840CF"/>
    <w:pPr>
      <w:keepNext/>
      <w:spacing w:after="560"/>
      <w:ind w:left="1800" w:right="1800"/>
      <w:jc w:val="center"/>
    </w:pPr>
  </w:style>
  <w:style w:type="paragraph" w:styleId="TableofAuthorities">
    <w:name w:val="table of authorities"/>
    <w:basedOn w:val="Normal"/>
    <w:semiHidden/>
    <w:rsid w:val="00E840CF"/>
    <w:pPr>
      <w:tabs>
        <w:tab w:val="right" w:leader="dot" w:pos="8640"/>
      </w:tabs>
      <w:ind w:left="360" w:hanging="360"/>
    </w:pPr>
  </w:style>
  <w:style w:type="paragraph" w:styleId="TableofFigures">
    <w:name w:val="table of figures"/>
    <w:basedOn w:val="Normal"/>
    <w:autoRedefine/>
    <w:uiPriority w:val="99"/>
    <w:rsid w:val="008553ED"/>
    <w:pPr>
      <w:tabs>
        <w:tab w:val="clear" w:pos="8640"/>
        <w:tab w:val="right" w:leader="dot" w:pos="8558"/>
      </w:tabs>
      <w:spacing w:before="360" w:after="360"/>
      <w:ind w:left="480" w:hanging="480"/>
      <w:jc w:val="left"/>
    </w:pPr>
    <w:rPr>
      <w:rFonts w:asciiTheme="minorHAnsi" w:hAnsiTheme="minorHAnsi" w:cstheme="minorHAnsi"/>
      <w:caps/>
    </w:rPr>
  </w:style>
  <w:style w:type="paragraph" w:customStyle="1" w:styleId="TitleCover">
    <w:name w:val="Title Cover"/>
    <w:basedOn w:val="Normal"/>
    <w:next w:val="SubtitleCover"/>
    <w:rsid w:val="00E840CF"/>
    <w:pPr>
      <w:keepNext/>
      <w:keepLines/>
      <w:spacing w:before="780" w:after="420"/>
      <w:ind w:left="1920" w:right="1920"/>
      <w:jc w:val="center"/>
    </w:pPr>
    <w:rPr>
      <w:caps/>
      <w:spacing w:val="5"/>
      <w:kern w:val="28"/>
    </w:rPr>
  </w:style>
  <w:style w:type="paragraph" w:styleId="TOAHeading">
    <w:name w:val="toa heading"/>
    <w:basedOn w:val="Normal"/>
    <w:next w:val="TableofAuthorities"/>
    <w:semiHidden/>
    <w:rsid w:val="00E840CF"/>
    <w:pPr>
      <w:keepNext/>
      <w:keepLines/>
      <w:spacing w:before="280"/>
      <w:jc w:val="left"/>
    </w:pPr>
    <w:rPr>
      <w:b/>
      <w:kern w:val="28"/>
    </w:rPr>
  </w:style>
  <w:style w:type="paragraph" w:styleId="TOC1">
    <w:name w:val="toc 1"/>
    <w:basedOn w:val="Normal"/>
    <w:uiPriority w:val="39"/>
    <w:qFormat/>
    <w:rsid w:val="00E840CF"/>
    <w:pPr>
      <w:tabs>
        <w:tab w:val="clear" w:pos="8640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uiPriority w:val="39"/>
    <w:qFormat/>
    <w:rsid w:val="005307A8"/>
    <w:pPr>
      <w:tabs>
        <w:tab w:val="clear" w:pos="8640"/>
      </w:tabs>
      <w:spacing w:before="360" w:after="12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uiPriority w:val="39"/>
    <w:qFormat/>
    <w:rsid w:val="00E840CF"/>
    <w:pPr>
      <w:tabs>
        <w:tab w:val="clear" w:pos="8640"/>
      </w:tabs>
      <w:ind w:left="24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semiHidden/>
    <w:rsid w:val="00E840CF"/>
    <w:pPr>
      <w:tabs>
        <w:tab w:val="clear" w:pos="8640"/>
      </w:tabs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semiHidden/>
    <w:rsid w:val="00E840CF"/>
    <w:pPr>
      <w:tabs>
        <w:tab w:val="clear" w:pos="8640"/>
      </w:tabs>
      <w:ind w:left="720"/>
      <w:jc w:val="left"/>
    </w:pPr>
    <w:rPr>
      <w:rFonts w:asciiTheme="minorHAnsi" w:hAnsiTheme="minorHAnsi" w:cstheme="minorHAnsi"/>
      <w:sz w:val="20"/>
    </w:rPr>
  </w:style>
  <w:style w:type="paragraph" w:customStyle="1" w:styleId="Information">
    <w:name w:val="Information"/>
    <w:basedOn w:val="Normal"/>
    <w:rsid w:val="00E840CF"/>
    <w:pPr>
      <w:ind w:right="720"/>
    </w:pPr>
  </w:style>
  <w:style w:type="character" w:customStyle="1" w:styleId="InformationLinesChar">
    <w:name w:val="Information Lines Char"/>
    <w:basedOn w:val="DefaultParagraphFont"/>
    <w:rsid w:val="00E840CF"/>
    <w:rPr>
      <w:rFonts w:ascii="Garamond" w:hAnsi="Garamond"/>
      <w:spacing w:val="-2"/>
      <w:sz w:val="24"/>
      <w:lang w:val="en-US" w:eastAsia="en-US" w:bidi="ar-SA"/>
    </w:rPr>
  </w:style>
  <w:style w:type="paragraph" w:customStyle="1" w:styleId="Program">
    <w:name w:val="Program"/>
    <w:basedOn w:val="Normal"/>
    <w:rsid w:val="00E840CF"/>
    <w:pPr>
      <w:spacing w:before="280" w:after="560"/>
      <w:ind w:right="720"/>
    </w:pPr>
  </w:style>
  <w:style w:type="paragraph" w:styleId="BodyTextIndent">
    <w:name w:val="Body Text Indent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3"/>
    </w:pPr>
    <w:rPr>
      <w:spacing w:val="0"/>
      <w:szCs w:val="24"/>
    </w:rPr>
  </w:style>
  <w:style w:type="paragraph" w:styleId="BodyTextIndent2">
    <w:name w:val="Body Text Indent 2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5"/>
    </w:pPr>
    <w:rPr>
      <w:spacing w:val="0"/>
      <w:szCs w:val="24"/>
    </w:rPr>
  </w:style>
  <w:style w:type="paragraph" w:customStyle="1" w:styleId="StyleCaptionRightLeft0">
    <w:name w:val="Style Caption + Right Left:  0&quot;"/>
    <w:basedOn w:val="Caption"/>
    <w:rsid w:val="004D6B41"/>
    <w:pPr>
      <w:ind w:left="0"/>
      <w:jc w:val="right"/>
    </w:pPr>
    <w:rPr>
      <w:i/>
    </w:rPr>
  </w:style>
  <w:style w:type="table" w:styleId="TableGrid">
    <w:name w:val="Table Grid"/>
    <w:basedOn w:val="TableNormal"/>
    <w:rsid w:val="00437BD4"/>
    <w:pPr>
      <w:tabs>
        <w:tab w:val="right" w:pos="8640"/>
      </w:tabs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A518C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9817B0"/>
    <w:pPr>
      <w:tabs>
        <w:tab w:val="clear" w:pos="187"/>
      </w:tabs>
      <w:spacing w:after="0" w:line="240" w:lineRule="auto"/>
      <w:ind w:left="0" w:firstLine="0"/>
    </w:pPr>
    <w:rPr>
      <w:b/>
      <w:bCs/>
      <w:sz w:val="20"/>
    </w:rPr>
  </w:style>
  <w:style w:type="paragraph" w:styleId="NormalWeb">
    <w:name w:val="Normal (Web)"/>
    <w:basedOn w:val="Normal"/>
    <w:rsid w:val="0040758E"/>
    <w:pPr>
      <w:tabs>
        <w:tab w:val="clear" w:pos="8640"/>
      </w:tabs>
      <w:spacing w:before="100" w:beforeAutospacing="1" w:after="100" w:afterAutospacing="1"/>
      <w:jc w:val="left"/>
    </w:pPr>
    <w:rPr>
      <w:rFonts w:ascii="Times New Roman" w:hAnsi="Times New Roman"/>
      <w:spacing w:val="0"/>
      <w:szCs w:val="24"/>
      <w:lang w:val="fr-FR" w:eastAsia="fr-FR"/>
    </w:rPr>
  </w:style>
  <w:style w:type="character" w:customStyle="1" w:styleId="texhtml">
    <w:name w:val="texhtml"/>
    <w:basedOn w:val="DefaultParagraphFont"/>
    <w:rsid w:val="0040758E"/>
  </w:style>
  <w:style w:type="character" w:styleId="Hyperlink">
    <w:name w:val="Hyperlink"/>
    <w:basedOn w:val="DefaultParagraphFont"/>
    <w:uiPriority w:val="99"/>
    <w:rsid w:val="0040758E"/>
    <w:rPr>
      <w:color w:val="0000FF"/>
      <w:u w:val="single"/>
    </w:rPr>
  </w:style>
  <w:style w:type="character" w:styleId="Strong">
    <w:name w:val="Strong"/>
    <w:basedOn w:val="DefaultParagraphFont"/>
    <w:qFormat/>
    <w:rsid w:val="009D4C94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361C79"/>
    <w:rPr>
      <w:rFonts w:ascii="Garamond" w:hAnsi="Garamond"/>
      <w:spacing w:val="-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361C79"/>
    <w:rPr>
      <w:rFonts w:ascii="Garamond" w:hAnsi="Garamond"/>
      <w:spacing w:val="-2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BF2"/>
    <w:pPr>
      <w:framePr w:wrap="around"/>
      <w:tabs>
        <w:tab w:val="clear" w:pos="864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bCs/>
      <w:caps/>
      <w:color w:val="365F91" w:themeColor="accent1" w:themeShade="BF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610B3B"/>
    <w:rPr>
      <w:rFonts w:ascii="Garamond" w:hAnsi="Garamond"/>
      <w:spacing w:val="-2"/>
      <w:sz w:val="24"/>
    </w:rPr>
  </w:style>
  <w:style w:type="character" w:customStyle="1" w:styleId="FootnoteTextChar">
    <w:name w:val="Footnote Text Char"/>
    <w:basedOn w:val="DefaultParagraphFont"/>
    <w:link w:val="FootnoteText"/>
    <w:semiHidden/>
    <w:rsid w:val="004D7666"/>
    <w:rPr>
      <w:rFonts w:ascii="Garamond" w:hAnsi="Garamond"/>
      <w:spacing w:val="-2"/>
      <w:sz w:val="18"/>
    </w:rPr>
  </w:style>
  <w:style w:type="paragraph" w:customStyle="1" w:styleId="TableTitle">
    <w:name w:val="Table Title"/>
    <w:basedOn w:val="Normal"/>
    <w:rsid w:val="004D7666"/>
    <w:pPr>
      <w:tabs>
        <w:tab w:val="clear" w:pos="8640"/>
      </w:tabs>
      <w:autoSpaceDE w:val="0"/>
      <w:autoSpaceDN w:val="0"/>
      <w:jc w:val="center"/>
    </w:pPr>
    <w:rPr>
      <w:rFonts w:ascii="Times New Roman" w:hAnsi="Times New Roman"/>
      <w:smallCaps/>
      <w:spacing w:val="0"/>
      <w:sz w:val="16"/>
      <w:szCs w:val="16"/>
    </w:rPr>
  </w:style>
  <w:style w:type="table" w:styleId="GridTable1Light">
    <w:name w:val="Grid Table 1 Light"/>
    <w:basedOn w:val="TableNormal"/>
    <w:uiPriority w:val="46"/>
    <w:rsid w:val="007964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6">
    <w:name w:val="toc 6"/>
    <w:basedOn w:val="Normal"/>
    <w:next w:val="Normal"/>
    <w:autoRedefine/>
    <w:unhideWhenUsed/>
    <w:rsid w:val="00665014"/>
    <w:pPr>
      <w:tabs>
        <w:tab w:val="clear" w:pos="8640"/>
      </w:tabs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nhideWhenUsed/>
    <w:rsid w:val="00665014"/>
    <w:pPr>
      <w:tabs>
        <w:tab w:val="clear" w:pos="8640"/>
      </w:tabs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nhideWhenUsed/>
    <w:rsid w:val="00665014"/>
    <w:pPr>
      <w:tabs>
        <w:tab w:val="clear" w:pos="8640"/>
      </w:tabs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nhideWhenUsed/>
    <w:rsid w:val="00665014"/>
    <w:pPr>
      <w:tabs>
        <w:tab w:val="clear" w:pos="8640"/>
      </w:tabs>
      <w:ind w:left="1680"/>
      <w:jc w:val="left"/>
    </w:pPr>
    <w:rPr>
      <w:rFonts w:asciiTheme="minorHAnsi" w:hAnsiTheme="minorHAnsi" w:cstheme="minorHAnsi"/>
      <w:sz w:val="20"/>
    </w:rPr>
  </w:style>
  <w:style w:type="paragraph" w:styleId="ListParagraph">
    <w:name w:val="List Paragraph"/>
    <w:basedOn w:val="Normal"/>
    <w:uiPriority w:val="34"/>
    <w:qFormat/>
    <w:rsid w:val="00BA5495"/>
    <w:pPr>
      <w:tabs>
        <w:tab w:val="clear" w:pos="8640"/>
      </w:tabs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90/PaySyste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yperlink" Target="http://localhost:8090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.mysql.com/downloads/installer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formation_Technology_Universit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najam\LOCALS~1\Temp\Rar$DI00.047\0101836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D322E9-5459-42BF-B691-DF57E1029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01018363</Template>
  <TotalTime>386</TotalTime>
  <Pages>30</Pages>
  <Words>2089</Words>
  <Characters>11912</Characters>
  <Application>Microsoft Office Word</Application>
  <DocSecurity>0</DocSecurity>
  <Lines>99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Power Optimization of a Channel Coder adapted for WSN</vt:lpstr>
    </vt:vector>
  </TitlesOfParts>
  <Manager/>
  <Company>Mentor Graphics</Company>
  <LinksUpToDate>false</LinksUpToDate>
  <CharactersWithSpaces>13974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Abubakar (EXT), Muhammad (DI SW MG IES)</cp:lastModifiedBy>
  <cp:revision>141</cp:revision>
  <cp:lastPrinted>2021-03-16T08:45:00Z</cp:lastPrinted>
  <dcterms:created xsi:type="dcterms:W3CDTF">2021-03-16T08:41:00Z</dcterms:created>
  <dcterms:modified xsi:type="dcterms:W3CDTF">2021-04-25T16:11:00Z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TC010183631033</vt:lpwstr>
  </property>
</Properties>
</file>