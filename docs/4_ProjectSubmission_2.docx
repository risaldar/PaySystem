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1F3460" w:rsidRDefault="001F3460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1F3460" w:rsidRPr="00461DFE" w:rsidRDefault="001F3460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1F3460" w:rsidRDefault="001F3460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1F3460" w:rsidRPr="00461DFE" w:rsidRDefault="001F3460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B2D1F">
        <w:rPr>
          <w:rFonts w:cstheme="majorBidi"/>
          <w:b/>
          <w:bCs/>
          <w:color w:val="000000"/>
        </w:rPr>
        <w:t>Awais</w:t>
      </w:r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1F3460" w:rsidRDefault="001F3460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1F3460" w:rsidRPr="001A224D" w:rsidRDefault="001F3460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1F3460" w:rsidRDefault="001F3460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1F3460" w:rsidRPr="001A224D" w:rsidRDefault="001F3460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1F3460" w:rsidRDefault="001F3460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1F3460" w:rsidRPr="001A224D" w:rsidRDefault="001F3460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1F3460" w:rsidRDefault="001F3460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1F3460" w:rsidRPr="001A224D" w:rsidRDefault="001F3460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1F3460" w:rsidRDefault="001F3460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1F3460" w:rsidRPr="00461DFE" w:rsidRDefault="001F3460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1F3460" w:rsidRDefault="001F3460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1F3460" w:rsidRPr="00461DFE" w:rsidRDefault="001F3460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In the .\timesheet-master\build.bat, set the JAVA_HOME to </w:t>
      </w:r>
      <w:proofErr w:type="spellStart"/>
      <w:r w:rsidRPr="00BA5495">
        <w:rPr>
          <w:rFonts w:cstheme="majorBidi"/>
        </w:rPr>
        <w:t>jdk</w:t>
      </w:r>
      <w:proofErr w:type="spellEnd"/>
      <w:r w:rsidRPr="00BA5495">
        <w:rPr>
          <w:rFonts w:cstheme="majorBidi"/>
        </w:rPr>
        <w:t xml:space="preserve">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Command prompt, navigate to project repository </w:t>
      </w:r>
      <w:proofErr w:type="spellStart"/>
      <w:r w:rsidRPr="00BA5495">
        <w:rPr>
          <w:rFonts w:cstheme="majorBidi"/>
        </w:rPr>
        <w:t>i.e</w:t>
      </w:r>
      <w:proofErr w:type="spellEnd"/>
      <w:r w:rsidRPr="00BA5495">
        <w:rPr>
          <w:rFonts w:cstheme="majorBidi"/>
        </w:rPr>
        <w:t xml:space="preserve"> .\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drop 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create 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 xml:space="preserve">Note: </w:t>
      </w:r>
      <w:proofErr w:type="gramStart"/>
      <w:r>
        <w:rPr>
          <w:bCs/>
          <w:szCs w:val="24"/>
        </w:rPr>
        <w:t>map[</w:t>
      </w:r>
      <w:proofErr w:type="gramEnd"/>
      <w:r>
        <w:rPr>
          <w:bCs/>
          <w:szCs w:val="24"/>
        </w:rPr>
        <w:t>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63BD49A3" w:rsidR="00EA3CB6" w:rsidRDefault="00EA3CB6" w:rsidP="00EA3CB6">
      <w:pPr>
        <w:pStyle w:val="BodyText"/>
        <w:jc w:val="center"/>
        <w:rPr>
          <w:b/>
          <w:bCs/>
          <w:sz w:val="32"/>
          <w:szCs w:val="32"/>
        </w:rPr>
      </w:pPr>
      <w:r w:rsidRPr="00EA3CB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7A7E45" wp14:editId="5E468DCE">
            <wp:extent cx="3927944" cy="8428346"/>
            <wp:effectExtent l="0" t="0" r="0" b="0"/>
            <wp:docPr id="17" name="Picture 17" descr="C:\Drive_ITU\assignments\TEST\PROJECT\PaySystem\docs\img\func1_e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rive_ITU\assignments\TEST\PROJECT\PaySystem\docs\img\func1_encod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02" cy="84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3461F849" w14:textId="51DD5B41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6EAEB746" w14:textId="3D5B3756" w:rsidR="00CD375C" w:rsidRDefault="00CD375C" w:rsidP="003A5E6A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https://github.com/openjdk/jdk/tree/master/src/java.base/share/classes/java/time</w:t>
      </w:r>
      <w:r>
        <w:rPr>
          <w:szCs w:val="24"/>
        </w:rPr>
        <w:t>/Duration.java</w:t>
      </w:r>
    </w:p>
    <w:p w14:paraId="126A1E13" w14:textId="4B7FCEE1" w:rsidR="003A5E6A" w:rsidRPr="00D4086D" w:rsidRDefault="004308F0" w:rsidP="00D4086D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4A479736" w14:textId="55FF9269" w:rsidR="00D4086D" w:rsidRPr="00BA5495" w:rsidRDefault="00D4086D" w:rsidP="006F5A38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0A2E6B" wp14:editId="2768DAD1">
            <wp:extent cx="3462020" cy="3716676"/>
            <wp:effectExtent l="0" t="0" r="508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768" cy="37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42E" w14:textId="2AB2FEE8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2FE9E35F" w14:textId="353336A4" w:rsidR="00574705" w:rsidRPr="00BA5495" w:rsidRDefault="00574705" w:rsidP="003A5E6A">
      <w:pPr>
        <w:pStyle w:val="BodyText"/>
        <w:rPr>
          <w:b/>
          <w:bCs/>
          <w:sz w:val="32"/>
          <w:szCs w:val="32"/>
        </w:rPr>
      </w:pPr>
      <w:r>
        <w:t>Line 414 e</w:t>
      </w:r>
      <w:r>
        <w:t xml:space="preserve">xception case </w:t>
      </w:r>
      <w:r>
        <w:t xml:space="preserve">is </w:t>
      </w:r>
      <w:r>
        <w:t>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7"/>
        <w:gridCol w:w="1369"/>
        <w:gridCol w:w="1750"/>
        <w:gridCol w:w="1186"/>
        <w:gridCol w:w="2475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0CE47727" w:rsidR="003A5E6A" w:rsidRPr="00BA5495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PT6</w:t>
            </w:r>
            <w:proofErr w:type="gramStart"/>
            <w:r w:rsidR="00FD7FAA" w:rsidRPr="00FD7FAA">
              <w:rPr>
                <w:szCs w:val="24"/>
              </w:rPr>
              <w:t>H</w:t>
            </w:r>
            <w:r w:rsidR="00A421F8"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  </w:t>
            </w:r>
            <w:proofErr w:type="gramEnd"/>
          </w:p>
        </w:tc>
        <w:tc>
          <w:tcPr>
            <w:tcW w:w="1322" w:type="dxa"/>
          </w:tcPr>
          <w:p w14:paraId="6D13540F" w14:textId="33CB0166" w:rsidR="003A5E6A" w:rsidRPr="00BA5495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</w:t>
            </w:r>
          </w:p>
        </w:tc>
        <w:tc>
          <w:tcPr>
            <w:tcW w:w="1764" w:type="dxa"/>
          </w:tcPr>
          <w:p w14:paraId="198CACCD" w14:textId="125E62B5" w:rsidR="003A5E6A" w:rsidRPr="00BA5495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294435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55465C0A" w:rsidR="003B6A30" w:rsidRPr="00FD7FAA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</w:t>
            </w:r>
            <w:r>
              <w:rPr>
                <w:szCs w:val="24"/>
              </w:rPr>
              <w:t xml:space="preserve"> </w:t>
            </w:r>
            <w:r w:rsidR="00A421F8">
              <w:rPr>
                <w:szCs w:val="24"/>
              </w:rPr>
              <w:t>“</w:t>
            </w:r>
            <w:r w:rsidR="003B6A30">
              <w:rPr>
                <w:szCs w:val="24"/>
              </w:rPr>
              <w:t>G3D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41A191A1" w14:textId="2AF2E540" w:rsidR="003B6A30" w:rsidRPr="00FD7FAA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6E5CA933" w14:textId="42D50C20" w:rsidR="003B6A30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1C64B13C" w:rsidR="00616C3B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</w:t>
            </w:r>
            <w:r>
              <w:rPr>
                <w:szCs w:val="24"/>
              </w:rPr>
              <w:t xml:space="preserve"> </w:t>
            </w:r>
            <w:r w:rsidR="00A421F8">
              <w:rPr>
                <w:szCs w:val="24"/>
              </w:rPr>
              <w:t>“</w:t>
            </w:r>
            <w:r w:rsidR="00616C3B"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227CEADF" w14:textId="64F434C1" w:rsidR="00616C3B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days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2D4B407C" w14:textId="6268AB60" w:rsidR="00616C3B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 w:rsidR="003A433B">
              <w:rPr>
                <w:szCs w:val="24"/>
              </w:rPr>
              <w:t>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1"/>
        <w:gridCol w:w="1326"/>
        <w:gridCol w:w="1755"/>
        <w:gridCol w:w="1186"/>
        <w:gridCol w:w="2478"/>
      </w:tblGrid>
      <w:tr w:rsidR="00202A13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02A13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25998DA4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91BBEE0" w14:textId="5B8C83E8" w:rsidR="003A5E6A" w:rsidRPr="00BA5495" w:rsidRDefault="0018415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876605B" w14:textId="4C5ED5E1" w:rsidR="003A5E6A" w:rsidRPr="00BA5495" w:rsidRDefault="0000301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83" w:type="dxa"/>
          </w:tcPr>
          <w:p w14:paraId="605B59C0" w14:textId="1A867758" w:rsidR="003A5E6A" w:rsidRPr="00BA5495" w:rsidRDefault="00F6394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19" w:type="dxa"/>
          </w:tcPr>
          <w:p w14:paraId="2B8EFAA9" w14:textId="7614AA55" w:rsidR="003A5E6A" w:rsidRPr="00BA5495" w:rsidRDefault="00F6394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2732EC0E" w14:textId="490E0C86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>
              <w:rPr>
                <w:szCs w:val="24"/>
              </w:rPr>
              <w:t xml:space="preserve">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393T,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395F,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404T</w:t>
            </w:r>
          </w:p>
        </w:tc>
      </w:tr>
      <w:tr w:rsidR="00202A13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197E9B1E" w:rsidR="003A5E6A" w:rsidRPr="00BA5495" w:rsidRDefault="00EA27D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53B6E3DD" w14:textId="30576522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>
              <w:rPr>
                <w:szCs w:val="24"/>
              </w:rPr>
              <w:t>G3D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A507439" w14:textId="1275CEA3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6B876780" w14:textId="3E19DD2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449A8D90" w14:textId="646D5FA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835B516" w14:textId="07714BF3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>
              <w:rPr>
                <w:szCs w:val="24"/>
              </w:rPr>
              <w:t xml:space="preserve">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393F</w:t>
            </w:r>
          </w:p>
        </w:tc>
      </w:tr>
      <w:tr w:rsidR="007706C1" w:rsidRPr="00BA5495" w14:paraId="3DFA6C3F" w14:textId="77777777" w:rsidTr="00616C3B">
        <w:trPr>
          <w:trHeight w:val="759"/>
        </w:trPr>
        <w:tc>
          <w:tcPr>
            <w:tcW w:w="846" w:type="dxa"/>
          </w:tcPr>
          <w:p w14:paraId="19D34B6C" w14:textId="4B178C32" w:rsidR="00A859CA" w:rsidRDefault="00A859C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5A012DEC" w14:textId="2BF8AA6F" w:rsidR="00A859CA" w:rsidRDefault="00202A1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-PT6H3M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7A4B9FB5" w14:textId="5F245303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83" w:type="dxa"/>
          </w:tcPr>
          <w:p w14:paraId="423ACEF3" w14:textId="602D3E0C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19" w:type="dxa"/>
          </w:tcPr>
          <w:p w14:paraId="65222534" w14:textId="67314DF9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69FA2F6E" w14:textId="39207896" w:rsidR="00A859CA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>
              <w:rPr>
                <w:szCs w:val="24"/>
              </w:rPr>
              <w:t xml:space="preserve"> </w:t>
            </w:r>
            <w:r w:rsidR="0068363E">
              <w:rPr>
                <w:szCs w:val="24"/>
              </w:rPr>
              <w:t>B</w:t>
            </w:r>
            <w:r w:rsidR="000C2BCC">
              <w:rPr>
                <w:szCs w:val="24"/>
              </w:rPr>
              <w:t>393T,</w:t>
            </w:r>
            <w:r w:rsidR="0068363E">
              <w:rPr>
                <w:szCs w:val="24"/>
              </w:rPr>
              <w:t xml:space="preserve"> B</w:t>
            </w:r>
            <w:r w:rsidR="00202A13">
              <w:rPr>
                <w:szCs w:val="24"/>
              </w:rPr>
              <w:t>395T</w:t>
            </w:r>
          </w:p>
        </w:tc>
      </w:tr>
      <w:tr w:rsidR="00020EF9" w:rsidRPr="00BA5495" w14:paraId="1E4E5744" w14:textId="77777777" w:rsidTr="00616C3B">
        <w:trPr>
          <w:trHeight w:val="759"/>
        </w:trPr>
        <w:tc>
          <w:tcPr>
            <w:tcW w:w="846" w:type="dxa"/>
          </w:tcPr>
          <w:p w14:paraId="0F089A6F" w14:textId="7F7FEBED" w:rsidR="00020EF9" w:rsidRDefault="0061474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84" w:type="dxa"/>
          </w:tcPr>
          <w:p w14:paraId="58193D02" w14:textId="70E5385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text= </w:t>
            </w:r>
            <w:r>
              <w:rPr>
                <w:szCs w:val="24"/>
              </w:rPr>
              <w:t>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5B4667C4" w14:textId="376A0ECD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3707B594" w14:textId="3DC3E9E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3DCDAD68" w14:textId="68739618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68242EE" w14:textId="0EC57E57" w:rsidR="00020EF9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>
              <w:rPr>
                <w:szCs w:val="24"/>
              </w:rPr>
              <w:t xml:space="preserve"> </w:t>
            </w:r>
            <w:r w:rsidR="0068363E">
              <w:rPr>
                <w:szCs w:val="24"/>
              </w:rPr>
              <w:t>B</w:t>
            </w:r>
            <w:r w:rsidR="007706C1">
              <w:rPr>
                <w:szCs w:val="24"/>
              </w:rPr>
              <w:t>404F</w:t>
            </w: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7"/>
        <w:gridCol w:w="1760"/>
        <w:gridCol w:w="1186"/>
        <w:gridCol w:w="2479"/>
      </w:tblGrid>
      <w:tr w:rsidR="003A5E6A" w:rsidRPr="00BA5495" w14:paraId="526A5FD8" w14:textId="77777777" w:rsidTr="00FD6E57">
        <w:trPr>
          <w:trHeight w:val="759"/>
        </w:trPr>
        <w:tc>
          <w:tcPr>
            <w:tcW w:w="845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7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0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FD6E57">
        <w:trPr>
          <w:trHeight w:val="759"/>
        </w:trPr>
        <w:tc>
          <w:tcPr>
            <w:tcW w:w="845" w:type="dxa"/>
          </w:tcPr>
          <w:p w14:paraId="55EBCCB1" w14:textId="048BED5B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218795E" w14:textId="643E521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“PT6H” </w:t>
            </w:r>
          </w:p>
        </w:tc>
        <w:tc>
          <w:tcPr>
            <w:tcW w:w="1327" w:type="dxa"/>
          </w:tcPr>
          <w:p w14:paraId="0FF4E78A" w14:textId="27AFEB4F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60" w:type="dxa"/>
          </w:tcPr>
          <w:p w14:paraId="41634B2F" w14:textId="50AB637D" w:rsidR="003A5E6A" w:rsidRPr="00BA5495" w:rsidRDefault="0068363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194830CE" w14:textId="130F3CF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1850371" w14:textId="1FFB2434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C</w:t>
            </w:r>
            <w:r w:rsidR="004C38A6">
              <w:rPr>
                <w:szCs w:val="24"/>
              </w:rPr>
              <w:t>393T,</w:t>
            </w:r>
            <w:r w:rsidR="00B72FBF">
              <w:rPr>
                <w:szCs w:val="24"/>
              </w:rPr>
              <w:t xml:space="preserve"> C395F, </w:t>
            </w:r>
            <w:r w:rsidR="00524975">
              <w:rPr>
                <w:szCs w:val="24"/>
              </w:rPr>
              <w:br/>
            </w:r>
            <w:r w:rsidR="00B72FBF">
              <w:rPr>
                <w:szCs w:val="24"/>
              </w:rPr>
              <w:t>C404</w:t>
            </w:r>
            <w:r w:rsidR="00524975">
              <w:rPr>
                <w:szCs w:val="24"/>
              </w:rPr>
              <w:t>-1</w:t>
            </w:r>
            <w:r w:rsidR="00B72FBF">
              <w:rPr>
                <w:szCs w:val="24"/>
              </w:rPr>
              <w:t>T</w:t>
            </w:r>
          </w:p>
        </w:tc>
      </w:tr>
      <w:tr w:rsidR="003A5E6A" w:rsidRPr="00BA5495" w14:paraId="4D070C43" w14:textId="77777777" w:rsidTr="00FD6E57">
        <w:trPr>
          <w:trHeight w:val="759"/>
        </w:trPr>
        <w:tc>
          <w:tcPr>
            <w:tcW w:w="845" w:type="dxa"/>
          </w:tcPr>
          <w:p w14:paraId="79C8A20B" w14:textId="1352CF08" w:rsidR="003A5E6A" w:rsidRPr="00BA5495" w:rsidRDefault="00FC418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20FD85AC" w14:textId="1EBCD10B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>
              <w:rPr>
                <w:szCs w:val="24"/>
              </w:rPr>
              <w:t>G3D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8FDCCC2" w14:textId="1FA8D1D0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7BA50DEF" w14:textId="4E9092C2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06147367" w14:textId="7C4F6766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99BE758" w14:textId="30FD523D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>
              <w:rPr>
                <w:szCs w:val="24"/>
              </w:rPr>
              <w:t xml:space="preserve"> </w:t>
            </w:r>
            <w:r w:rsidR="00FC4187">
              <w:rPr>
                <w:szCs w:val="24"/>
              </w:rPr>
              <w:t>C393F</w:t>
            </w:r>
          </w:p>
        </w:tc>
      </w:tr>
      <w:tr w:rsidR="00FD6E57" w:rsidRPr="00BA5495" w14:paraId="23B607E2" w14:textId="77777777" w:rsidTr="00FD6E57">
        <w:trPr>
          <w:trHeight w:val="759"/>
        </w:trPr>
        <w:tc>
          <w:tcPr>
            <w:tcW w:w="845" w:type="dxa"/>
          </w:tcPr>
          <w:p w14:paraId="52828A5D" w14:textId="03BC4F57" w:rsidR="00FD6E57" w:rsidRDefault="00FD6E57" w:rsidP="00FD6E5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4" w:type="dxa"/>
          </w:tcPr>
          <w:p w14:paraId="7502F0CB" w14:textId="1879A93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3D6C8D">
              <w:rPr>
                <w:szCs w:val="24"/>
              </w:rPr>
              <w:t>-</w:t>
            </w:r>
            <w:r w:rsidRPr="00202A13">
              <w:rPr>
                <w:szCs w:val="24"/>
              </w:rPr>
              <w:t>6</w:t>
            </w:r>
            <w:r w:rsidR="009C3B9C">
              <w:rPr>
                <w:szCs w:val="24"/>
              </w:rPr>
              <w:t>D6H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0CDC81E0" w14:textId="2C6753A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D6C8D">
              <w:rPr>
                <w:szCs w:val="24"/>
              </w:rPr>
              <w:t>-</w:t>
            </w:r>
            <w:r>
              <w:rPr>
                <w:szCs w:val="24"/>
              </w:rPr>
              <w:t xml:space="preserve">6 </w:t>
            </w:r>
            <w:r w:rsidR="0094284E">
              <w:rPr>
                <w:szCs w:val="24"/>
              </w:rPr>
              <w:t>Days</w:t>
            </w:r>
            <w:r>
              <w:rPr>
                <w:szCs w:val="24"/>
              </w:rPr>
              <w:t xml:space="preserve"> and </w:t>
            </w:r>
            <w:r w:rsidR="0094284E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94284E">
              <w:rPr>
                <w:szCs w:val="24"/>
              </w:rPr>
              <w:t>Hours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026F3809" w14:textId="4B73FA5A" w:rsidR="00FD6E57" w:rsidRDefault="00E8275F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Hours”</w:t>
            </w:r>
          </w:p>
        </w:tc>
        <w:tc>
          <w:tcPr>
            <w:tcW w:w="1186" w:type="dxa"/>
          </w:tcPr>
          <w:p w14:paraId="7FC55395" w14:textId="2E9E4FE7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02482AD" w14:textId="3FC9915D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97D88">
              <w:rPr>
                <w:szCs w:val="24"/>
              </w:rPr>
              <w:t>C</w:t>
            </w:r>
            <w:r>
              <w:rPr>
                <w:szCs w:val="24"/>
              </w:rPr>
              <w:t xml:space="preserve">393T, </w:t>
            </w:r>
            <w:r w:rsidR="004B00D7">
              <w:rPr>
                <w:szCs w:val="24"/>
              </w:rPr>
              <w:t>C</w:t>
            </w:r>
            <w:r>
              <w:rPr>
                <w:szCs w:val="24"/>
              </w:rPr>
              <w:t>395T</w:t>
            </w:r>
            <w:r w:rsidR="003D6C8D">
              <w:rPr>
                <w:szCs w:val="24"/>
              </w:rPr>
              <w:t>, C404</w:t>
            </w:r>
            <w:r w:rsidR="00196E50">
              <w:rPr>
                <w:szCs w:val="24"/>
              </w:rPr>
              <w:t>-1F, C404-2T</w:t>
            </w:r>
          </w:p>
        </w:tc>
      </w:tr>
      <w:tr w:rsidR="009C3B9C" w:rsidRPr="00BA5495" w14:paraId="0DA90A7E" w14:textId="77777777" w:rsidTr="00FD6E57">
        <w:trPr>
          <w:trHeight w:val="759"/>
        </w:trPr>
        <w:tc>
          <w:tcPr>
            <w:tcW w:w="845" w:type="dxa"/>
          </w:tcPr>
          <w:p w14:paraId="76D0EFC9" w14:textId="2651B209" w:rsidR="009C3B9C" w:rsidRDefault="009C3B9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488BE5EF" w14:textId="330A4B0F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6F0981">
              <w:rPr>
                <w:szCs w:val="24"/>
              </w:rPr>
              <w:t>-6D</w:t>
            </w:r>
            <w:r w:rsidR="00F55422">
              <w:rPr>
                <w:szCs w:val="24"/>
              </w:rPr>
              <w:t>-</w:t>
            </w:r>
            <w:r w:rsidRPr="00202A13">
              <w:rPr>
                <w:szCs w:val="24"/>
              </w:rPr>
              <w:t>6H</w:t>
            </w:r>
            <w:r w:rsidR="00264201">
              <w:rPr>
                <w:szCs w:val="24"/>
              </w:rPr>
              <w:t>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A00DBAA" w14:textId="45C4A8A9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4C0B3D">
              <w:rPr>
                <w:szCs w:val="24"/>
              </w:rPr>
              <w:t>-6 Days and</w:t>
            </w:r>
            <w:r w:rsidR="004C0B3D">
              <w:rPr>
                <w:szCs w:val="24"/>
              </w:rPr>
              <w:t xml:space="preserve"> </w:t>
            </w:r>
            <w:r w:rsidR="00206EEA">
              <w:rPr>
                <w:szCs w:val="24"/>
              </w:rPr>
              <w:t>-</w:t>
            </w:r>
            <w:r>
              <w:rPr>
                <w:szCs w:val="24"/>
              </w:rPr>
              <w:t xml:space="preserve">6 Hours and </w:t>
            </w:r>
            <w:r w:rsidR="006F0981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4DF7DA6E" w14:textId="3C4BA321" w:rsidR="009C3B9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883875A" w14:textId="1EF1D4FB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8EC55EC" w14:textId="4D48F59B" w:rsidR="009C3B9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C404-3T</w:t>
            </w:r>
          </w:p>
        </w:tc>
      </w:tr>
      <w:tr w:rsidR="001409CC" w:rsidRPr="00BA5495" w14:paraId="04D416C7" w14:textId="77777777" w:rsidTr="00FD6E57">
        <w:trPr>
          <w:trHeight w:val="759"/>
        </w:trPr>
        <w:tc>
          <w:tcPr>
            <w:tcW w:w="845" w:type="dxa"/>
          </w:tcPr>
          <w:p w14:paraId="531AB381" w14:textId="58FB8252" w:rsidR="001409CC" w:rsidRDefault="001409C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54" w:type="dxa"/>
          </w:tcPr>
          <w:p w14:paraId="42653733" w14:textId="3EBC5DBB" w:rsidR="001409CC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4003897A" w14:textId="6B9009E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-6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 xml:space="preserve"> and 6 seconds”</w:t>
            </w:r>
          </w:p>
        </w:tc>
        <w:tc>
          <w:tcPr>
            <w:tcW w:w="1760" w:type="dxa"/>
          </w:tcPr>
          <w:p w14:paraId="62BDE103" w14:textId="74FDDEDE" w:rsidR="001409C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Days and -6 Hours and </w:t>
            </w:r>
            <w:r w:rsidR="005B23A4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 w:rsidR="005B23A4">
              <w:rPr>
                <w:szCs w:val="24"/>
              </w:rPr>
              <w:t xml:space="preserve"> and</w:t>
            </w:r>
            <w:r w:rsidR="00283E9B">
              <w:rPr>
                <w:szCs w:val="24"/>
              </w:rPr>
              <w:t xml:space="preserve"> 6 seconds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296E2C2C" w14:textId="5100537B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2A16609" w14:textId="5D16F51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</w:t>
            </w:r>
            <w:r>
              <w:rPr>
                <w:szCs w:val="24"/>
              </w:rPr>
              <w:t>F, C404-4T</w:t>
            </w:r>
          </w:p>
        </w:tc>
      </w:tr>
      <w:tr w:rsidR="00E56987" w:rsidRPr="00BA5495" w14:paraId="5E7382C7" w14:textId="77777777" w:rsidTr="00FD6E57">
        <w:trPr>
          <w:trHeight w:val="759"/>
        </w:trPr>
        <w:tc>
          <w:tcPr>
            <w:tcW w:w="845" w:type="dxa"/>
          </w:tcPr>
          <w:p w14:paraId="55198E63" w14:textId="26A4E935" w:rsidR="00E56987" w:rsidRDefault="00E56987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4" w:type="dxa"/>
          </w:tcPr>
          <w:p w14:paraId="50783C83" w14:textId="3EA31180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-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2FB6518C" w14:textId="56A2BC6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0063272E" w14:textId="48ACFDD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6E2AF7A" w14:textId="25A40F07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7172DC1F" w14:textId="730CDF3F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</w:t>
            </w:r>
            <w:r>
              <w:rPr>
                <w:szCs w:val="24"/>
              </w:rPr>
              <w:t>F</w:t>
            </w:r>
          </w:p>
        </w:tc>
      </w:tr>
    </w:tbl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2ED30BAB" w14:textId="7FAC47B4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53643B6" w14:textId="7EE21EF9" w:rsidR="00F6785B" w:rsidRDefault="00F6785B" w:rsidP="00D630F1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</w:t>
      </w:r>
      <w:r>
        <w:rPr>
          <w:szCs w:val="24"/>
        </w:rPr>
        <w:t>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F2E8EBF" w14:textId="2E5E57C9" w:rsidR="000E4E5D" w:rsidRPr="00BA5495" w:rsidRDefault="001E537B" w:rsidP="00F61EED">
      <w:pPr>
        <w:pStyle w:val="BodyText"/>
        <w:jc w:val="center"/>
        <w:rPr>
          <w:b/>
          <w:bCs/>
          <w:sz w:val="32"/>
          <w:szCs w:val="32"/>
        </w:rPr>
      </w:pPr>
      <w:r w:rsidRPr="001E537B">
        <w:rPr>
          <w:b/>
          <w:bCs/>
          <w:noProof/>
          <w:sz w:val="32"/>
          <w:szCs w:val="32"/>
        </w:rPr>
        <w:drawing>
          <wp:inline distT="0" distB="0" distL="0" distR="0" wp14:anchorId="745A8578" wp14:editId="5C57AE33">
            <wp:extent cx="2989768" cy="256032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6408" cy="256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 xml:space="preserve">CFG: </w:t>
      </w:r>
    </w:p>
    <w:p w14:paraId="4CDD8255" w14:textId="77777777" w:rsidR="00D630F1" w:rsidRPr="00BA5495" w:rsidRDefault="00D630F1" w:rsidP="00D630F1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5C4E30B4" w14:textId="77777777" w:rsidTr="00616C3B">
        <w:trPr>
          <w:trHeight w:val="759"/>
        </w:trPr>
        <w:tc>
          <w:tcPr>
            <w:tcW w:w="846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41972835" w14:textId="77777777" w:rsidTr="00616C3B">
        <w:trPr>
          <w:trHeight w:val="759"/>
        </w:trPr>
        <w:tc>
          <w:tcPr>
            <w:tcW w:w="846" w:type="dxa"/>
          </w:tcPr>
          <w:p w14:paraId="3EAF525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6F7A5FB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45A7731D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F7ECB6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0DF6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C751B9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F2EB0EA" w14:textId="77777777" w:rsidTr="00616C3B">
        <w:trPr>
          <w:trHeight w:val="759"/>
        </w:trPr>
        <w:tc>
          <w:tcPr>
            <w:tcW w:w="846" w:type="dxa"/>
          </w:tcPr>
          <w:p w14:paraId="5EEE58B6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8CE27B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7D58885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E31A46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473E5F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4A1C5C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31BF3B04" w14:textId="77777777" w:rsidTr="00616C3B">
        <w:trPr>
          <w:trHeight w:val="759"/>
        </w:trPr>
        <w:tc>
          <w:tcPr>
            <w:tcW w:w="846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2A8B9BFA" w14:textId="77777777" w:rsidTr="00616C3B">
        <w:trPr>
          <w:trHeight w:val="759"/>
        </w:trPr>
        <w:tc>
          <w:tcPr>
            <w:tcW w:w="846" w:type="dxa"/>
          </w:tcPr>
          <w:p w14:paraId="1047C84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CDBB5CC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DA10B4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FBF88B4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EC4DE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174D7E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35EAB2B" w14:textId="77777777" w:rsidTr="00616C3B">
        <w:trPr>
          <w:trHeight w:val="759"/>
        </w:trPr>
        <w:tc>
          <w:tcPr>
            <w:tcW w:w="846" w:type="dxa"/>
          </w:tcPr>
          <w:p w14:paraId="48EB7E64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CA17E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5AC061D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37347E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8991ED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40D601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1F852E63" w14:textId="77777777" w:rsidTr="00616C3B">
        <w:trPr>
          <w:trHeight w:val="759"/>
        </w:trPr>
        <w:tc>
          <w:tcPr>
            <w:tcW w:w="846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5768AB18" w14:textId="77777777" w:rsidTr="00616C3B">
        <w:trPr>
          <w:trHeight w:val="759"/>
        </w:trPr>
        <w:tc>
          <w:tcPr>
            <w:tcW w:w="846" w:type="dxa"/>
          </w:tcPr>
          <w:p w14:paraId="53515EA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3AA4DCA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7460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5C56582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0D4219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187C6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59D48573" w14:textId="77777777" w:rsidTr="00616C3B">
        <w:trPr>
          <w:trHeight w:val="759"/>
        </w:trPr>
        <w:tc>
          <w:tcPr>
            <w:tcW w:w="846" w:type="dxa"/>
          </w:tcPr>
          <w:p w14:paraId="65789C58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F12D9FF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41F96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B09E89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62CD295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0975CEB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0A0FBC9B" w14:textId="0E94ECA8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>Note: map2[]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6EA2A7" wp14:editId="6637750A">
            <wp:extent cx="5732145" cy="374967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7CBC8812" w:rsidR="008E011A" w:rsidRPr="00BA5495" w:rsidRDefault="001F3460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BD1F63" wp14:editId="471F07C6">
            <wp:extent cx="4672330" cy="8863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2_decod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119F, 132F, 133F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119F, 132F, 133F</w:t>
            </w:r>
          </w:p>
        </w:tc>
      </w:tr>
    </w:tbl>
    <w:p w14:paraId="77022EA3" w14:textId="5BA9C1E3" w:rsidR="008E011A" w:rsidRDefault="008E011A" w:rsidP="00D630F1">
      <w:pPr>
        <w:pStyle w:val="BodyText"/>
        <w:rPr>
          <w:rFonts w:cstheme="majorBidi"/>
        </w:rPr>
      </w:pPr>
    </w:p>
    <w:p w14:paraId="3BD88580" w14:textId="6CFF005E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0A85DE4" w14:textId="67C076CF" w:rsidR="001F3460" w:rsidRPr="001F3460" w:rsidRDefault="001F3460" w:rsidP="001F3460">
      <w:r w:rsidRPr="001F3460">
        <w:t>https://github.com/openjdk/jdk/blob/master/src/java.base/share/classes/java/io/InputStream.java</w:t>
      </w:r>
    </w:p>
    <w:p w14:paraId="45D3F62B" w14:textId="2618757E" w:rsidR="008E011A" w:rsidRDefault="001F3460" w:rsidP="001F3460">
      <w:r>
        <w:rPr>
          <w:noProof/>
        </w:rPr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2E852A80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994D70A" w14:textId="77777777" w:rsidTr="00616C3B">
        <w:trPr>
          <w:trHeight w:val="759"/>
        </w:trPr>
        <w:tc>
          <w:tcPr>
            <w:tcW w:w="846" w:type="dxa"/>
          </w:tcPr>
          <w:p w14:paraId="45BC4B2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39C5B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07CB2F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AEB198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83F41C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CB96F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66C08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502C330B" w14:textId="77777777" w:rsidTr="00616C3B">
        <w:trPr>
          <w:trHeight w:val="759"/>
        </w:trPr>
        <w:tc>
          <w:tcPr>
            <w:tcW w:w="846" w:type="dxa"/>
          </w:tcPr>
          <w:p w14:paraId="0E0A9BD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80833B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DB57D7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69B846B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733C14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78ABAC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32ADCB94" w14:textId="77777777" w:rsidTr="00616C3B">
        <w:trPr>
          <w:trHeight w:val="759"/>
        </w:trPr>
        <w:tc>
          <w:tcPr>
            <w:tcW w:w="846" w:type="dxa"/>
          </w:tcPr>
          <w:p w14:paraId="4AAF032A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71937C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D7CA44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B633D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EFC45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4BA2B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067ADBA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480A4E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7BDB7248" w14:textId="77777777" w:rsidTr="00616C3B">
        <w:trPr>
          <w:trHeight w:val="759"/>
        </w:trPr>
        <w:tc>
          <w:tcPr>
            <w:tcW w:w="846" w:type="dxa"/>
          </w:tcPr>
          <w:p w14:paraId="464397D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A263150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63E81B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703E18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AF12A1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0E90AB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4D4EF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057C19EE" w14:textId="77777777" w:rsidTr="00616C3B">
        <w:trPr>
          <w:trHeight w:val="759"/>
        </w:trPr>
        <w:tc>
          <w:tcPr>
            <w:tcW w:w="846" w:type="dxa"/>
          </w:tcPr>
          <w:p w14:paraId="2CBC2D7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A290B1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39A670A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56FB8A1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A0AFC1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74CA2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A4A4CCF" w14:textId="77777777" w:rsidTr="00616C3B">
        <w:trPr>
          <w:trHeight w:val="759"/>
        </w:trPr>
        <w:tc>
          <w:tcPr>
            <w:tcW w:w="846" w:type="dxa"/>
          </w:tcPr>
          <w:p w14:paraId="04FB7856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E44298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7FAC37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A2888E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018473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E706E7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F714D8E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18B92ECF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E5983FB" w14:textId="77777777" w:rsidTr="00616C3B">
        <w:trPr>
          <w:trHeight w:val="759"/>
        </w:trPr>
        <w:tc>
          <w:tcPr>
            <w:tcW w:w="846" w:type="dxa"/>
          </w:tcPr>
          <w:p w14:paraId="1345761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AD047B7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35C1EE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019910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FDE8E7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80C56E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C6EB66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6025023E" w14:textId="77777777" w:rsidTr="00616C3B">
        <w:trPr>
          <w:trHeight w:val="759"/>
        </w:trPr>
        <w:tc>
          <w:tcPr>
            <w:tcW w:w="846" w:type="dxa"/>
          </w:tcPr>
          <w:p w14:paraId="7B29354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6EE0A2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5089C3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65EA5CD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80B9AE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042DCF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1998C7F" w14:textId="77777777" w:rsidTr="00616C3B">
        <w:trPr>
          <w:trHeight w:val="759"/>
        </w:trPr>
        <w:tc>
          <w:tcPr>
            <w:tcW w:w="846" w:type="dxa"/>
          </w:tcPr>
          <w:p w14:paraId="06D3FC0A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78B43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6AA7999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ABC4BB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B169BE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329C0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A8001FA" w14:textId="77777777" w:rsidR="008E011A" w:rsidRPr="00BA5495" w:rsidRDefault="008E011A" w:rsidP="00D630F1">
      <w:pPr>
        <w:pStyle w:val="BodyText"/>
        <w:rPr>
          <w:rFonts w:cstheme="majorBidi"/>
        </w:rPr>
      </w:pPr>
    </w:p>
    <w:p w14:paraId="612BE711" w14:textId="6C4C5B21" w:rsidR="00D630F1" w:rsidRDefault="00D630F1" w:rsidP="004B17F0">
      <w:pPr>
        <w:pStyle w:val="BodyText"/>
        <w:rPr>
          <w:rFonts w:cstheme="majorBidi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16A74D4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86DE9A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BA96E6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DFE45BB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EC5F3C4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25A86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53C04E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A9458F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826208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9B9926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F31A92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616C3B">
        <w:trPr>
          <w:trHeight w:val="759"/>
        </w:trPr>
        <w:tc>
          <w:tcPr>
            <w:tcW w:w="846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616C3B">
        <w:trPr>
          <w:trHeight w:val="759"/>
        </w:trPr>
        <w:tc>
          <w:tcPr>
            <w:tcW w:w="846" w:type="dxa"/>
          </w:tcPr>
          <w:p w14:paraId="3C303EC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1E4103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454FA86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BFBA899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07FA5C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C06FBC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9D1AE88" w14:textId="77777777" w:rsidTr="00616C3B">
        <w:trPr>
          <w:trHeight w:val="759"/>
        </w:trPr>
        <w:tc>
          <w:tcPr>
            <w:tcW w:w="846" w:type="dxa"/>
          </w:tcPr>
          <w:p w14:paraId="2EFE77F9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34D58B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950FC0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2E0B41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68B3D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C7F36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616C3B">
        <w:trPr>
          <w:trHeight w:val="759"/>
        </w:trPr>
        <w:tc>
          <w:tcPr>
            <w:tcW w:w="846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70016FD7" w14:textId="77777777" w:rsidTr="00616C3B">
        <w:trPr>
          <w:trHeight w:val="759"/>
        </w:trPr>
        <w:tc>
          <w:tcPr>
            <w:tcW w:w="846" w:type="dxa"/>
          </w:tcPr>
          <w:p w14:paraId="0217873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BAB5B8A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57E3A21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2CD23FE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2EA9B7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D5C10E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7FFAC877" w14:textId="77777777" w:rsidTr="00616C3B">
        <w:trPr>
          <w:trHeight w:val="759"/>
        </w:trPr>
        <w:tc>
          <w:tcPr>
            <w:tcW w:w="846" w:type="dxa"/>
          </w:tcPr>
          <w:p w14:paraId="022C89F7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1B569C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7A7AEBE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6E7896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B8E490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C95200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46831BEC" w14:textId="15D62BA3" w:rsidR="00D630F1" w:rsidRDefault="00D630F1" w:rsidP="004B17F0">
      <w:pPr>
        <w:pStyle w:val="BodyText"/>
        <w:rPr>
          <w:rFonts w:cstheme="majorBidi"/>
        </w:rPr>
      </w:pPr>
    </w:p>
    <w:p w14:paraId="548C80FA" w14:textId="047034F4" w:rsidR="007D406C" w:rsidRPr="00BA5495" w:rsidRDefault="007D406C" w:rsidP="007D406C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3CDFDF" w14:textId="77777777" w:rsidR="007D406C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653AD1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</w:p>
    <w:p w14:paraId="2D8E1E5F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02FF010" w14:textId="77777777" w:rsidR="007D406C" w:rsidRPr="00BA5495" w:rsidRDefault="007D406C" w:rsidP="007D406C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A196F95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2FF0FEBB" w14:textId="77777777" w:rsidTr="00616C3B">
        <w:trPr>
          <w:trHeight w:val="759"/>
        </w:trPr>
        <w:tc>
          <w:tcPr>
            <w:tcW w:w="846" w:type="dxa"/>
          </w:tcPr>
          <w:p w14:paraId="0CDA4B7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2D8E181B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3F91A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4C3CFA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702B3B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B4DF6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EB322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461C74F4" w14:textId="77777777" w:rsidTr="00616C3B">
        <w:trPr>
          <w:trHeight w:val="759"/>
        </w:trPr>
        <w:tc>
          <w:tcPr>
            <w:tcW w:w="846" w:type="dxa"/>
          </w:tcPr>
          <w:p w14:paraId="4B69149D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948AC3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403AA6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BABEA08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D3E27D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48B7BE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20892294" w14:textId="77777777" w:rsidTr="00616C3B">
        <w:trPr>
          <w:trHeight w:val="759"/>
        </w:trPr>
        <w:tc>
          <w:tcPr>
            <w:tcW w:w="846" w:type="dxa"/>
          </w:tcPr>
          <w:p w14:paraId="4CBF850A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6A5FA6A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2891C3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0CA27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CC11DC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A0026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005697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5006BBFE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3E816F41" w14:textId="77777777" w:rsidTr="00616C3B">
        <w:trPr>
          <w:trHeight w:val="759"/>
        </w:trPr>
        <w:tc>
          <w:tcPr>
            <w:tcW w:w="846" w:type="dxa"/>
          </w:tcPr>
          <w:p w14:paraId="2D66D0A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5C5F2DD2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A6DB00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D05BA4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FC729A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696B893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33BA5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2B5083AF" w14:textId="77777777" w:rsidTr="00616C3B">
        <w:trPr>
          <w:trHeight w:val="759"/>
        </w:trPr>
        <w:tc>
          <w:tcPr>
            <w:tcW w:w="846" w:type="dxa"/>
          </w:tcPr>
          <w:p w14:paraId="0695F8EB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7AFCD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431AD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069E700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9CFC19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43BA5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ACB6581" w14:textId="77777777" w:rsidTr="00616C3B">
        <w:trPr>
          <w:trHeight w:val="759"/>
        </w:trPr>
        <w:tc>
          <w:tcPr>
            <w:tcW w:w="846" w:type="dxa"/>
          </w:tcPr>
          <w:p w14:paraId="4AD88F97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109647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060873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31372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1DC70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2686A8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801E300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1B6E4873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0621BD44" w14:textId="77777777" w:rsidTr="00616C3B">
        <w:trPr>
          <w:trHeight w:val="759"/>
        </w:trPr>
        <w:tc>
          <w:tcPr>
            <w:tcW w:w="846" w:type="dxa"/>
          </w:tcPr>
          <w:p w14:paraId="70DE2842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5BB6CEE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24EB12A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FEF75C5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085D46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932DC2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F34580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18471983" w14:textId="77777777" w:rsidTr="00616C3B">
        <w:trPr>
          <w:trHeight w:val="759"/>
        </w:trPr>
        <w:tc>
          <w:tcPr>
            <w:tcW w:w="846" w:type="dxa"/>
          </w:tcPr>
          <w:p w14:paraId="5766A06F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725AE2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B96A9E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E00719B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213491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E79B8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82A0C02" w14:textId="77777777" w:rsidTr="00616C3B">
        <w:trPr>
          <w:trHeight w:val="759"/>
        </w:trPr>
        <w:tc>
          <w:tcPr>
            <w:tcW w:w="846" w:type="dxa"/>
          </w:tcPr>
          <w:p w14:paraId="7AAA6D49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72F7A4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3732A9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435EE9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0F344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65579B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7D69BCE2" w14:textId="27691EBF" w:rsidR="00774176" w:rsidRPr="00BA5495" w:rsidRDefault="00774176" w:rsidP="00774176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8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5C802EF3" w14:textId="77777777" w:rsidR="00774176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95FC11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</w:p>
    <w:p w14:paraId="60F3DF35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6C6D597" w14:textId="77777777" w:rsidR="00774176" w:rsidRPr="00BA5495" w:rsidRDefault="00774176" w:rsidP="00774176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4FCB376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4E731603" w14:textId="77777777" w:rsidTr="00616C3B">
        <w:trPr>
          <w:trHeight w:val="759"/>
        </w:trPr>
        <w:tc>
          <w:tcPr>
            <w:tcW w:w="846" w:type="dxa"/>
          </w:tcPr>
          <w:p w14:paraId="3D7D72C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10A9565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B625931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0483D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343B80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7F809A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198654E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7AE5DE12" w14:textId="77777777" w:rsidTr="00616C3B">
        <w:trPr>
          <w:trHeight w:val="759"/>
        </w:trPr>
        <w:tc>
          <w:tcPr>
            <w:tcW w:w="846" w:type="dxa"/>
          </w:tcPr>
          <w:p w14:paraId="30203F2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0241DE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49BF31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DCABBAF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58F171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75CA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5253C54E" w14:textId="77777777" w:rsidTr="00616C3B">
        <w:trPr>
          <w:trHeight w:val="759"/>
        </w:trPr>
        <w:tc>
          <w:tcPr>
            <w:tcW w:w="846" w:type="dxa"/>
          </w:tcPr>
          <w:p w14:paraId="5F854F60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842F30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B718B7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0011BF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3B5AB1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B71A855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C5280F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109EC8C7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6E417727" w14:textId="77777777" w:rsidTr="00616C3B">
        <w:trPr>
          <w:trHeight w:val="759"/>
        </w:trPr>
        <w:tc>
          <w:tcPr>
            <w:tcW w:w="846" w:type="dxa"/>
          </w:tcPr>
          <w:p w14:paraId="368941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AA48E1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5EC20B0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EAEBDFA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0BB08F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252FFC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2A992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57067649" w14:textId="77777777" w:rsidTr="00616C3B">
        <w:trPr>
          <w:trHeight w:val="759"/>
        </w:trPr>
        <w:tc>
          <w:tcPr>
            <w:tcW w:w="846" w:type="dxa"/>
          </w:tcPr>
          <w:p w14:paraId="60851026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BC95AB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6AB1C2B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0D645BE4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E25EB2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FBA3EC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267D5A20" w14:textId="77777777" w:rsidTr="00616C3B">
        <w:trPr>
          <w:trHeight w:val="759"/>
        </w:trPr>
        <w:tc>
          <w:tcPr>
            <w:tcW w:w="846" w:type="dxa"/>
          </w:tcPr>
          <w:p w14:paraId="2DF4B83F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4D07A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462C59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82D06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B81200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3B6CA5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1F75465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786D6734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0BFBF24B" w14:textId="77777777" w:rsidTr="00616C3B">
        <w:trPr>
          <w:trHeight w:val="759"/>
        </w:trPr>
        <w:tc>
          <w:tcPr>
            <w:tcW w:w="846" w:type="dxa"/>
          </w:tcPr>
          <w:p w14:paraId="181D1EC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033109D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21119B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5149B0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8B7C8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356153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E360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098F8C3E" w14:textId="77777777" w:rsidTr="00616C3B">
        <w:trPr>
          <w:trHeight w:val="759"/>
        </w:trPr>
        <w:tc>
          <w:tcPr>
            <w:tcW w:w="846" w:type="dxa"/>
          </w:tcPr>
          <w:p w14:paraId="5B8ADE78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9857669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01C8BAA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226B36E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1BE3F0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A85C9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7EDE4408" w14:textId="77777777" w:rsidTr="00616C3B">
        <w:trPr>
          <w:trHeight w:val="759"/>
        </w:trPr>
        <w:tc>
          <w:tcPr>
            <w:tcW w:w="846" w:type="dxa"/>
          </w:tcPr>
          <w:p w14:paraId="6303D31B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4C68F9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07EA8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623AAF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161E2C0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44BB9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FE4EA7C" w14:textId="77777777" w:rsidR="00774176" w:rsidRDefault="00774176" w:rsidP="00774176">
      <w:pPr>
        <w:pStyle w:val="BodyText"/>
        <w:rPr>
          <w:rFonts w:cstheme="majorBidi"/>
        </w:rPr>
      </w:pPr>
    </w:p>
    <w:p w14:paraId="7C046019" w14:textId="77777777" w:rsidR="00774176" w:rsidRPr="00BA5495" w:rsidRDefault="00774176" w:rsidP="00774176">
      <w:pPr>
        <w:pStyle w:val="BodyText"/>
        <w:rPr>
          <w:rFonts w:cstheme="majorBidi"/>
        </w:rPr>
      </w:pPr>
    </w:p>
    <w:p w14:paraId="25D99642" w14:textId="671D5B05" w:rsidR="00FD76C8" w:rsidRPr="00BA5495" w:rsidRDefault="00FD76C8" w:rsidP="00FD76C8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9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7661AB3" w14:textId="77777777" w:rsidR="00FD76C8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1B0BC3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</w:p>
    <w:p w14:paraId="0F9EFD4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168350F" w14:textId="77777777" w:rsidR="00FD76C8" w:rsidRPr="00BA5495" w:rsidRDefault="00FD76C8" w:rsidP="00FD76C8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75C8623A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00DD9BD6" w14:textId="77777777" w:rsidTr="00616C3B">
        <w:trPr>
          <w:trHeight w:val="759"/>
        </w:trPr>
        <w:tc>
          <w:tcPr>
            <w:tcW w:w="846" w:type="dxa"/>
          </w:tcPr>
          <w:p w14:paraId="236D4C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3329EB63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38048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212F83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CC9979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CC989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ABA1C5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789112DD" w14:textId="77777777" w:rsidTr="00616C3B">
        <w:trPr>
          <w:trHeight w:val="759"/>
        </w:trPr>
        <w:tc>
          <w:tcPr>
            <w:tcW w:w="846" w:type="dxa"/>
          </w:tcPr>
          <w:p w14:paraId="50B001A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B3B9A18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8933B6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35B7AA0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77BFE2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D2EB1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42B37C8C" w14:textId="77777777" w:rsidTr="00616C3B">
        <w:trPr>
          <w:trHeight w:val="759"/>
        </w:trPr>
        <w:tc>
          <w:tcPr>
            <w:tcW w:w="846" w:type="dxa"/>
          </w:tcPr>
          <w:p w14:paraId="708D95C1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2B6F5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FF4974C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55D251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165A69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B505F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BDF0B1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63C7B920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63A6457B" w14:textId="77777777" w:rsidTr="00616C3B">
        <w:trPr>
          <w:trHeight w:val="759"/>
        </w:trPr>
        <w:tc>
          <w:tcPr>
            <w:tcW w:w="846" w:type="dxa"/>
          </w:tcPr>
          <w:p w14:paraId="0015E0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2454F12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7F75F01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80454F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93CA35C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653BE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B31E8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25FDCD7" w14:textId="77777777" w:rsidTr="00616C3B">
        <w:trPr>
          <w:trHeight w:val="759"/>
        </w:trPr>
        <w:tc>
          <w:tcPr>
            <w:tcW w:w="846" w:type="dxa"/>
          </w:tcPr>
          <w:p w14:paraId="7CC45ADE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3DEF90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C04371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8C34EDD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7B573E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2BB232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578F9CA1" w14:textId="77777777" w:rsidTr="00616C3B">
        <w:trPr>
          <w:trHeight w:val="759"/>
        </w:trPr>
        <w:tc>
          <w:tcPr>
            <w:tcW w:w="846" w:type="dxa"/>
          </w:tcPr>
          <w:p w14:paraId="22A7F22F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02B2E4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295A90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8311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942EA56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724BDBB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B78A355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1E1EBB5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590D78AC" w14:textId="77777777" w:rsidTr="00616C3B">
        <w:trPr>
          <w:trHeight w:val="759"/>
        </w:trPr>
        <w:tc>
          <w:tcPr>
            <w:tcW w:w="846" w:type="dxa"/>
          </w:tcPr>
          <w:p w14:paraId="1C069D3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4C99321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41E3E85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512C8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0258046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9B6B95F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1F25757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95C978D" w14:textId="77777777" w:rsidTr="00616C3B">
        <w:trPr>
          <w:trHeight w:val="759"/>
        </w:trPr>
        <w:tc>
          <w:tcPr>
            <w:tcW w:w="846" w:type="dxa"/>
          </w:tcPr>
          <w:p w14:paraId="74DB570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DA724C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303BA43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B17A05A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46F9CB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DD358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20D8F64B" w14:textId="77777777" w:rsidTr="00616C3B">
        <w:trPr>
          <w:trHeight w:val="759"/>
        </w:trPr>
        <w:tc>
          <w:tcPr>
            <w:tcW w:w="846" w:type="dxa"/>
          </w:tcPr>
          <w:p w14:paraId="302EC594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E91F0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0116F7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7EEFD4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6786C95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4EA700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E6D59BD" w14:textId="77777777" w:rsidR="00FD76C8" w:rsidRDefault="00FD76C8" w:rsidP="00FD76C8">
      <w:pPr>
        <w:pStyle w:val="BodyText"/>
        <w:rPr>
          <w:rFonts w:cstheme="majorBidi"/>
        </w:rPr>
      </w:pPr>
    </w:p>
    <w:p w14:paraId="04186DDF" w14:textId="77777777" w:rsidR="00FD76C8" w:rsidRPr="00BA5495" w:rsidRDefault="00FD76C8" w:rsidP="00FD76C8">
      <w:pPr>
        <w:pStyle w:val="BodyText"/>
        <w:rPr>
          <w:rFonts w:cstheme="majorBidi"/>
        </w:rPr>
      </w:pPr>
    </w:p>
    <w:p w14:paraId="2BD19209" w14:textId="222910E6" w:rsidR="00AE01FE" w:rsidRPr="00BA5495" w:rsidRDefault="00AE01FE" w:rsidP="00AE01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10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1DC1C25" w14:textId="77777777" w:rsidR="00AE01FE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4307CC1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</w:p>
    <w:p w14:paraId="232EAC44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5093705D" w14:textId="77777777" w:rsidR="00AE01FE" w:rsidRPr="00BA5495" w:rsidRDefault="00AE01FE" w:rsidP="00AE01FE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434A7A73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B1E21D3" w14:textId="77777777" w:rsidTr="00616C3B">
        <w:trPr>
          <w:trHeight w:val="759"/>
        </w:trPr>
        <w:tc>
          <w:tcPr>
            <w:tcW w:w="846" w:type="dxa"/>
          </w:tcPr>
          <w:p w14:paraId="1B485F6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427FB84C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8CE0DF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3FA3B6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1C4EE1A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3AEF2A9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440F5B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9F6C989" w14:textId="77777777" w:rsidTr="00616C3B">
        <w:trPr>
          <w:trHeight w:val="759"/>
        </w:trPr>
        <w:tc>
          <w:tcPr>
            <w:tcW w:w="846" w:type="dxa"/>
          </w:tcPr>
          <w:p w14:paraId="5E04810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DD6E08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085F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2D0365C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8C25B4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33EC24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44695FB6" w14:textId="77777777" w:rsidTr="00616C3B">
        <w:trPr>
          <w:trHeight w:val="759"/>
        </w:trPr>
        <w:tc>
          <w:tcPr>
            <w:tcW w:w="846" w:type="dxa"/>
          </w:tcPr>
          <w:p w14:paraId="0B9E9046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D118F7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5B8BCD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B3249D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346C77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D5F19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899CD1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4F51AD48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27F99F10" w14:textId="77777777" w:rsidTr="00616C3B">
        <w:trPr>
          <w:trHeight w:val="759"/>
        </w:trPr>
        <w:tc>
          <w:tcPr>
            <w:tcW w:w="846" w:type="dxa"/>
          </w:tcPr>
          <w:p w14:paraId="0B71753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AAA21C3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BDDEF7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C384F7E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74E75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7FEC2D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3845D3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5648C1AA" w14:textId="77777777" w:rsidTr="00616C3B">
        <w:trPr>
          <w:trHeight w:val="759"/>
        </w:trPr>
        <w:tc>
          <w:tcPr>
            <w:tcW w:w="846" w:type="dxa"/>
          </w:tcPr>
          <w:p w14:paraId="2E58019B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142542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8A3228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5705E06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2D3EE5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6B3123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7F6D45E2" w14:textId="77777777" w:rsidTr="00616C3B">
        <w:trPr>
          <w:trHeight w:val="759"/>
        </w:trPr>
        <w:tc>
          <w:tcPr>
            <w:tcW w:w="846" w:type="dxa"/>
          </w:tcPr>
          <w:p w14:paraId="403A6835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BBC7DB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930964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800DFE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99914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67492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1EF9A5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255C033D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F029D51" w14:textId="77777777" w:rsidTr="00616C3B">
        <w:trPr>
          <w:trHeight w:val="759"/>
        </w:trPr>
        <w:tc>
          <w:tcPr>
            <w:tcW w:w="846" w:type="dxa"/>
          </w:tcPr>
          <w:p w14:paraId="55F4FBE6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2707DFF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09E78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A81B0A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C639F1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4DAD858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AAAA18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8AC67B2" w14:textId="77777777" w:rsidTr="00616C3B">
        <w:trPr>
          <w:trHeight w:val="759"/>
        </w:trPr>
        <w:tc>
          <w:tcPr>
            <w:tcW w:w="846" w:type="dxa"/>
          </w:tcPr>
          <w:p w14:paraId="325A02E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2DD63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37F0F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C7661CD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492EC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8ECF1D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62A951CD" w14:textId="77777777" w:rsidTr="00616C3B">
        <w:trPr>
          <w:trHeight w:val="759"/>
        </w:trPr>
        <w:tc>
          <w:tcPr>
            <w:tcW w:w="846" w:type="dxa"/>
          </w:tcPr>
          <w:p w14:paraId="0913018B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92ED7E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51ECCA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99D306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E56B9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00B0AC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4B419B0" w14:textId="77777777" w:rsidR="00AE01FE" w:rsidRDefault="00AE01FE" w:rsidP="00AE01FE">
      <w:pPr>
        <w:pStyle w:val="BodyText"/>
        <w:rPr>
          <w:rFonts w:cstheme="majorBidi"/>
        </w:rPr>
      </w:pPr>
    </w:p>
    <w:p w14:paraId="5C4A4436" w14:textId="77777777" w:rsidR="00AE01FE" w:rsidRPr="00BA5495" w:rsidRDefault="00AE01FE" w:rsidP="00AE01FE">
      <w:pPr>
        <w:pStyle w:val="BodyText"/>
        <w:rPr>
          <w:rFonts w:cstheme="majorBidi"/>
        </w:rPr>
      </w:pPr>
    </w:p>
    <w:p w14:paraId="69820EDC" w14:textId="661621C2" w:rsidR="00D0082D" w:rsidRPr="00BA5495" w:rsidRDefault="00D0082D" w:rsidP="00D0082D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11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3D80FE2A" w14:textId="77777777" w:rsidR="00D0082D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8A36ED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</w:p>
    <w:p w14:paraId="50E0294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29CC709" w14:textId="77777777" w:rsidR="00D0082D" w:rsidRPr="00BA5495" w:rsidRDefault="00D0082D" w:rsidP="00D0082D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38C853B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13F02267" w14:textId="77777777" w:rsidTr="00616C3B">
        <w:trPr>
          <w:trHeight w:val="759"/>
        </w:trPr>
        <w:tc>
          <w:tcPr>
            <w:tcW w:w="846" w:type="dxa"/>
          </w:tcPr>
          <w:p w14:paraId="10DFDD9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7743887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4D7556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3F473B1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406F8F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A8AB16B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C50F7E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541957C2" w14:textId="77777777" w:rsidTr="00616C3B">
        <w:trPr>
          <w:trHeight w:val="759"/>
        </w:trPr>
        <w:tc>
          <w:tcPr>
            <w:tcW w:w="846" w:type="dxa"/>
          </w:tcPr>
          <w:p w14:paraId="7E6483C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120A2F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C18BBC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2BE8268C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41B824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E60D6B3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5DA4E2F6" w14:textId="77777777" w:rsidTr="00616C3B">
        <w:trPr>
          <w:trHeight w:val="759"/>
        </w:trPr>
        <w:tc>
          <w:tcPr>
            <w:tcW w:w="846" w:type="dxa"/>
          </w:tcPr>
          <w:p w14:paraId="6B4899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2DE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A1FDE6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3A3189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2F31B2B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6610F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A3E969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03E2627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67AFD0FB" w14:textId="77777777" w:rsidTr="00616C3B">
        <w:trPr>
          <w:trHeight w:val="759"/>
        </w:trPr>
        <w:tc>
          <w:tcPr>
            <w:tcW w:w="846" w:type="dxa"/>
          </w:tcPr>
          <w:p w14:paraId="2B4A8B2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C9EB20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E4E2A2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7B3F9D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84F84F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E36DFEA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A38FF8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719C4A2F" w14:textId="77777777" w:rsidTr="00616C3B">
        <w:trPr>
          <w:trHeight w:val="759"/>
        </w:trPr>
        <w:tc>
          <w:tcPr>
            <w:tcW w:w="846" w:type="dxa"/>
          </w:tcPr>
          <w:p w14:paraId="5EF11F7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35058B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C6756F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7F30D2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180B6E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1F51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B6F0203" w14:textId="77777777" w:rsidTr="00616C3B">
        <w:trPr>
          <w:trHeight w:val="759"/>
        </w:trPr>
        <w:tc>
          <w:tcPr>
            <w:tcW w:w="846" w:type="dxa"/>
          </w:tcPr>
          <w:p w14:paraId="13D6DB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4A7AD9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FBADEBC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EFF8F3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D25FE4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99E190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AD2FD6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B112398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5C4C6C6C" w14:textId="77777777" w:rsidTr="00616C3B">
        <w:trPr>
          <w:trHeight w:val="759"/>
        </w:trPr>
        <w:tc>
          <w:tcPr>
            <w:tcW w:w="846" w:type="dxa"/>
          </w:tcPr>
          <w:p w14:paraId="6B8F6BFD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82EA6B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0BECA92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26E01E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14BE3F7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756DE6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05CB1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0C37DD31" w14:textId="77777777" w:rsidTr="00616C3B">
        <w:trPr>
          <w:trHeight w:val="759"/>
        </w:trPr>
        <w:tc>
          <w:tcPr>
            <w:tcW w:w="846" w:type="dxa"/>
          </w:tcPr>
          <w:p w14:paraId="7AE840E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B0DC2D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9F7A61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CAAA15B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8FD0F5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F41D93E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4FB19B0" w14:textId="77777777" w:rsidTr="00616C3B">
        <w:trPr>
          <w:trHeight w:val="759"/>
        </w:trPr>
        <w:tc>
          <w:tcPr>
            <w:tcW w:w="846" w:type="dxa"/>
          </w:tcPr>
          <w:p w14:paraId="562D6715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6D8790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9A6F62D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3EFBE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C51D749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ABCB86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155FB5" w14:textId="77777777" w:rsidR="00D0082D" w:rsidRDefault="00D0082D" w:rsidP="00D0082D">
      <w:pPr>
        <w:pStyle w:val="BodyText"/>
        <w:rPr>
          <w:rFonts w:cstheme="majorBidi"/>
        </w:rPr>
      </w:pPr>
    </w:p>
    <w:p w14:paraId="2F059CD0" w14:textId="77777777" w:rsidR="00D0082D" w:rsidRPr="00BA5495" w:rsidRDefault="00D0082D" w:rsidP="00D0082D">
      <w:pPr>
        <w:pStyle w:val="BodyText"/>
        <w:rPr>
          <w:rFonts w:cstheme="majorBidi"/>
        </w:rPr>
      </w:pPr>
    </w:p>
    <w:p w14:paraId="18E7183C" w14:textId="5A3C340C" w:rsidR="001557FF" w:rsidRPr="00BA5495" w:rsidRDefault="001557FF" w:rsidP="001557FF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4996898" w14:textId="77777777" w:rsidR="001557FF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4E954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</w:p>
    <w:p w14:paraId="2DC129E5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6710803" w14:textId="77777777" w:rsidR="001557FF" w:rsidRPr="00BA5495" w:rsidRDefault="001557FF" w:rsidP="001557FF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94D426B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565171B6" w14:textId="77777777" w:rsidTr="00616C3B">
        <w:trPr>
          <w:trHeight w:val="759"/>
        </w:trPr>
        <w:tc>
          <w:tcPr>
            <w:tcW w:w="846" w:type="dxa"/>
          </w:tcPr>
          <w:p w14:paraId="43F9C8D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09B460F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DB98BF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67FB56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C5FC880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19BAF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CA08D1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64155264" w14:textId="77777777" w:rsidTr="00616C3B">
        <w:trPr>
          <w:trHeight w:val="759"/>
        </w:trPr>
        <w:tc>
          <w:tcPr>
            <w:tcW w:w="846" w:type="dxa"/>
          </w:tcPr>
          <w:p w14:paraId="0D84427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5F67F9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C8870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5E6E95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6C508B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FEB61D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4923D19C" w14:textId="77777777" w:rsidTr="00616C3B">
        <w:trPr>
          <w:trHeight w:val="759"/>
        </w:trPr>
        <w:tc>
          <w:tcPr>
            <w:tcW w:w="846" w:type="dxa"/>
          </w:tcPr>
          <w:p w14:paraId="2106A5A4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70D39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713FA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0A3D33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7EBC8D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B83C4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E2D3585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276B261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161F718B" w14:textId="77777777" w:rsidTr="00616C3B">
        <w:trPr>
          <w:trHeight w:val="759"/>
        </w:trPr>
        <w:tc>
          <w:tcPr>
            <w:tcW w:w="846" w:type="dxa"/>
          </w:tcPr>
          <w:p w14:paraId="54A0A35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1A7CEF3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DBB018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A36ECF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82E88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2F6BA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242C229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232F89F9" w14:textId="77777777" w:rsidTr="00616C3B">
        <w:trPr>
          <w:trHeight w:val="759"/>
        </w:trPr>
        <w:tc>
          <w:tcPr>
            <w:tcW w:w="846" w:type="dxa"/>
          </w:tcPr>
          <w:p w14:paraId="4F53A26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6896EF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17363C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2C8C0C1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A97B41C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8E563B9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6BED5B65" w14:textId="77777777" w:rsidTr="00616C3B">
        <w:trPr>
          <w:trHeight w:val="759"/>
        </w:trPr>
        <w:tc>
          <w:tcPr>
            <w:tcW w:w="846" w:type="dxa"/>
          </w:tcPr>
          <w:p w14:paraId="71CCE028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C0626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E8BFDA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B8DFF2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814F5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CE4302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BD83053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7FC292BA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2502DE27" w14:textId="77777777" w:rsidTr="00616C3B">
        <w:trPr>
          <w:trHeight w:val="759"/>
        </w:trPr>
        <w:tc>
          <w:tcPr>
            <w:tcW w:w="846" w:type="dxa"/>
          </w:tcPr>
          <w:p w14:paraId="6683DAB6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B6A5CBE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74E30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13757A5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A1A53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140C3A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C9E03C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0AF73F90" w14:textId="77777777" w:rsidTr="00616C3B">
        <w:trPr>
          <w:trHeight w:val="759"/>
        </w:trPr>
        <w:tc>
          <w:tcPr>
            <w:tcW w:w="846" w:type="dxa"/>
          </w:tcPr>
          <w:p w14:paraId="7A114C3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4A6CAB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DBB2FB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12133AD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C84B4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FD2EC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5A233466" w14:textId="77777777" w:rsidTr="00616C3B">
        <w:trPr>
          <w:trHeight w:val="759"/>
        </w:trPr>
        <w:tc>
          <w:tcPr>
            <w:tcW w:w="846" w:type="dxa"/>
          </w:tcPr>
          <w:p w14:paraId="4A4E398C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6029F94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DB0C3F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159997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5623F4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523669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5454CEC0" w14:textId="77777777" w:rsidR="007D406C" w:rsidRPr="00BA5495" w:rsidRDefault="007D406C" w:rsidP="004B17F0">
      <w:pPr>
        <w:pStyle w:val="BodyText"/>
        <w:rPr>
          <w:rFonts w:cstheme="majorBidi"/>
        </w:rPr>
      </w:pPr>
    </w:p>
    <w:sectPr w:rsidR="007D406C" w:rsidRPr="00BA5495" w:rsidSect="00701921">
      <w:footerReference w:type="even" r:id="rId36"/>
      <w:footerReference w:type="default" r:id="rId37"/>
      <w:footerReference w:type="first" r:id="rId38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27097" w14:textId="77777777" w:rsidR="00D078F5" w:rsidRDefault="00D078F5">
      <w:r>
        <w:separator/>
      </w:r>
    </w:p>
  </w:endnote>
  <w:endnote w:type="continuationSeparator" w:id="0">
    <w:p w14:paraId="2FF39A22" w14:textId="77777777" w:rsidR="00D078F5" w:rsidRDefault="00D07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2444" w14:textId="763F6597" w:rsidR="001F3460" w:rsidRDefault="001F3460">
    <w:pPr>
      <w:pStyle w:val="Footer"/>
    </w:pPr>
  </w:p>
  <w:p w14:paraId="2FB4C4BA" w14:textId="77777777" w:rsidR="001F3460" w:rsidRPr="006E7BF2" w:rsidRDefault="001F3460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2777" w14:textId="77777777" w:rsidR="001F3460" w:rsidRDefault="001F346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1F3460" w:rsidRDefault="001F34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1F3460" w:rsidRDefault="001F346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70C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6BFF99E" w14:textId="12143036" w:rsidR="001F3460" w:rsidRDefault="001F3460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FC34" w14:textId="77777777" w:rsidR="001F3460" w:rsidRDefault="001F34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D3E6B" w14:textId="77777777" w:rsidR="00D078F5" w:rsidRDefault="00D078F5">
      <w:r>
        <w:separator/>
      </w:r>
    </w:p>
  </w:footnote>
  <w:footnote w:type="continuationSeparator" w:id="0">
    <w:p w14:paraId="13758CCC" w14:textId="77777777" w:rsidR="00D078F5" w:rsidRDefault="00D078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BD6"/>
    <w:rsid w:val="00001075"/>
    <w:rsid w:val="00001BB1"/>
    <w:rsid w:val="00002A37"/>
    <w:rsid w:val="00002AFE"/>
    <w:rsid w:val="0000301A"/>
    <w:rsid w:val="00004C46"/>
    <w:rsid w:val="00007684"/>
    <w:rsid w:val="00012F01"/>
    <w:rsid w:val="00013C40"/>
    <w:rsid w:val="00016054"/>
    <w:rsid w:val="00016E7E"/>
    <w:rsid w:val="00017F8C"/>
    <w:rsid w:val="0002029A"/>
    <w:rsid w:val="00020A57"/>
    <w:rsid w:val="00020EF9"/>
    <w:rsid w:val="00021BE7"/>
    <w:rsid w:val="00021D99"/>
    <w:rsid w:val="00023B6B"/>
    <w:rsid w:val="0002477F"/>
    <w:rsid w:val="00024B9D"/>
    <w:rsid w:val="000253DC"/>
    <w:rsid w:val="00033558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B7FFE"/>
    <w:rsid w:val="000C2092"/>
    <w:rsid w:val="000C22F5"/>
    <w:rsid w:val="000C2BCC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AA8"/>
    <w:rsid w:val="0013668C"/>
    <w:rsid w:val="00136779"/>
    <w:rsid w:val="001367AC"/>
    <w:rsid w:val="00137E43"/>
    <w:rsid w:val="001409CC"/>
    <w:rsid w:val="001426FF"/>
    <w:rsid w:val="00143D7C"/>
    <w:rsid w:val="00145572"/>
    <w:rsid w:val="00146525"/>
    <w:rsid w:val="001467B6"/>
    <w:rsid w:val="00146B10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DE9"/>
    <w:rsid w:val="00167B71"/>
    <w:rsid w:val="001743F8"/>
    <w:rsid w:val="00176D5A"/>
    <w:rsid w:val="00177B26"/>
    <w:rsid w:val="0018412A"/>
    <w:rsid w:val="00184153"/>
    <w:rsid w:val="0018424D"/>
    <w:rsid w:val="0018485C"/>
    <w:rsid w:val="00185E5D"/>
    <w:rsid w:val="00186957"/>
    <w:rsid w:val="00187207"/>
    <w:rsid w:val="00191114"/>
    <w:rsid w:val="001917DE"/>
    <w:rsid w:val="00194E10"/>
    <w:rsid w:val="00196CB6"/>
    <w:rsid w:val="00196CD9"/>
    <w:rsid w:val="00196E50"/>
    <w:rsid w:val="001A0647"/>
    <w:rsid w:val="001A06E7"/>
    <w:rsid w:val="001A1D5E"/>
    <w:rsid w:val="001A224D"/>
    <w:rsid w:val="001A38E1"/>
    <w:rsid w:val="001A43A4"/>
    <w:rsid w:val="001A484F"/>
    <w:rsid w:val="001A4DB7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2A13"/>
    <w:rsid w:val="00204B93"/>
    <w:rsid w:val="00204CB3"/>
    <w:rsid w:val="0020502A"/>
    <w:rsid w:val="00206EE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4201"/>
    <w:rsid w:val="002655F8"/>
    <w:rsid w:val="00266B50"/>
    <w:rsid w:val="00267EA2"/>
    <w:rsid w:val="002712E1"/>
    <w:rsid w:val="002719D6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3E9B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242"/>
    <w:rsid w:val="00295DDE"/>
    <w:rsid w:val="002A0C85"/>
    <w:rsid w:val="002A1A12"/>
    <w:rsid w:val="002A2409"/>
    <w:rsid w:val="002A653F"/>
    <w:rsid w:val="002B0A15"/>
    <w:rsid w:val="002B1C18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C8D"/>
    <w:rsid w:val="003D6DB8"/>
    <w:rsid w:val="003D783C"/>
    <w:rsid w:val="003E0694"/>
    <w:rsid w:val="003E06D7"/>
    <w:rsid w:val="003E0967"/>
    <w:rsid w:val="003E0C7F"/>
    <w:rsid w:val="003E1728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00D7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0B3D"/>
    <w:rsid w:val="004C0F4A"/>
    <w:rsid w:val="004C38A6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75A4"/>
    <w:rsid w:val="0052252D"/>
    <w:rsid w:val="0052366B"/>
    <w:rsid w:val="00524975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705"/>
    <w:rsid w:val="00574BEF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09D4"/>
    <w:rsid w:val="005912D7"/>
    <w:rsid w:val="005915B4"/>
    <w:rsid w:val="00592D02"/>
    <w:rsid w:val="0059364E"/>
    <w:rsid w:val="005958F4"/>
    <w:rsid w:val="005966CF"/>
    <w:rsid w:val="0059787F"/>
    <w:rsid w:val="00597FC8"/>
    <w:rsid w:val="005A1B17"/>
    <w:rsid w:val="005A273A"/>
    <w:rsid w:val="005A3B73"/>
    <w:rsid w:val="005A3D52"/>
    <w:rsid w:val="005A6359"/>
    <w:rsid w:val="005B03AD"/>
    <w:rsid w:val="005B23A4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1D64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474C"/>
    <w:rsid w:val="00615489"/>
    <w:rsid w:val="006160A7"/>
    <w:rsid w:val="00616C3B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5E5C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761E"/>
    <w:rsid w:val="00681068"/>
    <w:rsid w:val="00681B3C"/>
    <w:rsid w:val="006823D3"/>
    <w:rsid w:val="00682EEF"/>
    <w:rsid w:val="0068363E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981"/>
    <w:rsid w:val="006F0C10"/>
    <w:rsid w:val="006F27F2"/>
    <w:rsid w:val="006F3650"/>
    <w:rsid w:val="006F5A38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FC3"/>
    <w:rsid w:val="00723007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D71"/>
    <w:rsid w:val="00760967"/>
    <w:rsid w:val="00760B54"/>
    <w:rsid w:val="00762166"/>
    <w:rsid w:val="00764FB3"/>
    <w:rsid w:val="00766726"/>
    <w:rsid w:val="007706C1"/>
    <w:rsid w:val="00772FFE"/>
    <w:rsid w:val="00774176"/>
    <w:rsid w:val="00774E93"/>
    <w:rsid w:val="00775CA3"/>
    <w:rsid w:val="00780979"/>
    <w:rsid w:val="00784016"/>
    <w:rsid w:val="0078447A"/>
    <w:rsid w:val="007870EB"/>
    <w:rsid w:val="0078794F"/>
    <w:rsid w:val="007913F6"/>
    <w:rsid w:val="00791AC3"/>
    <w:rsid w:val="007921A0"/>
    <w:rsid w:val="007923FE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C0B17"/>
    <w:rsid w:val="007C0C07"/>
    <w:rsid w:val="007C2633"/>
    <w:rsid w:val="007C2A71"/>
    <w:rsid w:val="007C3D57"/>
    <w:rsid w:val="007C53C3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A686A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0CC8"/>
    <w:rsid w:val="008D12BA"/>
    <w:rsid w:val="008D12D9"/>
    <w:rsid w:val="008D3C1E"/>
    <w:rsid w:val="008D3EF5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6C02"/>
    <w:rsid w:val="008F7D25"/>
    <w:rsid w:val="009001D5"/>
    <w:rsid w:val="0090100F"/>
    <w:rsid w:val="00901DF8"/>
    <w:rsid w:val="00902690"/>
    <w:rsid w:val="0090478D"/>
    <w:rsid w:val="0090591C"/>
    <w:rsid w:val="00905BFC"/>
    <w:rsid w:val="00905E65"/>
    <w:rsid w:val="00905FC4"/>
    <w:rsid w:val="009078FF"/>
    <w:rsid w:val="00914A24"/>
    <w:rsid w:val="0091681A"/>
    <w:rsid w:val="00916DF9"/>
    <w:rsid w:val="00917404"/>
    <w:rsid w:val="00920163"/>
    <w:rsid w:val="00920755"/>
    <w:rsid w:val="0092177D"/>
    <w:rsid w:val="00921ACA"/>
    <w:rsid w:val="00923DC9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84E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5297"/>
    <w:rsid w:val="009B5986"/>
    <w:rsid w:val="009B6319"/>
    <w:rsid w:val="009B7211"/>
    <w:rsid w:val="009C2A3A"/>
    <w:rsid w:val="009C3B9C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B51"/>
    <w:rsid w:val="00A02073"/>
    <w:rsid w:val="00A02DC7"/>
    <w:rsid w:val="00A05B98"/>
    <w:rsid w:val="00A073B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1F8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9CA"/>
    <w:rsid w:val="00A85DD3"/>
    <w:rsid w:val="00A86F1B"/>
    <w:rsid w:val="00A91489"/>
    <w:rsid w:val="00A92C12"/>
    <w:rsid w:val="00A9305B"/>
    <w:rsid w:val="00A9404D"/>
    <w:rsid w:val="00A96AAE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BF"/>
    <w:rsid w:val="00AB7B10"/>
    <w:rsid w:val="00AC035A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1847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2137"/>
    <w:rsid w:val="00B72A05"/>
    <w:rsid w:val="00B72D39"/>
    <w:rsid w:val="00B72FBF"/>
    <w:rsid w:val="00B742EA"/>
    <w:rsid w:val="00B755D3"/>
    <w:rsid w:val="00B767DB"/>
    <w:rsid w:val="00B80155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805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0E2F"/>
    <w:rsid w:val="00CD2537"/>
    <w:rsid w:val="00CD34EC"/>
    <w:rsid w:val="00CD375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078F5"/>
    <w:rsid w:val="00D10238"/>
    <w:rsid w:val="00D10615"/>
    <w:rsid w:val="00D113D5"/>
    <w:rsid w:val="00D11870"/>
    <w:rsid w:val="00D11AD1"/>
    <w:rsid w:val="00D13E1F"/>
    <w:rsid w:val="00D160A8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086D"/>
    <w:rsid w:val="00D45A61"/>
    <w:rsid w:val="00D46A3C"/>
    <w:rsid w:val="00D47241"/>
    <w:rsid w:val="00D50B73"/>
    <w:rsid w:val="00D510E7"/>
    <w:rsid w:val="00D52108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D0538"/>
    <w:rsid w:val="00DD2608"/>
    <w:rsid w:val="00DD2877"/>
    <w:rsid w:val="00DD4CB6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651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987"/>
    <w:rsid w:val="00E56D89"/>
    <w:rsid w:val="00E62738"/>
    <w:rsid w:val="00E62A48"/>
    <w:rsid w:val="00E62D60"/>
    <w:rsid w:val="00E64062"/>
    <w:rsid w:val="00E6471E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275F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97D88"/>
    <w:rsid w:val="00EA1B41"/>
    <w:rsid w:val="00EA27DE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422"/>
    <w:rsid w:val="00F55CB0"/>
    <w:rsid w:val="00F56D35"/>
    <w:rsid w:val="00F603E4"/>
    <w:rsid w:val="00F61EED"/>
    <w:rsid w:val="00F62D18"/>
    <w:rsid w:val="00F62F84"/>
    <w:rsid w:val="00F63375"/>
    <w:rsid w:val="00F6394E"/>
    <w:rsid w:val="00F63E83"/>
    <w:rsid w:val="00F64FBE"/>
    <w:rsid w:val="00F65435"/>
    <w:rsid w:val="00F6785B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4187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6E57"/>
    <w:rsid w:val="00FD76C8"/>
    <w:rsid w:val="00FD7FAA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A0A97-6457-44EA-929D-DF53C94FD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</Template>
  <TotalTime>254</TotalTime>
  <Pages>25</Pages>
  <Words>1698</Words>
  <Characters>9679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11355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Abubakar (EXT), Muhammad (DI SW MG IES)</cp:lastModifiedBy>
  <cp:revision>97</cp:revision>
  <cp:lastPrinted>2021-03-16T08:45:00Z</cp:lastPrinted>
  <dcterms:created xsi:type="dcterms:W3CDTF">2021-03-16T08:41:00Z</dcterms:created>
  <dcterms:modified xsi:type="dcterms:W3CDTF">2021-04-25T09:26:00Z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