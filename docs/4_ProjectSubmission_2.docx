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1F3460" w:rsidRDefault="001F3460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1F3460" w:rsidRPr="00461DFE" w:rsidRDefault="001F3460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1F3460" w:rsidRDefault="001F3460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1F3460" w:rsidRPr="00461DFE" w:rsidRDefault="001F3460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B2D1F">
        <w:rPr>
          <w:rFonts w:cstheme="majorBidi"/>
          <w:b/>
          <w:bCs/>
          <w:color w:val="000000"/>
        </w:rPr>
        <w:t>Awais</w:t>
      </w:r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1F3460" w:rsidRDefault="001F3460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1F3460" w:rsidRPr="001A224D" w:rsidRDefault="001F3460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1F3460" w:rsidRDefault="001F3460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1F3460" w:rsidRPr="001A224D" w:rsidRDefault="001F3460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1F3460" w:rsidRDefault="001F3460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1F3460" w:rsidRPr="001A224D" w:rsidRDefault="001F3460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1F3460" w:rsidRDefault="001F3460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1F3460" w:rsidRPr="001A224D" w:rsidRDefault="001F3460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bookmarkStart w:id="0" w:name="_Toc69466556"/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1F3460" w:rsidRDefault="001F3460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1F3460" w:rsidRPr="00461DFE" w:rsidRDefault="001F3460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1F3460" w:rsidRDefault="001F3460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1F3460" w:rsidRPr="00461DFE" w:rsidRDefault="001F3460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1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from here: </w:t>
      </w:r>
      <w:hyperlink r:id="rId12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In the .\timesheet-master\build.bat, set the JAVA_HOME to </w:t>
      </w:r>
      <w:proofErr w:type="spellStart"/>
      <w:r w:rsidRPr="00BA5495">
        <w:rPr>
          <w:rFonts w:cstheme="majorBidi"/>
        </w:rPr>
        <w:t>jdk</w:t>
      </w:r>
      <w:proofErr w:type="spellEnd"/>
      <w:r w:rsidRPr="00BA5495">
        <w:rPr>
          <w:rFonts w:cstheme="majorBidi"/>
        </w:rPr>
        <w:t xml:space="preserve">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Command prompt, navigate to project repository </w:t>
      </w:r>
      <w:proofErr w:type="spellStart"/>
      <w:r w:rsidRPr="00BA5495">
        <w:rPr>
          <w:rFonts w:cstheme="majorBidi"/>
        </w:rPr>
        <w:t>i.e</w:t>
      </w:r>
      <w:proofErr w:type="spellEnd"/>
      <w:r w:rsidRPr="00BA5495">
        <w:rPr>
          <w:rFonts w:cstheme="majorBidi"/>
        </w:rPr>
        <w:t xml:space="preserve"> .\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drop 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create 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3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4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8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 xml:space="preserve">Note: </w:t>
      </w:r>
      <w:proofErr w:type="gramStart"/>
      <w:r>
        <w:rPr>
          <w:bCs/>
          <w:szCs w:val="24"/>
        </w:rPr>
        <w:t>map[</w:t>
      </w:r>
      <w:proofErr w:type="gramEnd"/>
      <w:r>
        <w:rPr>
          <w:bCs/>
          <w:szCs w:val="24"/>
        </w:rPr>
        <w:t>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63BD49A3" w:rsidR="00EA3CB6" w:rsidRDefault="00EA3CB6" w:rsidP="00EA3CB6">
      <w:pPr>
        <w:pStyle w:val="BodyText"/>
        <w:jc w:val="center"/>
        <w:rPr>
          <w:b/>
          <w:bCs/>
          <w:sz w:val="32"/>
          <w:szCs w:val="32"/>
        </w:rPr>
      </w:pPr>
      <w:r w:rsidRPr="00EA3CB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7A7E45" wp14:editId="5E468DCE">
            <wp:extent cx="3927944" cy="8428346"/>
            <wp:effectExtent l="0" t="0" r="0" b="0"/>
            <wp:docPr id="17" name="Picture 17" descr="C:\Drive_ITU\assignments\TEST\PROJECT\PaySystem\docs\img\func1_e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rive_ITU\assignments\TEST\PROJECT\PaySystem\docs\img\func1_encod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02" cy="84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3461F849" w14:textId="51DD5B41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56C12AA" w14:textId="0EEE5137" w:rsidR="00E97492" w:rsidRPr="00E97492" w:rsidRDefault="00E97492" w:rsidP="003A5E6A">
      <w:pPr>
        <w:pStyle w:val="BodyText"/>
        <w:rPr>
          <w:szCs w:val="24"/>
        </w:rPr>
      </w:pPr>
      <w:r w:rsidRPr="00E97492">
        <w:rPr>
          <w:szCs w:val="24"/>
        </w:rPr>
        <w:t>\</w:t>
      </w:r>
      <w:proofErr w:type="spellStart"/>
      <w:r w:rsidRPr="00E97492">
        <w:rPr>
          <w:szCs w:val="24"/>
        </w:rPr>
        <w:t>jdk</w:t>
      </w:r>
      <w:proofErr w:type="spellEnd"/>
      <w:r w:rsidRPr="00E97492">
        <w:rPr>
          <w:szCs w:val="24"/>
        </w:rPr>
        <w:t>\</w:t>
      </w:r>
      <w:proofErr w:type="spellStart"/>
      <w:r w:rsidRPr="00E97492">
        <w:rPr>
          <w:szCs w:val="24"/>
        </w:rPr>
        <w:t>src</w:t>
      </w:r>
      <w:proofErr w:type="spellEnd"/>
      <w:r w:rsidRPr="00E97492">
        <w:rPr>
          <w:szCs w:val="24"/>
        </w:rPr>
        <w:t>\</w:t>
      </w:r>
      <w:proofErr w:type="spellStart"/>
      <w:r w:rsidRPr="00E97492">
        <w:rPr>
          <w:szCs w:val="24"/>
        </w:rPr>
        <w:t>java.base</w:t>
      </w:r>
      <w:proofErr w:type="spellEnd"/>
      <w:r w:rsidRPr="00E97492">
        <w:rPr>
          <w:szCs w:val="24"/>
        </w:rPr>
        <w:t>\share\classes\java\time\Duration.java</w:t>
      </w:r>
    </w:p>
    <w:p w14:paraId="7AA476AF" w14:textId="09C6A0E5" w:rsidR="003A5E6A" w:rsidRPr="00BA5495" w:rsidRDefault="004308F0" w:rsidP="003A5E6A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126A1E13" w14:textId="77777777" w:rsidR="003A5E6A" w:rsidRPr="00BA5495" w:rsidRDefault="003A5E6A" w:rsidP="003A5E6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C10742E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2"/>
        <w:gridCol w:w="1764"/>
        <w:gridCol w:w="1186"/>
        <w:gridCol w:w="2480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3BF0C63D" w:rsidR="003A5E6A" w:rsidRPr="00BA5495" w:rsidRDefault="00FD7FAA" w:rsidP="00616C3B">
            <w:pPr>
              <w:pStyle w:val="BodyText"/>
              <w:jc w:val="center"/>
              <w:rPr>
                <w:szCs w:val="24"/>
              </w:rPr>
            </w:pPr>
            <w:r w:rsidRPr="00FD7FAA">
              <w:rPr>
                <w:szCs w:val="24"/>
              </w:rPr>
              <w:t xml:space="preserve">PT6H   </w:t>
            </w:r>
          </w:p>
        </w:tc>
        <w:tc>
          <w:tcPr>
            <w:tcW w:w="1322" w:type="dxa"/>
          </w:tcPr>
          <w:p w14:paraId="6D13540F" w14:textId="5AB60F75" w:rsidR="003A5E6A" w:rsidRPr="00BA5495" w:rsidRDefault="00FD7FAA" w:rsidP="00616C3B">
            <w:pPr>
              <w:pStyle w:val="BodyText"/>
              <w:jc w:val="center"/>
              <w:rPr>
                <w:szCs w:val="24"/>
              </w:rPr>
            </w:pPr>
            <w:r w:rsidRPr="00FD7FAA">
              <w:rPr>
                <w:szCs w:val="24"/>
              </w:rPr>
              <w:t xml:space="preserve">6 hours </w:t>
            </w:r>
          </w:p>
        </w:tc>
        <w:tc>
          <w:tcPr>
            <w:tcW w:w="1764" w:type="dxa"/>
          </w:tcPr>
          <w:p w14:paraId="198CACCD" w14:textId="7997668A" w:rsidR="003A5E6A" w:rsidRPr="00BA5495" w:rsidRDefault="00294435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6 hours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40BBD0A6" w:rsidR="003B6A30" w:rsidRPr="00FD7FAA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G3D</w:t>
            </w:r>
          </w:p>
        </w:tc>
        <w:tc>
          <w:tcPr>
            <w:tcW w:w="1322" w:type="dxa"/>
          </w:tcPr>
          <w:p w14:paraId="41A191A1" w14:textId="400A529B" w:rsidR="003B6A30" w:rsidRPr="00FD7FAA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4" w:type="dxa"/>
          </w:tcPr>
          <w:p w14:paraId="6E5CA933" w14:textId="4E44B479" w:rsidR="003B6A30" w:rsidRDefault="003B6A30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612910FD" w:rsidR="00616C3B" w:rsidRDefault="00616C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</w:p>
        </w:tc>
        <w:tc>
          <w:tcPr>
            <w:tcW w:w="1322" w:type="dxa"/>
          </w:tcPr>
          <w:p w14:paraId="227CEADF" w14:textId="4217EA16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-2 days</w:t>
            </w:r>
          </w:p>
        </w:tc>
        <w:tc>
          <w:tcPr>
            <w:tcW w:w="1764" w:type="dxa"/>
          </w:tcPr>
          <w:p w14:paraId="2D4B407C" w14:textId="6BA7A299" w:rsidR="00616C3B" w:rsidRDefault="003A433B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>
              <w:rPr>
                <w:szCs w:val="24"/>
              </w:rPr>
              <w:t>s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Cell 1</w:t>
            </w:r>
          </w:p>
        </w:tc>
        <w:tc>
          <w:tcPr>
            <w:tcW w:w="1784" w:type="dxa"/>
          </w:tcPr>
          <w:p w14:paraId="291BBEE0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876605B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05B59C0" w14:textId="77777777" w:rsidR="003A5E6A" w:rsidRPr="00BA5495" w:rsidRDefault="003A5E6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B8EFAA9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32EC0E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77777777" w:rsidR="003A5E6A" w:rsidRPr="00BA5495" w:rsidRDefault="003A5E6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3B6E3DD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A507439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B876780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9A8D90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835B516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526A5FD8" w14:textId="77777777" w:rsidTr="00616C3B">
        <w:trPr>
          <w:trHeight w:val="759"/>
        </w:trPr>
        <w:tc>
          <w:tcPr>
            <w:tcW w:w="846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616C3B">
        <w:trPr>
          <w:trHeight w:val="759"/>
        </w:trPr>
        <w:tc>
          <w:tcPr>
            <w:tcW w:w="846" w:type="dxa"/>
          </w:tcPr>
          <w:p w14:paraId="55EBCCB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218795E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FF4E78A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1634B2F" w14:textId="77777777" w:rsidR="003A5E6A" w:rsidRPr="00BA5495" w:rsidRDefault="003A5E6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830CE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1850371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4D070C43" w14:textId="77777777" w:rsidTr="00616C3B">
        <w:trPr>
          <w:trHeight w:val="759"/>
        </w:trPr>
        <w:tc>
          <w:tcPr>
            <w:tcW w:w="846" w:type="dxa"/>
          </w:tcPr>
          <w:p w14:paraId="79C8A20B" w14:textId="77777777" w:rsidR="003A5E6A" w:rsidRPr="00BA5495" w:rsidRDefault="003A5E6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FD85AC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8FDCCC2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BA50DEF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6147367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99BE758" w14:textId="77777777" w:rsidR="003A5E6A" w:rsidRPr="00BA5495" w:rsidRDefault="003A5E6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19E6BF5" w14:textId="751966E3" w:rsidR="00FD47BA" w:rsidRDefault="00FD47BA" w:rsidP="004B17F0">
      <w:pPr>
        <w:pStyle w:val="BodyText"/>
        <w:rPr>
          <w:rFonts w:cstheme="majorBidi"/>
        </w:rPr>
      </w:pPr>
    </w:p>
    <w:p w14:paraId="6A8D02B5" w14:textId="3EADB77D" w:rsidR="005F6A29" w:rsidRDefault="005F6A29" w:rsidP="004B17F0">
      <w:pPr>
        <w:pStyle w:val="BodyText"/>
        <w:rPr>
          <w:rFonts w:cstheme="majorBidi"/>
        </w:rPr>
      </w:pPr>
    </w:p>
    <w:p w14:paraId="2965192B" w14:textId="26834989" w:rsidR="005F6A29" w:rsidRDefault="005F6A29" w:rsidP="004B17F0">
      <w:pPr>
        <w:pStyle w:val="BodyText"/>
        <w:rPr>
          <w:rFonts w:cstheme="majorBidi"/>
        </w:rPr>
      </w:pPr>
    </w:p>
    <w:p w14:paraId="15A8C81E" w14:textId="0711D4FC" w:rsidR="005F6A29" w:rsidRDefault="005F6A29" w:rsidP="004B17F0">
      <w:pPr>
        <w:pStyle w:val="BodyText"/>
        <w:rPr>
          <w:rFonts w:cstheme="majorBidi"/>
        </w:rPr>
      </w:pPr>
    </w:p>
    <w:p w14:paraId="52246FDC" w14:textId="5AE41A1F" w:rsidR="005F6A29" w:rsidRDefault="005F6A29" w:rsidP="004B17F0">
      <w:pPr>
        <w:pStyle w:val="BodyText"/>
        <w:rPr>
          <w:rFonts w:cstheme="majorBidi"/>
        </w:rPr>
      </w:pPr>
    </w:p>
    <w:p w14:paraId="7BCAF0DF" w14:textId="3387A482" w:rsidR="005F6A29" w:rsidRDefault="005F6A29" w:rsidP="004B17F0">
      <w:pPr>
        <w:pStyle w:val="BodyText"/>
        <w:rPr>
          <w:rFonts w:cstheme="majorBidi"/>
        </w:rPr>
      </w:pPr>
    </w:p>
    <w:p w14:paraId="75BECEB0" w14:textId="340C305F" w:rsidR="005F6A29" w:rsidRDefault="005F6A29" w:rsidP="004B17F0">
      <w:pPr>
        <w:pStyle w:val="BodyText"/>
        <w:rPr>
          <w:rFonts w:cstheme="majorBidi"/>
        </w:rPr>
      </w:pPr>
    </w:p>
    <w:p w14:paraId="52A87EDB" w14:textId="2517894D" w:rsidR="005F6A29" w:rsidRDefault="005F6A29" w:rsidP="004B17F0">
      <w:pPr>
        <w:pStyle w:val="BodyText"/>
        <w:rPr>
          <w:rFonts w:cstheme="majorBidi"/>
        </w:rPr>
      </w:pPr>
    </w:p>
    <w:p w14:paraId="12FB1E7A" w14:textId="46CCD715" w:rsidR="005F6A29" w:rsidRDefault="005F6A29" w:rsidP="004B17F0">
      <w:pPr>
        <w:pStyle w:val="BodyText"/>
        <w:rPr>
          <w:rFonts w:cstheme="majorBidi"/>
        </w:rPr>
      </w:pPr>
    </w:p>
    <w:p w14:paraId="3B641347" w14:textId="09444BAF" w:rsidR="005F6A29" w:rsidRDefault="005F6A29" w:rsidP="004B17F0">
      <w:pPr>
        <w:pStyle w:val="BodyText"/>
        <w:rPr>
          <w:rFonts w:cstheme="majorBidi"/>
        </w:rPr>
      </w:pPr>
    </w:p>
    <w:p w14:paraId="1C183797" w14:textId="68196C7A" w:rsidR="005F6A29" w:rsidRDefault="005F6A29" w:rsidP="004B17F0">
      <w:pPr>
        <w:pStyle w:val="BodyText"/>
        <w:rPr>
          <w:rFonts w:cstheme="majorBidi"/>
        </w:rPr>
      </w:pPr>
    </w:p>
    <w:p w14:paraId="32636F3E" w14:textId="2BAF7F15" w:rsidR="005F6A29" w:rsidRDefault="005F6A29" w:rsidP="004B17F0">
      <w:pPr>
        <w:pStyle w:val="BodyText"/>
        <w:rPr>
          <w:rFonts w:cstheme="majorBidi"/>
        </w:rPr>
      </w:pPr>
    </w:p>
    <w:p w14:paraId="06AB0F24" w14:textId="6B7088A1" w:rsidR="005F6A29" w:rsidRDefault="005F6A29" w:rsidP="004B17F0">
      <w:pPr>
        <w:pStyle w:val="BodyText"/>
        <w:rPr>
          <w:rFonts w:cstheme="majorBidi"/>
        </w:rPr>
      </w:pPr>
    </w:p>
    <w:p w14:paraId="57367D4D" w14:textId="77777777" w:rsidR="005F6A29" w:rsidRPr="00BA5495" w:rsidRDefault="005F6A29" w:rsidP="004B17F0">
      <w:pPr>
        <w:pStyle w:val="BodyText"/>
        <w:rPr>
          <w:rFonts w:cstheme="majorBidi"/>
        </w:rPr>
      </w:pPr>
    </w:p>
    <w:p w14:paraId="3453C01A" w14:textId="6071D3B4" w:rsidR="009C74A0" w:rsidRDefault="009C74A0" w:rsidP="004B17F0">
      <w:pPr>
        <w:pStyle w:val="BodyText"/>
        <w:rPr>
          <w:rFonts w:cstheme="majorBidi"/>
        </w:rPr>
      </w:pPr>
    </w:p>
    <w:p w14:paraId="09D38D57" w14:textId="13E1FA21" w:rsidR="005F6A29" w:rsidRDefault="005F6A29" w:rsidP="004B17F0">
      <w:pPr>
        <w:pStyle w:val="BodyText"/>
        <w:rPr>
          <w:rFonts w:cstheme="majorBidi"/>
        </w:rPr>
      </w:pPr>
    </w:p>
    <w:p w14:paraId="5F458E51" w14:textId="0A719A76" w:rsidR="005F6A29" w:rsidRDefault="005F6A29" w:rsidP="004B17F0">
      <w:pPr>
        <w:pStyle w:val="BodyText"/>
        <w:rPr>
          <w:rFonts w:cstheme="majorBidi"/>
        </w:rPr>
      </w:pPr>
    </w:p>
    <w:p w14:paraId="433F5CF6" w14:textId="70DE16C4" w:rsidR="005F6A29" w:rsidRDefault="005F6A29" w:rsidP="004B17F0">
      <w:pPr>
        <w:pStyle w:val="BodyText"/>
        <w:rPr>
          <w:rFonts w:cstheme="majorBidi"/>
        </w:rPr>
      </w:pPr>
    </w:p>
    <w:p w14:paraId="131C4F66" w14:textId="401EA8A3" w:rsidR="005F6A29" w:rsidRDefault="005F6A29" w:rsidP="004B17F0">
      <w:pPr>
        <w:pStyle w:val="BodyText"/>
        <w:rPr>
          <w:rFonts w:cstheme="majorBidi"/>
        </w:rPr>
      </w:pPr>
    </w:p>
    <w:p w14:paraId="733851F9" w14:textId="52ADB8B7" w:rsidR="005F6A29" w:rsidRDefault="005F6A29" w:rsidP="004B17F0">
      <w:pPr>
        <w:pStyle w:val="BodyText"/>
        <w:rPr>
          <w:rFonts w:cstheme="majorBidi"/>
        </w:rPr>
      </w:pPr>
    </w:p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2ED30BAB" w14:textId="7FAC47B4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2736B81" w14:textId="396BD2F7" w:rsidR="00BC031F" w:rsidRPr="00F56D35" w:rsidRDefault="00BC031F" w:rsidP="00D630F1">
      <w:pPr>
        <w:pStyle w:val="BodyText"/>
        <w:rPr>
          <w:szCs w:val="24"/>
        </w:rPr>
      </w:pPr>
      <w:r w:rsidRPr="00F56D35">
        <w:rPr>
          <w:szCs w:val="24"/>
        </w:rPr>
        <w:t>\jdk\src\java.base\share\classes\java\math\MutableBigInteger.java</w:t>
      </w:r>
    </w:p>
    <w:p w14:paraId="3F2E8EBF" w14:textId="2E5E57C9" w:rsidR="000E4E5D" w:rsidRPr="00BA5495" w:rsidRDefault="001E537B" w:rsidP="00D630F1">
      <w:pPr>
        <w:pStyle w:val="BodyText"/>
        <w:rPr>
          <w:b/>
          <w:bCs/>
          <w:sz w:val="32"/>
          <w:szCs w:val="32"/>
        </w:rPr>
      </w:pPr>
      <w:r w:rsidRPr="001E537B">
        <w:rPr>
          <w:b/>
          <w:bCs/>
          <w:noProof/>
          <w:sz w:val="32"/>
          <w:szCs w:val="32"/>
        </w:rPr>
        <w:drawing>
          <wp:inline distT="0" distB="0" distL="0" distR="0" wp14:anchorId="745A8578" wp14:editId="5DCC1C25">
            <wp:extent cx="5189220" cy="4443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9896" cy="44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CDD8255" w14:textId="77777777" w:rsidR="00D630F1" w:rsidRPr="00BA5495" w:rsidRDefault="00D630F1" w:rsidP="00D630F1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5C4E30B4" w14:textId="77777777" w:rsidTr="00616C3B">
        <w:trPr>
          <w:trHeight w:val="759"/>
        </w:trPr>
        <w:tc>
          <w:tcPr>
            <w:tcW w:w="846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41972835" w14:textId="77777777" w:rsidTr="00616C3B">
        <w:trPr>
          <w:trHeight w:val="759"/>
        </w:trPr>
        <w:tc>
          <w:tcPr>
            <w:tcW w:w="846" w:type="dxa"/>
          </w:tcPr>
          <w:p w14:paraId="3EAF525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6F7A5FB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45A7731D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F7ECB6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0DF6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C751B9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F2EB0EA" w14:textId="77777777" w:rsidTr="00616C3B">
        <w:trPr>
          <w:trHeight w:val="759"/>
        </w:trPr>
        <w:tc>
          <w:tcPr>
            <w:tcW w:w="846" w:type="dxa"/>
          </w:tcPr>
          <w:p w14:paraId="5EEE58B6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8CE27B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7D58885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E31A46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473E5F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4A1C5C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31BF3B04" w14:textId="77777777" w:rsidTr="00616C3B">
        <w:trPr>
          <w:trHeight w:val="759"/>
        </w:trPr>
        <w:tc>
          <w:tcPr>
            <w:tcW w:w="846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2A8B9BFA" w14:textId="77777777" w:rsidTr="00616C3B">
        <w:trPr>
          <w:trHeight w:val="759"/>
        </w:trPr>
        <w:tc>
          <w:tcPr>
            <w:tcW w:w="846" w:type="dxa"/>
          </w:tcPr>
          <w:p w14:paraId="1047C84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CDBB5CC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DA10B4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FBF88B4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EC4DE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174D7E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35EAB2B" w14:textId="77777777" w:rsidTr="00616C3B">
        <w:trPr>
          <w:trHeight w:val="759"/>
        </w:trPr>
        <w:tc>
          <w:tcPr>
            <w:tcW w:w="846" w:type="dxa"/>
          </w:tcPr>
          <w:p w14:paraId="48EB7E64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CA17E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5AC061D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37347E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8991ED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40D601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1F852E63" w14:textId="77777777" w:rsidTr="00616C3B">
        <w:trPr>
          <w:trHeight w:val="759"/>
        </w:trPr>
        <w:tc>
          <w:tcPr>
            <w:tcW w:w="846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5768AB18" w14:textId="77777777" w:rsidTr="00616C3B">
        <w:trPr>
          <w:trHeight w:val="759"/>
        </w:trPr>
        <w:tc>
          <w:tcPr>
            <w:tcW w:w="846" w:type="dxa"/>
          </w:tcPr>
          <w:p w14:paraId="53515EA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3AA4DCA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7460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5C56582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0D4219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187C6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59D48573" w14:textId="77777777" w:rsidTr="00616C3B">
        <w:trPr>
          <w:trHeight w:val="759"/>
        </w:trPr>
        <w:tc>
          <w:tcPr>
            <w:tcW w:w="846" w:type="dxa"/>
          </w:tcPr>
          <w:p w14:paraId="65789C58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F12D9FF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41F96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B09E89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62CD295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0975CEB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0A0FBC9B" w14:textId="0E94ECA8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 xml:space="preserve">Note: </w:t>
      </w:r>
      <w:proofErr w:type="gramStart"/>
      <w:r>
        <w:rPr>
          <w:bCs/>
          <w:szCs w:val="24"/>
        </w:rPr>
        <w:t>map2[</w:t>
      </w:r>
      <w:proofErr w:type="gramEnd"/>
      <w:r>
        <w:rPr>
          <w:bCs/>
          <w:szCs w:val="24"/>
        </w:rPr>
        <w:t>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6EA2A7" wp14:editId="6637750A">
            <wp:extent cx="5732145" cy="374967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7CBC8812" w:rsidR="008E011A" w:rsidRPr="00BA5495" w:rsidRDefault="001F3460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BD1F63" wp14:editId="471F07C6">
            <wp:extent cx="4672330" cy="8863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2_decod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</w:t>
            </w:r>
            <w:r>
              <w:rPr>
                <w:szCs w:val="24"/>
              </w:rPr>
              <w:t>, 132</w:t>
            </w:r>
            <w:r>
              <w:rPr>
                <w:szCs w:val="24"/>
              </w:rPr>
              <w:t>F</w:t>
            </w:r>
            <w:r>
              <w:rPr>
                <w:szCs w:val="24"/>
              </w:rPr>
              <w:t>, 133</w:t>
            </w:r>
            <w:r>
              <w:rPr>
                <w:szCs w:val="24"/>
              </w:rPr>
              <w:t>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</w:t>
            </w:r>
            <w:r>
              <w:rPr>
                <w:szCs w:val="24"/>
              </w:rPr>
              <w:t>, 132</w:t>
            </w:r>
            <w:r>
              <w:rPr>
                <w:szCs w:val="24"/>
              </w:rPr>
              <w:t>F</w:t>
            </w:r>
            <w:r>
              <w:rPr>
                <w:szCs w:val="24"/>
              </w:rPr>
              <w:t>, 133</w:t>
            </w:r>
            <w:r>
              <w:rPr>
                <w:szCs w:val="24"/>
              </w:rPr>
              <w:t>F</w:t>
            </w:r>
            <w:bookmarkStart w:id="2" w:name="_GoBack"/>
            <w:bookmarkEnd w:id="2"/>
          </w:p>
        </w:tc>
      </w:tr>
    </w:tbl>
    <w:p w14:paraId="77022EA3" w14:textId="5BA9C1E3" w:rsidR="008E011A" w:rsidRDefault="008E011A" w:rsidP="00D630F1">
      <w:pPr>
        <w:pStyle w:val="BodyText"/>
        <w:rPr>
          <w:rFonts w:cstheme="majorBidi"/>
        </w:rPr>
      </w:pPr>
    </w:p>
    <w:p w14:paraId="3BD88580" w14:textId="6CFF005E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0A85DE4" w14:textId="67C076CF" w:rsidR="001F3460" w:rsidRPr="001F3460" w:rsidRDefault="001F3460" w:rsidP="001F3460">
      <w:r w:rsidRPr="001F3460">
        <w:t>https://github.com/openjdk/jdk/blob/master/src/java.base/share/classes/java/io/InputStream.java</w:t>
      </w:r>
    </w:p>
    <w:p w14:paraId="45D3F62B" w14:textId="2618757E" w:rsidR="008E011A" w:rsidRDefault="001F3460" w:rsidP="001F3460">
      <w:r>
        <w:rPr>
          <w:noProof/>
        </w:rPr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2E852A80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994D70A" w14:textId="77777777" w:rsidTr="00616C3B">
        <w:trPr>
          <w:trHeight w:val="759"/>
        </w:trPr>
        <w:tc>
          <w:tcPr>
            <w:tcW w:w="846" w:type="dxa"/>
          </w:tcPr>
          <w:p w14:paraId="45BC4B2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39C5B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07CB2F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AEB198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83F41C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CB96F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66C08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502C330B" w14:textId="77777777" w:rsidTr="00616C3B">
        <w:trPr>
          <w:trHeight w:val="759"/>
        </w:trPr>
        <w:tc>
          <w:tcPr>
            <w:tcW w:w="846" w:type="dxa"/>
          </w:tcPr>
          <w:p w14:paraId="0E0A9BD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80833B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DB57D7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69B846B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733C14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78ABAC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32ADCB94" w14:textId="77777777" w:rsidTr="00616C3B">
        <w:trPr>
          <w:trHeight w:val="759"/>
        </w:trPr>
        <w:tc>
          <w:tcPr>
            <w:tcW w:w="846" w:type="dxa"/>
          </w:tcPr>
          <w:p w14:paraId="4AAF032A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71937C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D7CA44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B633D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EFC45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4BA2B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067ADBA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480A4E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7BDB7248" w14:textId="77777777" w:rsidTr="00616C3B">
        <w:trPr>
          <w:trHeight w:val="759"/>
        </w:trPr>
        <w:tc>
          <w:tcPr>
            <w:tcW w:w="846" w:type="dxa"/>
          </w:tcPr>
          <w:p w14:paraId="464397D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A263150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63E81B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703E18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AF12A1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0E90AB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4D4EF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057C19EE" w14:textId="77777777" w:rsidTr="00616C3B">
        <w:trPr>
          <w:trHeight w:val="759"/>
        </w:trPr>
        <w:tc>
          <w:tcPr>
            <w:tcW w:w="846" w:type="dxa"/>
          </w:tcPr>
          <w:p w14:paraId="2CBC2D7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A290B1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39A670A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56FB8A1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A0AFC1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74CA2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A4A4CCF" w14:textId="77777777" w:rsidTr="00616C3B">
        <w:trPr>
          <w:trHeight w:val="759"/>
        </w:trPr>
        <w:tc>
          <w:tcPr>
            <w:tcW w:w="846" w:type="dxa"/>
          </w:tcPr>
          <w:p w14:paraId="04FB7856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E44298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7FAC37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A2888E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018473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E706E7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F714D8E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18B92ECF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E5983FB" w14:textId="77777777" w:rsidTr="00616C3B">
        <w:trPr>
          <w:trHeight w:val="759"/>
        </w:trPr>
        <w:tc>
          <w:tcPr>
            <w:tcW w:w="846" w:type="dxa"/>
          </w:tcPr>
          <w:p w14:paraId="1345761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AD047B7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35C1EE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019910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FDE8E7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80C56E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C6EB66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6025023E" w14:textId="77777777" w:rsidTr="00616C3B">
        <w:trPr>
          <w:trHeight w:val="759"/>
        </w:trPr>
        <w:tc>
          <w:tcPr>
            <w:tcW w:w="846" w:type="dxa"/>
          </w:tcPr>
          <w:p w14:paraId="7B29354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6EE0A2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5089C3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65EA5CD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80B9AE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042DCF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1998C7F" w14:textId="77777777" w:rsidTr="00616C3B">
        <w:trPr>
          <w:trHeight w:val="759"/>
        </w:trPr>
        <w:tc>
          <w:tcPr>
            <w:tcW w:w="846" w:type="dxa"/>
          </w:tcPr>
          <w:p w14:paraId="06D3FC0A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78B43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6AA7999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ABC4BB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B169BE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329C0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A8001FA" w14:textId="77777777" w:rsidR="008E011A" w:rsidRPr="00BA5495" w:rsidRDefault="008E011A" w:rsidP="00D630F1">
      <w:pPr>
        <w:pStyle w:val="BodyText"/>
        <w:rPr>
          <w:rFonts w:cstheme="majorBidi"/>
        </w:rPr>
      </w:pPr>
    </w:p>
    <w:p w14:paraId="612BE711" w14:textId="6C4C5B21" w:rsidR="00D630F1" w:rsidRDefault="00D630F1" w:rsidP="004B17F0">
      <w:pPr>
        <w:pStyle w:val="BodyText"/>
        <w:rPr>
          <w:rFonts w:cstheme="majorBidi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16A74D4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86DE9A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BA96E6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DFE45BB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EC5F3C4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25A86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53C04E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A9458F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826208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9B9926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F31A92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616C3B">
        <w:trPr>
          <w:trHeight w:val="759"/>
        </w:trPr>
        <w:tc>
          <w:tcPr>
            <w:tcW w:w="846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616C3B">
        <w:trPr>
          <w:trHeight w:val="759"/>
        </w:trPr>
        <w:tc>
          <w:tcPr>
            <w:tcW w:w="846" w:type="dxa"/>
          </w:tcPr>
          <w:p w14:paraId="3C303EC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1E4103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454FA86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BFBA899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07FA5C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C06FBC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9D1AE88" w14:textId="77777777" w:rsidTr="00616C3B">
        <w:trPr>
          <w:trHeight w:val="759"/>
        </w:trPr>
        <w:tc>
          <w:tcPr>
            <w:tcW w:w="846" w:type="dxa"/>
          </w:tcPr>
          <w:p w14:paraId="2EFE77F9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34D58B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950FC0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2E0B41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68B3D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C7F36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616C3B">
        <w:trPr>
          <w:trHeight w:val="759"/>
        </w:trPr>
        <w:tc>
          <w:tcPr>
            <w:tcW w:w="846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70016FD7" w14:textId="77777777" w:rsidTr="00616C3B">
        <w:trPr>
          <w:trHeight w:val="759"/>
        </w:trPr>
        <w:tc>
          <w:tcPr>
            <w:tcW w:w="846" w:type="dxa"/>
          </w:tcPr>
          <w:p w14:paraId="0217873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BAB5B8A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57E3A21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2CD23FE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2EA9B7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D5C10E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7FFAC877" w14:textId="77777777" w:rsidTr="00616C3B">
        <w:trPr>
          <w:trHeight w:val="759"/>
        </w:trPr>
        <w:tc>
          <w:tcPr>
            <w:tcW w:w="846" w:type="dxa"/>
          </w:tcPr>
          <w:p w14:paraId="022C89F7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1B569C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7A7AEBE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6E7896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B8E490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C95200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46831BEC" w14:textId="15D62BA3" w:rsidR="00D630F1" w:rsidRDefault="00D630F1" w:rsidP="004B17F0">
      <w:pPr>
        <w:pStyle w:val="BodyText"/>
        <w:rPr>
          <w:rFonts w:cstheme="majorBidi"/>
        </w:rPr>
      </w:pPr>
    </w:p>
    <w:p w14:paraId="548C80FA" w14:textId="047034F4" w:rsidR="007D406C" w:rsidRPr="00BA5495" w:rsidRDefault="007D406C" w:rsidP="007D406C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3CDFDF" w14:textId="77777777" w:rsidR="007D406C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653AD1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</w:p>
    <w:p w14:paraId="2D8E1E5F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02FF010" w14:textId="77777777" w:rsidR="007D406C" w:rsidRPr="00BA5495" w:rsidRDefault="007D406C" w:rsidP="007D406C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A196F95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2FF0FEBB" w14:textId="77777777" w:rsidTr="00616C3B">
        <w:trPr>
          <w:trHeight w:val="759"/>
        </w:trPr>
        <w:tc>
          <w:tcPr>
            <w:tcW w:w="846" w:type="dxa"/>
          </w:tcPr>
          <w:p w14:paraId="0CDA4B7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2D8E181B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3F91A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4C3CFA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702B3B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B4DF6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EB322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461C74F4" w14:textId="77777777" w:rsidTr="00616C3B">
        <w:trPr>
          <w:trHeight w:val="759"/>
        </w:trPr>
        <w:tc>
          <w:tcPr>
            <w:tcW w:w="846" w:type="dxa"/>
          </w:tcPr>
          <w:p w14:paraId="4B69149D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948AC3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403AA6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BABEA08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D3E27D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48B7BE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20892294" w14:textId="77777777" w:rsidTr="00616C3B">
        <w:trPr>
          <w:trHeight w:val="759"/>
        </w:trPr>
        <w:tc>
          <w:tcPr>
            <w:tcW w:w="846" w:type="dxa"/>
          </w:tcPr>
          <w:p w14:paraId="4CBF850A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6A5FA6A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2891C3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0CA27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CC11DC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A0026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005697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5006BBFE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3E816F41" w14:textId="77777777" w:rsidTr="00616C3B">
        <w:trPr>
          <w:trHeight w:val="759"/>
        </w:trPr>
        <w:tc>
          <w:tcPr>
            <w:tcW w:w="846" w:type="dxa"/>
          </w:tcPr>
          <w:p w14:paraId="2D66D0A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5C5F2DD2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A6DB00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D05BA4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FC729A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696B893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33BA5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2B5083AF" w14:textId="77777777" w:rsidTr="00616C3B">
        <w:trPr>
          <w:trHeight w:val="759"/>
        </w:trPr>
        <w:tc>
          <w:tcPr>
            <w:tcW w:w="846" w:type="dxa"/>
          </w:tcPr>
          <w:p w14:paraId="0695F8EB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7AFCD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431AD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069E700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9CFC19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43BA5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ACB6581" w14:textId="77777777" w:rsidTr="00616C3B">
        <w:trPr>
          <w:trHeight w:val="759"/>
        </w:trPr>
        <w:tc>
          <w:tcPr>
            <w:tcW w:w="846" w:type="dxa"/>
          </w:tcPr>
          <w:p w14:paraId="4AD88F97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109647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060873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31372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1DC70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2686A8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801E300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1B6E4873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0621BD44" w14:textId="77777777" w:rsidTr="00616C3B">
        <w:trPr>
          <w:trHeight w:val="759"/>
        </w:trPr>
        <w:tc>
          <w:tcPr>
            <w:tcW w:w="846" w:type="dxa"/>
          </w:tcPr>
          <w:p w14:paraId="70DE2842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5BB6CEE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24EB12A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FEF75C5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085D46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932DC2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F34580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18471983" w14:textId="77777777" w:rsidTr="00616C3B">
        <w:trPr>
          <w:trHeight w:val="759"/>
        </w:trPr>
        <w:tc>
          <w:tcPr>
            <w:tcW w:w="846" w:type="dxa"/>
          </w:tcPr>
          <w:p w14:paraId="5766A06F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725AE2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B96A9E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E00719B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213491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E79B8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82A0C02" w14:textId="77777777" w:rsidTr="00616C3B">
        <w:trPr>
          <w:trHeight w:val="759"/>
        </w:trPr>
        <w:tc>
          <w:tcPr>
            <w:tcW w:w="846" w:type="dxa"/>
          </w:tcPr>
          <w:p w14:paraId="7AAA6D49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72F7A4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3732A9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435EE9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0F344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65579B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7D69BCE2" w14:textId="27691EBF" w:rsidR="00774176" w:rsidRPr="00BA5495" w:rsidRDefault="00774176" w:rsidP="00774176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8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5C802EF3" w14:textId="77777777" w:rsidR="00774176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95FC11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</w:p>
    <w:p w14:paraId="60F3DF35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6C6D597" w14:textId="77777777" w:rsidR="00774176" w:rsidRPr="00BA5495" w:rsidRDefault="00774176" w:rsidP="00774176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4FCB376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4E731603" w14:textId="77777777" w:rsidTr="00616C3B">
        <w:trPr>
          <w:trHeight w:val="759"/>
        </w:trPr>
        <w:tc>
          <w:tcPr>
            <w:tcW w:w="846" w:type="dxa"/>
          </w:tcPr>
          <w:p w14:paraId="3D7D72C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10A9565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B625931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0483D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343B80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7F809A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198654E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7AE5DE12" w14:textId="77777777" w:rsidTr="00616C3B">
        <w:trPr>
          <w:trHeight w:val="759"/>
        </w:trPr>
        <w:tc>
          <w:tcPr>
            <w:tcW w:w="846" w:type="dxa"/>
          </w:tcPr>
          <w:p w14:paraId="30203F2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0241DE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49BF31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DCABBAF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58F171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75CA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5253C54E" w14:textId="77777777" w:rsidTr="00616C3B">
        <w:trPr>
          <w:trHeight w:val="759"/>
        </w:trPr>
        <w:tc>
          <w:tcPr>
            <w:tcW w:w="846" w:type="dxa"/>
          </w:tcPr>
          <w:p w14:paraId="5F854F60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842F30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B718B7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0011BF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3B5AB1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B71A855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C5280F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109EC8C7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6E417727" w14:textId="77777777" w:rsidTr="00616C3B">
        <w:trPr>
          <w:trHeight w:val="759"/>
        </w:trPr>
        <w:tc>
          <w:tcPr>
            <w:tcW w:w="846" w:type="dxa"/>
          </w:tcPr>
          <w:p w14:paraId="368941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AA48E1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5EC20B0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EAEBDFA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0BB08F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252FFC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2A992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57067649" w14:textId="77777777" w:rsidTr="00616C3B">
        <w:trPr>
          <w:trHeight w:val="759"/>
        </w:trPr>
        <w:tc>
          <w:tcPr>
            <w:tcW w:w="846" w:type="dxa"/>
          </w:tcPr>
          <w:p w14:paraId="60851026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BC95AB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6AB1C2B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0D645BE4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E25EB2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FBA3EC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267D5A20" w14:textId="77777777" w:rsidTr="00616C3B">
        <w:trPr>
          <w:trHeight w:val="759"/>
        </w:trPr>
        <w:tc>
          <w:tcPr>
            <w:tcW w:w="846" w:type="dxa"/>
          </w:tcPr>
          <w:p w14:paraId="2DF4B83F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4D07A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462C59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82D06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B81200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3B6CA5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1F75465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786D6734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0BFBF24B" w14:textId="77777777" w:rsidTr="00616C3B">
        <w:trPr>
          <w:trHeight w:val="759"/>
        </w:trPr>
        <w:tc>
          <w:tcPr>
            <w:tcW w:w="846" w:type="dxa"/>
          </w:tcPr>
          <w:p w14:paraId="181D1EC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033109D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21119B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5149B0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8B7C8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356153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E360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098F8C3E" w14:textId="77777777" w:rsidTr="00616C3B">
        <w:trPr>
          <w:trHeight w:val="759"/>
        </w:trPr>
        <w:tc>
          <w:tcPr>
            <w:tcW w:w="846" w:type="dxa"/>
          </w:tcPr>
          <w:p w14:paraId="5B8ADE78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9857669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01C8BAA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226B36E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1BE3F0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A85C9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7EDE4408" w14:textId="77777777" w:rsidTr="00616C3B">
        <w:trPr>
          <w:trHeight w:val="759"/>
        </w:trPr>
        <w:tc>
          <w:tcPr>
            <w:tcW w:w="846" w:type="dxa"/>
          </w:tcPr>
          <w:p w14:paraId="6303D31B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4C68F9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07EA8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623AAF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161E2C0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44BB9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FE4EA7C" w14:textId="77777777" w:rsidR="00774176" w:rsidRDefault="00774176" w:rsidP="00774176">
      <w:pPr>
        <w:pStyle w:val="BodyText"/>
        <w:rPr>
          <w:rFonts w:cstheme="majorBidi"/>
        </w:rPr>
      </w:pPr>
    </w:p>
    <w:p w14:paraId="7C046019" w14:textId="77777777" w:rsidR="00774176" w:rsidRPr="00BA5495" w:rsidRDefault="00774176" w:rsidP="00774176">
      <w:pPr>
        <w:pStyle w:val="BodyText"/>
        <w:rPr>
          <w:rFonts w:cstheme="majorBidi"/>
        </w:rPr>
      </w:pPr>
    </w:p>
    <w:p w14:paraId="25D99642" w14:textId="671D5B05" w:rsidR="00FD76C8" w:rsidRPr="00BA5495" w:rsidRDefault="00FD76C8" w:rsidP="00FD76C8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9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7661AB3" w14:textId="77777777" w:rsidR="00FD76C8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1B0BC3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</w:p>
    <w:p w14:paraId="0F9EFD4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168350F" w14:textId="77777777" w:rsidR="00FD76C8" w:rsidRPr="00BA5495" w:rsidRDefault="00FD76C8" w:rsidP="00FD76C8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75C8623A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00DD9BD6" w14:textId="77777777" w:rsidTr="00616C3B">
        <w:trPr>
          <w:trHeight w:val="759"/>
        </w:trPr>
        <w:tc>
          <w:tcPr>
            <w:tcW w:w="846" w:type="dxa"/>
          </w:tcPr>
          <w:p w14:paraId="236D4C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3329EB63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38048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212F83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CC9979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CC989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ABA1C5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789112DD" w14:textId="77777777" w:rsidTr="00616C3B">
        <w:trPr>
          <w:trHeight w:val="759"/>
        </w:trPr>
        <w:tc>
          <w:tcPr>
            <w:tcW w:w="846" w:type="dxa"/>
          </w:tcPr>
          <w:p w14:paraId="50B001A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B3B9A18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8933B6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35B7AA0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77BFE2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D2EB1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42B37C8C" w14:textId="77777777" w:rsidTr="00616C3B">
        <w:trPr>
          <w:trHeight w:val="759"/>
        </w:trPr>
        <w:tc>
          <w:tcPr>
            <w:tcW w:w="846" w:type="dxa"/>
          </w:tcPr>
          <w:p w14:paraId="708D95C1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2B6F5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FF4974C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55D251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165A69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B505F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BDF0B1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63C7B920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63A6457B" w14:textId="77777777" w:rsidTr="00616C3B">
        <w:trPr>
          <w:trHeight w:val="759"/>
        </w:trPr>
        <w:tc>
          <w:tcPr>
            <w:tcW w:w="846" w:type="dxa"/>
          </w:tcPr>
          <w:p w14:paraId="0015E0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2454F12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7F75F01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80454F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93CA35C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653BE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B31E8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25FDCD7" w14:textId="77777777" w:rsidTr="00616C3B">
        <w:trPr>
          <w:trHeight w:val="759"/>
        </w:trPr>
        <w:tc>
          <w:tcPr>
            <w:tcW w:w="846" w:type="dxa"/>
          </w:tcPr>
          <w:p w14:paraId="7CC45ADE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3DEF90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C04371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8C34EDD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7B573E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2BB232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578F9CA1" w14:textId="77777777" w:rsidTr="00616C3B">
        <w:trPr>
          <w:trHeight w:val="759"/>
        </w:trPr>
        <w:tc>
          <w:tcPr>
            <w:tcW w:w="846" w:type="dxa"/>
          </w:tcPr>
          <w:p w14:paraId="22A7F22F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02B2E4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295A90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8311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942EA56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724BDBB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B78A355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1E1EBB5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590D78AC" w14:textId="77777777" w:rsidTr="00616C3B">
        <w:trPr>
          <w:trHeight w:val="759"/>
        </w:trPr>
        <w:tc>
          <w:tcPr>
            <w:tcW w:w="846" w:type="dxa"/>
          </w:tcPr>
          <w:p w14:paraId="1C069D3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4C99321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41E3E85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512C8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0258046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9B6B95F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1F25757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95C978D" w14:textId="77777777" w:rsidTr="00616C3B">
        <w:trPr>
          <w:trHeight w:val="759"/>
        </w:trPr>
        <w:tc>
          <w:tcPr>
            <w:tcW w:w="846" w:type="dxa"/>
          </w:tcPr>
          <w:p w14:paraId="74DB570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DA724C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303BA43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B17A05A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46F9CB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DD358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20D8F64B" w14:textId="77777777" w:rsidTr="00616C3B">
        <w:trPr>
          <w:trHeight w:val="759"/>
        </w:trPr>
        <w:tc>
          <w:tcPr>
            <w:tcW w:w="846" w:type="dxa"/>
          </w:tcPr>
          <w:p w14:paraId="302EC594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E91F0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0116F7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7EEFD4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6786C95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4EA700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E6D59BD" w14:textId="77777777" w:rsidR="00FD76C8" w:rsidRDefault="00FD76C8" w:rsidP="00FD76C8">
      <w:pPr>
        <w:pStyle w:val="BodyText"/>
        <w:rPr>
          <w:rFonts w:cstheme="majorBidi"/>
        </w:rPr>
      </w:pPr>
    </w:p>
    <w:p w14:paraId="04186DDF" w14:textId="77777777" w:rsidR="00FD76C8" w:rsidRPr="00BA5495" w:rsidRDefault="00FD76C8" w:rsidP="00FD76C8">
      <w:pPr>
        <w:pStyle w:val="BodyText"/>
        <w:rPr>
          <w:rFonts w:cstheme="majorBidi"/>
        </w:rPr>
      </w:pPr>
    </w:p>
    <w:p w14:paraId="2BD19209" w14:textId="222910E6" w:rsidR="00AE01FE" w:rsidRPr="00BA5495" w:rsidRDefault="00AE01FE" w:rsidP="00AE01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10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1DC1C25" w14:textId="77777777" w:rsidR="00AE01FE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4307CC1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</w:p>
    <w:p w14:paraId="232EAC44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5093705D" w14:textId="77777777" w:rsidR="00AE01FE" w:rsidRPr="00BA5495" w:rsidRDefault="00AE01FE" w:rsidP="00AE01FE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434A7A73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B1E21D3" w14:textId="77777777" w:rsidTr="00616C3B">
        <w:trPr>
          <w:trHeight w:val="759"/>
        </w:trPr>
        <w:tc>
          <w:tcPr>
            <w:tcW w:w="846" w:type="dxa"/>
          </w:tcPr>
          <w:p w14:paraId="1B485F6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427FB84C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8CE0DF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3FA3B6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1C4EE1A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3AEF2A9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440F5B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9F6C989" w14:textId="77777777" w:rsidTr="00616C3B">
        <w:trPr>
          <w:trHeight w:val="759"/>
        </w:trPr>
        <w:tc>
          <w:tcPr>
            <w:tcW w:w="846" w:type="dxa"/>
          </w:tcPr>
          <w:p w14:paraId="5E04810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DD6E08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085F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2D0365C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8C25B4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33EC24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44695FB6" w14:textId="77777777" w:rsidTr="00616C3B">
        <w:trPr>
          <w:trHeight w:val="759"/>
        </w:trPr>
        <w:tc>
          <w:tcPr>
            <w:tcW w:w="846" w:type="dxa"/>
          </w:tcPr>
          <w:p w14:paraId="0B9E9046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D118F7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5B8BCD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B3249D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346C77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D5F19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899CD1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4F51AD48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27F99F10" w14:textId="77777777" w:rsidTr="00616C3B">
        <w:trPr>
          <w:trHeight w:val="759"/>
        </w:trPr>
        <w:tc>
          <w:tcPr>
            <w:tcW w:w="846" w:type="dxa"/>
          </w:tcPr>
          <w:p w14:paraId="0B71753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AAA21C3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BDDEF7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C384F7E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74E75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7FEC2D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3845D3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5648C1AA" w14:textId="77777777" w:rsidTr="00616C3B">
        <w:trPr>
          <w:trHeight w:val="759"/>
        </w:trPr>
        <w:tc>
          <w:tcPr>
            <w:tcW w:w="846" w:type="dxa"/>
          </w:tcPr>
          <w:p w14:paraId="2E58019B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142542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8A3228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5705E06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2D3EE5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6B3123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7F6D45E2" w14:textId="77777777" w:rsidTr="00616C3B">
        <w:trPr>
          <w:trHeight w:val="759"/>
        </w:trPr>
        <w:tc>
          <w:tcPr>
            <w:tcW w:w="846" w:type="dxa"/>
          </w:tcPr>
          <w:p w14:paraId="403A6835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BBC7DB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930964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800DFE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99914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67492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1EF9A5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255C033D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F029D51" w14:textId="77777777" w:rsidTr="00616C3B">
        <w:trPr>
          <w:trHeight w:val="759"/>
        </w:trPr>
        <w:tc>
          <w:tcPr>
            <w:tcW w:w="846" w:type="dxa"/>
          </w:tcPr>
          <w:p w14:paraId="55F4FBE6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2707DFF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09E78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A81B0A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C639F1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4DAD858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AAAA18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8AC67B2" w14:textId="77777777" w:rsidTr="00616C3B">
        <w:trPr>
          <w:trHeight w:val="759"/>
        </w:trPr>
        <w:tc>
          <w:tcPr>
            <w:tcW w:w="846" w:type="dxa"/>
          </w:tcPr>
          <w:p w14:paraId="325A02E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2DD63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37F0F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C7661CD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492EC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8ECF1D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62A951CD" w14:textId="77777777" w:rsidTr="00616C3B">
        <w:trPr>
          <w:trHeight w:val="759"/>
        </w:trPr>
        <w:tc>
          <w:tcPr>
            <w:tcW w:w="846" w:type="dxa"/>
          </w:tcPr>
          <w:p w14:paraId="0913018B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92ED7E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51ECCA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99D306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E56B9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00B0AC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4B419B0" w14:textId="77777777" w:rsidR="00AE01FE" w:rsidRDefault="00AE01FE" w:rsidP="00AE01FE">
      <w:pPr>
        <w:pStyle w:val="BodyText"/>
        <w:rPr>
          <w:rFonts w:cstheme="majorBidi"/>
        </w:rPr>
      </w:pPr>
    </w:p>
    <w:p w14:paraId="5C4A4436" w14:textId="77777777" w:rsidR="00AE01FE" w:rsidRPr="00BA5495" w:rsidRDefault="00AE01FE" w:rsidP="00AE01FE">
      <w:pPr>
        <w:pStyle w:val="BodyText"/>
        <w:rPr>
          <w:rFonts w:cstheme="majorBidi"/>
        </w:rPr>
      </w:pPr>
    </w:p>
    <w:p w14:paraId="69820EDC" w14:textId="661621C2" w:rsidR="00D0082D" w:rsidRPr="00BA5495" w:rsidRDefault="00D0082D" w:rsidP="00D0082D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11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3D80FE2A" w14:textId="77777777" w:rsidR="00D0082D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8A36ED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</w:p>
    <w:p w14:paraId="50E0294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29CC709" w14:textId="77777777" w:rsidR="00D0082D" w:rsidRPr="00BA5495" w:rsidRDefault="00D0082D" w:rsidP="00D0082D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38C853B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13F02267" w14:textId="77777777" w:rsidTr="00616C3B">
        <w:trPr>
          <w:trHeight w:val="759"/>
        </w:trPr>
        <w:tc>
          <w:tcPr>
            <w:tcW w:w="846" w:type="dxa"/>
          </w:tcPr>
          <w:p w14:paraId="10DFDD9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7743887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4D7556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3F473B1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406F8F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A8AB16B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C50F7E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541957C2" w14:textId="77777777" w:rsidTr="00616C3B">
        <w:trPr>
          <w:trHeight w:val="759"/>
        </w:trPr>
        <w:tc>
          <w:tcPr>
            <w:tcW w:w="846" w:type="dxa"/>
          </w:tcPr>
          <w:p w14:paraId="7E6483C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120A2F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C18BBC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2BE8268C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41B824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E60D6B3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5DA4E2F6" w14:textId="77777777" w:rsidTr="00616C3B">
        <w:trPr>
          <w:trHeight w:val="759"/>
        </w:trPr>
        <w:tc>
          <w:tcPr>
            <w:tcW w:w="846" w:type="dxa"/>
          </w:tcPr>
          <w:p w14:paraId="6B4899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2DE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A1FDE6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3A3189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2F31B2B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6610F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A3E969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03E2627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67AFD0FB" w14:textId="77777777" w:rsidTr="00616C3B">
        <w:trPr>
          <w:trHeight w:val="759"/>
        </w:trPr>
        <w:tc>
          <w:tcPr>
            <w:tcW w:w="846" w:type="dxa"/>
          </w:tcPr>
          <w:p w14:paraId="2B4A8B2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C9EB20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E4E2A2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7B3F9D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84F84F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E36DFEA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A38FF8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719C4A2F" w14:textId="77777777" w:rsidTr="00616C3B">
        <w:trPr>
          <w:trHeight w:val="759"/>
        </w:trPr>
        <w:tc>
          <w:tcPr>
            <w:tcW w:w="846" w:type="dxa"/>
          </w:tcPr>
          <w:p w14:paraId="5EF11F7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35058B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C6756F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7F30D2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180B6E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1F51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B6F0203" w14:textId="77777777" w:rsidTr="00616C3B">
        <w:trPr>
          <w:trHeight w:val="759"/>
        </w:trPr>
        <w:tc>
          <w:tcPr>
            <w:tcW w:w="846" w:type="dxa"/>
          </w:tcPr>
          <w:p w14:paraId="13D6DB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4A7AD9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FBADEBC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EFF8F3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D25FE4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99E190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AD2FD6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B112398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5C4C6C6C" w14:textId="77777777" w:rsidTr="00616C3B">
        <w:trPr>
          <w:trHeight w:val="759"/>
        </w:trPr>
        <w:tc>
          <w:tcPr>
            <w:tcW w:w="846" w:type="dxa"/>
          </w:tcPr>
          <w:p w14:paraId="6B8F6BFD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82EA6B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0BECA92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26E01E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14BE3F7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756DE6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05CB1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0C37DD31" w14:textId="77777777" w:rsidTr="00616C3B">
        <w:trPr>
          <w:trHeight w:val="759"/>
        </w:trPr>
        <w:tc>
          <w:tcPr>
            <w:tcW w:w="846" w:type="dxa"/>
          </w:tcPr>
          <w:p w14:paraId="7AE840E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B0DC2D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9F7A61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CAAA15B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8FD0F5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F41D93E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4FB19B0" w14:textId="77777777" w:rsidTr="00616C3B">
        <w:trPr>
          <w:trHeight w:val="759"/>
        </w:trPr>
        <w:tc>
          <w:tcPr>
            <w:tcW w:w="846" w:type="dxa"/>
          </w:tcPr>
          <w:p w14:paraId="562D6715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6D8790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9A6F62D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3EFBE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C51D749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ABCB86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155FB5" w14:textId="77777777" w:rsidR="00D0082D" w:rsidRDefault="00D0082D" w:rsidP="00D0082D">
      <w:pPr>
        <w:pStyle w:val="BodyText"/>
        <w:rPr>
          <w:rFonts w:cstheme="majorBidi"/>
        </w:rPr>
      </w:pPr>
    </w:p>
    <w:p w14:paraId="2F059CD0" w14:textId="77777777" w:rsidR="00D0082D" w:rsidRPr="00BA5495" w:rsidRDefault="00D0082D" w:rsidP="00D0082D">
      <w:pPr>
        <w:pStyle w:val="BodyText"/>
        <w:rPr>
          <w:rFonts w:cstheme="majorBidi"/>
        </w:rPr>
      </w:pPr>
    </w:p>
    <w:p w14:paraId="18E7183C" w14:textId="5A3C340C" w:rsidR="001557FF" w:rsidRPr="00BA5495" w:rsidRDefault="001557FF" w:rsidP="001557FF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4996898" w14:textId="77777777" w:rsidR="001557FF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4E954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</w:p>
    <w:p w14:paraId="2DC129E5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6710803" w14:textId="77777777" w:rsidR="001557FF" w:rsidRPr="00BA5495" w:rsidRDefault="001557FF" w:rsidP="001557FF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94D426B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565171B6" w14:textId="77777777" w:rsidTr="00616C3B">
        <w:trPr>
          <w:trHeight w:val="759"/>
        </w:trPr>
        <w:tc>
          <w:tcPr>
            <w:tcW w:w="846" w:type="dxa"/>
          </w:tcPr>
          <w:p w14:paraId="43F9C8D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09B460F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DB98BF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67FB56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C5FC880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19BAF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CA08D1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64155264" w14:textId="77777777" w:rsidTr="00616C3B">
        <w:trPr>
          <w:trHeight w:val="759"/>
        </w:trPr>
        <w:tc>
          <w:tcPr>
            <w:tcW w:w="846" w:type="dxa"/>
          </w:tcPr>
          <w:p w14:paraId="0D84427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5F67F9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C8870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5E6E95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6C508B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FEB61D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4923D19C" w14:textId="77777777" w:rsidTr="00616C3B">
        <w:trPr>
          <w:trHeight w:val="759"/>
        </w:trPr>
        <w:tc>
          <w:tcPr>
            <w:tcW w:w="846" w:type="dxa"/>
          </w:tcPr>
          <w:p w14:paraId="2106A5A4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70D39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713FA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0A3D33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7EBC8D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B83C4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E2D3585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276B261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161F718B" w14:textId="77777777" w:rsidTr="00616C3B">
        <w:trPr>
          <w:trHeight w:val="759"/>
        </w:trPr>
        <w:tc>
          <w:tcPr>
            <w:tcW w:w="846" w:type="dxa"/>
          </w:tcPr>
          <w:p w14:paraId="54A0A35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1A7CEF3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DBB018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A36ECF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82E88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2F6BA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242C229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232F89F9" w14:textId="77777777" w:rsidTr="00616C3B">
        <w:trPr>
          <w:trHeight w:val="759"/>
        </w:trPr>
        <w:tc>
          <w:tcPr>
            <w:tcW w:w="846" w:type="dxa"/>
          </w:tcPr>
          <w:p w14:paraId="4F53A26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6896EF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17363C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2C8C0C1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A97B41C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8E563B9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6BED5B65" w14:textId="77777777" w:rsidTr="00616C3B">
        <w:trPr>
          <w:trHeight w:val="759"/>
        </w:trPr>
        <w:tc>
          <w:tcPr>
            <w:tcW w:w="846" w:type="dxa"/>
          </w:tcPr>
          <w:p w14:paraId="71CCE028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C0626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E8BFDA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B8DFF2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814F5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CE4302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BD83053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7FC292BA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2502DE27" w14:textId="77777777" w:rsidTr="00616C3B">
        <w:trPr>
          <w:trHeight w:val="759"/>
        </w:trPr>
        <w:tc>
          <w:tcPr>
            <w:tcW w:w="846" w:type="dxa"/>
          </w:tcPr>
          <w:p w14:paraId="6683DAB6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B6A5CBE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74E30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13757A5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A1A53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140C3A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C9E03C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0AF73F90" w14:textId="77777777" w:rsidTr="00616C3B">
        <w:trPr>
          <w:trHeight w:val="759"/>
        </w:trPr>
        <w:tc>
          <w:tcPr>
            <w:tcW w:w="846" w:type="dxa"/>
          </w:tcPr>
          <w:p w14:paraId="7A114C3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4A6CAB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DBB2FB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12133AD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C84B4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FD2EC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5A233466" w14:textId="77777777" w:rsidTr="00616C3B">
        <w:trPr>
          <w:trHeight w:val="759"/>
        </w:trPr>
        <w:tc>
          <w:tcPr>
            <w:tcW w:w="846" w:type="dxa"/>
          </w:tcPr>
          <w:p w14:paraId="4A4E398C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6029F94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DB0C3F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159997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5623F4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523669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5454CEC0" w14:textId="77777777" w:rsidR="007D406C" w:rsidRPr="00BA5495" w:rsidRDefault="007D406C" w:rsidP="004B17F0">
      <w:pPr>
        <w:pStyle w:val="BodyText"/>
        <w:rPr>
          <w:rFonts w:cstheme="majorBidi"/>
        </w:rPr>
      </w:pPr>
    </w:p>
    <w:sectPr w:rsidR="007D406C" w:rsidRPr="00BA5495" w:rsidSect="00701921">
      <w:footerReference w:type="even" r:id="rId36"/>
      <w:footerReference w:type="default" r:id="rId37"/>
      <w:footerReference w:type="first" r:id="rId38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E5CF37" w14:textId="77777777" w:rsidR="007C3D57" w:rsidRDefault="007C3D57">
      <w:r>
        <w:separator/>
      </w:r>
    </w:p>
  </w:endnote>
  <w:endnote w:type="continuationSeparator" w:id="0">
    <w:p w14:paraId="14F01517" w14:textId="77777777" w:rsidR="007C3D57" w:rsidRDefault="007C3D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012444" w14:textId="763F6597" w:rsidR="001F3460" w:rsidRDefault="001F3460">
    <w:pPr>
      <w:pStyle w:val="Footer"/>
    </w:pPr>
  </w:p>
  <w:p w14:paraId="2FB4C4BA" w14:textId="77777777" w:rsidR="001F3460" w:rsidRPr="006E7BF2" w:rsidRDefault="001F3460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622777" w14:textId="77777777" w:rsidR="001F3460" w:rsidRDefault="001F346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1F3460" w:rsidRDefault="001F346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1F3460" w:rsidRDefault="001F346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70C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6BFF99E" w14:textId="12143036" w:rsidR="001F3460" w:rsidRDefault="001F3460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38FC34" w14:textId="77777777" w:rsidR="001F3460" w:rsidRDefault="001F34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CB7F03" w14:textId="77777777" w:rsidR="007C3D57" w:rsidRDefault="007C3D57">
      <w:r>
        <w:separator/>
      </w:r>
    </w:p>
  </w:footnote>
  <w:footnote w:type="continuationSeparator" w:id="0">
    <w:p w14:paraId="585FEF60" w14:textId="77777777" w:rsidR="007C3D57" w:rsidRDefault="007C3D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BD6"/>
    <w:rsid w:val="00001075"/>
    <w:rsid w:val="00001BB1"/>
    <w:rsid w:val="00002A37"/>
    <w:rsid w:val="00002AFE"/>
    <w:rsid w:val="00004C46"/>
    <w:rsid w:val="00007684"/>
    <w:rsid w:val="00012F01"/>
    <w:rsid w:val="00013C40"/>
    <w:rsid w:val="00016054"/>
    <w:rsid w:val="00016E7E"/>
    <w:rsid w:val="00017F8C"/>
    <w:rsid w:val="0002029A"/>
    <w:rsid w:val="00020A57"/>
    <w:rsid w:val="00021BE7"/>
    <w:rsid w:val="00021D99"/>
    <w:rsid w:val="00023B6B"/>
    <w:rsid w:val="0002477F"/>
    <w:rsid w:val="00024B9D"/>
    <w:rsid w:val="000253DC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C2092"/>
    <w:rsid w:val="000C22F5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AA8"/>
    <w:rsid w:val="0013668C"/>
    <w:rsid w:val="00136779"/>
    <w:rsid w:val="001367AC"/>
    <w:rsid w:val="00137E43"/>
    <w:rsid w:val="001426FF"/>
    <w:rsid w:val="00143D7C"/>
    <w:rsid w:val="00145572"/>
    <w:rsid w:val="00146525"/>
    <w:rsid w:val="001467B6"/>
    <w:rsid w:val="00146B10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DE9"/>
    <w:rsid w:val="00167B71"/>
    <w:rsid w:val="001743F8"/>
    <w:rsid w:val="00176D5A"/>
    <w:rsid w:val="00177B26"/>
    <w:rsid w:val="0018412A"/>
    <w:rsid w:val="0018424D"/>
    <w:rsid w:val="0018485C"/>
    <w:rsid w:val="00185E5D"/>
    <w:rsid w:val="00186957"/>
    <w:rsid w:val="00191114"/>
    <w:rsid w:val="001917DE"/>
    <w:rsid w:val="00194E10"/>
    <w:rsid w:val="00196CB6"/>
    <w:rsid w:val="00196CD9"/>
    <w:rsid w:val="001A0647"/>
    <w:rsid w:val="001A06E7"/>
    <w:rsid w:val="001A1D5E"/>
    <w:rsid w:val="001A224D"/>
    <w:rsid w:val="001A38E1"/>
    <w:rsid w:val="001A43A4"/>
    <w:rsid w:val="001A484F"/>
    <w:rsid w:val="001A4DB7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4B93"/>
    <w:rsid w:val="00204CB3"/>
    <w:rsid w:val="0020502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55F8"/>
    <w:rsid w:val="00266B50"/>
    <w:rsid w:val="00267EA2"/>
    <w:rsid w:val="002712E1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DDE"/>
    <w:rsid w:val="002A0C85"/>
    <w:rsid w:val="002A1A12"/>
    <w:rsid w:val="002A2409"/>
    <w:rsid w:val="002A653F"/>
    <w:rsid w:val="002B0A15"/>
    <w:rsid w:val="002B1C18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DB8"/>
    <w:rsid w:val="003D783C"/>
    <w:rsid w:val="003E0694"/>
    <w:rsid w:val="003E06D7"/>
    <w:rsid w:val="003E0967"/>
    <w:rsid w:val="003E0C7F"/>
    <w:rsid w:val="003E1728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75A4"/>
    <w:rsid w:val="0052252D"/>
    <w:rsid w:val="0052366B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BEF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12D7"/>
    <w:rsid w:val="005915B4"/>
    <w:rsid w:val="00592D02"/>
    <w:rsid w:val="0059364E"/>
    <w:rsid w:val="005958F4"/>
    <w:rsid w:val="005966CF"/>
    <w:rsid w:val="0059787F"/>
    <w:rsid w:val="00597FC8"/>
    <w:rsid w:val="005A1B17"/>
    <w:rsid w:val="005A273A"/>
    <w:rsid w:val="005A3B73"/>
    <w:rsid w:val="005A3D52"/>
    <w:rsid w:val="005A6359"/>
    <w:rsid w:val="005B03AD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5489"/>
    <w:rsid w:val="006160A7"/>
    <w:rsid w:val="00616C3B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761E"/>
    <w:rsid w:val="00681068"/>
    <w:rsid w:val="00681B3C"/>
    <w:rsid w:val="006823D3"/>
    <w:rsid w:val="00682EEF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C10"/>
    <w:rsid w:val="006F3650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FC3"/>
    <w:rsid w:val="00723007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D71"/>
    <w:rsid w:val="00760967"/>
    <w:rsid w:val="00760B54"/>
    <w:rsid w:val="00762166"/>
    <w:rsid w:val="00764FB3"/>
    <w:rsid w:val="00766726"/>
    <w:rsid w:val="00772FFE"/>
    <w:rsid w:val="00774176"/>
    <w:rsid w:val="00774E93"/>
    <w:rsid w:val="00775CA3"/>
    <w:rsid w:val="00780979"/>
    <w:rsid w:val="00784016"/>
    <w:rsid w:val="0078447A"/>
    <w:rsid w:val="0078794F"/>
    <w:rsid w:val="007913F6"/>
    <w:rsid w:val="00791AC3"/>
    <w:rsid w:val="007921A0"/>
    <w:rsid w:val="007923FE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C0B17"/>
    <w:rsid w:val="007C0C07"/>
    <w:rsid w:val="007C2633"/>
    <w:rsid w:val="007C2A71"/>
    <w:rsid w:val="007C3D57"/>
    <w:rsid w:val="007C53C3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12D9"/>
    <w:rsid w:val="008D3C1E"/>
    <w:rsid w:val="008D3EF5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6C02"/>
    <w:rsid w:val="008F7D25"/>
    <w:rsid w:val="009001D5"/>
    <w:rsid w:val="0090100F"/>
    <w:rsid w:val="00901DF8"/>
    <w:rsid w:val="00902690"/>
    <w:rsid w:val="0090478D"/>
    <w:rsid w:val="0090591C"/>
    <w:rsid w:val="00905BFC"/>
    <w:rsid w:val="00905E65"/>
    <w:rsid w:val="00905FC4"/>
    <w:rsid w:val="009078FF"/>
    <w:rsid w:val="00914A24"/>
    <w:rsid w:val="0091681A"/>
    <w:rsid w:val="00916DF9"/>
    <w:rsid w:val="00917404"/>
    <w:rsid w:val="00920163"/>
    <w:rsid w:val="00920755"/>
    <w:rsid w:val="0092177D"/>
    <w:rsid w:val="00921ACA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5986"/>
    <w:rsid w:val="009B6319"/>
    <w:rsid w:val="009B7211"/>
    <w:rsid w:val="009C2A3A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B51"/>
    <w:rsid w:val="00A02073"/>
    <w:rsid w:val="00A02DC7"/>
    <w:rsid w:val="00A05B9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DD3"/>
    <w:rsid w:val="00A86F1B"/>
    <w:rsid w:val="00A91489"/>
    <w:rsid w:val="00A9305B"/>
    <w:rsid w:val="00A9404D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BF"/>
    <w:rsid w:val="00AB7B10"/>
    <w:rsid w:val="00AC035A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2137"/>
    <w:rsid w:val="00B72A05"/>
    <w:rsid w:val="00B72D39"/>
    <w:rsid w:val="00B742EA"/>
    <w:rsid w:val="00B755D3"/>
    <w:rsid w:val="00B767DB"/>
    <w:rsid w:val="00B80155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2537"/>
    <w:rsid w:val="00CD34E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10238"/>
    <w:rsid w:val="00D10615"/>
    <w:rsid w:val="00D113D5"/>
    <w:rsid w:val="00D11870"/>
    <w:rsid w:val="00D11AD1"/>
    <w:rsid w:val="00D13E1F"/>
    <w:rsid w:val="00D160A8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5A61"/>
    <w:rsid w:val="00D46A3C"/>
    <w:rsid w:val="00D47241"/>
    <w:rsid w:val="00D50B73"/>
    <w:rsid w:val="00D510E7"/>
    <w:rsid w:val="00D52108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D0538"/>
    <w:rsid w:val="00DD2608"/>
    <w:rsid w:val="00DD4CB6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D89"/>
    <w:rsid w:val="00E62738"/>
    <w:rsid w:val="00E62A48"/>
    <w:rsid w:val="00E62D60"/>
    <w:rsid w:val="00E64062"/>
    <w:rsid w:val="00E6471E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A1B41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CB0"/>
    <w:rsid w:val="00F56D35"/>
    <w:rsid w:val="00F603E4"/>
    <w:rsid w:val="00F62D18"/>
    <w:rsid w:val="00F62F84"/>
    <w:rsid w:val="00F63375"/>
    <w:rsid w:val="00F63E83"/>
    <w:rsid w:val="00F64FBE"/>
    <w:rsid w:val="00F65435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76C8"/>
    <w:rsid w:val="00FD7FAA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90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dev.mysql.com/downloads/installer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ven.apache.org/download.cgi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110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hyperlink" Target="http://localhost:8090/PaySyste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A0A97-6457-44EA-929D-DF53C94FD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01018363.dot</Template>
  <TotalTime>178</TotalTime>
  <Pages>25</Pages>
  <Words>1550</Words>
  <Characters>8837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10367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Hasan, Danish</cp:lastModifiedBy>
  <cp:revision>33</cp:revision>
  <cp:lastPrinted>2021-03-16T08:45:00Z</cp:lastPrinted>
  <dcterms:created xsi:type="dcterms:W3CDTF">2021-03-16T08:41:00Z</dcterms:created>
  <dcterms:modified xsi:type="dcterms:W3CDTF">2021-04-24T23:37:00Z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