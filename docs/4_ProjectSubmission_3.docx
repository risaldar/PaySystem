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E3A30" w14:textId="77777777" w:rsidR="006C583B" w:rsidRPr="00BA5495" w:rsidRDefault="006C583B" w:rsidP="007260A0">
      <w:pPr>
        <w:pStyle w:val="Caption"/>
        <w:spacing w:after="120"/>
        <w:ind w:left="0" w:right="43"/>
        <w:rPr>
          <w:rFonts w:cstheme="majorBidi"/>
          <w:b/>
          <w:bCs/>
          <w:sz w:val="44"/>
          <w:szCs w:val="40"/>
        </w:rPr>
      </w:pPr>
    </w:p>
    <w:p w14:paraId="03C9439B" w14:textId="5B2F41F9" w:rsidR="00D75465" w:rsidRPr="00BA5495" w:rsidRDefault="00656540" w:rsidP="001A224D">
      <w:pPr>
        <w:pStyle w:val="Caption"/>
        <w:spacing w:after="120"/>
        <w:ind w:left="0" w:right="43"/>
        <w:jc w:val="center"/>
        <w:rPr>
          <w:rFonts w:cstheme="majorBidi"/>
          <w:b/>
          <w:bCs/>
          <w:sz w:val="52"/>
          <w:szCs w:val="48"/>
        </w:rPr>
      </w:pPr>
      <w:r w:rsidRPr="00BA5495">
        <w:rPr>
          <w:rFonts w:cstheme="majorBidi"/>
          <w:b/>
          <w:bCs/>
          <w:sz w:val="52"/>
          <w:szCs w:val="48"/>
        </w:rPr>
        <w:t>Software</w:t>
      </w:r>
      <w:r w:rsidR="001A224D" w:rsidRPr="00BA5495">
        <w:rPr>
          <w:rFonts w:cstheme="majorBidi"/>
          <w:b/>
          <w:bCs/>
          <w:sz w:val="52"/>
          <w:szCs w:val="48"/>
        </w:rPr>
        <w:t xml:space="preserve"> </w:t>
      </w:r>
      <w:r w:rsidRPr="00BA5495">
        <w:rPr>
          <w:rFonts w:cstheme="majorBidi"/>
          <w:b/>
          <w:bCs/>
          <w:sz w:val="52"/>
          <w:szCs w:val="48"/>
        </w:rPr>
        <w:t>Testing</w:t>
      </w:r>
    </w:p>
    <w:p w14:paraId="5B333127" w14:textId="5443268B" w:rsidR="006A5C54" w:rsidRPr="00BA5495" w:rsidRDefault="001A224D" w:rsidP="006C583B">
      <w:pPr>
        <w:pStyle w:val="Caption"/>
        <w:spacing w:after="240"/>
        <w:ind w:left="1915" w:right="1915"/>
        <w:jc w:val="center"/>
        <w:rPr>
          <w:rFonts w:cstheme="majorBidi"/>
          <w:b/>
          <w:bCs/>
          <w:noProof/>
          <w:sz w:val="52"/>
          <w:szCs w:val="48"/>
        </w:rPr>
      </w:pPr>
      <w:r w:rsidRPr="00BA5495">
        <w:rPr>
          <w:rFonts w:cstheme="majorBidi"/>
          <w:b/>
          <w:bCs/>
          <w:noProof/>
          <w:sz w:val="52"/>
          <w:szCs w:val="48"/>
        </w:rPr>
        <w:t>Project Report</w:t>
      </w:r>
    </w:p>
    <w:p w14:paraId="697B8666" w14:textId="4B293F23" w:rsidR="00F06ECC" w:rsidRPr="00BA5495" w:rsidRDefault="00D75465" w:rsidP="007260A0">
      <w:pPr>
        <w:pStyle w:val="Date"/>
        <w:spacing w:before="240" w:after="240"/>
        <w:rPr>
          <w:rFonts w:cstheme="majorBidi"/>
        </w:rPr>
      </w:pPr>
      <w:r w:rsidRPr="00BA5495">
        <w:rPr>
          <w:rFonts w:cstheme="majorBidi"/>
        </w:rPr>
        <w:t>Session</w:t>
      </w:r>
      <w:r w:rsidR="001A224D" w:rsidRPr="00BA5495">
        <w:rPr>
          <w:rFonts w:cstheme="majorBidi"/>
        </w:rPr>
        <w:t>: Spring 2021</w:t>
      </w:r>
    </w:p>
    <w:p w14:paraId="42DFEB1E" w14:textId="638F128D" w:rsidR="00F06ECC" w:rsidRPr="00BA5495" w:rsidRDefault="00BA5495" w:rsidP="008553ED">
      <w:pPr>
        <w:pStyle w:val="Author"/>
        <w:ind w:left="2430" w:right="288"/>
        <w:jc w:val="left"/>
        <w:rPr>
          <w:rFonts w:cstheme="majorBidi"/>
          <w:color w:val="000000"/>
        </w:rPr>
      </w:pPr>
      <w:r w:rsidRPr="00BA5495">
        <w:rPr>
          <w:rFonts w:cstheme="majorBidi"/>
          <w:b/>
          <w:bCs/>
          <w:color w:val="000000"/>
        </w:rPr>
        <w:t>Danish Hasan</w:t>
      </w:r>
      <w:r w:rsidR="001A224D" w:rsidRPr="00BA5495">
        <w:rPr>
          <w:rFonts w:cstheme="majorBidi"/>
          <w:b/>
          <w:bCs/>
          <w:i/>
          <w:iCs/>
          <w:color w:val="000000"/>
        </w:rPr>
        <w:t xml:space="preserve">    </w:t>
      </w:r>
      <w:r w:rsidR="001A224D" w:rsidRPr="00BA5495">
        <w:rPr>
          <w:rFonts w:cstheme="majorBidi"/>
          <w:b/>
          <w:bCs/>
          <w:color w:val="000000"/>
        </w:rPr>
        <w:t xml:space="preserve">    </w:t>
      </w:r>
      <w:r w:rsidR="00656540" w:rsidRPr="00BA5495">
        <w:rPr>
          <w:rFonts w:cstheme="majorBidi"/>
          <w:color w:val="000000"/>
        </w:rPr>
        <w:t>MSCS</w:t>
      </w:r>
      <w:r w:rsidR="001C1CC8">
        <w:rPr>
          <w:rFonts w:cstheme="majorBidi"/>
          <w:color w:val="000000"/>
        </w:rPr>
        <w:t>-</w:t>
      </w:r>
      <w:r w:rsidRPr="00BA5495">
        <w:rPr>
          <w:rFonts w:cstheme="majorBidi"/>
          <w:color w:val="000000"/>
        </w:rPr>
        <w:t>20001</w:t>
      </w:r>
    </w:p>
    <w:p w14:paraId="10533FD1" w14:textId="3F719BDB" w:rsidR="00656540" w:rsidRPr="00BA5495" w:rsidRDefault="00BA5495" w:rsidP="00656540">
      <w:pPr>
        <w:pStyle w:val="Author"/>
        <w:ind w:left="2430" w:right="288"/>
        <w:jc w:val="left"/>
        <w:rPr>
          <w:rFonts w:cstheme="majorBidi"/>
          <w:b/>
          <w:bCs/>
          <w:color w:val="000000"/>
        </w:rPr>
      </w:pPr>
      <w:r w:rsidRPr="00BA5495">
        <w:rPr>
          <w:rFonts w:cstheme="majorBidi"/>
          <w:b/>
          <w:bCs/>
          <w:color w:val="000000"/>
        </w:rPr>
        <w:t>Abu Bakar</w:t>
      </w:r>
      <w:r w:rsidR="00656540" w:rsidRPr="00BA5495">
        <w:rPr>
          <w:rFonts w:cstheme="majorBidi"/>
          <w:b/>
          <w:bCs/>
          <w:color w:val="000000"/>
        </w:rPr>
        <w:t xml:space="preserve">        </w:t>
      </w:r>
      <w:r w:rsidRPr="00BA5495">
        <w:rPr>
          <w:rFonts w:cstheme="majorBidi"/>
          <w:b/>
          <w:bCs/>
          <w:color w:val="000000"/>
        </w:rPr>
        <w:t xml:space="preserve">       </w:t>
      </w:r>
      <w:r w:rsidRPr="00BA5495">
        <w:rPr>
          <w:rFonts w:cstheme="majorBidi"/>
          <w:color w:val="000000"/>
        </w:rPr>
        <w:t>MSCS-20013</w:t>
      </w:r>
    </w:p>
    <w:p w14:paraId="234BC59A" w14:textId="71AA7965" w:rsidR="00D75465" w:rsidRPr="00BA5495" w:rsidRDefault="00BA5495" w:rsidP="008553ED">
      <w:pPr>
        <w:pStyle w:val="Author"/>
        <w:ind w:left="2430" w:right="288"/>
        <w:jc w:val="left"/>
        <w:rPr>
          <w:rFonts w:cstheme="majorBidi"/>
          <w:color w:val="000000"/>
        </w:rPr>
      </w:pPr>
      <w:r w:rsidRPr="00BA5495">
        <w:rPr>
          <w:rFonts w:cstheme="majorBidi"/>
          <w:b/>
          <w:bCs/>
          <w:color w:val="000000"/>
        </w:rPr>
        <w:t xml:space="preserve">Musa Khan              </w:t>
      </w:r>
      <w:r w:rsidRPr="00BA5495">
        <w:rPr>
          <w:rFonts w:cstheme="majorBidi"/>
          <w:color w:val="000000"/>
        </w:rPr>
        <w:t>MSCS-20065</w:t>
      </w:r>
    </w:p>
    <w:p w14:paraId="50591834" w14:textId="42FCBB67" w:rsidR="00731DEB" w:rsidRPr="00BA5495" w:rsidRDefault="007260A0" w:rsidP="007260A0">
      <w:pPr>
        <w:pStyle w:val="Author"/>
        <w:ind w:left="2430" w:right="288"/>
        <w:jc w:val="left"/>
        <w:rPr>
          <w:rFonts w:cstheme="majorBidi"/>
          <w:b/>
          <w:bCs/>
          <w:color w:val="000000"/>
        </w:rPr>
      </w:pPr>
      <w:r w:rsidRPr="00BA5495">
        <w:rPr>
          <w:rFonts w:cstheme="majorBidi"/>
          <w:b/>
          <w:noProof/>
          <w:color w:val="000000"/>
          <w:sz w:val="28"/>
          <w:szCs w:val="28"/>
        </w:rPr>
        <mc:AlternateContent>
          <mc:Choice Requires="wps">
            <w:drawing>
              <wp:anchor distT="91440" distB="91440" distL="114300" distR="114300" simplePos="0" relativeHeight="251659264" behindDoc="1" locked="0" layoutInCell="0" allowOverlap="1" wp14:anchorId="429FF7D2" wp14:editId="71F74952">
                <wp:simplePos x="0" y="0"/>
                <wp:positionH relativeFrom="page">
                  <wp:posOffset>1238250</wp:posOffset>
                </wp:positionH>
                <wp:positionV relativeFrom="margin">
                  <wp:posOffset>3086101</wp:posOffset>
                </wp:positionV>
                <wp:extent cx="5181600" cy="1657350"/>
                <wp:effectExtent l="0" t="0" r="0" b="0"/>
                <wp:wrapNone/>
                <wp:docPr id="1"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4C9C06FB" w14:textId="77777777" w:rsidR="009E1406" w:rsidRDefault="009E1406" w:rsidP="00461DFE">
                            <w:pPr>
                              <w:pStyle w:val="Caption"/>
                              <w:spacing w:after="120"/>
                              <w:ind w:left="0" w:right="-70"/>
                              <w:jc w:val="center"/>
                              <w:rPr>
                                <w:sz w:val="32"/>
                                <w:szCs w:val="28"/>
                              </w:rPr>
                            </w:pPr>
                          </w:p>
                          <w:p w14:paraId="1FAAD833" w14:textId="444832CF" w:rsidR="009E1406" w:rsidRPr="00461DFE" w:rsidRDefault="009E1406" w:rsidP="00461DFE">
                            <w:pPr>
                              <w:pStyle w:val="Caption"/>
                              <w:ind w:left="0" w:right="20"/>
                              <w:jc w:val="center"/>
                              <w:rPr>
                                <w:b/>
                                <w:bCs/>
                                <w:sz w:val="48"/>
                                <w:szCs w:val="48"/>
                              </w:rPr>
                            </w:pPr>
                            <w:r>
                              <w:rPr>
                                <w:b/>
                                <w:bCs/>
                                <w:sz w:val="48"/>
                                <w:szCs w:val="48"/>
                              </w:rPr>
                              <w:t>Employee Time Reporting</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29FF7D2" id="Rectangle 1049" o:spid="_x0000_s1026" style="position:absolute;left:0;text-align:left;margin-left:97.5pt;margin-top:243pt;width:408pt;height:130.5pt;flip:x;z-index:-251657216;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" o:allowincell="f" filled="f" fillcolor="white [3201]" stroked="f" strokecolor="#95b3d7 [1940]" strokeweight="1pt">
                <v:fill color2="#b8cce4 [1300]" focus="100%" type="gradient"/>
                <v:textbox inset="21.6pt,21.6pt,21.6pt,21.6pt">
                  <w:txbxContent>
                    <w:p w14:paraId="4C9C06FB" w14:textId="77777777" w:rsidR="009E1406" w:rsidRDefault="009E1406" w:rsidP="00461DFE">
                      <w:pPr>
                        <w:pStyle w:val="Caption"/>
                        <w:spacing w:after="120"/>
                        <w:ind w:left="0" w:right="-70"/>
                        <w:jc w:val="center"/>
                        <w:rPr>
                          <w:sz w:val="32"/>
                          <w:szCs w:val="28"/>
                        </w:rPr>
                      </w:pPr>
                    </w:p>
                    <w:p w14:paraId="1FAAD833" w14:textId="444832CF" w:rsidR="009E1406" w:rsidRPr="00461DFE" w:rsidRDefault="009E1406" w:rsidP="00461DFE">
                      <w:pPr>
                        <w:pStyle w:val="Caption"/>
                        <w:ind w:left="0" w:right="20"/>
                        <w:jc w:val="center"/>
                        <w:rPr>
                          <w:b/>
                          <w:bCs/>
                          <w:sz w:val="48"/>
                          <w:szCs w:val="48"/>
                        </w:rPr>
                      </w:pPr>
                      <w:r>
                        <w:rPr>
                          <w:b/>
                          <w:bCs/>
                          <w:sz w:val="48"/>
                          <w:szCs w:val="48"/>
                        </w:rPr>
                        <w:t>Employee Time Reporting</w:t>
                      </w:r>
                    </w:p>
                  </w:txbxContent>
                </v:textbox>
                <w10:wrap anchorx="page" anchory="margin"/>
              </v:rect>
            </w:pict>
          </mc:Fallback>
        </mc:AlternateContent>
      </w:r>
      <w:proofErr w:type="spellStart"/>
      <w:r w:rsidR="008B2D1F">
        <w:rPr>
          <w:rFonts w:cstheme="majorBidi"/>
          <w:b/>
          <w:bCs/>
          <w:color w:val="000000"/>
        </w:rPr>
        <w:t>Awais</w:t>
      </w:r>
      <w:proofErr w:type="spellEnd"/>
      <w:r w:rsidR="001A224D" w:rsidRPr="00BA5495">
        <w:rPr>
          <w:rFonts w:cstheme="majorBidi"/>
          <w:b/>
          <w:bCs/>
          <w:color w:val="000000"/>
        </w:rPr>
        <w:t xml:space="preserve">       </w:t>
      </w:r>
      <w:r w:rsidR="008B2D1F">
        <w:rPr>
          <w:rFonts w:cstheme="majorBidi"/>
          <w:b/>
          <w:bCs/>
          <w:color w:val="000000"/>
        </w:rPr>
        <w:t xml:space="preserve">                </w:t>
      </w:r>
      <w:r w:rsidR="001A224D" w:rsidRPr="00BA5495">
        <w:rPr>
          <w:rFonts w:cstheme="majorBidi"/>
          <w:b/>
          <w:bCs/>
          <w:color w:val="000000"/>
        </w:rPr>
        <w:t xml:space="preserve"> </w:t>
      </w:r>
      <w:r w:rsidR="008B2D1F">
        <w:rPr>
          <w:rFonts w:cstheme="majorBidi"/>
          <w:color w:val="000000"/>
        </w:rPr>
        <w:t>M</w:t>
      </w:r>
      <w:r w:rsidR="00656540" w:rsidRPr="00BA5495">
        <w:rPr>
          <w:rFonts w:cstheme="majorBidi"/>
          <w:color w:val="000000"/>
        </w:rPr>
        <w:t>SCS</w:t>
      </w:r>
      <w:r w:rsidR="008B2D1F">
        <w:rPr>
          <w:rFonts w:cstheme="majorBidi"/>
          <w:color w:val="000000"/>
        </w:rPr>
        <w:t>-20074</w:t>
      </w:r>
      <w:r w:rsidR="008553ED" w:rsidRPr="00BA5495">
        <w:rPr>
          <w:rFonts w:cstheme="majorBidi"/>
          <w:b/>
          <w:noProof/>
          <w:color w:val="000000"/>
          <w:sz w:val="28"/>
          <w:szCs w:val="28"/>
        </w:rPr>
        <mc:AlternateContent>
          <mc:Choice Requires="wps">
            <w:drawing>
              <wp:anchor distT="91440" distB="91440" distL="114300" distR="114300" simplePos="0" relativeHeight="251651072" behindDoc="1" locked="0" layoutInCell="0" allowOverlap="1" wp14:anchorId="06A23E8F" wp14:editId="2AD0C748">
                <wp:simplePos x="0" y="0"/>
                <wp:positionH relativeFrom="page">
                  <wp:posOffset>1263650</wp:posOffset>
                </wp:positionH>
                <wp:positionV relativeFrom="margin">
                  <wp:posOffset>7073900</wp:posOffset>
                </wp:positionV>
                <wp:extent cx="5181600" cy="1970405"/>
                <wp:effectExtent l="0" t="0" r="0" b="0"/>
                <wp:wrapNone/>
                <wp:docPr id="1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970405"/>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692B57E5" w14:textId="77777777" w:rsidR="009E1406" w:rsidRDefault="009E1406" w:rsidP="00656540">
                            <w:pPr>
                              <w:pStyle w:val="Caption"/>
                              <w:spacing w:after="120"/>
                              <w:ind w:left="0" w:right="-70"/>
                              <w:jc w:val="center"/>
                              <w:rPr>
                                <w:sz w:val="32"/>
                                <w:szCs w:val="28"/>
                              </w:rPr>
                            </w:pPr>
                          </w:p>
                          <w:p w14:paraId="116A110B" w14:textId="659A3D37" w:rsidR="009E1406" w:rsidRPr="001A224D" w:rsidRDefault="009E1406"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9E1406" w:rsidRDefault="009E1406"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9E1406" w:rsidRPr="001A224D" w:rsidRDefault="009E1406" w:rsidP="001A224D">
                            <w:pPr>
                              <w:pStyle w:val="Caption"/>
                              <w:ind w:left="0" w:right="20"/>
                              <w:jc w:val="center"/>
                              <w:rPr>
                                <w:b/>
                                <w:bCs/>
                                <w:sz w:val="40"/>
                                <w:szCs w:val="56"/>
                              </w:rPr>
                            </w:pPr>
                            <w:r w:rsidRPr="001A224D">
                              <w:rPr>
                                <w:b/>
                                <w:bCs/>
                                <w:sz w:val="32"/>
                                <w:szCs w:val="28"/>
                              </w:rPr>
                              <w:t>Pakistan</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6A23E8F" id="_x0000_s1027" style="position:absolute;left:0;text-align:left;margin-left:99.5pt;margin-top:557pt;width:408pt;height:155.15pt;flip:x;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" o:allowincell="f" filled="f" fillcolor="white [3201]" stroked="f" strokecolor="#95b3d7 [1940]" strokeweight="1pt">
                <v:fill color2="#b8cce4 [1300]" focus="100%" type="gradient"/>
                <v:textbox inset="21.6pt,21.6pt,21.6pt,21.6pt">
                  <w:txbxContent>
                    <w:p w14:paraId="692B57E5" w14:textId="77777777" w:rsidR="009E1406" w:rsidRDefault="009E1406" w:rsidP="00656540">
                      <w:pPr>
                        <w:pStyle w:val="Caption"/>
                        <w:spacing w:after="120"/>
                        <w:ind w:left="0" w:right="-70"/>
                        <w:jc w:val="center"/>
                        <w:rPr>
                          <w:sz w:val="32"/>
                          <w:szCs w:val="28"/>
                        </w:rPr>
                      </w:pPr>
                    </w:p>
                    <w:p w14:paraId="116A110B" w14:textId="659A3D37" w:rsidR="009E1406" w:rsidRPr="001A224D" w:rsidRDefault="009E1406"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9E1406" w:rsidRDefault="009E1406"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9E1406" w:rsidRPr="001A224D" w:rsidRDefault="009E1406" w:rsidP="001A224D">
                      <w:pPr>
                        <w:pStyle w:val="Caption"/>
                        <w:ind w:left="0" w:right="20"/>
                        <w:jc w:val="center"/>
                        <w:rPr>
                          <w:b/>
                          <w:bCs/>
                          <w:sz w:val="40"/>
                          <w:szCs w:val="56"/>
                        </w:rPr>
                      </w:pPr>
                      <w:r w:rsidRPr="001A224D">
                        <w:rPr>
                          <w:b/>
                          <w:bCs/>
                          <w:sz w:val="32"/>
                          <w:szCs w:val="28"/>
                        </w:rPr>
                        <w:t>Pakistan</w:t>
                      </w:r>
                    </w:p>
                  </w:txbxContent>
                </v:textbox>
                <w10:wrap anchorx="page" anchory="margin"/>
              </v:rect>
            </w:pict>
          </mc:Fallback>
        </mc:AlternateContent>
      </w:r>
    </w:p>
    <w:p w14:paraId="6309030F" w14:textId="38633945" w:rsidR="007260A0" w:rsidRPr="00BA5495" w:rsidRDefault="007260A0">
      <w:pPr>
        <w:tabs>
          <w:tab w:val="clear" w:pos="8640"/>
        </w:tabs>
        <w:jc w:val="left"/>
        <w:rPr>
          <w:rFonts w:cstheme="majorBidi"/>
          <w:b/>
          <w:bCs/>
          <w:spacing w:val="0"/>
          <w:sz w:val="40"/>
          <w:szCs w:val="36"/>
        </w:rPr>
      </w:pPr>
      <w:bookmarkStart w:id="0" w:name="_Toc69466556"/>
      <w:r w:rsidRPr="00BA5495">
        <w:rPr>
          <w:rFonts w:cstheme="majorBidi"/>
          <w:b/>
          <w:noProof/>
          <w:color w:val="000000"/>
          <w:sz w:val="28"/>
          <w:szCs w:val="28"/>
        </w:rPr>
        <mc:AlternateContent>
          <mc:Choice Requires="wps">
            <w:drawing>
              <wp:anchor distT="91440" distB="91440" distL="114300" distR="114300" simplePos="0" relativeHeight="251661312" behindDoc="1" locked="0" layoutInCell="0" allowOverlap="1" wp14:anchorId="05AC314B" wp14:editId="4641284F">
                <wp:simplePos x="0" y="0"/>
                <wp:positionH relativeFrom="page">
                  <wp:posOffset>1371600</wp:posOffset>
                </wp:positionH>
                <wp:positionV relativeFrom="margin">
                  <wp:posOffset>5572125</wp:posOffset>
                </wp:positionV>
                <wp:extent cx="5181600" cy="1657350"/>
                <wp:effectExtent l="0" t="0" r="0" b="0"/>
                <wp:wrapNone/>
                <wp:docPr id="8"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5B519D9F" w14:textId="7D420D9B" w:rsidR="009E1406" w:rsidRDefault="009E1406"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040521" cy="1429516"/>
                                          </a:xfrm>
                                          <a:prstGeom prst="rect">
                                            <a:avLst/>
                                          </a:prstGeom>
                                        </pic:spPr>
                                      </pic:pic>
                                    </a:graphicData>
                                  </a:graphic>
                                </wp:inline>
                              </w:drawing>
                            </w:r>
                          </w:p>
                          <w:p w14:paraId="6518CC8E" w14:textId="677ABB97" w:rsidR="009E1406" w:rsidRPr="00461DFE" w:rsidRDefault="009E1406" w:rsidP="007260A0">
                            <w:pPr>
                              <w:pStyle w:val="Caption"/>
                              <w:ind w:left="0" w:right="20"/>
                              <w:jc w:val="center"/>
                              <w:rPr>
                                <w:b/>
                                <w:bCs/>
                                <w:sz w:val="48"/>
                                <w:szCs w:val="4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5AC314B" id="_x0000_s1028" style="position:absolute;margin-left:108pt;margin-top:438.75pt;width:408pt;height:130.5pt;flip:x;z-index:-25165516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" o:allowincell="f" filled="f" fillcolor="white [3201]" stroked="f" strokecolor="#95b3d7 [1940]" strokeweight="1pt">
                <v:fill color2="#b8cce4 [1300]" focus="100%" type="gradient"/>
                <v:textbox inset="21.6pt,21.6pt,21.6pt,21.6pt">
                  <w:txbxContent>
                    <w:p w14:paraId="5B519D9F" w14:textId="7D420D9B" w:rsidR="009E1406" w:rsidRDefault="009E1406"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040521" cy="1429516"/>
                                    </a:xfrm>
                                    <a:prstGeom prst="rect">
                                      <a:avLst/>
                                    </a:prstGeom>
                                  </pic:spPr>
                                </pic:pic>
                              </a:graphicData>
                            </a:graphic>
                          </wp:inline>
                        </w:drawing>
                      </w:r>
                    </w:p>
                    <w:p w14:paraId="6518CC8E" w14:textId="677ABB97" w:rsidR="009E1406" w:rsidRPr="00461DFE" w:rsidRDefault="009E1406" w:rsidP="007260A0">
                      <w:pPr>
                        <w:pStyle w:val="Caption"/>
                        <w:ind w:left="0" w:right="20"/>
                        <w:jc w:val="center"/>
                        <w:rPr>
                          <w:b/>
                          <w:bCs/>
                          <w:sz w:val="48"/>
                          <w:szCs w:val="48"/>
                        </w:rPr>
                      </w:pPr>
                    </w:p>
                  </w:txbxContent>
                </v:textbox>
                <w10:wrap anchorx="page" anchory="margin"/>
              </v:rect>
            </w:pict>
          </mc:Fallback>
        </mc:AlternateContent>
      </w:r>
      <w:r w:rsidRPr="00BA5495">
        <w:br w:type="page"/>
      </w:r>
    </w:p>
    <w:p w14:paraId="7A1A8C04" w14:textId="147EE44C" w:rsidR="00656540" w:rsidRPr="00BA5495" w:rsidRDefault="00656540" w:rsidP="00656540">
      <w:pPr>
        <w:pStyle w:val="Heading2"/>
        <w:jc w:val="center"/>
      </w:pPr>
      <w:r w:rsidRPr="00BA5495">
        <w:lastRenderedPageBreak/>
        <w:t>Project Description</w:t>
      </w:r>
      <w:bookmarkEnd w:id="0"/>
    </w:p>
    <w:p w14:paraId="46B5F3C1" w14:textId="3FA1C023" w:rsidR="00BA5495" w:rsidRPr="00BA5495" w:rsidRDefault="00BA5495" w:rsidP="00BA5495">
      <w:pPr>
        <w:pStyle w:val="Heading3"/>
      </w:pPr>
      <w:r w:rsidRPr="00BA5495">
        <w:t>Environment Setup</w:t>
      </w:r>
    </w:p>
    <w:p w14:paraId="6FDC7123" w14:textId="77777777" w:rsidR="00BA5495" w:rsidRPr="00BA5495" w:rsidRDefault="00BA5495" w:rsidP="00BA5495">
      <w:pPr>
        <w:pStyle w:val="BodyText"/>
        <w:numPr>
          <w:ilvl w:val="0"/>
          <w:numId w:val="39"/>
        </w:numPr>
        <w:rPr>
          <w:rFonts w:cstheme="majorBidi"/>
        </w:rPr>
      </w:pPr>
      <w:r w:rsidRPr="00BA5495">
        <w:rPr>
          <w:rFonts w:cstheme="majorBidi"/>
        </w:rPr>
        <w:t xml:space="preserve">Download maven from here: </w:t>
      </w:r>
      <w:hyperlink r:id="rId10" w:history="1">
        <w:r w:rsidRPr="00BA5495">
          <w:rPr>
            <w:rStyle w:val="Hyperlink"/>
            <w:rFonts w:cstheme="majorBidi"/>
          </w:rPr>
          <w:t>https://maven.apache.org/download.cgi</w:t>
        </w:r>
      </w:hyperlink>
      <w:r w:rsidRPr="00BA5495">
        <w:rPr>
          <w:rFonts w:cstheme="majorBidi"/>
        </w:rPr>
        <w:t xml:space="preserve"> </w:t>
      </w:r>
    </w:p>
    <w:p w14:paraId="76ED50C9" w14:textId="77777777" w:rsidR="00BA5495" w:rsidRPr="00BA5495" w:rsidRDefault="00BA5495" w:rsidP="00BA5495">
      <w:pPr>
        <w:pStyle w:val="BodyText"/>
        <w:numPr>
          <w:ilvl w:val="0"/>
          <w:numId w:val="39"/>
        </w:numPr>
        <w:rPr>
          <w:rFonts w:cstheme="majorBidi"/>
        </w:rPr>
      </w:pPr>
      <w:r w:rsidRPr="00BA5495">
        <w:rPr>
          <w:rFonts w:cstheme="majorBidi"/>
        </w:rPr>
        <w:t xml:space="preserve">Download and install the </w:t>
      </w:r>
      <w:proofErr w:type="spellStart"/>
      <w:r w:rsidRPr="00BA5495">
        <w:rPr>
          <w:rFonts w:cstheme="majorBidi"/>
        </w:rPr>
        <w:t>mysql</w:t>
      </w:r>
      <w:proofErr w:type="spellEnd"/>
      <w:r w:rsidRPr="00BA5495">
        <w:rPr>
          <w:rFonts w:cstheme="majorBidi"/>
        </w:rPr>
        <w:t xml:space="preserve"> workbench from here: </w:t>
      </w:r>
      <w:hyperlink r:id="rId11" w:history="1">
        <w:r w:rsidRPr="00BA5495">
          <w:rPr>
            <w:rStyle w:val="Hyperlink"/>
            <w:rFonts w:cstheme="majorBidi"/>
          </w:rPr>
          <w:t>https://dev.mysql.com/downloads/installer/</w:t>
        </w:r>
      </w:hyperlink>
      <w:r w:rsidRPr="00BA5495">
        <w:rPr>
          <w:rFonts w:cstheme="majorBidi"/>
        </w:rPr>
        <w:t xml:space="preserve"> </w:t>
      </w:r>
    </w:p>
    <w:p w14:paraId="09411FA4" w14:textId="77777777" w:rsidR="00BA5495" w:rsidRPr="00BA5495" w:rsidRDefault="00BA5495" w:rsidP="00BA5495">
      <w:pPr>
        <w:pStyle w:val="BodyText"/>
        <w:numPr>
          <w:ilvl w:val="0"/>
          <w:numId w:val="39"/>
        </w:numPr>
        <w:rPr>
          <w:rFonts w:cstheme="majorBidi"/>
        </w:rPr>
      </w:pPr>
      <w:r w:rsidRPr="00BA5495">
        <w:rPr>
          <w:rFonts w:cstheme="majorBidi"/>
        </w:rPr>
        <w:t>Download jdk1.8+</w:t>
      </w:r>
    </w:p>
    <w:p w14:paraId="22678A5B" w14:textId="77777777" w:rsidR="00BA5495" w:rsidRPr="00BA5495" w:rsidRDefault="00BA5495" w:rsidP="00BA5495">
      <w:pPr>
        <w:pStyle w:val="BodyText"/>
        <w:numPr>
          <w:ilvl w:val="0"/>
          <w:numId w:val="39"/>
        </w:numPr>
        <w:rPr>
          <w:rFonts w:cstheme="majorBidi"/>
        </w:rPr>
      </w:pPr>
      <w:r w:rsidRPr="00BA5495">
        <w:rPr>
          <w:rFonts w:cstheme="majorBidi"/>
        </w:rPr>
        <w:t xml:space="preserve">In the .\timesheet-master\build.bat, set the JAVA_HOME to </w:t>
      </w:r>
      <w:proofErr w:type="spellStart"/>
      <w:r w:rsidRPr="00BA5495">
        <w:rPr>
          <w:rFonts w:cstheme="majorBidi"/>
        </w:rPr>
        <w:t>jdk</w:t>
      </w:r>
      <w:proofErr w:type="spellEnd"/>
      <w:r w:rsidRPr="00BA5495">
        <w:rPr>
          <w:rFonts w:cstheme="majorBidi"/>
        </w:rPr>
        <w:t xml:space="preserve"> path and similarly set MAVEN_HOME to the maven path.</w:t>
      </w:r>
    </w:p>
    <w:p w14:paraId="79338C3D" w14:textId="77777777" w:rsidR="00BA5495" w:rsidRPr="00BA5495" w:rsidRDefault="00BA5495" w:rsidP="00BA5495">
      <w:pPr>
        <w:pStyle w:val="BodyText"/>
        <w:numPr>
          <w:ilvl w:val="0"/>
          <w:numId w:val="39"/>
        </w:numPr>
        <w:rPr>
          <w:rFonts w:cstheme="majorBidi"/>
        </w:rPr>
      </w:pPr>
      <w:r w:rsidRPr="00BA5495">
        <w:rPr>
          <w:rFonts w:cstheme="majorBidi"/>
        </w:rPr>
        <w:t>In the .\timesheet-master\run.bat, set the JAVA_HOME and set CATALINA_HOME to absolute path appended by ".\PaySystem\apache-tomcat-7.0.108-windows-x64\apache-tomcat-7.0.108".</w:t>
      </w:r>
    </w:p>
    <w:p w14:paraId="4997EF6E" w14:textId="77777777" w:rsidR="00BA5495" w:rsidRPr="00BA5495" w:rsidRDefault="00BA5495" w:rsidP="00BA5495">
      <w:pPr>
        <w:pStyle w:val="BodyText"/>
        <w:numPr>
          <w:ilvl w:val="0"/>
          <w:numId w:val="39"/>
        </w:numPr>
        <w:rPr>
          <w:rFonts w:cstheme="majorBidi"/>
        </w:rPr>
      </w:pPr>
      <w:r w:rsidRPr="00BA5495">
        <w:rPr>
          <w:rFonts w:cstheme="majorBidi"/>
        </w:rPr>
        <w:t xml:space="preserve">Open Command prompt, navigate to project repository </w:t>
      </w:r>
      <w:proofErr w:type="spellStart"/>
      <w:proofErr w:type="gramStart"/>
      <w:r w:rsidRPr="00BA5495">
        <w:rPr>
          <w:rFonts w:cstheme="majorBidi"/>
        </w:rPr>
        <w:t>i.e</w:t>
      </w:r>
      <w:proofErr w:type="spellEnd"/>
      <w:r w:rsidRPr="00BA5495">
        <w:rPr>
          <w:rFonts w:cstheme="majorBidi"/>
        </w:rPr>
        <w:t xml:space="preserve"> .</w:t>
      </w:r>
      <w:proofErr w:type="gramEnd"/>
      <w:r w:rsidRPr="00BA5495">
        <w:rPr>
          <w:rFonts w:cstheme="majorBidi"/>
        </w:rPr>
        <w:t>\</w:t>
      </w:r>
      <w:proofErr w:type="spellStart"/>
      <w:r w:rsidRPr="00BA5495">
        <w:rPr>
          <w:rFonts w:cstheme="majorBidi"/>
        </w:rPr>
        <w:t>Paysystem</w:t>
      </w:r>
      <w:proofErr w:type="spellEnd"/>
      <w:r w:rsidRPr="00BA5495">
        <w:rPr>
          <w:rFonts w:cstheme="majorBidi"/>
        </w:rPr>
        <w:t>\timesheet-master\ and execute build.bat.</w:t>
      </w:r>
    </w:p>
    <w:p w14:paraId="64C91EC2" w14:textId="77777777" w:rsidR="00BA5495" w:rsidRPr="00BA5495" w:rsidRDefault="00BA5495" w:rsidP="00BA5495">
      <w:pPr>
        <w:pStyle w:val="BodyText"/>
        <w:numPr>
          <w:ilvl w:val="0"/>
          <w:numId w:val="39"/>
        </w:numPr>
        <w:rPr>
          <w:rFonts w:cstheme="majorBidi"/>
        </w:rPr>
      </w:pPr>
      <w:r w:rsidRPr="00BA5495">
        <w:rPr>
          <w:rFonts w:cstheme="majorBidi"/>
        </w:rPr>
        <w:t>This will build the project.</w:t>
      </w:r>
    </w:p>
    <w:p w14:paraId="71E0E420" w14:textId="77777777" w:rsidR="00BA5495" w:rsidRPr="00BA5495" w:rsidRDefault="00BA5495" w:rsidP="00BA5495">
      <w:pPr>
        <w:pStyle w:val="BodyText"/>
        <w:numPr>
          <w:ilvl w:val="0"/>
          <w:numId w:val="39"/>
        </w:numPr>
        <w:rPr>
          <w:rFonts w:cstheme="majorBidi"/>
        </w:rPr>
      </w:pPr>
      <w:r w:rsidRPr="00BA5495">
        <w:rPr>
          <w:rFonts w:cstheme="majorBidi"/>
        </w:rPr>
        <w:t xml:space="preserve">Open </w:t>
      </w:r>
      <w:proofErr w:type="spellStart"/>
      <w:r w:rsidRPr="00BA5495">
        <w:rPr>
          <w:rFonts w:cstheme="majorBidi"/>
        </w:rPr>
        <w:t>mysql</w:t>
      </w:r>
      <w:proofErr w:type="spellEnd"/>
      <w:r w:rsidRPr="00BA5495">
        <w:rPr>
          <w:rFonts w:cstheme="majorBidi"/>
        </w:rPr>
        <w:t xml:space="preserve"> workbench and enter following two queries: </w:t>
      </w:r>
    </w:p>
    <w:p w14:paraId="0ACC6D54" w14:textId="55554CF9" w:rsidR="00BA5495" w:rsidRPr="00BA5495" w:rsidRDefault="00BA5495" w:rsidP="00BA5495">
      <w:pPr>
        <w:pStyle w:val="BodyText"/>
        <w:numPr>
          <w:ilvl w:val="1"/>
          <w:numId w:val="39"/>
        </w:numPr>
        <w:rPr>
          <w:rFonts w:cstheme="majorBidi"/>
        </w:rPr>
      </w:pPr>
      <w:r w:rsidRPr="00BA5495">
        <w:rPr>
          <w:rFonts w:cstheme="majorBidi"/>
        </w:rPr>
        <w:t xml:space="preserve">drop database </w:t>
      </w:r>
      <w:proofErr w:type="spellStart"/>
      <w:proofErr w:type="gramStart"/>
      <w:r w:rsidRPr="00BA5495">
        <w:rPr>
          <w:rFonts w:cstheme="majorBidi"/>
        </w:rPr>
        <w:t>paysystem</w:t>
      </w:r>
      <w:proofErr w:type="spellEnd"/>
      <w:r w:rsidRPr="00BA5495">
        <w:rPr>
          <w:rFonts w:cstheme="majorBidi"/>
        </w:rPr>
        <w:t>;</w:t>
      </w:r>
      <w:proofErr w:type="gramEnd"/>
    </w:p>
    <w:p w14:paraId="7900346E" w14:textId="3D9486EB" w:rsidR="00BA5495" w:rsidRPr="00BA5495" w:rsidRDefault="00BA5495" w:rsidP="00BA5495">
      <w:pPr>
        <w:pStyle w:val="BodyText"/>
        <w:numPr>
          <w:ilvl w:val="1"/>
          <w:numId w:val="39"/>
        </w:numPr>
        <w:rPr>
          <w:rFonts w:cstheme="majorBidi"/>
        </w:rPr>
      </w:pPr>
      <w:r w:rsidRPr="00BA5495">
        <w:rPr>
          <w:rFonts w:cstheme="majorBidi"/>
        </w:rPr>
        <w:t xml:space="preserve">create database </w:t>
      </w:r>
      <w:proofErr w:type="spellStart"/>
      <w:proofErr w:type="gramStart"/>
      <w:r w:rsidRPr="00BA5495">
        <w:rPr>
          <w:rFonts w:cstheme="majorBidi"/>
        </w:rPr>
        <w:t>paysystem</w:t>
      </w:r>
      <w:proofErr w:type="spellEnd"/>
      <w:r w:rsidRPr="00BA5495">
        <w:rPr>
          <w:rFonts w:cstheme="majorBidi"/>
        </w:rPr>
        <w:t>;</w:t>
      </w:r>
      <w:proofErr w:type="gramEnd"/>
    </w:p>
    <w:p w14:paraId="17E85D9E" w14:textId="77777777" w:rsidR="00BA5495" w:rsidRPr="00BA5495" w:rsidRDefault="00BA5495" w:rsidP="00BA5495">
      <w:pPr>
        <w:pStyle w:val="BodyText"/>
        <w:numPr>
          <w:ilvl w:val="0"/>
          <w:numId w:val="39"/>
        </w:numPr>
        <w:rPr>
          <w:rFonts w:cstheme="majorBidi"/>
        </w:rPr>
      </w:pPr>
      <w:r w:rsidRPr="00BA5495">
        <w:rPr>
          <w:rFonts w:cstheme="majorBidi"/>
        </w:rPr>
        <w:t>When the database is created for first time, only execute the create query.</w:t>
      </w:r>
    </w:p>
    <w:p w14:paraId="2D41FD5B" w14:textId="21F85CFD" w:rsidR="00BA5495" w:rsidRPr="00BA5495" w:rsidRDefault="00BA5495" w:rsidP="00461DFE">
      <w:pPr>
        <w:pStyle w:val="BodyText"/>
        <w:numPr>
          <w:ilvl w:val="0"/>
          <w:numId w:val="39"/>
        </w:numPr>
        <w:rPr>
          <w:rFonts w:cstheme="majorBidi"/>
        </w:rPr>
      </w:pPr>
      <w:r w:rsidRPr="00BA5495">
        <w:rPr>
          <w:rFonts w:cstheme="majorBidi"/>
        </w:rPr>
        <w:t>Execute run.bat.</w:t>
      </w:r>
    </w:p>
    <w:p w14:paraId="10704F60" w14:textId="3DD435FD" w:rsidR="00BA5495" w:rsidRPr="00BA5495" w:rsidRDefault="00BA5495" w:rsidP="00BA5495">
      <w:pPr>
        <w:pStyle w:val="Heading3"/>
      </w:pPr>
      <w:r w:rsidRPr="00BA5495">
        <w:t>Description</w:t>
      </w:r>
    </w:p>
    <w:p w14:paraId="090EDA64" w14:textId="77777777" w:rsidR="00BA5495" w:rsidRPr="00BA5495" w:rsidRDefault="00BA5495" w:rsidP="00BA5495">
      <w:r w:rsidRPr="00BA5495">
        <w:t xml:space="preserve">The project is a lighter version of a pay system for managing the expenses of the employees. </w:t>
      </w:r>
    </w:p>
    <w:p w14:paraId="19DCED3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new employees in the database.</w:t>
      </w:r>
    </w:p>
    <w:p w14:paraId="4B8459DA"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time worked for a specific employee.</w:t>
      </w:r>
    </w:p>
    <w:p w14:paraId="2F77CD00"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Configuring the database settings.</w:t>
      </w:r>
    </w:p>
    <w:p w14:paraId="2200337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Managing the groups in the company.</w:t>
      </w:r>
    </w:p>
    <w:p w14:paraId="7CC269F6"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Generate the ADP reports of the employees.</w:t>
      </w:r>
    </w:p>
    <w:p w14:paraId="7EA14F55" w14:textId="7F8AD9EB" w:rsidR="00BA5495" w:rsidRPr="00BA5495" w:rsidRDefault="00BA5495" w:rsidP="00BA5495">
      <w:pPr>
        <w:pStyle w:val="Heading3"/>
      </w:pPr>
      <w:r w:rsidRPr="00BA5495">
        <w:lastRenderedPageBreak/>
        <w:t>Application Running</w:t>
      </w:r>
    </w:p>
    <w:p w14:paraId="0F8ED2C1" w14:textId="77777777" w:rsidR="00BA5495" w:rsidRPr="00BA5495" w:rsidRDefault="00BA5495" w:rsidP="00BA5495">
      <w:pPr>
        <w:rPr>
          <w:szCs w:val="24"/>
        </w:rPr>
      </w:pPr>
      <w:r w:rsidRPr="00BA5495">
        <w:rPr>
          <w:szCs w:val="24"/>
        </w:rPr>
        <w:t xml:space="preserve">After the local server is running, go to </w:t>
      </w:r>
      <w:hyperlink r:id="rId12" w:history="1">
        <w:r w:rsidRPr="00BA5495">
          <w:rPr>
            <w:rStyle w:val="Hyperlink"/>
            <w:szCs w:val="24"/>
          </w:rPr>
          <w:t>http://localhost:8090/</w:t>
        </w:r>
      </w:hyperlink>
      <w:r w:rsidRPr="00BA5495">
        <w:rPr>
          <w:szCs w:val="24"/>
        </w:rPr>
        <w:t xml:space="preserve"> or you can just go to the application </w:t>
      </w:r>
      <w:hyperlink r:id="rId13" w:history="1">
        <w:r w:rsidRPr="00BA5495">
          <w:rPr>
            <w:rStyle w:val="Hyperlink"/>
            <w:szCs w:val="24"/>
          </w:rPr>
          <w:t>http://localhost:8090/PaySystem</w:t>
        </w:r>
      </w:hyperlink>
      <w:r w:rsidRPr="00BA5495">
        <w:rPr>
          <w:szCs w:val="24"/>
        </w:rPr>
        <w:t xml:space="preserve"> </w:t>
      </w:r>
    </w:p>
    <w:p w14:paraId="7537E072" w14:textId="77777777" w:rsidR="00BA5495" w:rsidRPr="00BA5495" w:rsidRDefault="00BA5495" w:rsidP="00BA5495">
      <w:pPr>
        <w:pStyle w:val="ListParagraph"/>
        <w:jc w:val="center"/>
        <w:rPr>
          <w:rFonts w:ascii="Garamond" w:hAnsi="Garamond"/>
          <w:sz w:val="24"/>
          <w:szCs w:val="24"/>
        </w:rPr>
      </w:pPr>
      <w:r w:rsidRPr="00BA5495">
        <w:rPr>
          <w:rFonts w:ascii="Garamond" w:hAnsi="Garamond"/>
          <w:noProof/>
          <w:sz w:val="24"/>
          <w:szCs w:val="24"/>
        </w:rPr>
        <w:drawing>
          <wp:inline distT="0" distB="0" distL="0" distR="0" wp14:anchorId="0A4E119C" wp14:editId="700650A8">
            <wp:extent cx="3958590" cy="1712006"/>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360" cy="1716231"/>
                    </a:xfrm>
                    <a:prstGeom prst="rect">
                      <a:avLst/>
                    </a:prstGeom>
                  </pic:spPr>
                </pic:pic>
              </a:graphicData>
            </a:graphic>
          </wp:inline>
        </w:drawing>
      </w:r>
    </w:p>
    <w:p w14:paraId="7BAA674D"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Enter the company name, and then click next.</w:t>
      </w:r>
    </w:p>
    <w:p w14:paraId="5349F8C5" w14:textId="77777777" w:rsidR="00BA5495" w:rsidRPr="00BA5495" w:rsidRDefault="00BA5495" w:rsidP="00BA5495">
      <w:pPr>
        <w:pStyle w:val="ListParagraph"/>
        <w:ind w:left="0"/>
        <w:rPr>
          <w:rFonts w:ascii="Garamond" w:hAnsi="Garamond"/>
          <w:sz w:val="24"/>
          <w:szCs w:val="24"/>
        </w:rPr>
      </w:pPr>
    </w:p>
    <w:p w14:paraId="57D98A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Then you will be redirected to add information about the database. To avoid confusion, database username and database password are kept same.</w:t>
      </w:r>
    </w:p>
    <w:p w14:paraId="4FB200D4"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D5125B5" wp14:editId="6D206126">
            <wp:extent cx="3051003" cy="214536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237" cy="2151855"/>
                    </a:xfrm>
                    <a:prstGeom prst="rect">
                      <a:avLst/>
                    </a:prstGeom>
                  </pic:spPr>
                </pic:pic>
              </a:graphicData>
            </a:graphic>
          </wp:inline>
        </w:drawing>
      </w:r>
    </w:p>
    <w:p w14:paraId="7AD6A119" w14:textId="77777777" w:rsidR="00BA5495" w:rsidRPr="00BA5495" w:rsidRDefault="00BA5495" w:rsidP="00BA5495">
      <w:pPr>
        <w:pStyle w:val="ListParagraph"/>
        <w:ind w:left="0"/>
        <w:rPr>
          <w:rFonts w:ascii="Garamond" w:hAnsi="Garamond"/>
          <w:sz w:val="24"/>
          <w:szCs w:val="24"/>
        </w:rPr>
      </w:pPr>
    </w:p>
    <w:p w14:paraId="16EF455A"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You will be redirected to add username and password for the user purpose. These are also kept same.</w:t>
      </w:r>
    </w:p>
    <w:p w14:paraId="74445E8A"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E3BEB30" wp14:editId="2BBA57FF">
            <wp:extent cx="2673350" cy="19407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331" cy="1947269"/>
                    </a:xfrm>
                    <a:prstGeom prst="rect">
                      <a:avLst/>
                    </a:prstGeom>
                  </pic:spPr>
                </pic:pic>
              </a:graphicData>
            </a:graphic>
          </wp:inline>
        </w:drawing>
      </w:r>
    </w:p>
    <w:p w14:paraId="7DEBD3F5" w14:textId="77777777" w:rsidR="00BA5495" w:rsidRPr="00BA5495" w:rsidRDefault="00BA5495" w:rsidP="00BA5495">
      <w:pPr>
        <w:pStyle w:val="ListParagraph"/>
        <w:ind w:left="0"/>
        <w:rPr>
          <w:rFonts w:ascii="Garamond" w:hAnsi="Garamond"/>
          <w:sz w:val="24"/>
          <w:szCs w:val="24"/>
        </w:rPr>
      </w:pPr>
    </w:p>
    <w:p w14:paraId="5B2F59B6"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lastRenderedPageBreak/>
        <w:t>You will be redirected to the login page.</w:t>
      </w:r>
    </w:p>
    <w:p w14:paraId="429170C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6CE9706" wp14:editId="5E847C4C">
            <wp:extent cx="2878681" cy="903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8788" cy="909885"/>
                    </a:xfrm>
                    <a:prstGeom prst="rect">
                      <a:avLst/>
                    </a:prstGeom>
                  </pic:spPr>
                </pic:pic>
              </a:graphicData>
            </a:graphic>
          </wp:inline>
        </w:drawing>
      </w:r>
    </w:p>
    <w:p w14:paraId="609FB3E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clicking login, Login using the username you set earlier.</w:t>
      </w:r>
    </w:p>
    <w:p w14:paraId="69C6185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1BA15584" wp14:editId="175A5DA1">
            <wp:extent cx="2512826" cy="1040238"/>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3449" cy="1044635"/>
                    </a:xfrm>
                    <a:prstGeom prst="rect">
                      <a:avLst/>
                    </a:prstGeom>
                  </pic:spPr>
                </pic:pic>
              </a:graphicData>
            </a:graphic>
          </wp:inline>
        </w:drawing>
      </w:r>
    </w:p>
    <w:p w14:paraId="6FA16107" w14:textId="77777777" w:rsidR="00BA5495" w:rsidRPr="00BA5495" w:rsidRDefault="00BA5495" w:rsidP="00BA5495">
      <w:pPr>
        <w:pStyle w:val="ListParagraph"/>
        <w:ind w:left="0"/>
        <w:rPr>
          <w:rFonts w:ascii="Garamond" w:hAnsi="Garamond"/>
          <w:sz w:val="24"/>
          <w:szCs w:val="24"/>
        </w:rPr>
      </w:pPr>
    </w:p>
    <w:p w14:paraId="1D14410E"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login you will be directed to the dashboard. Below is the full dashboard.</w:t>
      </w:r>
    </w:p>
    <w:p w14:paraId="2D10852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0C6B791" wp14:editId="627CF37D">
            <wp:extent cx="1634490" cy="1979621"/>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5553" cy="1980908"/>
                    </a:xfrm>
                    <a:prstGeom prst="rect">
                      <a:avLst/>
                    </a:prstGeom>
                  </pic:spPr>
                </pic:pic>
              </a:graphicData>
            </a:graphic>
          </wp:inline>
        </w:drawing>
      </w:r>
    </w:p>
    <w:p w14:paraId="6DD05B64" w14:textId="77777777" w:rsidR="00BA5495" w:rsidRPr="00BA5495" w:rsidRDefault="00BA5495" w:rsidP="00BA5495">
      <w:pPr>
        <w:pStyle w:val="ListParagraph"/>
        <w:ind w:left="0"/>
        <w:rPr>
          <w:rFonts w:ascii="Garamond" w:hAnsi="Garamond"/>
          <w:sz w:val="24"/>
          <w:szCs w:val="24"/>
        </w:rPr>
      </w:pPr>
    </w:p>
    <w:p w14:paraId="6D4EF6B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account section, you can add the wage.</w:t>
      </w:r>
    </w:p>
    <w:p w14:paraId="095B161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6E95FCFE" wp14:editId="0B1787E0">
            <wp:extent cx="3127986" cy="171445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354" cy="1720142"/>
                    </a:xfrm>
                    <a:prstGeom prst="rect">
                      <a:avLst/>
                    </a:prstGeom>
                  </pic:spPr>
                </pic:pic>
              </a:graphicData>
            </a:graphic>
          </wp:inline>
        </w:drawing>
      </w:r>
    </w:p>
    <w:p w14:paraId="066BE500" w14:textId="77777777" w:rsidR="00BA5495" w:rsidRPr="00BA5495" w:rsidRDefault="00BA5495" w:rsidP="00BA5495">
      <w:pPr>
        <w:pStyle w:val="ListParagraph"/>
        <w:ind w:left="0"/>
        <w:jc w:val="center"/>
        <w:rPr>
          <w:rFonts w:ascii="Garamond" w:hAnsi="Garamond"/>
          <w:sz w:val="24"/>
          <w:szCs w:val="24"/>
        </w:rPr>
      </w:pPr>
    </w:p>
    <w:p w14:paraId="743CE6A5" w14:textId="77777777" w:rsidR="00BA5495" w:rsidRPr="00BA5495" w:rsidRDefault="00BA5495" w:rsidP="00BA5495">
      <w:pPr>
        <w:pStyle w:val="ListParagraph"/>
        <w:ind w:left="0"/>
        <w:rPr>
          <w:rFonts w:ascii="Garamond" w:hAnsi="Garamond"/>
          <w:sz w:val="24"/>
          <w:szCs w:val="24"/>
        </w:rPr>
      </w:pPr>
    </w:p>
    <w:p w14:paraId="5F694A3D" w14:textId="77777777" w:rsidR="00BA5495" w:rsidRPr="00BA5495" w:rsidRDefault="00BA5495" w:rsidP="00BA5495">
      <w:pPr>
        <w:pStyle w:val="ListParagraph"/>
        <w:ind w:left="0"/>
        <w:rPr>
          <w:rFonts w:ascii="Garamond" w:hAnsi="Garamond"/>
          <w:sz w:val="24"/>
          <w:szCs w:val="24"/>
        </w:rPr>
      </w:pPr>
    </w:p>
    <w:p w14:paraId="65520191" w14:textId="77777777" w:rsidR="00BA5495" w:rsidRPr="00BA5495" w:rsidRDefault="00BA5495" w:rsidP="00BA5495">
      <w:pPr>
        <w:pStyle w:val="ListParagraph"/>
        <w:ind w:left="0"/>
        <w:rPr>
          <w:rFonts w:ascii="Garamond" w:hAnsi="Garamond"/>
          <w:sz w:val="24"/>
          <w:szCs w:val="24"/>
        </w:rPr>
      </w:pPr>
    </w:p>
    <w:p w14:paraId="1612F7BD" w14:textId="77777777" w:rsidR="00BA5495" w:rsidRPr="00BA5495" w:rsidRDefault="00BA5495" w:rsidP="00BA5495">
      <w:pPr>
        <w:pStyle w:val="ListParagraph"/>
        <w:ind w:left="0"/>
        <w:rPr>
          <w:rFonts w:ascii="Garamond" w:hAnsi="Garamond"/>
          <w:sz w:val="24"/>
          <w:szCs w:val="24"/>
        </w:rPr>
      </w:pPr>
    </w:p>
    <w:p w14:paraId="70B6BB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employee section, you can add/delete the employees.</w:t>
      </w:r>
    </w:p>
    <w:p w14:paraId="2D52F671"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20C4498F" wp14:editId="2546BABC">
            <wp:extent cx="3505200" cy="300645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7286" cy="3008244"/>
                    </a:xfrm>
                    <a:prstGeom prst="rect">
                      <a:avLst/>
                    </a:prstGeom>
                  </pic:spPr>
                </pic:pic>
              </a:graphicData>
            </a:graphic>
          </wp:inline>
        </w:drawing>
      </w:r>
    </w:p>
    <w:p w14:paraId="62C51402" w14:textId="77777777" w:rsidR="00BA5495" w:rsidRPr="00BA5495" w:rsidRDefault="00BA5495" w:rsidP="00BA5495">
      <w:pPr>
        <w:pStyle w:val="ListParagraph"/>
        <w:ind w:left="0"/>
        <w:rPr>
          <w:rFonts w:ascii="Garamond" w:hAnsi="Garamond"/>
          <w:sz w:val="24"/>
          <w:szCs w:val="24"/>
        </w:rPr>
      </w:pPr>
    </w:p>
    <w:p w14:paraId="3D9D6B17" w14:textId="77777777" w:rsidR="00BA5495" w:rsidRPr="00BA5495" w:rsidRDefault="00BA5495" w:rsidP="00BA5495">
      <w:pPr>
        <w:pStyle w:val="ListParagraph"/>
        <w:ind w:left="0"/>
        <w:rPr>
          <w:rFonts w:ascii="Garamond" w:hAnsi="Garamond"/>
          <w:sz w:val="24"/>
          <w:szCs w:val="24"/>
        </w:rPr>
      </w:pPr>
    </w:p>
    <w:p w14:paraId="5B222D7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settings section, you can change the settings.</w:t>
      </w:r>
    </w:p>
    <w:p w14:paraId="49362AF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5767239" wp14:editId="4C08C9D3">
            <wp:extent cx="2986737" cy="2990598"/>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9410" cy="2993274"/>
                    </a:xfrm>
                    <a:prstGeom prst="rect">
                      <a:avLst/>
                    </a:prstGeom>
                  </pic:spPr>
                </pic:pic>
              </a:graphicData>
            </a:graphic>
          </wp:inline>
        </w:drawing>
      </w:r>
    </w:p>
    <w:p w14:paraId="3E1AC9DA" w14:textId="77777777" w:rsidR="00BA5495" w:rsidRPr="00BA5495" w:rsidRDefault="00BA5495" w:rsidP="00BA5495">
      <w:pPr>
        <w:pStyle w:val="ListParagraph"/>
        <w:ind w:left="0"/>
        <w:rPr>
          <w:rFonts w:ascii="Garamond" w:hAnsi="Garamond"/>
          <w:sz w:val="24"/>
          <w:szCs w:val="24"/>
        </w:rPr>
      </w:pPr>
    </w:p>
    <w:p w14:paraId="24BE89A9" w14:textId="77777777" w:rsidR="00BA5495" w:rsidRPr="00BA5495" w:rsidRDefault="00BA5495" w:rsidP="00BA5495">
      <w:pPr>
        <w:pStyle w:val="ListParagraph"/>
        <w:ind w:left="0"/>
        <w:rPr>
          <w:rFonts w:ascii="Garamond" w:hAnsi="Garamond"/>
          <w:sz w:val="24"/>
          <w:szCs w:val="24"/>
        </w:rPr>
      </w:pPr>
    </w:p>
    <w:p w14:paraId="3CB3ED97" w14:textId="77777777" w:rsidR="00BA5495" w:rsidRPr="00BA5495" w:rsidRDefault="00BA5495" w:rsidP="00BA5495">
      <w:pPr>
        <w:pStyle w:val="ListParagraph"/>
        <w:ind w:left="0"/>
        <w:rPr>
          <w:rFonts w:ascii="Garamond" w:hAnsi="Garamond"/>
          <w:sz w:val="24"/>
          <w:szCs w:val="24"/>
        </w:rPr>
      </w:pPr>
    </w:p>
    <w:p w14:paraId="5DAE817C" w14:textId="77777777" w:rsidR="00BA5495" w:rsidRPr="00BA5495" w:rsidRDefault="00BA5495" w:rsidP="00BA5495">
      <w:pPr>
        <w:pStyle w:val="ListParagraph"/>
        <w:ind w:left="0"/>
        <w:rPr>
          <w:rFonts w:ascii="Garamond" w:hAnsi="Garamond"/>
          <w:sz w:val="24"/>
          <w:szCs w:val="24"/>
        </w:rPr>
      </w:pPr>
    </w:p>
    <w:p w14:paraId="0AAA64C4" w14:textId="77777777" w:rsidR="00BA5495" w:rsidRPr="00BA5495" w:rsidRDefault="00BA5495" w:rsidP="00BA5495">
      <w:pPr>
        <w:pStyle w:val="ListParagraph"/>
        <w:ind w:left="0"/>
        <w:rPr>
          <w:rFonts w:ascii="Garamond" w:hAnsi="Garamond"/>
          <w:sz w:val="24"/>
          <w:szCs w:val="24"/>
        </w:rPr>
      </w:pPr>
    </w:p>
    <w:p w14:paraId="45E86A33" w14:textId="77777777" w:rsidR="00BA5495" w:rsidRPr="00BA5495" w:rsidRDefault="00BA5495" w:rsidP="00BA5495">
      <w:pPr>
        <w:pStyle w:val="ListParagraph"/>
        <w:ind w:left="0"/>
        <w:rPr>
          <w:rFonts w:ascii="Garamond" w:hAnsi="Garamond"/>
          <w:sz w:val="24"/>
          <w:szCs w:val="24"/>
        </w:rPr>
      </w:pPr>
    </w:p>
    <w:p w14:paraId="003F0CCF" w14:textId="77777777" w:rsidR="00BA5495" w:rsidRPr="00BA5495" w:rsidRDefault="00BA5495" w:rsidP="00BA5495">
      <w:pPr>
        <w:pStyle w:val="ListParagraph"/>
        <w:ind w:left="0"/>
        <w:rPr>
          <w:rFonts w:ascii="Garamond" w:hAnsi="Garamond"/>
          <w:sz w:val="24"/>
          <w:szCs w:val="24"/>
        </w:rPr>
      </w:pPr>
    </w:p>
    <w:p w14:paraId="0DDB125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hour management section, you can add/delete/edit the hour types.</w:t>
      </w:r>
    </w:p>
    <w:p w14:paraId="285BE688"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08338AAF" wp14:editId="3C5C05AF">
            <wp:extent cx="2360295" cy="152099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1836" cy="1521988"/>
                    </a:xfrm>
                    <a:prstGeom prst="rect">
                      <a:avLst/>
                    </a:prstGeom>
                  </pic:spPr>
                </pic:pic>
              </a:graphicData>
            </a:graphic>
          </wp:inline>
        </w:drawing>
      </w:r>
    </w:p>
    <w:p w14:paraId="68A7BD76" w14:textId="77777777" w:rsidR="00BA5495" w:rsidRPr="00BA5495" w:rsidRDefault="00BA5495" w:rsidP="00BA5495">
      <w:pPr>
        <w:pStyle w:val="ListParagraph"/>
        <w:ind w:left="0"/>
        <w:rPr>
          <w:rFonts w:ascii="Garamond" w:hAnsi="Garamond"/>
          <w:sz w:val="24"/>
          <w:szCs w:val="24"/>
        </w:rPr>
      </w:pPr>
    </w:p>
    <w:p w14:paraId="061C43EB" w14:textId="77777777" w:rsidR="00BA5495" w:rsidRPr="00BA5495" w:rsidRDefault="00BA5495" w:rsidP="00BA5495">
      <w:pPr>
        <w:pStyle w:val="ListParagraph"/>
        <w:ind w:left="0"/>
        <w:jc w:val="center"/>
        <w:rPr>
          <w:rFonts w:ascii="Garamond" w:hAnsi="Garamond"/>
          <w:sz w:val="24"/>
          <w:szCs w:val="24"/>
        </w:rPr>
      </w:pPr>
    </w:p>
    <w:p w14:paraId="05663F0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group management section, you can add/delete/edit the groups.</w:t>
      </w:r>
    </w:p>
    <w:p w14:paraId="3E8BB86B"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152E790" wp14:editId="548A42BF">
            <wp:extent cx="2763072"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655" cy="1716623"/>
                    </a:xfrm>
                    <a:prstGeom prst="rect">
                      <a:avLst/>
                    </a:prstGeom>
                  </pic:spPr>
                </pic:pic>
              </a:graphicData>
            </a:graphic>
          </wp:inline>
        </w:drawing>
      </w:r>
    </w:p>
    <w:p w14:paraId="112EBD69" w14:textId="77777777" w:rsidR="00BA5495" w:rsidRPr="00BA5495" w:rsidRDefault="00BA5495" w:rsidP="00BA5495">
      <w:pPr>
        <w:pStyle w:val="ListParagraph"/>
        <w:ind w:left="0"/>
        <w:rPr>
          <w:rFonts w:ascii="Garamond" w:hAnsi="Garamond"/>
          <w:sz w:val="24"/>
          <w:szCs w:val="24"/>
        </w:rPr>
      </w:pPr>
    </w:p>
    <w:p w14:paraId="49252522" w14:textId="77777777" w:rsidR="00BA5495" w:rsidRPr="00BA5495" w:rsidRDefault="00BA5495" w:rsidP="00BA5495">
      <w:pPr>
        <w:pStyle w:val="ListParagraph"/>
        <w:ind w:left="0"/>
        <w:rPr>
          <w:rFonts w:ascii="Garamond" w:hAnsi="Garamond"/>
          <w:sz w:val="24"/>
          <w:szCs w:val="24"/>
        </w:rPr>
      </w:pPr>
    </w:p>
    <w:p w14:paraId="310E67D6" w14:textId="77777777" w:rsidR="00BA5495" w:rsidRPr="00BA5495" w:rsidRDefault="00BA5495" w:rsidP="00BA5495">
      <w:pPr>
        <w:pStyle w:val="ListParagraph"/>
        <w:rPr>
          <w:rFonts w:ascii="Garamond" w:hAnsi="Garamond"/>
          <w:sz w:val="24"/>
          <w:szCs w:val="24"/>
        </w:rPr>
      </w:pPr>
      <w:r w:rsidRPr="00BA5495">
        <w:rPr>
          <w:rFonts w:ascii="Garamond" w:hAnsi="Garamond"/>
          <w:sz w:val="24"/>
          <w:szCs w:val="24"/>
        </w:rPr>
        <w:t xml:space="preserve"> </w:t>
      </w:r>
    </w:p>
    <w:p w14:paraId="10B25875"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report section, you can generate the reports.</w:t>
      </w:r>
    </w:p>
    <w:p w14:paraId="24F84092"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572F8582" wp14:editId="5521AA30">
            <wp:extent cx="3813316" cy="1758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2507" cy="1763008"/>
                    </a:xfrm>
                    <a:prstGeom prst="rect">
                      <a:avLst/>
                    </a:prstGeom>
                  </pic:spPr>
                </pic:pic>
              </a:graphicData>
            </a:graphic>
          </wp:inline>
        </w:drawing>
      </w:r>
    </w:p>
    <w:p w14:paraId="62D1E020"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For the report generation, you can add the data for the employee.</w:t>
      </w:r>
    </w:p>
    <w:p w14:paraId="2890299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78AC4BD" wp14:editId="1AAA9432">
            <wp:extent cx="4230273" cy="9382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680" cy="939230"/>
                    </a:xfrm>
                    <a:prstGeom prst="rect">
                      <a:avLst/>
                    </a:prstGeom>
                  </pic:spPr>
                </pic:pic>
              </a:graphicData>
            </a:graphic>
          </wp:inline>
        </w:drawing>
      </w:r>
    </w:p>
    <w:p w14:paraId="7E2DA595" w14:textId="3CC1624F" w:rsidR="00641CC0" w:rsidRPr="00772FFE" w:rsidRDefault="00BA5495" w:rsidP="00772FFE">
      <w:pPr>
        <w:pStyle w:val="ListParagraph"/>
        <w:ind w:left="0"/>
        <w:rPr>
          <w:rFonts w:ascii="Garamond" w:hAnsi="Garamond"/>
          <w:sz w:val="24"/>
          <w:szCs w:val="24"/>
        </w:rPr>
      </w:pPr>
      <w:r w:rsidRPr="00BA5495">
        <w:rPr>
          <w:rFonts w:ascii="Garamond" w:hAnsi="Garamond"/>
          <w:sz w:val="24"/>
          <w:szCs w:val="24"/>
        </w:rPr>
        <w:t>After clicking the finalize data, a csv file is downloaded.</w:t>
      </w:r>
      <w:r w:rsidR="00641CC0" w:rsidRPr="00BA5495">
        <w:rPr>
          <w:rFonts w:ascii="Garamond" w:hAnsi="Garamond" w:cstheme="minorHAnsi"/>
          <w:caps/>
        </w:rPr>
        <w:fldChar w:fldCharType="begin"/>
      </w:r>
      <w:r w:rsidR="00641CC0" w:rsidRPr="00BA5495">
        <w:rPr>
          <w:rFonts w:ascii="Garamond" w:hAnsi="Garamond"/>
        </w:rPr>
        <w:instrText xml:space="preserve"> TOC \h \z \c "Table" </w:instrText>
      </w:r>
      <w:r w:rsidR="00641CC0" w:rsidRPr="00BA5495">
        <w:rPr>
          <w:rFonts w:ascii="Garamond" w:hAnsi="Garamond" w:cstheme="minorHAnsi"/>
          <w:caps/>
        </w:rPr>
        <w:fldChar w:fldCharType="separate"/>
      </w:r>
    </w:p>
    <w:p w14:paraId="1536DDD1" w14:textId="77777777" w:rsidR="00510D2C" w:rsidRPr="00BA5495" w:rsidRDefault="00641CC0" w:rsidP="00510D2C">
      <w:pPr>
        <w:pStyle w:val="BodyText"/>
        <w:rPr>
          <w:rFonts w:eastAsia="Batang" w:cstheme="majorBidi"/>
          <w:sz w:val="22"/>
          <w:szCs w:val="22"/>
        </w:rPr>
        <w:sectPr w:rsidR="00510D2C" w:rsidRPr="00BA5495" w:rsidSect="00DC1FB2">
          <w:footerReference w:type="default" r:id="rId27"/>
          <w:pgSz w:w="11907" w:h="16839" w:code="9"/>
          <w:pgMar w:top="1530" w:right="1917" w:bottom="2160" w:left="2142" w:header="1170" w:footer="1440" w:gutter="0"/>
          <w:pgNumType w:fmt="lowerRoman" w:start="1"/>
          <w:cols w:space="360"/>
          <w:titlePg/>
          <w:docGrid w:linePitch="326"/>
        </w:sectPr>
      </w:pPr>
      <w:r w:rsidRPr="00BA5495">
        <w:rPr>
          <w:rFonts w:cstheme="majorBidi"/>
          <w:sz w:val="22"/>
          <w:szCs w:val="22"/>
        </w:rPr>
        <w:fldChar w:fldCharType="end"/>
      </w:r>
    </w:p>
    <w:p w14:paraId="10CFECB2" w14:textId="29FBAFB5" w:rsidR="00AE77D7" w:rsidRPr="00BA5495" w:rsidRDefault="00461DFE" w:rsidP="00461DFE">
      <w:pPr>
        <w:pStyle w:val="Heading2"/>
        <w:jc w:val="center"/>
      </w:pPr>
      <w:bookmarkStart w:id="1" w:name="_Toc525827326"/>
      <w:r w:rsidRPr="00BA5495">
        <w:lastRenderedPageBreak/>
        <w:t>White-Box Testing</w:t>
      </w:r>
    </w:p>
    <w:p w14:paraId="37906CC0" w14:textId="041DEEA2" w:rsidR="00461DFE" w:rsidRPr="001C1CC8" w:rsidRDefault="00461DFE" w:rsidP="001C1CC8">
      <w:pPr>
        <w:pStyle w:val="Heading3"/>
        <w:jc w:val="left"/>
        <w:rPr>
          <w:sz w:val="32"/>
          <w:szCs w:val="32"/>
        </w:rPr>
      </w:pPr>
      <w:r w:rsidRPr="001C1CC8">
        <w:rPr>
          <w:b/>
          <w:sz w:val="32"/>
          <w:szCs w:val="32"/>
        </w:rPr>
        <w:t>Function 1</w:t>
      </w:r>
      <w:r w:rsidRPr="001C1CC8">
        <w:rPr>
          <w:sz w:val="32"/>
          <w:szCs w:val="32"/>
        </w:rPr>
        <w:t>:</w:t>
      </w:r>
    </w:p>
    <w:p w14:paraId="0C1A3CCA" w14:textId="28162968" w:rsidR="00791AC3" w:rsidRDefault="00791AC3" w:rsidP="00461DFE">
      <w:pPr>
        <w:pStyle w:val="BodyText"/>
        <w:rPr>
          <w:bCs/>
          <w:szCs w:val="24"/>
        </w:rPr>
      </w:pPr>
      <w:r w:rsidRPr="00791AC3">
        <w:rPr>
          <w:bCs/>
          <w:szCs w:val="24"/>
        </w:rPr>
        <w:t>Encodes a byte array into Base64 format.</w:t>
      </w:r>
    </w:p>
    <w:p w14:paraId="531BFA95" w14:textId="1D51E04D" w:rsidR="00791AC3" w:rsidRPr="00791AC3" w:rsidRDefault="00791AC3" w:rsidP="00461DFE">
      <w:pPr>
        <w:pStyle w:val="BodyText"/>
        <w:rPr>
          <w:bCs/>
          <w:szCs w:val="24"/>
        </w:rPr>
      </w:pPr>
      <w:r>
        <w:rPr>
          <w:bCs/>
          <w:szCs w:val="24"/>
        </w:rPr>
        <w:t xml:space="preserve">Note: </w:t>
      </w:r>
      <w:proofErr w:type="gramStart"/>
      <w:r>
        <w:rPr>
          <w:bCs/>
          <w:szCs w:val="24"/>
        </w:rPr>
        <w:t>map[</w:t>
      </w:r>
      <w:proofErr w:type="gramEnd"/>
      <w:r>
        <w:rPr>
          <w:bCs/>
          <w:szCs w:val="24"/>
        </w:rPr>
        <w:t>] table is populated in another constructor function.</w:t>
      </w:r>
    </w:p>
    <w:p w14:paraId="6CE1FADF" w14:textId="6E418AA5" w:rsidR="00AE77D7" w:rsidRDefault="00461DFE" w:rsidP="00461DFE">
      <w:pPr>
        <w:pStyle w:val="BodyText"/>
        <w:rPr>
          <w:b/>
          <w:bCs/>
          <w:sz w:val="32"/>
          <w:szCs w:val="32"/>
        </w:rPr>
      </w:pPr>
      <w:r w:rsidRPr="00BA5495">
        <w:rPr>
          <w:b/>
          <w:bCs/>
          <w:sz w:val="32"/>
          <w:szCs w:val="32"/>
        </w:rPr>
        <w:t>Source Code:</w:t>
      </w:r>
      <w:bookmarkEnd w:id="1"/>
      <w:r w:rsidR="004B17F0" w:rsidRPr="00BA5495">
        <w:rPr>
          <w:b/>
          <w:bCs/>
          <w:sz w:val="32"/>
          <w:szCs w:val="32"/>
        </w:rPr>
        <w:t xml:space="preserve"> </w:t>
      </w:r>
    </w:p>
    <w:p w14:paraId="2300FB37" w14:textId="2F2A6E7A" w:rsidR="00BD70C1" w:rsidRPr="00BD70C1" w:rsidRDefault="00BD70C1" w:rsidP="00BD70C1">
      <w:r w:rsidRPr="00BD70C1">
        <w:t>timesheet-master\src\main\java\timeSheet\util\properties\Base64Coder.java</w:t>
      </w:r>
    </w:p>
    <w:p w14:paraId="719F6CB4" w14:textId="3E333403" w:rsidR="00791AC3" w:rsidRDefault="006C61AD" w:rsidP="00461DFE">
      <w:pPr>
        <w:pStyle w:val="BodyText"/>
        <w:rPr>
          <w:b/>
          <w:bCs/>
          <w:sz w:val="32"/>
          <w:szCs w:val="32"/>
        </w:rPr>
      </w:pPr>
      <w:r>
        <w:rPr>
          <w:noProof/>
        </w:rPr>
        <w:drawing>
          <wp:inline distT="0" distB="0" distL="0" distR="0" wp14:anchorId="4D5F22EB" wp14:editId="24FDB114">
            <wp:extent cx="5732145" cy="3568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568700"/>
                    </a:xfrm>
                    <a:prstGeom prst="rect">
                      <a:avLst/>
                    </a:prstGeom>
                  </pic:spPr>
                </pic:pic>
              </a:graphicData>
            </a:graphic>
          </wp:inline>
        </w:drawing>
      </w:r>
    </w:p>
    <w:p w14:paraId="2DA33A6B" w14:textId="77777777" w:rsidR="003A5E6A" w:rsidRPr="00BA5495" w:rsidRDefault="00461DFE" w:rsidP="00461DFE">
      <w:pPr>
        <w:pStyle w:val="BodyText"/>
        <w:rPr>
          <w:b/>
          <w:bCs/>
          <w:sz w:val="32"/>
          <w:szCs w:val="32"/>
        </w:rPr>
      </w:pPr>
      <w:r w:rsidRPr="00BA5495">
        <w:rPr>
          <w:b/>
          <w:bCs/>
          <w:sz w:val="32"/>
          <w:szCs w:val="32"/>
        </w:rPr>
        <w:t>CFG:</w:t>
      </w:r>
      <w:r w:rsidR="004B17F0" w:rsidRPr="00BA5495">
        <w:rPr>
          <w:b/>
          <w:bCs/>
          <w:sz w:val="32"/>
          <w:szCs w:val="32"/>
        </w:rPr>
        <w:t xml:space="preserve"> </w:t>
      </w:r>
    </w:p>
    <w:p w14:paraId="0DA99E29" w14:textId="178679C3" w:rsidR="00EA3CB6" w:rsidRDefault="00AC18C7" w:rsidP="00EA3CB6">
      <w:pPr>
        <w:pStyle w:val="BodyText"/>
        <w:jc w:val="center"/>
        <w:rPr>
          <w:b/>
          <w:bCs/>
          <w:sz w:val="32"/>
          <w:szCs w:val="32"/>
        </w:rPr>
      </w:pPr>
      <w:r>
        <w:rPr>
          <w:b/>
          <w:bCs/>
          <w:noProof/>
          <w:sz w:val="32"/>
          <w:szCs w:val="32"/>
        </w:rPr>
        <w:lastRenderedPageBreak/>
        <w:drawing>
          <wp:inline distT="0" distB="0" distL="0" distR="0" wp14:anchorId="1CF9DD59" wp14:editId="5D504258">
            <wp:extent cx="4129405" cy="886396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1_encode.png"/>
                    <pic:cNvPicPr/>
                  </pic:nvPicPr>
                  <pic:blipFill>
                    <a:blip r:embed="rId29">
                      <a:extLst>
                        <a:ext uri="{28A0092B-C50C-407E-A947-70E740481C1C}">
                          <a14:useLocalDpi xmlns:a14="http://schemas.microsoft.com/office/drawing/2010/main" val="0"/>
                        </a:ext>
                      </a:extLst>
                    </a:blip>
                    <a:stretch>
                      <a:fillRect/>
                    </a:stretch>
                  </pic:blipFill>
                  <pic:spPr>
                    <a:xfrm>
                      <a:off x="0" y="0"/>
                      <a:ext cx="4129405" cy="8863965"/>
                    </a:xfrm>
                    <a:prstGeom prst="rect">
                      <a:avLst/>
                    </a:prstGeom>
                  </pic:spPr>
                </pic:pic>
              </a:graphicData>
            </a:graphic>
          </wp:inline>
        </w:drawing>
      </w:r>
    </w:p>
    <w:p w14:paraId="216E748D"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48563F41" w14:textId="77777777" w:rsidTr="009E1406">
        <w:trPr>
          <w:trHeight w:val="759"/>
        </w:trPr>
        <w:tc>
          <w:tcPr>
            <w:tcW w:w="845" w:type="dxa"/>
          </w:tcPr>
          <w:p w14:paraId="257A18B2" w14:textId="77777777" w:rsidR="007C0E64" w:rsidRPr="00BA5495" w:rsidRDefault="007C0E64" w:rsidP="009E1406">
            <w:pPr>
              <w:pStyle w:val="BodyText"/>
              <w:jc w:val="center"/>
              <w:rPr>
                <w:b/>
                <w:szCs w:val="24"/>
              </w:rPr>
            </w:pPr>
            <w:r w:rsidRPr="00BA5495">
              <w:rPr>
                <w:b/>
                <w:szCs w:val="24"/>
              </w:rPr>
              <w:t>Test case#</w:t>
            </w:r>
          </w:p>
        </w:tc>
        <w:tc>
          <w:tcPr>
            <w:tcW w:w="1753" w:type="dxa"/>
          </w:tcPr>
          <w:p w14:paraId="5812257A"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B3497BB" w14:textId="77777777" w:rsidR="007C0E64" w:rsidRPr="00BA5495" w:rsidRDefault="007C0E64" w:rsidP="009E1406">
            <w:pPr>
              <w:pStyle w:val="BodyText"/>
              <w:jc w:val="center"/>
              <w:rPr>
                <w:b/>
                <w:szCs w:val="24"/>
              </w:rPr>
            </w:pPr>
            <w:r w:rsidRPr="00BA5495">
              <w:rPr>
                <w:b/>
                <w:szCs w:val="24"/>
              </w:rPr>
              <w:t>Output</w:t>
            </w:r>
          </w:p>
        </w:tc>
        <w:tc>
          <w:tcPr>
            <w:tcW w:w="1764" w:type="dxa"/>
          </w:tcPr>
          <w:p w14:paraId="3BADB5AE"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121F9866" w14:textId="77777777" w:rsidR="007C0E64" w:rsidRPr="00BA5495" w:rsidRDefault="007C0E64" w:rsidP="009E1406">
            <w:pPr>
              <w:pStyle w:val="BodyText"/>
              <w:jc w:val="center"/>
              <w:rPr>
                <w:b/>
                <w:szCs w:val="24"/>
              </w:rPr>
            </w:pPr>
            <w:r w:rsidRPr="00BA5495">
              <w:rPr>
                <w:b/>
                <w:szCs w:val="24"/>
              </w:rPr>
              <w:t>Pass/Fail</w:t>
            </w:r>
          </w:p>
        </w:tc>
        <w:tc>
          <w:tcPr>
            <w:tcW w:w="2481" w:type="dxa"/>
          </w:tcPr>
          <w:p w14:paraId="61263FC5" w14:textId="77777777" w:rsidR="007C0E64" w:rsidRPr="00BA5495" w:rsidRDefault="007C0E64" w:rsidP="009E1406">
            <w:pPr>
              <w:pStyle w:val="BodyText"/>
              <w:jc w:val="center"/>
              <w:rPr>
                <w:b/>
                <w:szCs w:val="24"/>
              </w:rPr>
            </w:pPr>
            <w:r w:rsidRPr="00BA5495">
              <w:rPr>
                <w:b/>
                <w:szCs w:val="24"/>
              </w:rPr>
              <w:t>Comments/Remarks</w:t>
            </w:r>
          </w:p>
          <w:p w14:paraId="136943AF" w14:textId="77777777" w:rsidR="007C0E64" w:rsidRPr="00BA5495" w:rsidRDefault="007C0E64" w:rsidP="009E1406">
            <w:pPr>
              <w:pStyle w:val="BodyText"/>
              <w:jc w:val="center"/>
              <w:rPr>
                <w:b/>
                <w:szCs w:val="24"/>
              </w:rPr>
            </w:pPr>
          </w:p>
        </w:tc>
      </w:tr>
      <w:tr w:rsidR="007C0E64" w:rsidRPr="00BA5495" w14:paraId="2399C901" w14:textId="77777777" w:rsidTr="009E1406">
        <w:trPr>
          <w:trHeight w:val="759"/>
        </w:trPr>
        <w:tc>
          <w:tcPr>
            <w:tcW w:w="845" w:type="dxa"/>
          </w:tcPr>
          <w:p w14:paraId="2FC580AC" w14:textId="77777777" w:rsidR="007C0E64" w:rsidRPr="00BA5495" w:rsidRDefault="007C0E64" w:rsidP="009E1406">
            <w:pPr>
              <w:pStyle w:val="BodyText"/>
              <w:jc w:val="center"/>
              <w:rPr>
                <w:b/>
                <w:szCs w:val="24"/>
              </w:rPr>
            </w:pPr>
            <w:r>
              <w:rPr>
                <w:b/>
                <w:szCs w:val="24"/>
              </w:rPr>
              <w:t>1</w:t>
            </w:r>
          </w:p>
        </w:tc>
        <w:tc>
          <w:tcPr>
            <w:tcW w:w="1753" w:type="dxa"/>
          </w:tcPr>
          <w:p w14:paraId="46E61B14" w14:textId="77777777" w:rsidR="007C0E64" w:rsidRDefault="007C0E64" w:rsidP="009E1406">
            <w:pPr>
              <w:pStyle w:val="BodyText"/>
              <w:rPr>
                <w:szCs w:val="24"/>
              </w:rPr>
            </w:pPr>
            <w:proofErr w:type="gramStart"/>
            <w:r>
              <w:rPr>
                <w:szCs w:val="24"/>
              </w:rPr>
              <w:t>In[</w:t>
            </w:r>
            <w:proofErr w:type="gramEnd"/>
            <w:r>
              <w:rPr>
                <w:szCs w:val="24"/>
              </w:rPr>
              <w:t>] = {‘A’, ‘B’, ‘C’};</w:t>
            </w:r>
          </w:p>
          <w:p w14:paraId="04A9AAE2"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7C0D40B1"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3;</w:t>
            </w:r>
          </w:p>
        </w:tc>
        <w:tc>
          <w:tcPr>
            <w:tcW w:w="1322" w:type="dxa"/>
          </w:tcPr>
          <w:p w14:paraId="2377C708" w14:textId="77777777" w:rsidR="007C0E64" w:rsidRPr="00BA5495" w:rsidRDefault="007C0E64" w:rsidP="009E1406">
            <w:pPr>
              <w:pStyle w:val="BodyText"/>
              <w:jc w:val="center"/>
              <w:rPr>
                <w:szCs w:val="24"/>
              </w:rPr>
            </w:pPr>
            <w:r w:rsidRPr="00E5655A">
              <w:rPr>
                <w:szCs w:val="24"/>
              </w:rPr>
              <w:t>QUJD</w:t>
            </w:r>
          </w:p>
        </w:tc>
        <w:tc>
          <w:tcPr>
            <w:tcW w:w="1764" w:type="dxa"/>
          </w:tcPr>
          <w:p w14:paraId="451B33C8" w14:textId="77777777" w:rsidR="007C0E64" w:rsidRPr="00BA5495" w:rsidRDefault="007C0E64" w:rsidP="009E1406">
            <w:pPr>
              <w:pStyle w:val="BodyText"/>
              <w:jc w:val="center"/>
              <w:rPr>
                <w:szCs w:val="24"/>
              </w:rPr>
            </w:pPr>
            <w:r w:rsidRPr="00E5655A">
              <w:rPr>
                <w:szCs w:val="24"/>
              </w:rPr>
              <w:t>QUJD</w:t>
            </w:r>
          </w:p>
        </w:tc>
        <w:tc>
          <w:tcPr>
            <w:tcW w:w="1186" w:type="dxa"/>
          </w:tcPr>
          <w:p w14:paraId="3F9E4A23" w14:textId="77777777" w:rsidR="007C0E64" w:rsidRPr="00BA5495" w:rsidRDefault="007C0E64" w:rsidP="009E1406">
            <w:pPr>
              <w:pStyle w:val="BodyText"/>
              <w:jc w:val="center"/>
              <w:rPr>
                <w:szCs w:val="24"/>
              </w:rPr>
            </w:pPr>
            <w:r>
              <w:rPr>
                <w:szCs w:val="24"/>
              </w:rPr>
              <w:t>Pass</w:t>
            </w:r>
          </w:p>
        </w:tc>
        <w:tc>
          <w:tcPr>
            <w:tcW w:w="2481" w:type="dxa"/>
          </w:tcPr>
          <w:p w14:paraId="368EE952" w14:textId="77777777" w:rsidR="007C0E64" w:rsidRPr="00BA5495" w:rsidRDefault="007C0E64" w:rsidP="009E1406">
            <w:pPr>
              <w:pStyle w:val="BodyText"/>
              <w:jc w:val="center"/>
              <w:rPr>
                <w:szCs w:val="24"/>
              </w:rPr>
            </w:pPr>
            <w:r>
              <w:rPr>
                <w:szCs w:val="24"/>
              </w:rPr>
              <w:t>Covers all statements</w:t>
            </w:r>
          </w:p>
        </w:tc>
      </w:tr>
    </w:tbl>
    <w:p w14:paraId="5DC0F983" w14:textId="77777777" w:rsidR="007C0E64" w:rsidRPr="00BA5495" w:rsidRDefault="007C0E64" w:rsidP="007C0E64">
      <w:pPr>
        <w:pStyle w:val="BodyText"/>
        <w:rPr>
          <w:rFonts w:cstheme="majorBidi"/>
          <w:szCs w:val="22"/>
        </w:rPr>
      </w:pPr>
    </w:p>
    <w:p w14:paraId="4F3101BD"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AC024E6" w14:textId="77777777" w:rsidTr="009E1406">
        <w:trPr>
          <w:trHeight w:val="759"/>
        </w:trPr>
        <w:tc>
          <w:tcPr>
            <w:tcW w:w="846" w:type="dxa"/>
          </w:tcPr>
          <w:p w14:paraId="261C7FC3" w14:textId="77777777" w:rsidR="007C0E64" w:rsidRPr="00BA5495" w:rsidRDefault="007C0E64" w:rsidP="009E1406">
            <w:pPr>
              <w:pStyle w:val="BodyText"/>
              <w:jc w:val="center"/>
              <w:rPr>
                <w:b/>
                <w:szCs w:val="24"/>
              </w:rPr>
            </w:pPr>
            <w:r w:rsidRPr="00BA5495">
              <w:rPr>
                <w:b/>
                <w:szCs w:val="24"/>
              </w:rPr>
              <w:t>Test case#</w:t>
            </w:r>
          </w:p>
        </w:tc>
        <w:tc>
          <w:tcPr>
            <w:tcW w:w="1784" w:type="dxa"/>
          </w:tcPr>
          <w:p w14:paraId="2E5E15FC" w14:textId="77777777" w:rsidR="007C0E64" w:rsidRPr="00BA5495" w:rsidRDefault="007C0E64" w:rsidP="009E1406">
            <w:pPr>
              <w:pStyle w:val="BodyText"/>
              <w:jc w:val="center"/>
              <w:rPr>
                <w:b/>
                <w:bCs/>
                <w:szCs w:val="24"/>
              </w:rPr>
            </w:pPr>
            <w:r w:rsidRPr="00BA5495">
              <w:rPr>
                <w:b/>
                <w:bCs/>
                <w:szCs w:val="24"/>
              </w:rPr>
              <w:t>Input</w:t>
            </w:r>
          </w:p>
        </w:tc>
        <w:tc>
          <w:tcPr>
            <w:tcW w:w="1334" w:type="dxa"/>
          </w:tcPr>
          <w:p w14:paraId="6A7E3C96" w14:textId="77777777" w:rsidR="007C0E64" w:rsidRPr="00BA5495" w:rsidRDefault="007C0E64" w:rsidP="009E1406">
            <w:pPr>
              <w:pStyle w:val="BodyText"/>
              <w:jc w:val="center"/>
              <w:rPr>
                <w:b/>
                <w:szCs w:val="24"/>
              </w:rPr>
            </w:pPr>
            <w:r w:rsidRPr="00BA5495">
              <w:rPr>
                <w:b/>
                <w:szCs w:val="24"/>
              </w:rPr>
              <w:t>Output</w:t>
            </w:r>
          </w:p>
        </w:tc>
        <w:tc>
          <w:tcPr>
            <w:tcW w:w="1783" w:type="dxa"/>
          </w:tcPr>
          <w:p w14:paraId="07E730BF" w14:textId="77777777" w:rsidR="007C0E64" w:rsidRPr="00BA5495" w:rsidRDefault="007C0E64" w:rsidP="009E1406">
            <w:pPr>
              <w:pStyle w:val="BodyText"/>
              <w:jc w:val="center"/>
              <w:rPr>
                <w:b/>
                <w:szCs w:val="24"/>
              </w:rPr>
            </w:pPr>
            <w:r w:rsidRPr="00BA5495">
              <w:rPr>
                <w:b/>
                <w:bCs/>
                <w:szCs w:val="24"/>
              </w:rPr>
              <w:t>Expected Output</w:t>
            </w:r>
          </w:p>
        </w:tc>
        <w:tc>
          <w:tcPr>
            <w:tcW w:w="1119" w:type="dxa"/>
          </w:tcPr>
          <w:p w14:paraId="4B45B23A" w14:textId="77777777" w:rsidR="007C0E64" w:rsidRPr="00BA5495" w:rsidRDefault="007C0E64" w:rsidP="009E1406">
            <w:pPr>
              <w:pStyle w:val="BodyText"/>
              <w:jc w:val="center"/>
              <w:rPr>
                <w:b/>
                <w:szCs w:val="24"/>
              </w:rPr>
            </w:pPr>
            <w:r w:rsidRPr="00BA5495">
              <w:rPr>
                <w:b/>
                <w:szCs w:val="24"/>
              </w:rPr>
              <w:t>Pass/Fail</w:t>
            </w:r>
          </w:p>
        </w:tc>
        <w:tc>
          <w:tcPr>
            <w:tcW w:w="2485" w:type="dxa"/>
          </w:tcPr>
          <w:p w14:paraId="4BD346AB" w14:textId="77777777" w:rsidR="007C0E64" w:rsidRPr="00BA5495" w:rsidRDefault="007C0E64" w:rsidP="009E1406">
            <w:pPr>
              <w:pStyle w:val="BodyText"/>
              <w:jc w:val="center"/>
              <w:rPr>
                <w:b/>
                <w:szCs w:val="24"/>
              </w:rPr>
            </w:pPr>
            <w:r w:rsidRPr="00BA5495">
              <w:rPr>
                <w:b/>
                <w:szCs w:val="24"/>
              </w:rPr>
              <w:t>Comments/Remarks</w:t>
            </w:r>
          </w:p>
          <w:p w14:paraId="034AE1AC" w14:textId="77777777" w:rsidR="007C0E64" w:rsidRPr="00BA5495" w:rsidRDefault="007C0E64" w:rsidP="009E1406">
            <w:pPr>
              <w:pStyle w:val="BodyText"/>
              <w:jc w:val="center"/>
              <w:rPr>
                <w:b/>
                <w:szCs w:val="24"/>
              </w:rPr>
            </w:pPr>
          </w:p>
        </w:tc>
      </w:tr>
      <w:tr w:rsidR="007C0E64" w:rsidRPr="00BA5495" w14:paraId="79D76572" w14:textId="77777777" w:rsidTr="009E1406">
        <w:trPr>
          <w:trHeight w:val="759"/>
        </w:trPr>
        <w:tc>
          <w:tcPr>
            <w:tcW w:w="846" w:type="dxa"/>
          </w:tcPr>
          <w:p w14:paraId="68548C35" w14:textId="77777777" w:rsidR="007C0E64" w:rsidRPr="00BA5495" w:rsidRDefault="007C0E64" w:rsidP="009E1406">
            <w:pPr>
              <w:pStyle w:val="BodyText"/>
              <w:jc w:val="center"/>
              <w:rPr>
                <w:b/>
                <w:szCs w:val="24"/>
              </w:rPr>
            </w:pPr>
            <w:r>
              <w:rPr>
                <w:b/>
                <w:szCs w:val="24"/>
              </w:rPr>
              <w:t>1</w:t>
            </w:r>
          </w:p>
        </w:tc>
        <w:tc>
          <w:tcPr>
            <w:tcW w:w="1784" w:type="dxa"/>
          </w:tcPr>
          <w:p w14:paraId="0E93B961" w14:textId="77777777" w:rsidR="007C0E64" w:rsidRDefault="007C0E64" w:rsidP="009E1406">
            <w:pPr>
              <w:pStyle w:val="BodyText"/>
              <w:rPr>
                <w:szCs w:val="24"/>
              </w:rPr>
            </w:pPr>
            <w:proofErr w:type="gramStart"/>
            <w:r>
              <w:rPr>
                <w:szCs w:val="24"/>
              </w:rPr>
              <w:t>In[</w:t>
            </w:r>
            <w:proofErr w:type="gramEnd"/>
            <w:r>
              <w:rPr>
                <w:szCs w:val="24"/>
              </w:rPr>
              <w:t>] = {‘A’, ‘B’, ‘C’};</w:t>
            </w:r>
          </w:p>
          <w:p w14:paraId="543B75D6"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0824640B"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3;</w:t>
            </w:r>
          </w:p>
        </w:tc>
        <w:tc>
          <w:tcPr>
            <w:tcW w:w="1334" w:type="dxa"/>
          </w:tcPr>
          <w:p w14:paraId="771EB08A" w14:textId="77777777" w:rsidR="007C0E64" w:rsidRPr="00BA5495" w:rsidRDefault="007C0E64" w:rsidP="009E1406">
            <w:pPr>
              <w:pStyle w:val="BodyText"/>
              <w:jc w:val="center"/>
              <w:rPr>
                <w:szCs w:val="24"/>
              </w:rPr>
            </w:pPr>
            <w:r w:rsidRPr="00E5655A">
              <w:rPr>
                <w:szCs w:val="24"/>
              </w:rPr>
              <w:t>QUJD</w:t>
            </w:r>
          </w:p>
        </w:tc>
        <w:tc>
          <w:tcPr>
            <w:tcW w:w="1783" w:type="dxa"/>
          </w:tcPr>
          <w:p w14:paraId="6F67A753" w14:textId="77777777" w:rsidR="007C0E64" w:rsidRPr="00BA5495" w:rsidRDefault="007C0E64" w:rsidP="009E1406">
            <w:pPr>
              <w:pStyle w:val="BodyText"/>
              <w:jc w:val="center"/>
              <w:rPr>
                <w:szCs w:val="24"/>
              </w:rPr>
            </w:pPr>
            <w:r w:rsidRPr="00E5655A">
              <w:rPr>
                <w:szCs w:val="24"/>
              </w:rPr>
              <w:t>QUJD</w:t>
            </w:r>
          </w:p>
        </w:tc>
        <w:tc>
          <w:tcPr>
            <w:tcW w:w="1119" w:type="dxa"/>
          </w:tcPr>
          <w:p w14:paraId="768B0B78" w14:textId="77777777" w:rsidR="007C0E64" w:rsidRPr="00BA5495" w:rsidRDefault="007C0E64" w:rsidP="009E1406">
            <w:pPr>
              <w:pStyle w:val="BodyText"/>
              <w:jc w:val="center"/>
              <w:rPr>
                <w:szCs w:val="24"/>
              </w:rPr>
            </w:pPr>
            <w:r>
              <w:rPr>
                <w:szCs w:val="24"/>
              </w:rPr>
              <w:t>Pass</w:t>
            </w:r>
          </w:p>
        </w:tc>
        <w:tc>
          <w:tcPr>
            <w:tcW w:w="2485" w:type="dxa"/>
          </w:tcPr>
          <w:p w14:paraId="4F43DF39" w14:textId="77777777" w:rsidR="007C0E64" w:rsidRPr="00BA5495" w:rsidRDefault="007C0E64" w:rsidP="009E1406">
            <w:pPr>
              <w:pStyle w:val="BodyText"/>
              <w:jc w:val="center"/>
              <w:rPr>
                <w:szCs w:val="24"/>
              </w:rPr>
            </w:pPr>
            <w:r>
              <w:rPr>
                <w:szCs w:val="24"/>
              </w:rPr>
              <w:t xml:space="preserve">Covers 66TF, 68T, 69T, 76T, 78T </w:t>
            </w:r>
          </w:p>
        </w:tc>
      </w:tr>
      <w:tr w:rsidR="007C0E64" w:rsidRPr="00BA5495" w14:paraId="14AC8663" w14:textId="77777777" w:rsidTr="009E1406">
        <w:trPr>
          <w:trHeight w:val="759"/>
        </w:trPr>
        <w:tc>
          <w:tcPr>
            <w:tcW w:w="846" w:type="dxa"/>
          </w:tcPr>
          <w:p w14:paraId="575BBB27" w14:textId="77777777" w:rsidR="007C0E64" w:rsidRPr="00BA5495" w:rsidRDefault="007C0E64" w:rsidP="009E1406">
            <w:pPr>
              <w:pStyle w:val="BodyText"/>
              <w:jc w:val="center"/>
              <w:rPr>
                <w:b/>
                <w:iCs/>
                <w:szCs w:val="24"/>
              </w:rPr>
            </w:pPr>
            <w:r>
              <w:rPr>
                <w:b/>
                <w:iCs/>
                <w:szCs w:val="24"/>
              </w:rPr>
              <w:t>2</w:t>
            </w:r>
          </w:p>
        </w:tc>
        <w:tc>
          <w:tcPr>
            <w:tcW w:w="1784" w:type="dxa"/>
          </w:tcPr>
          <w:p w14:paraId="7527A101" w14:textId="77777777" w:rsidR="007C0E64" w:rsidRDefault="007C0E64" w:rsidP="009E1406">
            <w:pPr>
              <w:pStyle w:val="BodyText"/>
              <w:rPr>
                <w:szCs w:val="24"/>
              </w:rPr>
            </w:pPr>
            <w:proofErr w:type="gramStart"/>
            <w:r>
              <w:rPr>
                <w:szCs w:val="24"/>
              </w:rPr>
              <w:t>In[</w:t>
            </w:r>
            <w:proofErr w:type="gramEnd"/>
            <w:r>
              <w:rPr>
                <w:szCs w:val="24"/>
              </w:rPr>
              <w:t>] = {‘A’, ‘B’, ‘C’};</w:t>
            </w:r>
          </w:p>
          <w:p w14:paraId="0C589B67"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E4E7198"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1;</w:t>
            </w:r>
          </w:p>
        </w:tc>
        <w:tc>
          <w:tcPr>
            <w:tcW w:w="1334" w:type="dxa"/>
          </w:tcPr>
          <w:p w14:paraId="6268B061" w14:textId="77777777" w:rsidR="007C0E64" w:rsidRPr="00BA5495" w:rsidRDefault="007C0E64" w:rsidP="009E1406">
            <w:pPr>
              <w:pStyle w:val="BodyText"/>
              <w:jc w:val="center"/>
              <w:rPr>
                <w:szCs w:val="24"/>
              </w:rPr>
            </w:pPr>
            <w:r w:rsidRPr="006C61AD">
              <w:rPr>
                <w:szCs w:val="24"/>
              </w:rPr>
              <w:t>QQ==</w:t>
            </w:r>
          </w:p>
        </w:tc>
        <w:tc>
          <w:tcPr>
            <w:tcW w:w="1783" w:type="dxa"/>
          </w:tcPr>
          <w:p w14:paraId="6543631C" w14:textId="77777777" w:rsidR="007C0E64" w:rsidRPr="00BA5495" w:rsidRDefault="007C0E64" w:rsidP="009E1406">
            <w:pPr>
              <w:pStyle w:val="BodyText"/>
              <w:jc w:val="center"/>
              <w:rPr>
                <w:szCs w:val="24"/>
              </w:rPr>
            </w:pPr>
            <w:r w:rsidRPr="006C61AD">
              <w:rPr>
                <w:szCs w:val="24"/>
              </w:rPr>
              <w:t>QQ==</w:t>
            </w:r>
          </w:p>
        </w:tc>
        <w:tc>
          <w:tcPr>
            <w:tcW w:w="1119" w:type="dxa"/>
          </w:tcPr>
          <w:p w14:paraId="653E1C43" w14:textId="77777777" w:rsidR="007C0E64" w:rsidRPr="00BA5495" w:rsidRDefault="007C0E64" w:rsidP="009E1406">
            <w:pPr>
              <w:pStyle w:val="BodyText"/>
              <w:jc w:val="center"/>
              <w:rPr>
                <w:szCs w:val="24"/>
              </w:rPr>
            </w:pPr>
            <w:r>
              <w:rPr>
                <w:szCs w:val="24"/>
              </w:rPr>
              <w:t>Pass</w:t>
            </w:r>
          </w:p>
        </w:tc>
        <w:tc>
          <w:tcPr>
            <w:tcW w:w="2485" w:type="dxa"/>
          </w:tcPr>
          <w:p w14:paraId="1ACF102E" w14:textId="77777777" w:rsidR="007C0E64" w:rsidRPr="00BA5495" w:rsidRDefault="007C0E64" w:rsidP="009E1406">
            <w:pPr>
              <w:pStyle w:val="BodyText"/>
              <w:jc w:val="center"/>
              <w:rPr>
                <w:szCs w:val="24"/>
              </w:rPr>
            </w:pPr>
            <w:r>
              <w:rPr>
                <w:szCs w:val="24"/>
              </w:rPr>
              <w:t>Covers 66TF, 68F, 69F, 76F, 78F</w:t>
            </w:r>
          </w:p>
        </w:tc>
      </w:tr>
    </w:tbl>
    <w:p w14:paraId="39AC36FE" w14:textId="77777777" w:rsidR="007C0E64" w:rsidRPr="00BA5495" w:rsidRDefault="007C0E64" w:rsidP="007C0E64">
      <w:pPr>
        <w:pStyle w:val="BodyText"/>
        <w:rPr>
          <w:rFonts w:cstheme="majorBidi"/>
          <w:szCs w:val="22"/>
        </w:rPr>
      </w:pPr>
    </w:p>
    <w:p w14:paraId="1EC67C80"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7358B5E" w14:textId="77777777" w:rsidTr="009E1406">
        <w:trPr>
          <w:trHeight w:val="759"/>
        </w:trPr>
        <w:tc>
          <w:tcPr>
            <w:tcW w:w="845" w:type="dxa"/>
          </w:tcPr>
          <w:p w14:paraId="3FA30641" w14:textId="77777777" w:rsidR="007C0E64" w:rsidRPr="00BA5495" w:rsidRDefault="007C0E64" w:rsidP="009E1406">
            <w:pPr>
              <w:pStyle w:val="BodyText"/>
              <w:jc w:val="center"/>
              <w:rPr>
                <w:b/>
                <w:szCs w:val="24"/>
              </w:rPr>
            </w:pPr>
            <w:r w:rsidRPr="00BA5495">
              <w:rPr>
                <w:b/>
                <w:szCs w:val="24"/>
              </w:rPr>
              <w:t>Test case#</w:t>
            </w:r>
          </w:p>
        </w:tc>
        <w:tc>
          <w:tcPr>
            <w:tcW w:w="1753" w:type="dxa"/>
          </w:tcPr>
          <w:p w14:paraId="6C33B797"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1716FCBE" w14:textId="77777777" w:rsidR="007C0E64" w:rsidRPr="00BA5495" w:rsidRDefault="007C0E64" w:rsidP="009E1406">
            <w:pPr>
              <w:pStyle w:val="BodyText"/>
              <w:jc w:val="center"/>
              <w:rPr>
                <w:b/>
                <w:szCs w:val="24"/>
              </w:rPr>
            </w:pPr>
            <w:r w:rsidRPr="00BA5495">
              <w:rPr>
                <w:b/>
                <w:szCs w:val="24"/>
              </w:rPr>
              <w:t>Output</w:t>
            </w:r>
          </w:p>
        </w:tc>
        <w:tc>
          <w:tcPr>
            <w:tcW w:w="1764" w:type="dxa"/>
          </w:tcPr>
          <w:p w14:paraId="67EAB341"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31EBA13A" w14:textId="77777777" w:rsidR="007C0E64" w:rsidRPr="00BA5495" w:rsidRDefault="007C0E64" w:rsidP="009E1406">
            <w:pPr>
              <w:pStyle w:val="BodyText"/>
              <w:jc w:val="center"/>
              <w:rPr>
                <w:b/>
                <w:szCs w:val="24"/>
              </w:rPr>
            </w:pPr>
            <w:r w:rsidRPr="00BA5495">
              <w:rPr>
                <w:b/>
                <w:szCs w:val="24"/>
              </w:rPr>
              <w:t>Pass/Fail</w:t>
            </w:r>
          </w:p>
        </w:tc>
        <w:tc>
          <w:tcPr>
            <w:tcW w:w="2481" w:type="dxa"/>
          </w:tcPr>
          <w:p w14:paraId="3794F507" w14:textId="77777777" w:rsidR="007C0E64" w:rsidRPr="00BA5495" w:rsidRDefault="007C0E64" w:rsidP="009E1406">
            <w:pPr>
              <w:pStyle w:val="BodyText"/>
              <w:jc w:val="center"/>
              <w:rPr>
                <w:b/>
                <w:szCs w:val="24"/>
              </w:rPr>
            </w:pPr>
            <w:r w:rsidRPr="00BA5495">
              <w:rPr>
                <w:b/>
                <w:szCs w:val="24"/>
              </w:rPr>
              <w:t>Comments/Remarks</w:t>
            </w:r>
          </w:p>
          <w:p w14:paraId="6888E7E8" w14:textId="77777777" w:rsidR="007C0E64" w:rsidRPr="00BA5495" w:rsidRDefault="007C0E64" w:rsidP="009E1406">
            <w:pPr>
              <w:pStyle w:val="BodyText"/>
              <w:jc w:val="center"/>
              <w:rPr>
                <w:b/>
                <w:szCs w:val="24"/>
              </w:rPr>
            </w:pPr>
          </w:p>
        </w:tc>
      </w:tr>
      <w:tr w:rsidR="007C0E64" w:rsidRPr="00BA5495" w14:paraId="3303A713" w14:textId="77777777" w:rsidTr="009E1406">
        <w:trPr>
          <w:trHeight w:val="759"/>
        </w:trPr>
        <w:tc>
          <w:tcPr>
            <w:tcW w:w="845" w:type="dxa"/>
          </w:tcPr>
          <w:p w14:paraId="0C30780F" w14:textId="77777777" w:rsidR="007C0E64" w:rsidRPr="00BA5495" w:rsidRDefault="007C0E64" w:rsidP="009E1406">
            <w:pPr>
              <w:pStyle w:val="BodyText"/>
              <w:jc w:val="center"/>
              <w:rPr>
                <w:b/>
                <w:szCs w:val="24"/>
              </w:rPr>
            </w:pPr>
            <w:r>
              <w:rPr>
                <w:b/>
                <w:szCs w:val="24"/>
              </w:rPr>
              <w:t>1</w:t>
            </w:r>
          </w:p>
        </w:tc>
        <w:tc>
          <w:tcPr>
            <w:tcW w:w="1753" w:type="dxa"/>
          </w:tcPr>
          <w:p w14:paraId="3A7A81EF" w14:textId="77777777" w:rsidR="007C0E64" w:rsidRDefault="007C0E64" w:rsidP="009E1406">
            <w:pPr>
              <w:pStyle w:val="BodyText"/>
              <w:rPr>
                <w:szCs w:val="24"/>
              </w:rPr>
            </w:pPr>
            <w:proofErr w:type="gramStart"/>
            <w:r>
              <w:rPr>
                <w:szCs w:val="24"/>
              </w:rPr>
              <w:t>In[</w:t>
            </w:r>
            <w:proofErr w:type="gramEnd"/>
            <w:r>
              <w:rPr>
                <w:szCs w:val="24"/>
              </w:rPr>
              <w:t>] = {‘A’, ‘B’, ‘C’};</w:t>
            </w:r>
          </w:p>
          <w:p w14:paraId="08D7874B"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F6DF713"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3;</w:t>
            </w:r>
          </w:p>
        </w:tc>
        <w:tc>
          <w:tcPr>
            <w:tcW w:w="1322" w:type="dxa"/>
          </w:tcPr>
          <w:p w14:paraId="48AC81E6" w14:textId="77777777" w:rsidR="007C0E64" w:rsidRPr="00BA5495" w:rsidRDefault="007C0E64" w:rsidP="009E1406">
            <w:pPr>
              <w:pStyle w:val="BodyText"/>
              <w:jc w:val="center"/>
              <w:rPr>
                <w:szCs w:val="24"/>
              </w:rPr>
            </w:pPr>
            <w:r w:rsidRPr="00E5655A">
              <w:rPr>
                <w:szCs w:val="24"/>
              </w:rPr>
              <w:t>QUJD</w:t>
            </w:r>
          </w:p>
        </w:tc>
        <w:tc>
          <w:tcPr>
            <w:tcW w:w="1764" w:type="dxa"/>
          </w:tcPr>
          <w:p w14:paraId="1D0020E9" w14:textId="77777777" w:rsidR="007C0E64" w:rsidRPr="00BA5495" w:rsidRDefault="007C0E64" w:rsidP="009E1406">
            <w:pPr>
              <w:pStyle w:val="BodyText"/>
              <w:rPr>
                <w:szCs w:val="24"/>
              </w:rPr>
            </w:pPr>
            <w:r w:rsidRPr="00E5655A">
              <w:rPr>
                <w:szCs w:val="24"/>
              </w:rPr>
              <w:t>QUJD</w:t>
            </w:r>
          </w:p>
        </w:tc>
        <w:tc>
          <w:tcPr>
            <w:tcW w:w="1186" w:type="dxa"/>
          </w:tcPr>
          <w:p w14:paraId="28FB41A5" w14:textId="77777777" w:rsidR="007C0E64" w:rsidRPr="00BA5495" w:rsidRDefault="007C0E64" w:rsidP="009E1406">
            <w:pPr>
              <w:pStyle w:val="BodyText"/>
              <w:jc w:val="center"/>
              <w:rPr>
                <w:szCs w:val="24"/>
              </w:rPr>
            </w:pPr>
            <w:r>
              <w:rPr>
                <w:szCs w:val="24"/>
              </w:rPr>
              <w:t>Pass</w:t>
            </w:r>
          </w:p>
        </w:tc>
        <w:tc>
          <w:tcPr>
            <w:tcW w:w="2481" w:type="dxa"/>
          </w:tcPr>
          <w:p w14:paraId="4A1216DB" w14:textId="77777777" w:rsidR="007C0E64" w:rsidRPr="00BA5495" w:rsidRDefault="007C0E64" w:rsidP="009E1406">
            <w:pPr>
              <w:pStyle w:val="BodyText"/>
              <w:jc w:val="center"/>
              <w:rPr>
                <w:szCs w:val="24"/>
              </w:rPr>
            </w:pPr>
            <w:r>
              <w:rPr>
                <w:szCs w:val="24"/>
              </w:rPr>
              <w:t xml:space="preserve">Covers 66TF, 68T, 69T, 76T, 78T </w:t>
            </w:r>
          </w:p>
        </w:tc>
      </w:tr>
      <w:tr w:rsidR="007C0E64" w:rsidRPr="00BA5495" w14:paraId="75C0EFBE" w14:textId="77777777" w:rsidTr="009E1406">
        <w:trPr>
          <w:trHeight w:val="759"/>
        </w:trPr>
        <w:tc>
          <w:tcPr>
            <w:tcW w:w="845" w:type="dxa"/>
          </w:tcPr>
          <w:p w14:paraId="2E2D63BD" w14:textId="77777777" w:rsidR="007C0E64" w:rsidRPr="00BA5495" w:rsidRDefault="007C0E64" w:rsidP="009E1406">
            <w:pPr>
              <w:pStyle w:val="BodyText"/>
              <w:jc w:val="center"/>
              <w:rPr>
                <w:b/>
                <w:iCs/>
                <w:szCs w:val="24"/>
              </w:rPr>
            </w:pPr>
            <w:r>
              <w:rPr>
                <w:b/>
                <w:iCs/>
                <w:szCs w:val="24"/>
              </w:rPr>
              <w:t>2</w:t>
            </w:r>
          </w:p>
        </w:tc>
        <w:tc>
          <w:tcPr>
            <w:tcW w:w="1753" w:type="dxa"/>
          </w:tcPr>
          <w:p w14:paraId="1E58095A" w14:textId="77777777" w:rsidR="007C0E64" w:rsidRDefault="007C0E64" w:rsidP="009E1406">
            <w:pPr>
              <w:pStyle w:val="BodyText"/>
              <w:rPr>
                <w:szCs w:val="24"/>
              </w:rPr>
            </w:pPr>
            <w:proofErr w:type="gramStart"/>
            <w:r>
              <w:rPr>
                <w:szCs w:val="24"/>
              </w:rPr>
              <w:t>In[</w:t>
            </w:r>
            <w:proofErr w:type="gramEnd"/>
            <w:r>
              <w:rPr>
                <w:szCs w:val="24"/>
              </w:rPr>
              <w:t>] = {‘A’, ‘B’, ‘C’};</w:t>
            </w:r>
          </w:p>
          <w:p w14:paraId="326B844F"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61BF9088"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1;</w:t>
            </w:r>
          </w:p>
        </w:tc>
        <w:tc>
          <w:tcPr>
            <w:tcW w:w="1322" w:type="dxa"/>
          </w:tcPr>
          <w:p w14:paraId="0D189657" w14:textId="77777777" w:rsidR="007C0E64" w:rsidRPr="00BA5495" w:rsidRDefault="007C0E64" w:rsidP="009E1406">
            <w:pPr>
              <w:pStyle w:val="BodyText"/>
              <w:jc w:val="center"/>
              <w:rPr>
                <w:szCs w:val="24"/>
              </w:rPr>
            </w:pPr>
            <w:r w:rsidRPr="006C61AD">
              <w:rPr>
                <w:szCs w:val="24"/>
              </w:rPr>
              <w:t>QQ==</w:t>
            </w:r>
          </w:p>
        </w:tc>
        <w:tc>
          <w:tcPr>
            <w:tcW w:w="1764" w:type="dxa"/>
          </w:tcPr>
          <w:p w14:paraId="034C2E6C" w14:textId="77777777" w:rsidR="007C0E64" w:rsidRPr="00BA5495" w:rsidRDefault="007C0E64" w:rsidP="009E1406">
            <w:pPr>
              <w:pStyle w:val="BodyText"/>
              <w:jc w:val="center"/>
              <w:rPr>
                <w:szCs w:val="24"/>
              </w:rPr>
            </w:pPr>
            <w:r w:rsidRPr="006C61AD">
              <w:rPr>
                <w:szCs w:val="24"/>
              </w:rPr>
              <w:t>QQ==</w:t>
            </w:r>
          </w:p>
        </w:tc>
        <w:tc>
          <w:tcPr>
            <w:tcW w:w="1186" w:type="dxa"/>
          </w:tcPr>
          <w:p w14:paraId="1C9D9C29" w14:textId="77777777" w:rsidR="007C0E64" w:rsidRPr="00BA5495" w:rsidRDefault="007C0E64" w:rsidP="009E1406">
            <w:pPr>
              <w:pStyle w:val="BodyText"/>
              <w:jc w:val="center"/>
              <w:rPr>
                <w:szCs w:val="24"/>
              </w:rPr>
            </w:pPr>
            <w:r>
              <w:rPr>
                <w:szCs w:val="24"/>
              </w:rPr>
              <w:t>Pass</w:t>
            </w:r>
          </w:p>
        </w:tc>
        <w:tc>
          <w:tcPr>
            <w:tcW w:w="2481" w:type="dxa"/>
          </w:tcPr>
          <w:p w14:paraId="657C89D7" w14:textId="77777777" w:rsidR="007C0E64" w:rsidRPr="00BA5495" w:rsidRDefault="007C0E64" w:rsidP="009E1406">
            <w:pPr>
              <w:pStyle w:val="BodyText"/>
              <w:jc w:val="center"/>
              <w:rPr>
                <w:szCs w:val="24"/>
              </w:rPr>
            </w:pPr>
            <w:r>
              <w:rPr>
                <w:szCs w:val="24"/>
              </w:rPr>
              <w:t>Covers 66TF, 68F, 69F, 76F, 78F</w:t>
            </w:r>
          </w:p>
        </w:tc>
      </w:tr>
    </w:tbl>
    <w:p w14:paraId="05BA48C8" w14:textId="77777777" w:rsidR="007C0E64" w:rsidRDefault="007C0E64" w:rsidP="007C0E64">
      <w:pPr>
        <w:pStyle w:val="BodyText"/>
        <w:rPr>
          <w:b/>
          <w:bCs/>
          <w:sz w:val="32"/>
          <w:szCs w:val="32"/>
        </w:rPr>
      </w:pPr>
      <w:r>
        <w:rPr>
          <w:b/>
          <w:bCs/>
          <w:sz w:val="32"/>
          <w:szCs w:val="32"/>
        </w:rPr>
        <w:lastRenderedPageBreak/>
        <w:t>Boundary Interior</w:t>
      </w:r>
      <w:r w:rsidRPr="00BA5495">
        <w:rPr>
          <w:b/>
          <w:bCs/>
          <w:sz w:val="32"/>
          <w:szCs w:val="32"/>
        </w:rPr>
        <w:t>:</w:t>
      </w:r>
    </w:p>
    <w:p w14:paraId="5686E4C4" w14:textId="77777777" w:rsidR="007C0E64" w:rsidRDefault="007C0E64" w:rsidP="007C0E64">
      <w:r>
        <w:t>Possible logical paths</w:t>
      </w:r>
    </w:p>
    <w:p w14:paraId="10031151" w14:textId="77777777" w:rsidR="007C0E64" w:rsidRDefault="007C0E64" w:rsidP="007C0E64">
      <w:pPr>
        <w:pStyle w:val="ListParagraph"/>
        <w:numPr>
          <w:ilvl w:val="0"/>
          <w:numId w:val="42"/>
        </w:numPr>
        <w:rPr>
          <w:rFonts w:ascii="Garamond" w:eastAsia="Times New Roman" w:hAnsi="Garamond" w:cs="Times New Roman"/>
          <w:spacing w:val="-2"/>
          <w:sz w:val="24"/>
          <w:szCs w:val="20"/>
        </w:rPr>
      </w:pPr>
      <w:r w:rsidRPr="00CE62B7">
        <w:rPr>
          <w:rFonts w:ascii="Garamond" w:eastAsia="Times New Roman" w:hAnsi="Garamond" w:cs="Times New Roman"/>
          <w:spacing w:val="-2"/>
          <w:sz w:val="24"/>
          <w:szCs w:val="20"/>
        </w:rPr>
        <w:t>68T,</w:t>
      </w:r>
      <w:r>
        <w:rPr>
          <w:rFonts w:ascii="Garamond" w:eastAsia="Times New Roman" w:hAnsi="Garamond" w:cs="Times New Roman"/>
          <w:spacing w:val="-2"/>
          <w:sz w:val="24"/>
          <w:szCs w:val="20"/>
        </w:rPr>
        <w:t xml:space="preserve"> 69T, 76T, 78T</w:t>
      </w:r>
    </w:p>
    <w:p w14:paraId="60BC094B" w14:textId="77777777" w:rsidR="007C0E64" w:rsidRDefault="007C0E64"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68T</w:t>
      </w:r>
      <w:r w:rsidRPr="00CE62B7">
        <w:rPr>
          <w:rFonts w:ascii="Garamond" w:eastAsia="Times New Roman" w:hAnsi="Garamond" w:cs="Times New Roman"/>
          <w:spacing w:val="-2"/>
          <w:sz w:val="24"/>
          <w:szCs w:val="20"/>
        </w:rPr>
        <w:t>,</w:t>
      </w:r>
      <w:r>
        <w:rPr>
          <w:rFonts w:ascii="Garamond" w:eastAsia="Times New Roman" w:hAnsi="Garamond" w:cs="Times New Roman"/>
          <w:spacing w:val="-2"/>
          <w:sz w:val="24"/>
          <w:szCs w:val="20"/>
        </w:rPr>
        <w:t xml:space="preserve"> 69F, 76T, 78F</w:t>
      </w:r>
    </w:p>
    <w:p w14:paraId="28BD7D48" w14:textId="77777777" w:rsidR="007C0E64" w:rsidRPr="00CE62B7" w:rsidRDefault="007C0E64"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68F</w:t>
      </w:r>
      <w:r w:rsidRPr="00CE62B7">
        <w:rPr>
          <w:rFonts w:ascii="Garamond" w:eastAsia="Times New Roman" w:hAnsi="Garamond" w:cs="Times New Roman"/>
          <w:spacing w:val="-2"/>
          <w:sz w:val="24"/>
          <w:szCs w:val="20"/>
        </w:rPr>
        <w:t>,</w:t>
      </w:r>
      <w:r>
        <w:rPr>
          <w:rFonts w:ascii="Garamond" w:eastAsia="Times New Roman" w:hAnsi="Garamond" w:cs="Times New Roman"/>
          <w:spacing w:val="-2"/>
          <w:sz w:val="24"/>
          <w:szCs w:val="20"/>
        </w:rPr>
        <w:t xml:space="preserve"> 69F, 76F, 78F</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293BE6B3" w14:textId="77777777" w:rsidTr="009E1406">
        <w:trPr>
          <w:trHeight w:val="759"/>
        </w:trPr>
        <w:tc>
          <w:tcPr>
            <w:tcW w:w="845" w:type="dxa"/>
          </w:tcPr>
          <w:p w14:paraId="087BF060" w14:textId="77777777" w:rsidR="007C0E64" w:rsidRPr="00BA5495" w:rsidRDefault="007C0E64" w:rsidP="009E1406">
            <w:pPr>
              <w:pStyle w:val="BodyText"/>
              <w:jc w:val="center"/>
              <w:rPr>
                <w:b/>
                <w:szCs w:val="24"/>
              </w:rPr>
            </w:pPr>
            <w:r w:rsidRPr="00BA5495">
              <w:rPr>
                <w:b/>
                <w:szCs w:val="24"/>
              </w:rPr>
              <w:t>Test case#</w:t>
            </w:r>
          </w:p>
        </w:tc>
        <w:tc>
          <w:tcPr>
            <w:tcW w:w="1753" w:type="dxa"/>
          </w:tcPr>
          <w:p w14:paraId="15C155B7"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350201DB" w14:textId="77777777" w:rsidR="007C0E64" w:rsidRPr="00BA5495" w:rsidRDefault="007C0E64" w:rsidP="009E1406">
            <w:pPr>
              <w:pStyle w:val="BodyText"/>
              <w:jc w:val="center"/>
              <w:rPr>
                <w:b/>
                <w:szCs w:val="24"/>
              </w:rPr>
            </w:pPr>
            <w:r w:rsidRPr="00BA5495">
              <w:rPr>
                <w:b/>
                <w:szCs w:val="24"/>
              </w:rPr>
              <w:t>Output</w:t>
            </w:r>
          </w:p>
        </w:tc>
        <w:tc>
          <w:tcPr>
            <w:tcW w:w="1764" w:type="dxa"/>
          </w:tcPr>
          <w:p w14:paraId="290E0720"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1A3424ED" w14:textId="77777777" w:rsidR="007C0E64" w:rsidRPr="00BA5495" w:rsidRDefault="007C0E64" w:rsidP="009E1406">
            <w:pPr>
              <w:pStyle w:val="BodyText"/>
              <w:jc w:val="center"/>
              <w:rPr>
                <w:b/>
                <w:szCs w:val="24"/>
              </w:rPr>
            </w:pPr>
            <w:r w:rsidRPr="00BA5495">
              <w:rPr>
                <w:b/>
                <w:szCs w:val="24"/>
              </w:rPr>
              <w:t>Pass/Fail</w:t>
            </w:r>
          </w:p>
        </w:tc>
        <w:tc>
          <w:tcPr>
            <w:tcW w:w="2481" w:type="dxa"/>
          </w:tcPr>
          <w:p w14:paraId="5D796AD1" w14:textId="77777777" w:rsidR="007C0E64" w:rsidRPr="00BA5495" w:rsidRDefault="007C0E64" w:rsidP="009E1406">
            <w:pPr>
              <w:pStyle w:val="BodyText"/>
              <w:jc w:val="center"/>
              <w:rPr>
                <w:b/>
                <w:szCs w:val="24"/>
              </w:rPr>
            </w:pPr>
            <w:r w:rsidRPr="00BA5495">
              <w:rPr>
                <w:b/>
                <w:szCs w:val="24"/>
              </w:rPr>
              <w:t>Comments/Remarks</w:t>
            </w:r>
          </w:p>
          <w:p w14:paraId="1603C226" w14:textId="77777777" w:rsidR="007C0E64" w:rsidRPr="00BA5495" w:rsidRDefault="007C0E64" w:rsidP="009E1406">
            <w:pPr>
              <w:pStyle w:val="BodyText"/>
              <w:jc w:val="center"/>
              <w:rPr>
                <w:b/>
                <w:szCs w:val="24"/>
              </w:rPr>
            </w:pPr>
          </w:p>
        </w:tc>
      </w:tr>
      <w:tr w:rsidR="007C0E64" w:rsidRPr="00BA5495" w14:paraId="51052DE6" w14:textId="77777777" w:rsidTr="009E1406">
        <w:trPr>
          <w:trHeight w:val="759"/>
        </w:trPr>
        <w:tc>
          <w:tcPr>
            <w:tcW w:w="845" w:type="dxa"/>
          </w:tcPr>
          <w:p w14:paraId="7A0E3206" w14:textId="77777777" w:rsidR="007C0E64" w:rsidRPr="00BA5495" w:rsidRDefault="007C0E64" w:rsidP="009E1406">
            <w:pPr>
              <w:pStyle w:val="BodyText"/>
              <w:jc w:val="center"/>
              <w:rPr>
                <w:b/>
                <w:szCs w:val="24"/>
              </w:rPr>
            </w:pPr>
            <w:r>
              <w:rPr>
                <w:b/>
                <w:szCs w:val="24"/>
              </w:rPr>
              <w:t>1</w:t>
            </w:r>
          </w:p>
        </w:tc>
        <w:tc>
          <w:tcPr>
            <w:tcW w:w="1753" w:type="dxa"/>
          </w:tcPr>
          <w:p w14:paraId="0DA1F796" w14:textId="77777777" w:rsidR="007C0E64" w:rsidRDefault="007C0E64" w:rsidP="009E1406">
            <w:pPr>
              <w:pStyle w:val="BodyText"/>
              <w:rPr>
                <w:szCs w:val="24"/>
              </w:rPr>
            </w:pPr>
            <w:proofErr w:type="gramStart"/>
            <w:r>
              <w:rPr>
                <w:szCs w:val="24"/>
              </w:rPr>
              <w:t>In[</w:t>
            </w:r>
            <w:proofErr w:type="gramEnd"/>
            <w:r>
              <w:rPr>
                <w:szCs w:val="24"/>
              </w:rPr>
              <w:t>] = {‘A’, ‘B’, ‘C’};</w:t>
            </w:r>
          </w:p>
          <w:p w14:paraId="19A3DC15"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E3EDA03"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3;</w:t>
            </w:r>
          </w:p>
        </w:tc>
        <w:tc>
          <w:tcPr>
            <w:tcW w:w="1322" w:type="dxa"/>
          </w:tcPr>
          <w:p w14:paraId="0C3E6A67" w14:textId="77777777" w:rsidR="007C0E64" w:rsidRPr="00BA5495" w:rsidRDefault="007C0E64" w:rsidP="009E1406">
            <w:pPr>
              <w:pStyle w:val="BodyText"/>
              <w:jc w:val="center"/>
              <w:rPr>
                <w:szCs w:val="24"/>
              </w:rPr>
            </w:pPr>
            <w:r w:rsidRPr="00E5655A">
              <w:rPr>
                <w:szCs w:val="24"/>
              </w:rPr>
              <w:t>QUJD</w:t>
            </w:r>
          </w:p>
        </w:tc>
        <w:tc>
          <w:tcPr>
            <w:tcW w:w="1764" w:type="dxa"/>
          </w:tcPr>
          <w:p w14:paraId="5184A591" w14:textId="77777777" w:rsidR="007C0E64" w:rsidRPr="00BA5495" w:rsidRDefault="007C0E64" w:rsidP="009E1406">
            <w:pPr>
              <w:pStyle w:val="BodyText"/>
              <w:rPr>
                <w:szCs w:val="24"/>
              </w:rPr>
            </w:pPr>
            <w:r w:rsidRPr="00E5655A">
              <w:rPr>
                <w:szCs w:val="24"/>
              </w:rPr>
              <w:t>QUJD</w:t>
            </w:r>
          </w:p>
        </w:tc>
        <w:tc>
          <w:tcPr>
            <w:tcW w:w="1186" w:type="dxa"/>
          </w:tcPr>
          <w:p w14:paraId="68D095B2" w14:textId="77777777" w:rsidR="007C0E64" w:rsidRPr="00BA5495" w:rsidRDefault="007C0E64" w:rsidP="009E1406">
            <w:pPr>
              <w:pStyle w:val="BodyText"/>
              <w:jc w:val="center"/>
              <w:rPr>
                <w:szCs w:val="24"/>
              </w:rPr>
            </w:pPr>
            <w:r>
              <w:rPr>
                <w:szCs w:val="24"/>
              </w:rPr>
              <w:t>Pass</w:t>
            </w:r>
          </w:p>
        </w:tc>
        <w:tc>
          <w:tcPr>
            <w:tcW w:w="2481" w:type="dxa"/>
          </w:tcPr>
          <w:p w14:paraId="250BCEB1" w14:textId="77777777" w:rsidR="007C0E64" w:rsidRPr="00BA5495" w:rsidRDefault="007C0E64" w:rsidP="009E1406">
            <w:pPr>
              <w:pStyle w:val="BodyText"/>
              <w:jc w:val="center"/>
              <w:rPr>
                <w:szCs w:val="24"/>
              </w:rPr>
            </w:pPr>
            <w:r>
              <w:rPr>
                <w:szCs w:val="24"/>
              </w:rPr>
              <w:t xml:space="preserve">Covers 68T, 69T, 76T, 78T </w:t>
            </w:r>
          </w:p>
        </w:tc>
      </w:tr>
      <w:tr w:rsidR="007C0E64" w:rsidRPr="00BA5495" w14:paraId="52CB8E3D" w14:textId="77777777" w:rsidTr="009E1406">
        <w:trPr>
          <w:trHeight w:val="759"/>
        </w:trPr>
        <w:tc>
          <w:tcPr>
            <w:tcW w:w="845" w:type="dxa"/>
          </w:tcPr>
          <w:p w14:paraId="4EBEA2FA" w14:textId="77777777" w:rsidR="007C0E64" w:rsidRPr="00BA5495" w:rsidRDefault="007C0E64" w:rsidP="009E1406">
            <w:pPr>
              <w:pStyle w:val="BodyText"/>
              <w:jc w:val="center"/>
              <w:rPr>
                <w:b/>
                <w:iCs/>
                <w:szCs w:val="24"/>
              </w:rPr>
            </w:pPr>
            <w:r>
              <w:rPr>
                <w:b/>
                <w:iCs/>
                <w:szCs w:val="24"/>
              </w:rPr>
              <w:t>2</w:t>
            </w:r>
          </w:p>
        </w:tc>
        <w:tc>
          <w:tcPr>
            <w:tcW w:w="1753" w:type="dxa"/>
          </w:tcPr>
          <w:p w14:paraId="027F232C" w14:textId="77777777" w:rsidR="007C0E64" w:rsidRDefault="007C0E64" w:rsidP="009E1406">
            <w:pPr>
              <w:pStyle w:val="BodyText"/>
              <w:rPr>
                <w:szCs w:val="24"/>
              </w:rPr>
            </w:pPr>
            <w:proofErr w:type="gramStart"/>
            <w:r>
              <w:rPr>
                <w:szCs w:val="24"/>
              </w:rPr>
              <w:t>In[</w:t>
            </w:r>
            <w:proofErr w:type="gramEnd"/>
            <w:r>
              <w:rPr>
                <w:szCs w:val="24"/>
              </w:rPr>
              <w:t>] = {‘A’, ‘B’, ‘C’};</w:t>
            </w:r>
          </w:p>
          <w:p w14:paraId="6274F3FF"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BC17380"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1;</w:t>
            </w:r>
          </w:p>
        </w:tc>
        <w:tc>
          <w:tcPr>
            <w:tcW w:w="1322" w:type="dxa"/>
          </w:tcPr>
          <w:p w14:paraId="0778DBA2" w14:textId="77777777" w:rsidR="007C0E64" w:rsidRPr="00BA5495" w:rsidRDefault="007C0E64" w:rsidP="009E1406">
            <w:pPr>
              <w:pStyle w:val="BodyText"/>
              <w:jc w:val="center"/>
              <w:rPr>
                <w:szCs w:val="24"/>
              </w:rPr>
            </w:pPr>
            <w:r w:rsidRPr="006C61AD">
              <w:rPr>
                <w:szCs w:val="24"/>
              </w:rPr>
              <w:t>QQ==</w:t>
            </w:r>
          </w:p>
        </w:tc>
        <w:tc>
          <w:tcPr>
            <w:tcW w:w="1764" w:type="dxa"/>
          </w:tcPr>
          <w:p w14:paraId="428E7911" w14:textId="77777777" w:rsidR="007C0E64" w:rsidRPr="00BA5495" w:rsidRDefault="007C0E64" w:rsidP="009E1406">
            <w:pPr>
              <w:pStyle w:val="BodyText"/>
              <w:jc w:val="center"/>
              <w:rPr>
                <w:szCs w:val="24"/>
              </w:rPr>
            </w:pPr>
            <w:r w:rsidRPr="006C61AD">
              <w:rPr>
                <w:szCs w:val="24"/>
              </w:rPr>
              <w:t>QQ==</w:t>
            </w:r>
          </w:p>
        </w:tc>
        <w:tc>
          <w:tcPr>
            <w:tcW w:w="1186" w:type="dxa"/>
          </w:tcPr>
          <w:p w14:paraId="6EC76940" w14:textId="77777777" w:rsidR="007C0E64" w:rsidRPr="00BA5495" w:rsidRDefault="007C0E64" w:rsidP="009E1406">
            <w:pPr>
              <w:pStyle w:val="BodyText"/>
              <w:jc w:val="center"/>
              <w:rPr>
                <w:szCs w:val="24"/>
              </w:rPr>
            </w:pPr>
            <w:r>
              <w:rPr>
                <w:szCs w:val="24"/>
              </w:rPr>
              <w:t>Pass</w:t>
            </w:r>
          </w:p>
        </w:tc>
        <w:tc>
          <w:tcPr>
            <w:tcW w:w="2481" w:type="dxa"/>
          </w:tcPr>
          <w:p w14:paraId="731DA18D" w14:textId="77777777" w:rsidR="007C0E64" w:rsidRPr="00BA5495" w:rsidRDefault="007C0E64" w:rsidP="009E1406">
            <w:pPr>
              <w:pStyle w:val="BodyText"/>
              <w:jc w:val="center"/>
              <w:rPr>
                <w:szCs w:val="24"/>
              </w:rPr>
            </w:pPr>
            <w:r>
              <w:rPr>
                <w:szCs w:val="24"/>
              </w:rPr>
              <w:t>Covers 68F, 69F, 76F, 78F</w:t>
            </w:r>
          </w:p>
        </w:tc>
      </w:tr>
      <w:tr w:rsidR="007C0E64" w:rsidRPr="00BA5495" w14:paraId="065909EB" w14:textId="77777777" w:rsidTr="009E1406">
        <w:trPr>
          <w:trHeight w:val="759"/>
        </w:trPr>
        <w:tc>
          <w:tcPr>
            <w:tcW w:w="845" w:type="dxa"/>
          </w:tcPr>
          <w:p w14:paraId="661CA947" w14:textId="77777777" w:rsidR="007C0E64" w:rsidRDefault="007C0E64" w:rsidP="009E1406">
            <w:pPr>
              <w:pStyle w:val="BodyText"/>
              <w:jc w:val="center"/>
              <w:rPr>
                <w:b/>
                <w:iCs/>
                <w:szCs w:val="24"/>
              </w:rPr>
            </w:pPr>
            <w:r>
              <w:rPr>
                <w:b/>
                <w:iCs/>
                <w:szCs w:val="24"/>
              </w:rPr>
              <w:t>3</w:t>
            </w:r>
          </w:p>
        </w:tc>
        <w:tc>
          <w:tcPr>
            <w:tcW w:w="1753" w:type="dxa"/>
          </w:tcPr>
          <w:p w14:paraId="7496F0F1" w14:textId="77777777" w:rsidR="007C0E64" w:rsidRDefault="007C0E64" w:rsidP="009E1406">
            <w:pPr>
              <w:pStyle w:val="BodyText"/>
              <w:rPr>
                <w:szCs w:val="24"/>
              </w:rPr>
            </w:pPr>
            <w:proofErr w:type="gramStart"/>
            <w:r>
              <w:rPr>
                <w:szCs w:val="24"/>
              </w:rPr>
              <w:t>In[</w:t>
            </w:r>
            <w:proofErr w:type="gramEnd"/>
            <w:r>
              <w:rPr>
                <w:szCs w:val="24"/>
              </w:rPr>
              <w:t>] = {‘A’, ‘B’, ‘C’};</w:t>
            </w:r>
          </w:p>
          <w:p w14:paraId="5DA639D2"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D051943" w14:textId="77777777" w:rsidR="007C0E64" w:rsidRDefault="007C0E64" w:rsidP="009E1406">
            <w:pPr>
              <w:pStyle w:val="BodyText"/>
              <w:rPr>
                <w:szCs w:val="24"/>
              </w:rPr>
            </w:pPr>
            <w:proofErr w:type="spellStart"/>
            <w:r w:rsidRPr="00E5655A">
              <w:rPr>
                <w:szCs w:val="24"/>
              </w:rPr>
              <w:t>iLen</w:t>
            </w:r>
            <w:proofErr w:type="spellEnd"/>
            <w:r>
              <w:rPr>
                <w:szCs w:val="24"/>
              </w:rPr>
              <w:t xml:space="preserve"> = 2;</w:t>
            </w:r>
          </w:p>
        </w:tc>
        <w:tc>
          <w:tcPr>
            <w:tcW w:w="1322" w:type="dxa"/>
          </w:tcPr>
          <w:p w14:paraId="57A6EF5D" w14:textId="77777777" w:rsidR="007C0E64" w:rsidRPr="006C61AD" w:rsidRDefault="007C0E64" w:rsidP="009E1406">
            <w:pPr>
              <w:pStyle w:val="BodyText"/>
              <w:jc w:val="center"/>
              <w:rPr>
                <w:szCs w:val="24"/>
              </w:rPr>
            </w:pPr>
            <w:r w:rsidRPr="00CE62B7">
              <w:rPr>
                <w:szCs w:val="24"/>
              </w:rPr>
              <w:t>QUI=</w:t>
            </w:r>
          </w:p>
        </w:tc>
        <w:tc>
          <w:tcPr>
            <w:tcW w:w="1764" w:type="dxa"/>
          </w:tcPr>
          <w:p w14:paraId="3A399C53" w14:textId="77777777" w:rsidR="007C0E64" w:rsidRPr="006C61AD" w:rsidRDefault="007C0E64" w:rsidP="009E1406">
            <w:pPr>
              <w:pStyle w:val="BodyText"/>
              <w:jc w:val="center"/>
              <w:rPr>
                <w:szCs w:val="24"/>
              </w:rPr>
            </w:pPr>
            <w:r w:rsidRPr="00CE62B7">
              <w:rPr>
                <w:szCs w:val="24"/>
              </w:rPr>
              <w:t>QUI=</w:t>
            </w:r>
          </w:p>
        </w:tc>
        <w:tc>
          <w:tcPr>
            <w:tcW w:w="1186" w:type="dxa"/>
          </w:tcPr>
          <w:p w14:paraId="4F2EF850" w14:textId="77777777" w:rsidR="007C0E64" w:rsidRDefault="007C0E64" w:rsidP="009E1406">
            <w:pPr>
              <w:pStyle w:val="BodyText"/>
              <w:jc w:val="center"/>
              <w:rPr>
                <w:szCs w:val="24"/>
              </w:rPr>
            </w:pPr>
            <w:r>
              <w:rPr>
                <w:szCs w:val="24"/>
              </w:rPr>
              <w:t>Pass</w:t>
            </w:r>
          </w:p>
        </w:tc>
        <w:tc>
          <w:tcPr>
            <w:tcW w:w="2481" w:type="dxa"/>
          </w:tcPr>
          <w:p w14:paraId="57F8FEEF" w14:textId="77777777" w:rsidR="007C0E64" w:rsidRDefault="007C0E64" w:rsidP="009E1406">
            <w:pPr>
              <w:pStyle w:val="BodyText"/>
              <w:jc w:val="center"/>
              <w:rPr>
                <w:szCs w:val="24"/>
              </w:rPr>
            </w:pPr>
            <w:r>
              <w:rPr>
                <w:szCs w:val="24"/>
              </w:rPr>
              <w:t>Covers 68T, 69F, 76T, 78F</w:t>
            </w:r>
          </w:p>
        </w:tc>
      </w:tr>
    </w:tbl>
    <w:p w14:paraId="20DE2FD9" w14:textId="77777777" w:rsidR="007C0E64" w:rsidRDefault="007C0E64" w:rsidP="007C0E64">
      <w:pPr>
        <w:pStyle w:val="BodyText"/>
        <w:rPr>
          <w:b/>
          <w:bCs/>
          <w:sz w:val="36"/>
          <w:szCs w:val="36"/>
          <w:u w:val="single"/>
        </w:rPr>
      </w:pPr>
    </w:p>
    <w:p w14:paraId="06DE6982"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1D825341" w14:textId="77777777" w:rsidR="007C0E64" w:rsidRDefault="007C0E64" w:rsidP="007C0E64">
      <w:r>
        <w:t>Consider N for loop boundary as 5</w:t>
      </w:r>
    </w:p>
    <w:p w14:paraId="2BC0B2D7" w14:textId="77777777" w:rsidR="007C0E64" w:rsidRPr="00BA5495" w:rsidRDefault="007C0E64" w:rsidP="007C0E64"/>
    <w:tbl>
      <w:tblPr>
        <w:tblStyle w:val="TableGrid"/>
        <w:tblW w:w="9351" w:type="dxa"/>
        <w:tblLook w:val="04A0" w:firstRow="1" w:lastRow="0" w:firstColumn="1" w:lastColumn="0" w:noHBand="0" w:noVBand="1"/>
      </w:tblPr>
      <w:tblGrid>
        <w:gridCol w:w="841"/>
        <w:gridCol w:w="1651"/>
        <w:gridCol w:w="1476"/>
        <w:gridCol w:w="1731"/>
        <w:gridCol w:w="1186"/>
        <w:gridCol w:w="2466"/>
      </w:tblGrid>
      <w:tr w:rsidR="007C0E64" w:rsidRPr="00BA5495" w14:paraId="150F0875" w14:textId="77777777" w:rsidTr="009E1406">
        <w:trPr>
          <w:trHeight w:val="759"/>
        </w:trPr>
        <w:tc>
          <w:tcPr>
            <w:tcW w:w="841" w:type="dxa"/>
          </w:tcPr>
          <w:p w14:paraId="1A99ADDC" w14:textId="77777777" w:rsidR="007C0E64" w:rsidRPr="00BA5495" w:rsidRDefault="007C0E64" w:rsidP="009E1406">
            <w:pPr>
              <w:pStyle w:val="BodyText"/>
              <w:jc w:val="center"/>
              <w:rPr>
                <w:b/>
                <w:szCs w:val="24"/>
              </w:rPr>
            </w:pPr>
            <w:r w:rsidRPr="00BA5495">
              <w:rPr>
                <w:b/>
                <w:szCs w:val="24"/>
              </w:rPr>
              <w:t>Test case#</w:t>
            </w:r>
          </w:p>
        </w:tc>
        <w:tc>
          <w:tcPr>
            <w:tcW w:w="1663" w:type="dxa"/>
          </w:tcPr>
          <w:p w14:paraId="14AF9CE7" w14:textId="77777777" w:rsidR="007C0E64" w:rsidRPr="00BA5495" w:rsidRDefault="007C0E64" w:rsidP="009E1406">
            <w:pPr>
              <w:pStyle w:val="BodyText"/>
              <w:jc w:val="center"/>
              <w:rPr>
                <w:b/>
                <w:bCs/>
                <w:szCs w:val="24"/>
              </w:rPr>
            </w:pPr>
            <w:r w:rsidRPr="00BA5495">
              <w:rPr>
                <w:b/>
                <w:bCs/>
                <w:szCs w:val="24"/>
              </w:rPr>
              <w:t>Input</w:t>
            </w:r>
          </w:p>
        </w:tc>
        <w:tc>
          <w:tcPr>
            <w:tcW w:w="1458" w:type="dxa"/>
          </w:tcPr>
          <w:p w14:paraId="30230470" w14:textId="77777777" w:rsidR="007C0E64" w:rsidRPr="00BA5495" w:rsidRDefault="007C0E64" w:rsidP="009E1406">
            <w:pPr>
              <w:pStyle w:val="BodyText"/>
              <w:jc w:val="center"/>
              <w:rPr>
                <w:b/>
                <w:szCs w:val="24"/>
              </w:rPr>
            </w:pPr>
            <w:r w:rsidRPr="00BA5495">
              <w:rPr>
                <w:b/>
                <w:szCs w:val="24"/>
              </w:rPr>
              <w:t>Output</w:t>
            </w:r>
          </w:p>
        </w:tc>
        <w:tc>
          <w:tcPr>
            <w:tcW w:w="1735" w:type="dxa"/>
          </w:tcPr>
          <w:p w14:paraId="4A6E1135"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7B96F3E5" w14:textId="77777777" w:rsidR="007C0E64" w:rsidRPr="00BA5495" w:rsidRDefault="007C0E64" w:rsidP="009E1406">
            <w:pPr>
              <w:pStyle w:val="BodyText"/>
              <w:jc w:val="center"/>
              <w:rPr>
                <w:b/>
                <w:szCs w:val="24"/>
              </w:rPr>
            </w:pPr>
            <w:r w:rsidRPr="00BA5495">
              <w:rPr>
                <w:b/>
                <w:szCs w:val="24"/>
              </w:rPr>
              <w:t>Pass/Fail</w:t>
            </w:r>
          </w:p>
        </w:tc>
        <w:tc>
          <w:tcPr>
            <w:tcW w:w="2468" w:type="dxa"/>
          </w:tcPr>
          <w:p w14:paraId="691789A1" w14:textId="77777777" w:rsidR="007C0E64" w:rsidRPr="00BA5495" w:rsidRDefault="007C0E64" w:rsidP="009E1406">
            <w:pPr>
              <w:pStyle w:val="BodyText"/>
              <w:jc w:val="center"/>
              <w:rPr>
                <w:b/>
                <w:szCs w:val="24"/>
              </w:rPr>
            </w:pPr>
            <w:r w:rsidRPr="00BA5495">
              <w:rPr>
                <w:b/>
                <w:szCs w:val="24"/>
              </w:rPr>
              <w:t>Comments/Remarks</w:t>
            </w:r>
          </w:p>
          <w:p w14:paraId="4707E5FD" w14:textId="77777777" w:rsidR="007C0E64" w:rsidRPr="00BA5495" w:rsidRDefault="007C0E64" w:rsidP="009E1406">
            <w:pPr>
              <w:pStyle w:val="BodyText"/>
              <w:jc w:val="center"/>
              <w:rPr>
                <w:b/>
                <w:szCs w:val="24"/>
              </w:rPr>
            </w:pPr>
          </w:p>
        </w:tc>
      </w:tr>
      <w:tr w:rsidR="007C0E64" w:rsidRPr="00BA5495" w14:paraId="02CFC769" w14:textId="77777777" w:rsidTr="009E1406">
        <w:trPr>
          <w:trHeight w:val="759"/>
        </w:trPr>
        <w:tc>
          <w:tcPr>
            <w:tcW w:w="841" w:type="dxa"/>
          </w:tcPr>
          <w:p w14:paraId="7CC43968" w14:textId="77777777" w:rsidR="007C0E64" w:rsidRPr="00CE62B7" w:rsidRDefault="007C0E64" w:rsidP="009E1406">
            <w:pPr>
              <w:pStyle w:val="BodyText"/>
              <w:jc w:val="center"/>
              <w:rPr>
                <w:b/>
                <w:szCs w:val="24"/>
              </w:rPr>
            </w:pPr>
            <w:r w:rsidRPr="00CE62B7">
              <w:rPr>
                <w:b/>
                <w:szCs w:val="24"/>
              </w:rPr>
              <w:t>1</w:t>
            </w:r>
          </w:p>
        </w:tc>
        <w:tc>
          <w:tcPr>
            <w:tcW w:w="1663" w:type="dxa"/>
          </w:tcPr>
          <w:p w14:paraId="0EDB40DF" w14:textId="77777777" w:rsidR="007C0E64" w:rsidRDefault="007C0E64" w:rsidP="009E1406">
            <w:pPr>
              <w:pStyle w:val="BodyText"/>
              <w:jc w:val="left"/>
              <w:rPr>
                <w:szCs w:val="24"/>
              </w:rPr>
            </w:pPr>
            <w:proofErr w:type="gramStart"/>
            <w:r>
              <w:rPr>
                <w:szCs w:val="24"/>
              </w:rPr>
              <w:t>In[</w:t>
            </w:r>
            <w:proofErr w:type="gramEnd"/>
            <w:r>
              <w:rPr>
                <w:szCs w:val="24"/>
              </w:rPr>
              <w:t>] = {‘A’, ‘B’, ‘C’};</w:t>
            </w:r>
          </w:p>
          <w:p w14:paraId="0C5468AE"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D40A17F" w14:textId="77777777" w:rsidR="007C0E64" w:rsidRPr="00BA5495" w:rsidRDefault="007C0E64" w:rsidP="009E1406">
            <w:pPr>
              <w:pStyle w:val="BodyText"/>
              <w:jc w:val="left"/>
              <w:rPr>
                <w:szCs w:val="24"/>
              </w:rPr>
            </w:pPr>
            <w:proofErr w:type="spellStart"/>
            <w:r w:rsidRPr="00E5655A">
              <w:rPr>
                <w:szCs w:val="24"/>
              </w:rPr>
              <w:t>iLen</w:t>
            </w:r>
            <w:proofErr w:type="spellEnd"/>
            <w:r>
              <w:rPr>
                <w:szCs w:val="24"/>
              </w:rPr>
              <w:t xml:space="preserve"> = 0;</w:t>
            </w:r>
          </w:p>
        </w:tc>
        <w:tc>
          <w:tcPr>
            <w:tcW w:w="1458" w:type="dxa"/>
          </w:tcPr>
          <w:p w14:paraId="53804726" w14:textId="77777777" w:rsidR="007C0E64" w:rsidRPr="00BA5495" w:rsidRDefault="007C0E64" w:rsidP="009E1406">
            <w:pPr>
              <w:pStyle w:val="BodyText"/>
              <w:jc w:val="left"/>
              <w:rPr>
                <w:szCs w:val="24"/>
              </w:rPr>
            </w:pPr>
            <w:r>
              <w:rPr>
                <w:szCs w:val="24"/>
              </w:rPr>
              <w:t>Empty string</w:t>
            </w:r>
          </w:p>
        </w:tc>
        <w:tc>
          <w:tcPr>
            <w:tcW w:w="1735" w:type="dxa"/>
          </w:tcPr>
          <w:p w14:paraId="7B36579D" w14:textId="77777777" w:rsidR="007C0E64" w:rsidRPr="00BA5495" w:rsidRDefault="007C0E64" w:rsidP="009E1406">
            <w:pPr>
              <w:pStyle w:val="BodyText"/>
              <w:jc w:val="left"/>
              <w:rPr>
                <w:szCs w:val="24"/>
              </w:rPr>
            </w:pPr>
            <w:r>
              <w:rPr>
                <w:szCs w:val="24"/>
              </w:rPr>
              <w:t>Empty string</w:t>
            </w:r>
          </w:p>
        </w:tc>
        <w:tc>
          <w:tcPr>
            <w:tcW w:w="1186" w:type="dxa"/>
          </w:tcPr>
          <w:p w14:paraId="6ECC27EE" w14:textId="77777777" w:rsidR="007C0E64" w:rsidRPr="00BA5495" w:rsidRDefault="007C0E64" w:rsidP="009E1406">
            <w:pPr>
              <w:pStyle w:val="BodyText"/>
              <w:jc w:val="center"/>
              <w:rPr>
                <w:szCs w:val="24"/>
              </w:rPr>
            </w:pPr>
            <w:r>
              <w:rPr>
                <w:szCs w:val="24"/>
              </w:rPr>
              <w:t>Pass</w:t>
            </w:r>
          </w:p>
        </w:tc>
        <w:tc>
          <w:tcPr>
            <w:tcW w:w="2468" w:type="dxa"/>
          </w:tcPr>
          <w:p w14:paraId="2924C614" w14:textId="77777777" w:rsidR="007C0E64" w:rsidRPr="00BA5495" w:rsidRDefault="007C0E64" w:rsidP="009E1406">
            <w:pPr>
              <w:pStyle w:val="BodyText"/>
              <w:jc w:val="left"/>
              <w:rPr>
                <w:szCs w:val="24"/>
              </w:rPr>
            </w:pPr>
            <w:r>
              <w:rPr>
                <w:szCs w:val="24"/>
              </w:rPr>
              <w:t>Covers 66F</w:t>
            </w:r>
          </w:p>
        </w:tc>
      </w:tr>
      <w:tr w:rsidR="007C0E64" w:rsidRPr="00BA5495" w14:paraId="7A85362D" w14:textId="77777777" w:rsidTr="009E1406">
        <w:trPr>
          <w:trHeight w:val="759"/>
        </w:trPr>
        <w:tc>
          <w:tcPr>
            <w:tcW w:w="841" w:type="dxa"/>
          </w:tcPr>
          <w:p w14:paraId="7821A7F6" w14:textId="77777777" w:rsidR="007C0E64" w:rsidRPr="00CE62B7" w:rsidRDefault="007C0E64" w:rsidP="009E1406">
            <w:pPr>
              <w:pStyle w:val="BodyText"/>
              <w:jc w:val="center"/>
              <w:rPr>
                <w:b/>
                <w:iCs/>
                <w:szCs w:val="24"/>
              </w:rPr>
            </w:pPr>
            <w:r w:rsidRPr="00CE62B7">
              <w:rPr>
                <w:b/>
                <w:iCs/>
                <w:szCs w:val="24"/>
              </w:rPr>
              <w:t>2</w:t>
            </w:r>
          </w:p>
        </w:tc>
        <w:tc>
          <w:tcPr>
            <w:tcW w:w="1663" w:type="dxa"/>
          </w:tcPr>
          <w:p w14:paraId="3E3577A3" w14:textId="77777777" w:rsidR="007C0E64" w:rsidRDefault="007C0E64" w:rsidP="009E1406">
            <w:pPr>
              <w:pStyle w:val="BodyText"/>
              <w:jc w:val="left"/>
              <w:rPr>
                <w:szCs w:val="24"/>
              </w:rPr>
            </w:pPr>
            <w:proofErr w:type="gramStart"/>
            <w:r>
              <w:rPr>
                <w:szCs w:val="24"/>
              </w:rPr>
              <w:t>In[</w:t>
            </w:r>
            <w:proofErr w:type="gramEnd"/>
            <w:r>
              <w:rPr>
                <w:szCs w:val="24"/>
              </w:rPr>
              <w:t>] = {‘A’, ‘B’, ‘C’};</w:t>
            </w:r>
          </w:p>
          <w:p w14:paraId="243B8EF2"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BE78E84" w14:textId="77777777" w:rsidR="007C0E64" w:rsidRPr="00BA5495" w:rsidRDefault="007C0E64" w:rsidP="009E1406">
            <w:pPr>
              <w:pStyle w:val="BodyText"/>
              <w:jc w:val="left"/>
              <w:rPr>
                <w:szCs w:val="24"/>
              </w:rPr>
            </w:pPr>
            <w:proofErr w:type="spellStart"/>
            <w:r w:rsidRPr="00E5655A">
              <w:rPr>
                <w:szCs w:val="24"/>
              </w:rPr>
              <w:lastRenderedPageBreak/>
              <w:t>iLen</w:t>
            </w:r>
            <w:proofErr w:type="spellEnd"/>
            <w:r>
              <w:rPr>
                <w:szCs w:val="24"/>
              </w:rPr>
              <w:t xml:space="preserve"> = 3;</w:t>
            </w:r>
          </w:p>
        </w:tc>
        <w:tc>
          <w:tcPr>
            <w:tcW w:w="1458" w:type="dxa"/>
          </w:tcPr>
          <w:p w14:paraId="1D532510" w14:textId="77777777" w:rsidR="007C0E64" w:rsidRPr="00BA5495" w:rsidRDefault="007C0E64" w:rsidP="009E1406">
            <w:pPr>
              <w:pStyle w:val="BodyText"/>
              <w:jc w:val="left"/>
              <w:rPr>
                <w:szCs w:val="24"/>
              </w:rPr>
            </w:pPr>
            <w:r w:rsidRPr="00E5655A">
              <w:rPr>
                <w:szCs w:val="24"/>
              </w:rPr>
              <w:lastRenderedPageBreak/>
              <w:t>QUJD</w:t>
            </w:r>
          </w:p>
        </w:tc>
        <w:tc>
          <w:tcPr>
            <w:tcW w:w="1735" w:type="dxa"/>
          </w:tcPr>
          <w:p w14:paraId="19C198C1" w14:textId="77777777" w:rsidR="007C0E64" w:rsidRPr="00BA5495" w:rsidRDefault="007C0E64" w:rsidP="009E1406">
            <w:pPr>
              <w:pStyle w:val="BodyText"/>
              <w:jc w:val="left"/>
              <w:rPr>
                <w:szCs w:val="24"/>
              </w:rPr>
            </w:pPr>
            <w:r w:rsidRPr="00E5655A">
              <w:rPr>
                <w:szCs w:val="24"/>
              </w:rPr>
              <w:t>QUJD</w:t>
            </w:r>
          </w:p>
        </w:tc>
        <w:tc>
          <w:tcPr>
            <w:tcW w:w="1186" w:type="dxa"/>
          </w:tcPr>
          <w:p w14:paraId="330DD199" w14:textId="77777777" w:rsidR="007C0E64" w:rsidRPr="00BA5495" w:rsidRDefault="007C0E64" w:rsidP="009E1406">
            <w:pPr>
              <w:pStyle w:val="BodyText"/>
              <w:jc w:val="center"/>
              <w:rPr>
                <w:szCs w:val="24"/>
              </w:rPr>
            </w:pPr>
            <w:r>
              <w:rPr>
                <w:szCs w:val="24"/>
              </w:rPr>
              <w:t>Pass</w:t>
            </w:r>
          </w:p>
        </w:tc>
        <w:tc>
          <w:tcPr>
            <w:tcW w:w="2468" w:type="dxa"/>
          </w:tcPr>
          <w:p w14:paraId="342E97E0" w14:textId="77777777" w:rsidR="007C0E64" w:rsidRPr="00BA5495" w:rsidRDefault="007C0E64" w:rsidP="009E1406">
            <w:pPr>
              <w:pStyle w:val="BodyText"/>
              <w:jc w:val="left"/>
              <w:rPr>
                <w:szCs w:val="24"/>
              </w:rPr>
            </w:pPr>
            <w:r>
              <w:rPr>
                <w:szCs w:val="24"/>
              </w:rPr>
              <w:t>Covers 66T once</w:t>
            </w:r>
          </w:p>
        </w:tc>
      </w:tr>
      <w:tr w:rsidR="007C0E64" w:rsidRPr="00BA5495" w14:paraId="15C257CC" w14:textId="77777777" w:rsidTr="009E1406">
        <w:trPr>
          <w:trHeight w:val="759"/>
        </w:trPr>
        <w:tc>
          <w:tcPr>
            <w:tcW w:w="841" w:type="dxa"/>
          </w:tcPr>
          <w:p w14:paraId="637C5954" w14:textId="77777777" w:rsidR="007C0E64" w:rsidRPr="00CE62B7" w:rsidRDefault="007C0E64" w:rsidP="009E1406">
            <w:pPr>
              <w:pStyle w:val="BodyText"/>
              <w:jc w:val="center"/>
              <w:rPr>
                <w:b/>
                <w:szCs w:val="24"/>
              </w:rPr>
            </w:pPr>
            <w:r w:rsidRPr="00CE62B7">
              <w:rPr>
                <w:b/>
                <w:szCs w:val="24"/>
              </w:rPr>
              <w:t>3</w:t>
            </w:r>
          </w:p>
        </w:tc>
        <w:tc>
          <w:tcPr>
            <w:tcW w:w="1663" w:type="dxa"/>
          </w:tcPr>
          <w:p w14:paraId="347BC475" w14:textId="77777777" w:rsidR="007C0E64" w:rsidRDefault="007C0E64" w:rsidP="009E1406">
            <w:pPr>
              <w:pStyle w:val="BodyText"/>
              <w:jc w:val="left"/>
              <w:rPr>
                <w:szCs w:val="24"/>
              </w:rPr>
            </w:pPr>
            <w:proofErr w:type="gramStart"/>
            <w:r>
              <w:rPr>
                <w:szCs w:val="24"/>
              </w:rPr>
              <w:t>In[</w:t>
            </w:r>
            <w:proofErr w:type="gramEnd"/>
            <w:r>
              <w:rPr>
                <w:szCs w:val="24"/>
              </w:rPr>
              <w:t>] = {‘A’, ‘B’, ‘C’, ‘D’};</w:t>
            </w:r>
          </w:p>
          <w:p w14:paraId="0B2C8749"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64EB9A3" w14:textId="77777777" w:rsidR="007C0E64" w:rsidRDefault="007C0E64" w:rsidP="009E1406">
            <w:pPr>
              <w:pStyle w:val="BodyText"/>
              <w:jc w:val="left"/>
              <w:rPr>
                <w:szCs w:val="24"/>
              </w:rPr>
            </w:pPr>
            <w:proofErr w:type="spellStart"/>
            <w:r w:rsidRPr="00E5655A">
              <w:rPr>
                <w:szCs w:val="24"/>
              </w:rPr>
              <w:t>iLen</w:t>
            </w:r>
            <w:proofErr w:type="spellEnd"/>
            <w:r>
              <w:rPr>
                <w:szCs w:val="24"/>
              </w:rPr>
              <w:t xml:space="preserve"> = 4;</w:t>
            </w:r>
          </w:p>
        </w:tc>
        <w:tc>
          <w:tcPr>
            <w:tcW w:w="1458" w:type="dxa"/>
          </w:tcPr>
          <w:p w14:paraId="55346BF1" w14:textId="77777777" w:rsidR="007C0E64" w:rsidRPr="00E5655A" w:rsidRDefault="007C0E64" w:rsidP="009E1406">
            <w:pPr>
              <w:pStyle w:val="BodyText"/>
              <w:jc w:val="left"/>
              <w:rPr>
                <w:szCs w:val="24"/>
              </w:rPr>
            </w:pPr>
            <w:r w:rsidRPr="00CE62B7">
              <w:rPr>
                <w:szCs w:val="24"/>
              </w:rPr>
              <w:t>QUJDRA==</w:t>
            </w:r>
          </w:p>
        </w:tc>
        <w:tc>
          <w:tcPr>
            <w:tcW w:w="1735" w:type="dxa"/>
          </w:tcPr>
          <w:p w14:paraId="571DF290" w14:textId="77777777" w:rsidR="007C0E64" w:rsidRPr="00E5655A" w:rsidRDefault="007C0E64" w:rsidP="009E1406">
            <w:pPr>
              <w:pStyle w:val="BodyText"/>
              <w:jc w:val="left"/>
              <w:rPr>
                <w:szCs w:val="24"/>
              </w:rPr>
            </w:pPr>
            <w:r w:rsidRPr="00CE62B7">
              <w:rPr>
                <w:szCs w:val="24"/>
              </w:rPr>
              <w:t>QUJDRA==</w:t>
            </w:r>
          </w:p>
        </w:tc>
        <w:tc>
          <w:tcPr>
            <w:tcW w:w="1186" w:type="dxa"/>
          </w:tcPr>
          <w:p w14:paraId="32EF5B60" w14:textId="77777777" w:rsidR="007C0E64" w:rsidRDefault="007C0E64" w:rsidP="009E1406">
            <w:pPr>
              <w:pStyle w:val="BodyText"/>
              <w:jc w:val="center"/>
              <w:rPr>
                <w:szCs w:val="24"/>
              </w:rPr>
            </w:pPr>
            <w:r>
              <w:rPr>
                <w:szCs w:val="24"/>
              </w:rPr>
              <w:t>Pass</w:t>
            </w:r>
          </w:p>
        </w:tc>
        <w:tc>
          <w:tcPr>
            <w:tcW w:w="2468" w:type="dxa"/>
          </w:tcPr>
          <w:p w14:paraId="23913C48" w14:textId="77777777" w:rsidR="007C0E64" w:rsidRDefault="007C0E64" w:rsidP="009E1406">
            <w:pPr>
              <w:pStyle w:val="BodyText"/>
              <w:jc w:val="left"/>
              <w:rPr>
                <w:szCs w:val="24"/>
              </w:rPr>
            </w:pPr>
            <w:r>
              <w:rPr>
                <w:szCs w:val="24"/>
              </w:rPr>
              <w:t>Covers 66T at N-1</w:t>
            </w:r>
          </w:p>
        </w:tc>
      </w:tr>
      <w:tr w:rsidR="007C0E64" w:rsidRPr="00BA5495" w14:paraId="18706EA2" w14:textId="77777777" w:rsidTr="009E1406">
        <w:trPr>
          <w:trHeight w:val="759"/>
        </w:trPr>
        <w:tc>
          <w:tcPr>
            <w:tcW w:w="841" w:type="dxa"/>
          </w:tcPr>
          <w:p w14:paraId="5BAEE514" w14:textId="77777777" w:rsidR="007C0E64" w:rsidRPr="00CE62B7" w:rsidRDefault="007C0E64" w:rsidP="009E1406">
            <w:pPr>
              <w:pStyle w:val="BodyText"/>
              <w:jc w:val="center"/>
              <w:rPr>
                <w:b/>
                <w:szCs w:val="24"/>
              </w:rPr>
            </w:pPr>
            <w:r w:rsidRPr="00CE62B7">
              <w:rPr>
                <w:b/>
                <w:szCs w:val="24"/>
              </w:rPr>
              <w:t>4</w:t>
            </w:r>
          </w:p>
        </w:tc>
        <w:tc>
          <w:tcPr>
            <w:tcW w:w="1663" w:type="dxa"/>
          </w:tcPr>
          <w:p w14:paraId="5F972467" w14:textId="77777777" w:rsidR="007C0E64" w:rsidRDefault="007C0E64" w:rsidP="009E1406">
            <w:pPr>
              <w:pStyle w:val="BodyText"/>
              <w:jc w:val="left"/>
              <w:rPr>
                <w:szCs w:val="24"/>
              </w:rPr>
            </w:pPr>
            <w:proofErr w:type="gramStart"/>
            <w:r>
              <w:rPr>
                <w:szCs w:val="24"/>
              </w:rPr>
              <w:t>In[</w:t>
            </w:r>
            <w:proofErr w:type="gramEnd"/>
            <w:r>
              <w:rPr>
                <w:szCs w:val="24"/>
              </w:rPr>
              <w:t>] = {‘A’, ‘B’, ‘C’, ‘D’, ‘E’};</w:t>
            </w:r>
          </w:p>
          <w:p w14:paraId="445C7216"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29919AB3" w14:textId="77777777" w:rsidR="007C0E64" w:rsidRDefault="007C0E64" w:rsidP="009E1406">
            <w:pPr>
              <w:pStyle w:val="BodyText"/>
              <w:jc w:val="left"/>
              <w:rPr>
                <w:szCs w:val="24"/>
              </w:rPr>
            </w:pPr>
            <w:proofErr w:type="spellStart"/>
            <w:r w:rsidRPr="00E5655A">
              <w:rPr>
                <w:szCs w:val="24"/>
              </w:rPr>
              <w:t>iLen</w:t>
            </w:r>
            <w:proofErr w:type="spellEnd"/>
            <w:r>
              <w:rPr>
                <w:szCs w:val="24"/>
              </w:rPr>
              <w:t xml:space="preserve"> = 5;</w:t>
            </w:r>
          </w:p>
        </w:tc>
        <w:tc>
          <w:tcPr>
            <w:tcW w:w="1458" w:type="dxa"/>
          </w:tcPr>
          <w:p w14:paraId="51E87D4C" w14:textId="77777777" w:rsidR="007C0E64" w:rsidRPr="00E5655A" w:rsidRDefault="007C0E64" w:rsidP="009E1406">
            <w:pPr>
              <w:pStyle w:val="BodyText"/>
              <w:jc w:val="left"/>
              <w:rPr>
                <w:szCs w:val="24"/>
              </w:rPr>
            </w:pPr>
            <w:r w:rsidRPr="00CE62B7">
              <w:rPr>
                <w:szCs w:val="24"/>
              </w:rPr>
              <w:t>QUJDREU=</w:t>
            </w:r>
          </w:p>
        </w:tc>
        <w:tc>
          <w:tcPr>
            <w:tcW w:w="1735" w:type="dxa"/>
          </w:tcPr>
          <w:p w14:paraId="5F1BB642" w14:textId="77777777" w:rsidR="007C0E64" w:rsidRPr="00E5655A" w:rsidRDefault="007C0E64" w:rsidP="009E1406">
            <w:pPr>
              <w:pStyle w:val="BodyText"/>
              <w:jc w:val="left"/>
              <w:rPr>
                <w:szCs w:val="24"/>
              </w:rPr>
            </w:pPr>
            <w:r w:rsidRPr="00CE62B7">
              <w:rPr>
                <w:szCs w:val="24"/>
              </w:rPr>
              <w:t>QUJDREU=</w:t>
            </w:r>
          </w:p>
        </w:tc>
        <w:tc>
          <w:tcPr>
            <w:tcW w:w="1186" w:type="dxa"/>
          </w:tcPr>
          <w:p w14:paraId="452BE029" w14:textId="77777777" w:rsidR="007C0E64" w:rsidRDefault="007C0E64" w:rsidP="009E1406">
            <w:pPr>
              <w:pStyle w:val="BodyText"/>
              <w:jc w:val="center"/>
              <w:rPr>
                <w:szCs w:val="24"/>
              </w:rPr>
            </w:pPr>
            <w:r>
              <w:rPr>
                <w:szCs w:val="24"/>
              </w:rPr>
              <w:t>Pass</w:t>
            </w:r>
          </w:p>
        </w:tc>
        <w:tc>
          <w:tcPr>
            <w:tcW w:w="2468" w:type="dxa"/>
          </w:tcPr>
          <w:p w14:paraId="3F436B19" w14:textId="77777777" w:rsidR="007C0E64" w:rsidRDefault="007C0E64" w:rsidP="009E1406">
            <w:pPr>
              <w:pStyle w:val="BodyText"/>
              <w:jc w:val="left"/>
              <w:rPr>
                <w:szCs w:val="24"/>
              </w:rPr>
            </w:pPr>
            <w:r>
              <w:rPr>
                <w:szCs w:val="24"/>
              </w:rPr>
              <w:t>Covers 66T at N</w:t>
            </w:r>
          </w:p>
        </w:tc>
      </w:tr>
      <w:tr w:rsidR="007C0E64" w:rsidRPr="00BA5495" w14:paraId="0D17A31D" w14:textId="77777777" w:rsidTr="009E1406">
        <w:trPr>
          <w:trHeight w:val="759"/>
        </w:trPr>
        <w:tc>
          <w:tcPr>
            <w:tcW w:w="841" w:type="dxa"/>
          </w:tcPr>
          <w:p w14:paraId="2C50FA72" w14:textId="77777777" w:rsidR="007C0E64" w:rsidRPr="00CE62B7" w:rsidRDefault="007C0E64" w:rsidP="009E1406">
            <w:pPr>
              <w:pStyle w:val="BodyText"/>
              <w:jc w:val="center"/>
              <w:rPr>
                <w:b/>
                <w:szCs w:val="24"/>
              </w:rPr>
            </w:pPr>
            <w:r>
              <w:rPr>
                <w:b/>
                <w:szCs w:val="24"/>
              </w:rPr>
              <w:t>5</w:t>
            </w:r>
            <w:r w:rsidRPr="00CE62B7">
              <w:rPr>
                <w:b/>
                <w:szCs w:val="24"/>
              </w:rPr>
              <w:t>4</w:t>
            </w:r>
          </w:p>
        </w:tc>
        <w:tc>
          <w:tcPr>
            <w:tcW w:w="1663" w:type="dxa"/>
          </w:tcPr>
          <w:p w14:paraId="39A4A6BB" w14:textId="77777777" w:rsidR="007C0E64" w:rsidRDefault="007C0E64" w:rsidP="009E1406">
            <w:pPr>
              <w:pStyle w:val="BodyText"/>
              <w:jc w:val="left"/>
              <w:rPr>
                <w:szCs w:val="24"/>
              </w:rPr>
            </w:pPr>
            <w:proofErr w:type="gramStart"/>
            <w:r>
              <w:rPr>
                <w:szCs w:val="24"/>
              </w:rPr>
              <w:t>In[</w:t>
            </w:r>
            <w:proofErr w:type="gramEnd"/>
            <w:r>
              <w:rPr>
                <w:szCs w:val="24"/>
              </w:rPr>
              <w:t>] = {‘A’, ‘B’, ‘C’, ‘D’, ‘E’, ‘F’};</w:t>
            </w:r>
          </w:p>
          <w:p w14:paraId="7C9D1A10"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1FDD89E" w14:textId="77777777" w:rsidR="007C0E64" w:rsidRDefault="007C0E64" w:rsidP="009E1406">
            <w:pPr>
              <w:pStyle w:val="BodyText"/>
              <w:jc w:val="left"/>
              <w:rPr>
                <w:szCs w:val="24"/>
              </w:rPr>
            </w:pPr>
            <w:proofErr w:type="spellStart"/>
            <w:r w:rsidRPr="00E5655A">
              <w:rPr>
                <w:szCs w:val="24"/>
              </w:rPr>
              <w:t>iLen</w:t>
            </w:r>
            <w:proofErr w:type="spellEnd"/>
            <w:r>
              <w:rPr>
                <w:szCs w:val="24"/>
              </w:rPr>
              <w:t xml:space="preserve"> = 6;</w:t>
            </w:r>
          </w:p>
        </w:tc>
        <w:tc>
          <w:tcPr>
            <w:tcW w:w="1458" w:type="dxa"/>
          </w:tcPr>
          <w:p w14:paraId="726BE22A" w14:textId="77777777" w:rsidR="007C0E64" w:rsidRPr="00CE62B7" w:rsidRDefault="007C0E64" w:rsidP="009E1406">
            <w:pPr>
              <w:pStyle w:val="BodyText"/>
              <w:jc w:val="left"/>
              <w:rPr>
                <w:szCs w:val="24"/>
              </w:rPr>
            </w:pPr>
            <w:r w:rsidRPr="00CE62B7">
              <w:rPr>
                <w:szCs w:val="24"/>
              </w:rPr>
              <w:t>QUJDREVG</w:t>
            </w:r>
          </w:p>
        </w:tc>
        <w:tc>
          <w:tcPr>
            <w:tcW w:w="1735" w:type="dxa"/>
          </w:tcPr>
          <w:p w14:paraId="2FD04B03" w14:textId="77777777" w:rsidR="007C0E64" w:rsidRPr="00CE62B7" w:rsidRDefault="007C0E64" w:rsidP="009E1406">
            <w:pPr>
              <w:pStyle w:val="BodyText"/>
              <w:jc w:val="left"/>
              <w:rPr>
                <w:szCs w:val="24"/>
              </w:rPr>
            </w:pPr>
            <w:r w:rsidRPr="00CE62B7">
              <w:rPr>
                <w:szCs w:val="24"/>
              </w:rPr>
              <w:t>QUJDREVG</w:t>
            </w:r>
          </w:p>
        </w:tc>
        <w:tc>
          <w:tcPr>
            <w:tcW w:w="1186" w:type="dxa"/>
          </w:tcPr>
          <w:p w14:paraId="64DA7F57" w14:textId="77777777" w:rsidR="007C0E64" w:rsidRDefault="007C0E64" w:rsidP="009E1406">
            <w:pPr>
              <w:pStyle w:val="BodyText"/>
              <w:jc w:val="center"/>
              <w:rPr>
                <w:szCs w:val="24"/>
              </w:rPr>
            </w:pPr>
            <w:r>
              <w:rPr>
                <w:szCs w:val="24"/>
              </w:rPr>
              <w:t>Pass</w:t>
            </w:r>
          </w:p>
        </w:tc>
        <w:tc>
          <w:tcPr>
            <w:tcW w:w="2468" w:type="dxa"/>
          </w:tcPr>
          <w:p w14:paraId="2D5410DC" w14:textId="77777777" w:rsidR="007C0E64" w:rsidRDefault="007C0E64" w:rsidP="009E1406">
            <w:pPr>
              <w:pStyle w:val="BodyText"/>
              <w:jc w:val="left"/>
              <w:rPr>
                <w:szCs w:val="24"/>
              </w:rPr>
            </w:pPr>
            <w:r>
              <w:rPr>
                <w:szCs w:val="24"/>
              </w:rPr>
              <w:t>Covers 66T at N+1</w:t>
            </w:r>
          </w:p>
        </w:tc>
      </w:tr>
    </w:tbl>
    <w:p w14:paraId="5ED9452F" w14:textId="77777777" w:rsidR="007C0E64" w:rsidRDefault="007C0E64" w:rsidP="007C0E64">
      <w:pPr>
        <w:pStyle w:val="BodyText"/>
        <w:rPr>
          <w:b/>
          <w:bCs/>
          <w:sz w:val="36"/>
          <w:szCs w:val="36"/>
          <w:u w:val="single"/>
        </w:rPr>
      </w:pPr>
    </w:p>
    <w:p w14:paraId="503FF803"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411A600F" w14:textId="77777777" w:rsidR="007C0E64" w:rsidRPr="00BA5495" w:rsidRDefault="007C0E64" w:rsidP="007C0E64">
      <w:pPr>
        <w:pStyle w:val="BodyText"/>
        <w:rPr>
          <w:b/>
          <w:bCs/>
          <w:sz w:val="32"/>
          <w:szCs w:val="32"/>
        </w:rPr>
      </w:pPr>
      <w:r>
        <w:t>Path 1: 66F</w:t>
      </w:r>
    </w:p>
    <w:p w14:paraId="2BE3F88A" w14:textId="77777777" w:rsidR="007C0E64" w:rsidRPr="001723BC" w:rsidRDefault="007C0E64" w:rsidP="007C0E64">
      <w:pPr>
        <w:pStyle w:val="BodyText"/>
      </w:pPr>
      <w:r>
        <w:t>Path 2: 66T, 68T, 69T, 76T, 78T</w:t>
      </w:r>
    </w:p>
    <w:p w14:paraId="63C29ED9" w14:textId="77777777" w:rsidR="007C0E64" w:rsidRPr="00BA5495" w:rsidRDefault="007C0E64" w:rsidP="007C0E64">
      <w:pPr>
        <w:pStyle w:val="BodyText"/>
        <w:rPr>
          <w:b/>
          <w:bCs/>
          <w:sz w:val="32"/>
          <w:szCs w:val="32"/>
        </w:rPr>
      </w:pPr>
      <w:r>
        <w:t>Path 3: 66T, 68T, 69F, 76T, 78F</w:t>
      </w:r>
    </w:p>
    <w:p w14:paraId="3C54C712" w14:textId="77777777" w:rsidR="007C0E64" w:rsidRDefault="007C0E64" w:rsidP="007C0E64">
      <w:pPr>
        <w:pStyle w:val="BodyText"/>
      </w:pPr>
      <w:r>
        <w:t xml:space="preserve">Path 4: 66T, 68F, 69F, 76F, 78F </w:t>
      </w:r>
    </w:p>
    <w:p w14:paraId="1B65C805" w14:textId="77777777" w:rsidR="007C0E64" w:rsidRPr="003366E6" w:rsidRDefault="007C0E64" w:rsidP="007C0E64">
      <w:pPr>
        <w:pStyle w:val="BodyText"/>
      </w:pPr>
      <w:r>
        <w:t>Note that no logical path is possible to cause 69T while 68F. Same is case with 76F and 78T. Similarly, conditions in 76 and 78 also depend upon same factor as 68, 69 so it is not possible for 68T but 76F and vice versa.</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34260BE0" w14:textId="77777777" w:rsidTr="009E1406">
        <w:trPr>
          <w:trHeight w:val="759"/>
        </w:trPr>
        <w:tc>
          <w:tcPr>
            <w:tcW w:w="845" w:type="dxa"/>
          </w:tcPr>
          <w:p w14:paraId="2AB7306C" w14:textId="77777777" w:rsidR="007C0E64" w:rsidRPr="00BA5495" w:rsidRDefault="007C0E64" w:rsidP="009E1406">
            <w:pPr>
              <w:pStyle w:val="BodyText"/>
              <w:jc w:val="center"/>
              <w:rPr>
                <w:b/>
                <w:szCs w:val="24"/>
              </w:rPr>
            </w:pPr>
            <w:r w:rsidRPr="00BA5495">
              <w:rPr>
                <w:b/>
                <w:szCs w:val="24"/>
              </w:rPr>
              <w:t>Test case#</w:t>
            </w:r>
          </w:p>
        </w:tc>
        <w:tc>
          <w:tcPr>
            <w:tcW w:w="1753" w:type="dxa"/>
          </w:tcPr>
          <w:p w14:paraId="50C97973"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5C44FEED" w14:textId="77777777" w:rsidR="007C0E64" w:rsidRPr="00BA5495" w:rsidRDefault="007C0E64" w:rsidP="009E1406">
            <w:pPr>
              <w:pStyle w:val="BodyText"/>
              <w:jc w:val="center"/>
              <w:rPr>
                <w:b/>
                <w:szCs w:val="24"/>
              </w:rPr>
            </w:pPr>
            <w:r w:rsidRPr="00BA5495">
              <w:rPr>
                <w:b/>
                <w:szCs w:val="24"/>
              </w:rPr>
              <w:t>Output</w:t>
            </w:r>
          </w:p>
        </w:tc>
        <w:tc>
          <w:tcPr>
            <w:tcW w:w="1764" w:type="dxa"/>
          </w:tcPr>
          <w:p w14:paraId="5DF4B53E"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0FDA01FD" w14:textId="77777777" w:rsidR="007C0E64" w:rsidRPr="00BA5495" w:rsidRDefault="007C0E64" w:rsidP="009E1406">
            <w:pPr>
              <w:pStyle w:val="BodyText"/>
              <w:jc w:val="center"/>
              <w:rPr>
                <w:b/>
                <w:szCs w:val="24"/>
              </w:rPr>
            </w:pPr>
            <w:r w:rsidRPr="00BA5495">
              <w:rPr>
                <w:b/>
                <w:szCs w:val="24"/>
              </w:rPr>
              <w:t>Pass/Fail</w:t>
            </w:r>
          </w:p>
        </w:tc>
        <w:tc>
          <w:tcPr>
            <w:tcW w:w="2481" w:type="dxa"/>
          </w:tcPr>
          <w:p w14:paraId="398B010E" w14:textId="77777777" w:rsidR="007C0E64" w:rsidRPr="00BA5495" w:rsidRDefault="007C0E64" w:rsidP="009E1406">
            <w:pPr>
              <w:pStyle w:val="BodyText"/>
              <w:jc w:val="center"/>
              <w:rPr>
                <w:b/>
                <w:szCs w:val="24"/>
              </w:rPr>
            </w:pPr>
            <w:r w:rsidRPr="00BA5495">
              <w:rPr>
                <w:b/>
                <w:szCs w:val="24"/>
              </w:rPr>
              <w:t>Comments/Remarks</w:t>
            </w:r>
          </w:p>
          <w:p w14:paraId="24B44E21" w14:textId="77777777" w:rsidR="007C0E64" w:rsidRPr="00BA5495" w:rsidRDefault="007C0E64" w:rsidP="009E1406">
            <w:pPr>
              <w:pStyle w:val="BodyText"/>
              <w:jc w:val="center"/>
              <w:rPr>
                <w:b/>
                <w:szCs w:val="24"/>
              </w:rPr>
            </w:pPr>
          </w:p>
        </w:tc>
      </w:tr>
      <w:tr w:rsidR="007C0E64" w:rsidRPr="00BA5495" w14:paraId="48AA0219" w14:textId="77777777" w:rsidTr="009E1406">
        <w:trPr>
          <w:trHeight w:val="759"/>
        </w:trPr>
        <w:tc>
          <w:tcPr>
            <w:tcW w:w="845" w:type="dxa"/>
          </w:tcPr>
          <w:p w14:paraId="32A25995" w14:textId="77777777" w:rsidR="007C0E64" w:rsidRPr="00BA5495" w:rsidRDefault="007C0E64" w:rsidP="009E1406">
            <w:pPr>
              <w:pStyle w:val="BodyText"/>
              <w:jc w:val="center"/>
              <w:rPr>
                <w:b/>
                <w:szCs w:val="24"/>
              </w:rPr>
            </w:pPr>
            <w:r>
              <w:rPr>
                <w:b/>
                <w:szCs w:val="24"/>
              </w:rPr>
              <w:t>1</w:t>
            </w:r>
          </w:p>
        </w:tc>
        <w:tc>
          <w:tcPr>
            <w:tcW w:w="1753" w:type="dxa"/>
          </w:tcPr>
          <w:p w14:paraId="19536E5E" w14:textId="77777777" w:rsidR="007C0E64" w:rsidRDefault="007C0E64" w:rsidP="009E1406">
            <w:pPr>
              <w:pStyle w:val="BodyText"/>
              <w:rPr>
                <w:szCs w:val="24"/>
              </w:rPr>
            </w:pPr>
            <w:proofErr w:type="gramStart"/>
            <w:r>
              <w:rPr>
                <w:szCs w:val="24"/>
              </w:rPr>
              <w:t>In[</w:t>
            </w:r>
            <w:proofErr w:type="gramEnd"/>
            <w:r>
              <w:rPr>
                <w:szCs w:val="24"/>
              </w:rPr>
              <w:t>] = {‘A’, ‘B’, ‘C’};</w:t>
            </w:r>
          </w:p>
          <w:p w14:paraId="30BDB955"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797BB9A8"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3;</w:t>
            </w:r>
          </w:p>
        </w:tc>
        <w:tc>
          <w:tcPr>
            <w:tcW w:w="1322" w:type="dxa"/>
          </w:tcPr>
          <w:p w14:paraId="1A8E62B0" w14:textId="77777777" w:rsidR="007C0E64" w:rsidRPr="00BA5495" w:rsidRDefault="007C0E64" w:rsidP="009E1406">
            <w:pPr>
              <w:pStyle w:val="BodyText"/>
              <w:jc w:val="center"/>
              <w:rPr>
                <w:szCs w:val="24"/>
              </w:rPr>
            </w:pPr>
            <w:r w:rsidRPr="00E5655A">
              <w:rPr>
                <w:szCs w:val="24"/>
              </w:rPr>
              <w:t>QUJD</w:t>
            </w:r>
          </w:p>
        </w:tc>
        <w:tc>
          <w:tcPr>
            <w:tcW w:w="1764" w:type="dxa"/>
          </w:tcPr>
          <w:p w14:paraId="636CA8C4" w14:textId="77777777" w:rsidR="007C0E64" w:rsidRPr="00BA5495" w:rsidRDefault="007C0E64" w:rsidP="009E1406">
            <w:pPr>
              <w:pStyle w:val="BodyText"/>
              <w:rPr>
                <w:szCs w:val="24"/>
              </w:rPr>
            </w:pPr>
            <w:r w:rsidRPr="00E5655A">
              <w:rPr>
                <w:szCs w:val="24"/>
              </w:rPr>
              <w:t>QUJD</w:t>
            </w:r>
          </w:p>
        </w:tc>
        <w:tc>
          <w:tcPr>
            <w:tcW w:w="1186" w:type="dxa"/>
          </w:tcPr>
          <w:p w14:paraId="5A935532" w14:textId="77777777" w:rsidR="007C0E64" w:rsidRPr="00BA5495" w:rsidRDefault="007C0E64" w:rsidP="009E1406">
            <w:pPr>
              <w:pStyle w:val="BodyText"/>
              <w:jc w:val="center"/>
              <w:rPr>
                <w:szCs w:val="24"/>
              </w:rPr>
            </w:pPr>
            <w:r>
              <w:rPr>
                <w:szCs w:val="24"/>
              </w:rPr>
              <w:t>Pass</w:t>
            </w:r>
          </w:p>
        </w:tc>
        <w:tc>
          <w:tcPr>
            <w:tcW w:w="2481" w:type="dxa"/>
          </w:tcPr>
          <w:p w14:paraId="613851E1" w14:textId="77777777" w:rsidR="007C0E64" w:rsidRPr="00BA5495" w:rsidRDefault="007C0E64" w:rsidP="009E1406">
            <w:pPr>
              <w:pStyle w:val="BodyText"/>
              <w:jc w:val="center"/>
              <w:rPr>
                <w:szCs w:val="24"/>
              </w:rPr>
            </w:pPr>
            <w:r>
              <w:rPr>
                <w:szCs w:val="24"/>
              </w:rPr>
              <w:t>Covers Path2</w:t>
            </w:r>
          </w:p>
        </w:tc>
      </w:tr>
      <w:tr w:rsidR="007C0E64" w:rsidRPr="00BA5495" w14:paraId="5005278F" w14:textId="77777777" w:rsidTr="009E1406">
        <w:trPr>
          <w:trHeight w:val="759"/>
        </w:trPr>
        <w:tc>
          <w:tcPr>
            <w:tcW w:w="845" w:type="dxa"/>
          </w:tcPr>
          <w:p w14:paraId="3D1F5F5C" w14:textId="77777777" w:rsidR="007C0E64" w:rsidRPr="00BA5495" w:rsidRDefault="007C0E64" w:rsidP="009E1406">
            <w:pPr>
              <w:pStyle w:val="BodyText"/>
              <w:jc w:val="center"/>
              <w:rPr>
                <w:b/>
                <w:iCs/>
                <w:szCs w:val="24"/>
              </w:rPr>
            </w:pPr>
            <w:r>
              <w:rPr>
                <w:b/>
                <w:iCs/>
                <w:szCs w:val="24"/>
              </w:rPr>
              <w:t>2</w:t>
            </w:r>
          </w:p>
        </w:tc>
        <w:tc>
          <w:tcPr>
            <w:tcW w:w="1753" w:type="dxa"/>
          </w:tcPr>
          <w:p w14:paraId="779A23EF" w14:textId="77777777" w:rsidR="007C0E64" w:rsidRDefault="007C0E64" w:rsidP="009E1406">
            <w:pPr>
              <w:pStyle w:val="BodyText"/>
              <w:rPr>
                <w:szCs w:val="24"/>
              </w:rPr>
            </w:pPr>
            <w:proofErr w:type="gramStart"/>
            <w:r>
              <w:rPr>
                <w:szCs w:val="24"/>
              </w:rPr>
              <w:t>In[</w:t>
            </w:r>
            <w:proofErr w:type="gramEnd"/>
            <w:r>
              <w:rPr>
                <w:szCs w:val="24"/>
              </w:rPr>
              <w:t>] = {‘A’, ‘B’, ‘C’};</w:t>
            </w:r>
          </w:p>
          <w:p w14:paraId="6F618E05" w14:textId="77777777" w:rsidR="007C0E64" w:rsidRDefault="007C0E64" w:rsidP="009E1406">
            <w:pPr>
              <w:pStyle w:val="BodyText"/>
              <w:rPr>
                <w:szCs w:val="24"/>
              </w:rPr>
            </w:pPr>
            <w:proofErr w:type="spellStart"/>
            <w:r w:rsidRPr="00E5655A">
              <w:rPr>
                <w:szCs w:val="24"/>
              </w:rPr>
              <w:lastRenderedPageBreak/>
              <w:t>iOff</w:t>
            </w:r>
            <w:proofErr w:type="spellEnd"/>
            <w:r>
              <w:rPr>
                <w:szCs w:val="24"/>
              </w:rPr>
              <w:t xml:space="preserve"> = </w:t>
            </w:r>
            <w:proofErr w:type="gramStart"/>
            <w:r>
              <w:rPr>
                <w:szCs w:val="24"/>
              </w:rPr>
              <w:t>0;</w:t>
            </w:r>
            <w:proofErr w:type="gramEnd"/>
          </w:p>
          <w:p w14:paraId="0C923BF2"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1;</w:t>
            </w:r>
          </w:p>
        </w:tc>
        <w:tc>
          <w:tcPr>
            <w:tcW w:w="1322" w:type="dxa"/>
          </w:tcPr>
          <w:p w14:paraId="61127C91" w14:textId="77777777" w:rsidR="007C0E64" w:rsidRPr="00BA5495" w:rsidRDefault="007C0E64" w:rsidP="009E1406">
            <w:pPr>
              <w:pStyle w:val="BodyText"/>
              <w:jc w:val="center"/>
              <w:rPr>
                <w:szCs w:val="24"/>
              </w:rPr>
            </w:pPr>
            <w:r w:rsidRPr="006C61AD">
              <w:rPr>
                <w:szCs w:val="24"/>
              </w:rPr>
              <w:lastRenderedPageBreak/>
              <w:t>QQ==</w:t>
            </w:r>
          </w:p>
        </w:tc>
        <w:tc>
          <w:tcPr>
            <w:tcW w:w="1764" w:type="dxa"/>
          </w:tcPr>
          <w:p w14:paraId="1D41B5B9" w14:textId="77777777" w:rsidR="007C0E64" w:rsidRPr="00BA5495" w:rsidRDefault="007C0E64" w:rsidP="009E1406">
            <w:pPr>
              <w:pStyle w:val="BodyText"/>
              <w:jc w:val="center"/>
              <w:rPr>
                <w:szCs w:val="24"/>
              </w:rPr>
            </w:pPr>
            <w:r w:rsidRPr="006C61AD">
              <w:rPr>
                <w:szCs w:val="24"/>
              </w:rPr>
              <w:t>QQ==</w:t>
            </w:r>
          </w:p>
        </w:tc>
        <w:tc>
          <w:tcPr>
            <w:tcW w:w="1186" w:type="dxa"/>
          </w:tcPr>
          <w:p w14:paraId="7CE53506" w14:textId="77777777" w:rsidR="007C0E64" w:rsidRPr="00BA5495" w:rsidRDefault="007C0E64" w:rsidP="009E1406">
            <w:pPr>
              <w:pStyle w:val="BodyText"/>
              <w:jc w:val="center"/>
              <w:rPr>
                <w:szCs w:val="24"/>
              </w:rPr>
            </w:pPr>
            <w:r>
              <w:rPr>
                <w:szCs w:val="24"/>
              </w:rPr>
              <w:t>Pass</w:t>
            </w:r>
          </w:p>
        </w:tc>
        <w:tc>
          <w:tcPr>
            <w:tcW w:w="2481" w:type="dxa"/>
          </w:tcPr>
          <w:p w14:paraId="00301794" w14:textId="77777777" w:rsidR="007C0E64" w:rsidRPr="00BA5495" w:rsidRDefault="007C0E64" w:rsidP="009E1406">
            <w:pPr>
              <w:pStyle w:val="BodyText"/>
              <w:jc w:val="center"/>
              <w:rPr>
                <w:szCs w:val="24"/>
              </w:rPr>
            </w:pPr>
            <w:r>
              <w:rPr>
                <w:szCs w:val="24"/>
              </w:rPr>
              <w:t>Covers Path4</w:t>
            </w:r>
          </w:p>
        </w:tc>
      </w:tr>
      <w:tr w:rsidR="007C0E64" w:rsidRPr="00BA5495" w14:paraId="01743A8F" w14:textId="77777777" w:rsidTr="009E1406">
        <w:trPr>
          <w:trHeight w:val="759"/>
        </w:trPr>
        <w:tc>
          <w:tcPr>
            <w:tcW w:w="845" w:type="dxa"/>
          </w:tcPr>
          <w:p w14:paraId="70CB8BE3" w14:textId="77777777" w:rsidR="007C0E64" w:rsidRDefault="007C0E64" w:rsidP="009E1406">
            <w:pPr>
              <w:pStyle w:val="BodyText"/>
              <w:jc w:val="center"/>
              <w:rPr>
                <w:b/>
                <w:iCs/>
                <w:szCs w:val="24"/>
              </w:rPr>
            </w:pPr>
            <w:r>
              <w:rPr>
                <w:b/>
                <w:szCs w:val="24"/>
              </w:rPr>
              <w:t>3</w:t>
            </w:r>
          </w:p>
        </w:tc>
        <w:tc>
          <w:tcPr>
            <w:tcW w:w="1753" w:type="dxa"/>
          </w:tcPr>
          <w:p w14:paraId="4BC2841E" w14:textId="77777777" w:rsidR="007C0E64" w:rsidRDefault="007C0E64" w:rsidP="009E1406">
            <w:pPr>
              <w:pStyle w:val="BodyText"/>
              <w:rPr>
                <w:szCs w:val="24"/>
              </w:rPr>
            </w:pPr>
            <w:proofErr w:type="gramStart"/>
            <w:r>
              <w:rPr>
                <w:szCs w:val="24"/>
              </w:rPr>
              <w:t>In[</w:t>
            </w:r>
            <w:proofErr w:type="gramEnd"/>
            <w:r>
              <w:rPr>
                <w:szCs w:val="24"/>
              </w:rPr>
              <w:t>] = {‘A’, ‘B’, ‘C’};</w:t>
            </w:r>
          </w:p>
          <w:p w14:paraId="00534819"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601885A" w14:textId="77777777" w:rsidR="007C0E64" w:rsidRDefault="007C0E64" w:rsidP="009E1406">
            <w:pPr>
              <w:pStyle w:val="BodyText"/>
              <w:rPr>
                <w:szCs w:val="24"/>
              </w:rPr>
            </w:pPr>
            <w:proofErr w:type="spellStart"/>
            <w:r w:rsidRPr="00E5655A">
              <w:rPr>
                <w:szCs w:val="24"/>
              </w:rPr>
              <w:t>iLen</w:t>
            </w:r>
            <w:proofErr w:type="spellEnd"/>
            <w:r>
              <w:rPr>
                <w:szCs w:val="24"/>
              </w:rPr>
              <w:t xml:space="preserve"> = 0;</w:t>
            </w:r>
          </w:p>
        </w:tc>
        <w:tc>
          <w:tcPr>
            <w:tcW w:w="1322" w:type="dxa"/>
          </w:tcPr>
          <w:p w14:paraId="53D8B10C" w14:textId="77777777" w:rsidR="007C0E64" w:rsidRPr="006C61AD" w:rsidRDefault="007C0E64" w:rsidP="009E1406">
            <w:pPr>
              <w:pStyle w:val="BodyText"/>
              <w:jc w:val="center"/>
              <w:rPr>
                <w:szCs w:val="24"/>
              </w:rPr>
            </w:pPr>
            <w:r>
              <w:rPr>
                <w:szCs w:val="24"/>
              </w:rPr>
              <w:t>Empty String</w:t>
            </w:r>
          </w:p>
        </w:tc>
        <w:tc>
          <w:tcPr>
            <w:tcW w:w="1764" w:type="dxa"/>
          </w:tcPr>
          <w:p w14:paraId="3B0D0517" w14:textId="77777777" w:rsidR="007C0E64" w:rsidRPr="006C61AD" w:rsidRDefault="007C0E64" w:rsidP="009E1406">
            <w:pPr>
              <w:pStyle w:val="BodyText"/>
              <w:jc w:val="center"/>
              <w:rPr>
                <w:szCs w:val="24"/>
              </w:rPr>
            </w:pPr>
            <w:r>
              <w:rPr>
                <w:szCs w:val="24"/>
              </w:rPr>
              <w:t>Empty String</w:t>
            </w:r>
          </w:p>
        </w:tc>
        <w:tc>
          <w:tcPr>
            <w:tcW w:w="1186" w:type="dxa"/>
          </w:tcPr>
          <w:p w14:paraId="7D890657" w14:textId="77777777" w:rsidR="007C0E64" w:rsidRDefault="007C0E64" w:rsidP="009E1406">
            <w:pPr>
              <w:pStyle w:val="BodyText"/>
              <w:jc w:val="center"/>
              <w:rPr>
                <w:szCs w:val="24"/>
              </w:rPr>
            </w:pPr>
            <w:r>
              <w:rPr>
                <w:szCs w:val="24"/>
              </w:rPr>
              <w:t>Pass</w:t>
            </w:r>
          </w:p>
        </w:tc>
        <w:tc>
          <w:tcPr>
            <w:tcW w:w="2481" w:type="dxa"/>
          </w:tcPr>
          <w:p w14:paraId="0CC52049" w14:textId="77777777" w:rsidR="007C0E64" w:rsidRDefault="007C0E64" w:rsidP="009E1406">
            <w:pPr>
              <w:pStyle w:val="BodyText"/>
              <w:jc w:val="center"/>
              <w:rPr>
                <w:szCs w:val="24"/>
              </w:rPr>
            </w:pPr>
            <w:r>
              <w:rPr>
                <w:szCs w:val="24"/>
              </w:rPr>
              <w:t xml:space="preserve">Covers Path1 </w:t>
            </w:r>
          </w:p>
        </w:tc>
      </w:tr>
      <w:tr w:rsidR="007C0E64" w:rsidRPr="00BA5495" w14:paraId="07B023EC" w14:textId="77777777" w:rsidTr="009E1406">
        <w:trPr>
          <w:trHeight w:val="759"/>
        </w:trPr>
        <w:tc>
          <w:tcPr>
            <w:tcW w:w="845" w:type="dxa"/>
          </w:tcPr>
          <w:p w14:paraId="62F72F9A" w14:textId="77777777" w:rsidR="007C0E64" w:rsidRDefault="007C0E64" w:rsidP="009E1406">
            <w:pPr>
              <w:pStyle w:val="BodyText"/>
              <w:jc w:val="center"/>
              <w:rPr>
                <w:b/>
                <w:szCs w:val="24"/>
              </w:rPr>
            </w:pPr>
            <w:r>
              <w:rPr>
                <w:b/>
                <w:iCs/>
                <w:szCs w:val="24"/>
              </w:rPr>
              <w:t>4</w:t>
            </w:r>
          </w:p>
        </w:tc>
        <w:tc>
          <w:tcPr>
            <w:tcW w:w="1753" w:type="dxa"/>
          </w:tcPr>
          <w:p w14:paraId="3FEA14DE" w14:textId="77777777" w:rsidR="007C0E64" w:rsidRDefault="007C0E64" w:rsidP="009E1406">
            <w:pPr>
              <w:pStyle w:val="BodyText"/>
              <w:rPr>
                <w:szCs w:val="24"/>
              </w:rPr>
            </w:pPr>
            <w:proofErr w:type="gramStart"/>
            <w:r>
              <w:rPr>
                <w:szCs w:val="24"/>
              </w:rPr>
              <w:t>In[</w:t>
            </w:r>
            <w:proofErr w:type="gramEnd"/>
            <w:r>
              <w:rPr>
                <w:szCs w:val="24"/>
              </w:rPr>
              <w:t>] = {‘A’, ‘B’, ‘C’};</w:t>
            </w:r>
          </w:p>
          <w:p w14:paraId="122F5980"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D89369A" w14:textId="77777777" w:rsidR="007C0E64" w:rsidRDefault="007C0E64" w:rsidP="009E1406">
            <w:pPr>
              <w:pStyle w:val="BodyText"/>
              <w:rPr>
                <w:szCs w:val="24"/>
              </w:rPr>
            </w:pPr>
            <w:proofErr w:type="spellStart"/>
            <w:r w:rsidRPr="00E5655A">
              <w:rPr>
                <w:szCs w:val="24"/>
              </w:rPr>
              <w:t>iLen</w:t>
            </w:r>
            <w:proofErr w:type="spellEnd"/>
            <w:r>
              <w:rPr>
                <w:szCs w:val="24"/>
              </w:rPr>
              <w:t xml:space="preserve"> = 2;</w:t>
            </w:r>
          </w:p>
        </w:tc>
        <w:tc>
          <w:tcPr>
            <w:tcW w:w="1322" w:type="dxa"/>
          </w:tcPr>
          <w:p w14:paraId="54008723" w14:textId="77777777" w:rsidR="007C0E64" w:rsidRDefault="007C0E64" w:rsidP="009E1406">
            <w:pPr>
              <w:pStyle w:val="BodyText"/>
              <w:jc w:val="center"/>
              <w:rPr>
                <w:szCs w:val="24"/>
              </w:rPr>
            </w:pPr>
            <w:r w:rsidRPr="00C60013">
              <w:rPr>
                <w:szCs w:val="24"/>
              </w:rPr>
              <w:t>QUI=</w:t>
            </w:r>
          </w:p>
        </w:tc>
        <w:tc>
          <w:tcPr>
            <w:tcW w:w="1764" w:type="dxa"/>
          </w:tcPr>
          <w:p w14:paraId="334D37B6" w14:textId="77777777" w:rsidR="007C0E64" w:rsidRDefault="007C0E64" w:rsidP="009E1406">
            <w:pPr>
              <w:pStyle w:val="BodyText"/>
              <w:jc w:val="center"/>
              <w:rPr>
                <w:szCs w:val="24"/>
              </w:rPr>
            </w:pPr>
            <w:r w:rsidRPr="00C60013">
              <w:rPr>
                <w:szCs w:val="24"/>
              </w:rPr>
              <w:t>QUI=</w:t>
            </w:r>
          </w:p>
        </w:tc>
        <w:tc>
          <w:tcPr>
            <w:tcW w:w="1186" w:type="dxa"/>
          </w:tcPr>
          <w:p w14:paraId="345F0D78" w14:textId="77777777" w:rsidR="007C0E64" w:rsidRDefault="007C0E64" w:rsidP="009E1406">
            <w:pPr>
              <w:pStyle w:val="BodyText"/>
              <w:jc w:val="center"/>
              <w:rPr>
                <w:szCs w:val="24"/>
              </w:rPr>
            </w:pPr>
            <w:r>
              <w:rPr>
                <w:szCs w:val="24"/>
              </w:rPr>
              <w:t>Pass</w:t>
            </w:r>
          </w:p>
        </w:tc>
        <w:tc>
          <w:tcPr>
            <w:tcW w:w="2481" w:type="dxa"/>
          </w:tcPr>
          <w:p w14:paraId="3D9491F4" w14:textId="77777777" w:rsidR="007C0E64" w:rsidRDefault="007C0E64" w:rsidP="009E1406">
            <w:pPr>
              <w:pStyle w:val="BodyText"/>
              <w:jc w:val="center"/>
              <w:rPr>
                <w:szCs w:val="24"/>
              </w:rPr>
            </w:pPr>
            <w:r>
              <w:rPr>
                <w:szCs w:val="24"/>
              </w:rPr>
              <w:t>Covers Path3</w:t>
            </w:r>
          </w:p>
        </w:tc>
      </w:tr>
    </w:tbl>
    <w:p w14:paraId="0B5EC5E4" w14:textId="77777777" w:rsidR="007C0E64" w:rsidRDefault="007C0E64" w:rsidP="007C0E64">
      <w:pPr>
        <w:pStyle w:val="BodyText"/>
        <w:rPr>
          <w:b/>
          <w:bCs/>
          <w:sz w:val="36"/>
          <w:szCs w:val="36"/>
          <w:u w:val="single"/>
        </w:rPr>
      </w:pPr>
    </w:p>
    <w:p w14:paraId="4DDA754C"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1D1E7D" w14:paraId="6F4B30CE"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2CAA9" w14:textId="77777777" w:rsidR="007C0E64" w:rsidRPr="001D1E7D" w:rsidRDefault="007C0E64" w:rsidP="009E1406">
            <w:pPr>
              <w:jc w:val="center"/>
              <w:rPr>
                <w:b/>
              </w:rPr>
            </w:pPr>
            <w:r w:rsidRPr="001D1E7D">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59E5F" w14:textId="77777777" w:rsidR="007C0E64" w:rsidRPr="001D1E7D" w:rsidRDefault="007C0E64" w:rsidP="009E1406">
            <w:pPr>
              <w:jc w:val="center"/>
              <w:rPr>
                <w:b/>
              </w:rPr>
            </w:pPr>
            <w:r w:rsidRPr="001D1E7D">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96858" w14:textId="77777777" w:rsidR="007C0E64" w:rsidRPr="001D1E7D" w:rsidRDefault="007C0E64" w:rsidP="009E1406">
            <w:pPr>
              <w:jc w:val="center"/>
              <w:rPr>
                <w:b/>
              </w:rPr>
            </w:pPr>
            <w:r w:rsidRPr="001D1E7D">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4DCE7" w14:textId="77777777" w:rsidR="007C0E64" w:rsidRPr="001D1E7D" w:rsidRDefault="007C0E64" w:rsidP="009E1406">
            <w:pPr>
              <w:jc w:val="center"/>
              <w:rPr>
                <w:b/>
              </w:rPr>
            </w:pPr>
            <w:r w:rsidRPr="001D1E7D">
              <w:rPr>
                <w:b/>
              </w:rPr>
              <w:t>Uses</w:t>
            </w:r>
          </w:p>
        </w:tc>
      </w:tr>
      <w:tr w:rsidR="007C0E64" w:rsidRPr="001D1E7D" w14:paraId="0A3CAFB6"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C3317" w14:textId="77777777" w:rsidR="007C0E64" w:rsidRPr="001D1E7D" w:rsidRDefault="007C0E64" w:rsidP="009E1406">
            <w:r w:rsidRPr="001D1E7D">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60D4B2" w14:textId="77777777" w:rsidR="007C0E64" w:rsidRPr="001D1E7D" w:rsidRDefault="007C0E64" w:rsidP="009E1406">
            <w:proofErr w:type="spellStart"/>
            <w:r>
              <w:t>iLen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C743F" w14:textId="77777777" w:rsidR="007C0E64" w:rsidRPr="001D1E7D" w:rsidRDefault="007C0E64" w:rsidP="009E1406">
            <w:r>
              <w:t>59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8EF3" w14:textId="77777777" w:rsidR="007C0E64" w:rsidRPr="001D1E7D" w:rsidRDefault="007C0E64" w:rsidP="009E1406">
            <w:r>
              <w:t>60, 61, 64</w:t>
            </w:r>
          </w:p>
        </w:tc>
      </w:tr>
      <w:tr w:rsidR="007C0E64" w:rsidRPr="001D1E7D" w14:paraId="542BFDCF"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D8BC5" w14:textId="77777777" w:rsidR="007C0E64" w:rsidRPr="001D1E7D" w:rsidRDefault="007C0E64" w:rsidP="009E1406">
            <w:r w:rsidRPr="001D1E7D">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7D650" w14:textId="77777777" w:rsidR="007C0E64" w:rsidRPr="001D1E7D" w:rsidRDefault="007C0E64" w:rsidP="009E1406">
            <w:proofErr w:type="spellStart"/>
            <w:r>
              <w:t>oLen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59B6B" w14:textId="77777777" w:rsidR="007C0E64" w:rsidRPr="001D1E7D" w:rsidRDefault="007C0E64" w:rsidP="009E1406">
            <w:r>
              <w:t>61</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84856" w14:textId="77777777" w:rsidR="007C0E64" w:rsidRPr="001D1E7D" w:rsidRDefault="007C0E64" w:rsidP="009E1406">
            <w:r>
              <w:t>62</w:t>
            </w:r>
          </w:p>
        </w:tc>
      </w:tr>
      <w:tr w:rsidR="007C0E64" w:rsidRPr="001D1E7D" w14:paraId="69F38BF0"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4BDB3" w14:textId="77777777" w:rsidR="007C0E64" w:rsidRPr="001D1E7D" w:rsidRDefault="007C0E64" w:rsidP="009E1406">
            <w:r w:rsidRPr="001D1E7D">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DE4B27" w14:textId="77777777" w:rsidR="007C0E64" w:rsidRPr="001D1E7D" w:rsidRDefault="007C0E64" w:rsidP="009E1406">
            <w:r>
              <w:t>op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5E9D0" w14:textId="77777777" w:rsidR="007C0E64" w:rsidRPr="001D1E7D" w:rsidRDefault="007C0E64" w:rsidP="009E1406">
            <w:r>
              <w:t>65, 74, 75, 77, 79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7B7D1" w14:textId="77777777" w:rsidR="007C0E64" w:rsidRPr="001D1E7D" w:rsidRDefault="007C0E64" w:rsidP="009E1406">
            <w:r>
              <w:t>74, 75, 76, 77, 78, 79</w:t>
            </w:r>
          </w:p>
        </w:tc>
      </w:tr>
    </w:tbl>
    <w:p w14:paraId="3F4C6D2D" w14:textId="77777777" w:rsidR="007C0E64" w:rsidRPr="001D1E7D"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1D1E7D" w14:paraId="40A177B2"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51BE8" w14:textId="77777777" w:rsidR="007C0E64" w:rsidRPr="001D1E7D" w:rsidRDefault="007C0E64" w:rsidP="009E1406">
            <w:pPr>
              <w:jc w:val="center"/>
              <w:rPr>
                <w:b/>
              </w:rPr>
            </w:pPr>
            <w:r w:rsidRPr="001D1E7D">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C74D6" w14:textId="77777777" w:rsidR="007C0E64" w:rsidRPr="001D1E7D" w:rsidRDefault="007C0E64" w:rsidP="009E1406">
            <w:pPr>
              <w:jc w:val="center"/>
              <w:rPr>
                <w:b/>
              </w:rPr>
            </w:pPr>
            <w:r w:rsidRPr="001D1E7D">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B22C2" w14:textId="77777777" w:rsidR="007C0E64" w:rsidRPr="001D1E7D" w:rsidRDefault="007C0E64" w:rsidP="009E1406">
            <w:pPr>
              <w:jc w:val="center"/>
              <w:rPr>
                <w:b/>
              </w:rPr>
            </w:pPr>
            <w:r w:rsidRPr="001D1E7D">
              <w:rPr>
                <w:b/>
              </w:rPr>
              <w:t>DU pairs</w:t>
            </w:r>
          </w:p>
        </w:tc>
      </w:tr>
      <w:tr w:rsidR="007C0E64" w:rsidRPr="001D1E7D" w14:paraId="688C5666"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9AE06" w14:textId="77777777" w:rsidR="007C0E64" w:rsidRPr="001D1E7D" w:rsidRDefault="007C0E64" w:rsidP="009E1406">
            <w:r w:rsidRPr="001D1E7D">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5E52A" w14:textId="77777777" w:rsidR="007C0E64" w:rsidRPr="001D1E7D" w:rsidRDefault="007C0E64" w:rsidP="009E1406">
            <w:proofErr w:type="spellStart"/>
            <w:r>
              <w:t>iLen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52C96" w14:textId="77777777" w:rsidR="007C0E64" w:rsidRPr="001D1E7D" w:rsidRDefault="007C0E64" w:rsidP="009E1406">
            <w:r>
              <w:t>&lt;59, 60&gt;, &lt;59, 61&gt;, &lt;59, 64&gt;</w:t>
            </w:r>
          </w:p>
        </w:tc>
      </w:tr>
      <w:tr w:rsidR="007C0E64" w:rsidRPr="001D1E7D" w14:paraId="353DFBBA"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B7413" w14:textId="77777777" w:rsidR="007C0E64" w:rsidRPr="001D1E7D" w:rsidRDefault="007C0E64" w:rsidP="009E1406">
            <w:r w:rsidRPr="001D1E7D">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0E1C3" w14:textId="77777777" w:rsidR="007C0E64" w:rsidRPr="001D1E7D" w:rsidRDefault="007C0E64" w:rsidP="009E1406">
            <w:proofErr w:type="spellStart"/>
            <w:r>
              <w:t>oLen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195D6" w14:textId="77777777" w:rsidR="007C0E64" w:rsidRPr="001D1E7D" w:rsidRDefault="007C0E64" w:rsidP="009E1406">
            <w:r>
              <w:t>&lt;61, 62&gt;</w:t>
            </w:r>
          </w:p>
        </w:tc>
      </w:tr>
      <w:tr w:rsidR="007C0E64" w:rsidRPr="001D1E7D" w14:paraId="6FA8E2A0"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ECCB0" w14:textId="77777777" w:rsidR="007C0E64" w:rsidRPr="001D1E7D" w:rsidRDefault="007C0E64" w:rsidP="009E1406">
            <w:r w:rsidRPr="001D1E7D">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F45AA" w14:textId="77777777" w:rsidR="007C0E64" w:rsidRPr="001D1E7D" w:rsidRDefault="007C0E64" w:rsidP="009E1406">
            <w:r>
              <w:t>op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080C6" w14:textId="77777777" w:rsidR="007C0E64" w:rsidRPr="001D1E7D" w:rsidRDefault="007C0E64" w:rsidP="009E1406">
            <w:r>
              <w:t>&lt;65,74&gt;, &lt;74,75&gt;, &lt;75,76&gt;, &lt;75,77&gt;, &lt;77,78&gt;, &lt;77,79&gt;, &lt;79,74&gt;</w:t>
            </w:r>
          </w:p>
        </w:tc>
      </w:tr>
    </w:tbl>
    <w:p w14:paraId="3D0B04E5" w14:textId="77777777" w:rsidR="007C0E64" w:rsidRPr="001D1E7D" w:rsidRDefault="007C0E64" w:rsidP="007C0E64">
      <w:pPr>
        <w:pStyle w:val="BodyText"/>
        <w:rPr>
          <w:b/>
          <w:bCs/>
          <w:sz w:val="36"/>
          <w:szCs w:val="36"/>
          <w:u w:val="single"/>
        </w:rPr>
      </w:pPr>
    </w:p>
    <w:tbl>
      <w:tblPr>
        <w:tblStyle w:val="TableGrid"/>
        <w:tblW w:w="9351" w:type="dxa"/>
        <w:tblLook w:val="04A0" w:firstRow="1" w:lastRow="0" w:firstColumn="1" w:lastColumn="0" w:noHBand="0" w:noVBand="1"/>
      </w:tblPr>
      <w:tblGrid>
        <w:gridCol w:w="841"/>
        <w:gridCol w:w="1649"/>
        <w:gridCol w:w="1476"/>
        <w:gridCol w:w="1733"/>
        <w:gridCol w:w="1186"/>
        <w:gridCol w:w="2466"/>
      </w:tblGrid>
      <w:tr w:rsidR="007C0E64" w:rsidRPr="001D1E7D" w14:paraId="18AC2FD3" w14:textId="77777777" w:rsidTr="009E1406">
        <w:trPr>
          <w:trHeight w:val="759"/>
        </w:trPr>
        <w:tc>
          <w:tcPr>
            <w:tcW w:w="841" w:type="dxa"/>
          </w:tcPr>
          <w:p w14:paraId="6AC786E7" w14:textId="77777777" w:rsidR="007C0E64" w:rsidRPr="001D1E7D" w:rsidRDefault="007C0E64" w:rsidP="009E1406">
            <w:pPr>
              <w:pStyle w:val="BodyText"/>
              <w:jc w:val="center"/>
              <w:rPr>
                <w:b/>
                <w:szCs w:val="24"/>
              </w:rPr>
            </w:pPr>
            <w:r w:rsidRPr="001D1E7D">
              <w:rPr>
                <w:b/>
                <w:szCs w:val="24"/>
              </w:rPr>
              <w:t>Test case#</w:t>
            </w:r>
          </w:p>
        </w:tc>
        <w:tc>
          <w:tcPr>
            <w:tcW w:w="1649" w:type="dxa"/>
          </w:tcPr>
          <w:p w14:paraId="038F313A" w14:textId="77777777" w:rsidR="007C0E64" w:rsidRPr="001D1E7D" w:rsidRDefault="007C0E64" w:rsidP="009E1406">
            <w:pPr>
              <w:pStyle w:val="BodyText"/>
              <w:jc w:val="center"/>
              <w:rPr>
                <w:b/>
                <w:bCs/>
                <w:szCs w:val="24"/>
              </w:rPr>
            </w:pPr>
            <w:r w:rsidRPr="001D1E7D">
              <w:rPr>
                <w:b/>
                <w:bCs/>
                <w:szCs w:val="24"/>
              </w:rPr>
              <w:t>Input</w:t>
            </w:r>
          </w:p>
        </w:tc>
        <w:tc>
          <w:tcPr>
            <w:tcW w:w="1476" w:type="dxa"/>
          </w:tcPr>
          <w:p w14:paraId="2760215D" w14:textId="77777777" w:rsidR="007C0E64" w:rsidRPr="001D1E7D" w:rsidRDefault="007C0E64" w:rsidP="009E1406">
            <w:pPr>
              <w:pStyle w:val="BodyText"/>
              <w:jc w:val="center"/>
              <w:rPr>
                <w:b/>
                <w:szCs w:val="24"/>
              </w:rPr>
            </w:pPr>
            <w:r w:rsidRPr="001D1E7D">
              <w:rPr>
                <w:b/>
                <w:szCs w:val="24"/>
              </w:rPr>
              <w:t>Output</w:t>
            </w:r>
          </w:p>
        </w:tc>
        <w:tc>
          <w:tcPr>
            <w:tcW w:w="1733" w:type="dxa"/>
          </w:tcPr>
          <w:p w14:paraId="2DECB578" w14:textId="77777777" w:rsidR="007C0E64" w:rsidRPr="001D1E7D" w:rsidRDefault="007C0E64" w:rsidP="009E1406">
            <w:pPr>
              <w:pStyle w:val="BodyText"/>
              <w:jc w:val="center"/>
              <w:rPr>
                <w:b/>
                <w:szCs w:val="24"/>
              </w:rPr>
            </w:pPr>
            <w:r w:rsidRPr="001D1E7D">
              <w:rPr>
                <w:b/>
                <w:bCs/>
                <w:szCs w:val="24"/>
              </w:rPr>
              <w:t>Expected Output</w:t>
            </w:r>
          </w:p>
        </w:tc>
        <w:tc>
          <w:tcPr>
            <w:tcW w:w="1186" w:type="dxa"/>
          </w:tcPr>
          <w:p w14:paraId="6CFA7769" w14:textId="77777777" w:rsidR="007C0E64" w:rsidRPr="001D1E7D" w:rsidRDefault="007C0E64" w:rsidP="009E1406">
            <w:pPr>
              <w:pStyle w:val="BodyText"/>
              <w:jc w:val="center"/>
              <w:rPr>
                <w:b/>
                <w:szCs w:val="24"/>
              </w:rPr>
            </w:pPr>
            <w:r w:rsidRPr="001D1E7D">
              <w:rPr>
                <w:b/>
                <w:szCs w:val="24"/>
              </w:rPr>
              <w:t>Pass/Fail</w:t>
            </w:r>
          </w:p>
        </w:tc>
        <w:tc>
          <w:tcPr>
            <w:tcW w:w="2466" w:type="dxa"/>
          </w:tcPr>
          <w:p w14:paraId="5FC3E789" w14:textId="77777777" w:rsidR="007C0E64" w:rsidRPr="001D1E7D" w:rsidRDefault="007C0E64" w:rsidP="009E1406">
            <w:pPr>
              <w:pStyle w:val="BodyText"/>
              <w:jc w:val="center"/>
              <w:rPr>
                <w:b/>
                <w:szCs w:val="24"/>
              </w:rPr>
            </w:pPr>
            <w:r w:rsidRPr="001D1E7D">
              <w:rPr>
                <w:b/>
                <w:szCs w:val="24"/>
              </w:rPr>
              <w:t>Comments/Remarks</w:t>
            </w:r>
          </w:p>
          <w:p w14:paraId="79965E4A" w14:textId="77777777" w:rsidR="007C0E64" w:rsidRPr="001D1E7D" w:rsidRDefault="007C0E64" w:rsidP="009E1406">
            <w:pPr>
              <w:pStyle w:val="BodyText"/>
              <w:jc w:val="center"/>
              <w:rPr>
                <w:b/>
                <w:szCs w:val="24"/>
              </w:rPr>
            </w:pPr>
          </w:p>
        </w:tc>
      </w:tr>
      <w:tr w:rsidR="007C0E64" w:rsidRPr="00BA5495" w14:paraId="6B982262" w14:textId="77777777" w:rsidTr="009E1406">
        <w:trPr>
          <w:trHeight w:val="759"/>
        </w:trPr>
        <w:tc>
          <w:tcPr>
            <w:tcW w:w="841" w:type="dxa"/>
          </w:tcPr>
          <w:p w14:paraId="20B37DB5" w14:textId="77777777" w:rsidR="007C0E64" w:rsidRPr="00BA5495" w:rsidRDefault="007C0E64" w:rsidP="009E1406">
            <w:pPr>
              <w:pStyle w:val="BodyText"/>
              <w:jc w:val="center"/>
              <w:rPr>
                <w:b/>
                <w:iCs/>
                <w:szCs w:val="24"/>
              </w:rPr>
            </w:pPr>
            <w:r>
              <w:rPr>
                <w:b/>
                <w:iCs/>
                <w:szCs w:val="24"/>
              </w:rPr>
              <w:t>1</w:t>
            </w:r>
          </w:p>
        </w:tc>
        <w:tc>
          <w:tcPr>
            <w:tcW w:w="1649" w:type="dxa"/>
          </w:tcPr>
          <w:p w14:paraId="20EA4A3E" w14:textId="77777777" w:rsidR="007C0E64" w:rsidRDefault="007C0E64" w:rsidP="009E1406">
            <w:pPr>
              <w:pStyle w:val="BodyText"/>
              <w:jc w:val="left"/>
              <w:rPr>
                <w:szCs w:val="24"/>
              </w:rPr>
            </w:pPr>
            <w:proofErr w:type="gramStart"/>
            <w:r>
              <w:rPr>
                <w:szCs w:val="24"/>
              </w:rPr>
              <w:t>In[</w:t>
            </w:r>
            <w:proofErr w:type="gramEnd"/>
            <w:r>
              <w:rPr>
                <w:szCs w:val="24"/>
              </w:rPr>
              <w:t>] = {‘A’, ‘B’, ‘C’, ‘D’, ‘E’, ‘F’};</w:t>
            </w:r>
          </w:p>
          <w:p w14:paraId="572EFCEC"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0A9BFC1"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6;</w:t>
            </w:r>
          </w:p>
        </w:tc>
        <w:tc>
          <w:tcPr>
            <w:tcW w:w="1476" w:type="dxa"/>
          </w:tcPr>
          <w:p w14:paraId="4B2E16AB" w14:textId="77777777" w:rsidR="007C0E64" w:rsidRPr="00BA5495" w:rsidRDefault="007C0E64" w:rsidP="009E1406">
            <w:pPr>
              <w:pStyle w:val="BodyText"/>
              <w:jc w:val="center"/>
              <w:rPr>
                <w:szCs w:val="24"/>
              </w:rPr>
            </w:pPr>
            <w:r w:rsidRPr="00CE62B7">
              <w:rPr>
                <w:szCs w:val="24"/>
              </w:rPr>
              <w:t>QUJDREVG</w:t>
            </w:r>
          </w:p>
        </w:tc>
        <w:tc>
          <w:tcPr>
            <w:tcW w:w="1733" w:type="dxa"/>
          </w:tcPr>
          <w:p w14:paraId="422889DE" w14:textId="77777777" w:rsidR="007C0E64" w:rsidRPr="00BA5495" w:rsidRDefault="007C0E64" w:rsidP="009E1406">
            <w:pPr>
              <w:pStyle w:val="BodyText"/>
              <w:jc w:val="center"/>
              <w:rPr>
                <w:szCs w:val="24"/>
              </w:rPr>
            </w:pPr>
            <w:r w:rsidRPr="00CE62B7">
              <w:rPr>
                <w:szCs w:val="24"/>
              </w:rPr>
              <w:t>QUJDREVG</w:t>
            </w:r>
          </w:p>
        </w:tc>
        <w:tc>
          <w:tcPr>
            <w:tcW w:w="1186" w:type="dxa"/>
          </w:tcPr>
          <w:p w14:paraId="283DEB22" w14:textId="77777777" w:rsidR="007C0E64" w:rsidRPr="00BA5495" w:rsidRDefault="007C0E64" w:rsidP="009E1406">
            <w:pPr>
              <w:pStyle w:val="BodyText"/>
              <w:jc w:val="center"/>
              <w:rPr>
                <w:szCs w:val="24"/>
              </w:rPr>
            </w:pPr>
            <w:r>
              <w:rPr>
                <w:szCs w:val="24"/>
              </w:rPr>
              <w:t>Pass</w:t>
            </w:r>
          </w:p>
        </w:tc>
        <w:tc>
          <w:tcPr>
            <w:tcW w:w="2466" w:type="dxa"/>
          </w:tcPr>
          <w:p w14:paraId="6A7236E3" w14:textId="77777777" w:rsidR="007C0E64" w:rsidRDefault="007C0E64" w:rsidP="009E1406">
            <w:pPr>
              <w:pStyle w:val="BodyText"/>
            </w:pPr>
            <w:proofErr w:type="spellStart"/>
            <w:r>
              <w:t>iLen</w:t>
            </w:r>
            <w:proofErr w:type="spellEnd"/>
            <w:r>
              <w:t xml:space="preserve"> = Covers &lt;59, 60&gt;, &lt;59, 61&gt;, &lt;59, 64&gt;</w:t>
            </w:r>
          </w:p>
          <w:p w14:paraId="3AB0A3DE" w14:textId="77777777" w:rsidR="007C0E64" w:rsidRDefault="007C0E64" w:rsidP="009E1406">
            <w:pPr>
              <w:pStyle w:val="BodyText"/>
            </w:pPr>
            <w:proofErr w:type="spellStart"/>
            <w:r>
              <w:t>oLen</w:t>
            </w:r>
            <w:proofErr w:type="spellEnd"/>
            <w:r>
              <w:t xml:space="preserve"> = Covers &lt;61, 62&gt;</w:t>
            </w:r>
          </w:p>
          <w:p w14:paraId="258B49BA" w14:textId="77777777" w:rsidR="007C0E64" w:rsidRPr="00BA5495" w:rsidRDefault="007C0E64" w:rsidP="009E1406">
            <w:pPr>
              <w:pStyle w:val="BodyText"/>
              <w:jc w:val="center"/>
              <w:rPr>
                <w:szCs w:val="24"/>
              </w:rPr>
            </w:pPr>
            <w:r>
              <w:t xml:space="preserve">op = Covers &lt;65,74&gt;, &lt;74,75&gt;, &lt;75,76&gt;, </w:t>
            </w:r>
            <w:r>
              <w:lastRenderedPageBreak/>
              <w:t>&lt;75,77&gt;, &lt;77,78&gt;, &lt;77,79&gt;, &lt;79,74&gt;</w:t>
            </w:r>
          </w:p>
        </w:tc>
      </w:tr>
    </w:tbl>
    <w:p w14:paraId="466C042F" w14:textId="77777777" w:rsidR="007C0E64" w:rsidRDefault="007C0E64" w:rsidP="007C0E64">
      <w:pPr>
        <w:pStyle w:val="BodyText"/>
        <w:rPr>
          <w:b/>
          <w:bCs/>
          <w:sz w:val="36"/>
          <w:szCs w:val="36"/>
          <w:u w:val="single"/>
        </w:rPr>
      </w:pPr>
    </w:p>
    <w:p w14:paraId="641DDA1A" w14:textId="77777777" w:rsidR="000133B8" w:rsidRDefault="000133B8" w:rsidP="003A5E6A">
      <w:pPr>
        <w:pStyle w:val="BodyText"/>
        <w:rPr>
          <w:b/>
          <w:bCs/>
          <w:sz w:val="36"/>
          <w:szCs w:val="36"/>
          <w:u w:val="single"/>
        </w:rPr>
      </w:pPr>
    </w:p>
    <w:p w14:paraId="3461F849" w14:textId="523EF930" w:rsidR="003A5E6A" w:rsidRPr="001C1CC8" w:rsidRDefault="003A5E6A" w:rsidP="001C1CC8">
      <w:pPr>
        <w:pStyle w:val="Heading3"/>
        <w:jc w:val="left"/>
        <w:rPr>
          <w:b/>
          <w:sz w:val="32"/>
          <w:szCs w:val="32"/>
        </w:rPr>
      </w:pPr>
      <w:r w:rsidRPr="001C1CC8">
        <w:rPr>
          <w:b/>
          <w:sz w:val="32"/>
          <w:szCs w:val="32"/>
        </w:rPr>
        <w:t xml:space="preserve">Function </w:t>
      </w:r>
      <w:r w:rsidR="00351892" w:rsidRPr="001C1CC8">
        <w:rPr>
          <w:b/>
          <w:sz w:val="32"/>
          <w:szCs w:val="32"/>
        </w:rPr>
        <w:t>2</w:t>
      </w:r>
      <w:r w:rsidRPr="001C1CC8">
        <w:rPr>
          <w:b/>
          <w:sz w:val="32"/>
          <w:szCs w:val="32"/>
        </w:rPr>
        <w:t>:</w:t>
      </w:r>
    </w:p>
    <w:p w14:paraId="2D7EC73C" w14:textId="233A7A21" w:rsidR="003A5E6A" w:rsidRDefault="003A5E6A" w:rsidP="003A5E6A">
      <w:pPr>
        <w:pStyle w:val="BodyText"/>
        <w:rPr>
          <w:b/>
          <w:bCs/>
          <w:sz w:val="32"/>
          <w:szCs w:val="32"/>
        </w:rPr>
      </w:pPr>
      <w:r w:rsidRPr="00BA5495">
        <w:rPr>
          <w:b/>
          <w:bCs/>
          <w:sz w:val="32"/>
          <w:szCs w:val="32"/>
        </w:rPr>
        <w:t xml:space="preserve">Source Code: </w:t>
      </w:r>
    </w:p>
    <w:p w14:paraId="6EAEB746" w14:textId="3D5B3756" w:rsidR="00CD375C" w:rsidRDefault="00CD375C" w:rsidP="003A5E6A">
      <w:pPr>
        <w:pStyle w:val="BodyText"/>
        <w:rPr>
          <w:szCs w:val="24"/>
        </w:rPr>
      </w:pPr>
      <w:r w:rsidRPr="00CD375C">
        <w:rPr>
          <w:szCs w:val="24"/>
        </w:rPr>
        <w:t>https://github.com/openjdk/jdk/tree/master/src/java.base/share/classes/java/time</w:t>
      </w:r>
      <w:r>
        <w:rPr>
          <w:szCs w:val="24"/>
        </w:rPr>
        <w:t>/Duration.java</w:t>
      </w:r>
    </w:p>
    <w:p w14:paraId="126A1E13" w14:textId="4B7FCEE1" w:rsidR="003A5E6A" w:rsidRPr="00D4086D" w:rsidRDefault="004308F0" w:rsidP="00D4086D">
      <w:pPr>
        <w:pStyle w:val="BodyText"/>
        <w:rPr>
          <w:b/>
          <w:bCs/>
          <w:sz w:val="32"/>
          <w:szCs w:val="32"/>
        </w:rPr>
      </w:pPr>
      <w:r w:rsidRPr="004308F0">
        <w:rPr>
          <w:b/>
          <w:bCs/>
          <w:noProof/>
          <w:sz w:val="32"/>
          <w:szCs w:val="32"/>
        </w:rPr>
        <w:drawing>
          <wp:inline distT="0" distB="0" distL="0" distR="0" wp14:anchorId="241735FA" wp14:editId="08BBE471">
            <wp:extent cx="6351270" cy="2937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1270" cy="2937510"/>
                    </a:xfrm>
                    <a:prstGeom prst="rect">
                      <a:avLst/>
                    </a:prstGeom>
                  </pic:spPr>
                </pic:pic>
              </a:graphicData>
            </a:graphic>
          </wp:inline>
        </w:drawing>
      </w:r>
      <w:r w:rsidR="003A5E6A" w:rsidRPr="00BA5495">
        <w:rPr>
          <w:b/>
          <w:bCs/>
          <w:sz w:val="32"/>
          <w:szCs w:val="32"/>
        </w:rPr>
        <w:t xml:space="preserve">CFG: </w:t>
      </w:r>
    </w:p>
    <w:p w14:paraId="4A479736" w14:textId="5DF17859" w:rsidR="00D4086D" w:rsidRPr="00BA5495" w:rsidRDefault="001561D4" w:rsidP="006F5A38">
      <w:pPr>
        <w:pStyle w:val="BodyText"/>
        <w:jc w:val="center"/>
        <w:rPr>
          <w:sz w:val="32"/>
          <w:szCs w:val="32"/>
        </w:rPr>
      </w:pPr>
      <w:r>
        <w:rPr>
          <w:noProof/>
          <w:sz w:val="32"/>
          <w:szCs w:val="32"/>
        </w:rPr>
        <w:lastRenderedPageBreak/>
        <w:drawing>
          <wp:inline distT="0" distB="0" distL="0" distR="0" wp14:anchorId="13A2DA62" wp14:editId="09091802">
            <wp:extent cx="5986145" cy="600265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86145" cy="6002655"/>
                    </a:xfrm>
                    <a:prstGeom prst="rect">
                      <a:avLst/>
                    </a:prstGeom>
                  </pic:spPr>
                </pic:pic>
              </a:graphicData>
            </a:graphic>
          </wp:inline>
        </w:drawing>
      </w:r>
    </w:p>
    <w:p w14:paraId="0C10742E" w14:textId="2AB2FEE8" w:rsidR="003A5E6A" w:rsidRDefault="003A5E6A" w:rsidP="003A5E6A">
      <w:pPr>
        <w:pStyle w:val="BodyText"/>
        <w:rPr>
          <w:b/>
          <w:bCs/>
          <w:sz w:val="32"/>
          <w:szCs w:val="32"/>
        </w:rPr>
      </w:pPr>
      <w:r w:rsidRPr="00BA5495">
        <w:rPr>
          <w:b/>
          <w:bCs/>
          <w:sz w:val="32"/>
          <w:szCs w:val="32"/>
        </w:rPr>
        <w:t>Statement Coverage:</w:t>
      </w:r>
    </w:p>
    <w:p w14:paraId="2FE9E35F" w14:textId="353336A4" w:rsidR="00574705" w:rsidRPr="00BA5495" w:rsidRDefault="00574705" w:rsidP="003A5E6A">
      <w:pPr>
        <w:pStyle w:val="BodyText"/>
        <w:rPr>
          <w:b/>
          <w:bCs/>
          <w:sz w:val="32"/>
          <w:szCs w:val="32"/>
        </w:rPr>
      </w:pPr>
      <w:r>
        <w:t>Line 414 exception case is not covered under sir’s guidance.</w:t>
      </w:r>
    </w:p>
    <w:tbl>
      <w:tblPr>
        <w:tblStyle w:val="TableGrid"/>
        <w:tblW w:w="9351" w:type="dxa"/>
        <w:tblLook w:val="04A0" w:firstRow="1" w:lastRow="0" w:firstColumn="1" w:lastColumn="0" w:noHBand="0" w:noVBand="1"/>
      </w:tblPr>
      <w:tblGrid>
        <w:gridCol w:w="844"/>
        <w:gridCol w:w="1727"/>
        <w:gridCol w:w="1369"/>
        <w:gridCol w:w="1750"/>
        <w:gridCol w:w="1186"/>
        <w:gridCol w:w="2475"/>
      </w:tblGrid>
      <w:tr w:rsidR="003A5E6A" w:rsidRPr="00BA5495" w14:paraId="78B9598E" w14:textId="77777777" w:rsidTr="009B0794">
        <w:trPr>
          <w:trHeight w:val="759"/>
        </w:trPr>
        <w:tc>
          <w:tcPr>
            <w:tcW w:w="845" w:type="dxa"/>
          </w:tcPr>
          <w:p w14:paraId="6E45C1CE" w14:textId="77777777" w:rsidR="003A5E6A" w:rsidRPr="00BA5495" w:rsidRDefault="003A5E6A" w:rsidP="00616C3B">
            <w:pPr>
              <w:pStyle w:val="BodyText"/>
              <w:jc w:val="center"/>
              <w:rPr>
                <w:b/>
                <w:szCs w:val="24"/>
              </w:rPr>
            </w:pPr>
            <w:r w:rsidRPr="00BA5495">
              <w:rPr>
                <w:b/>
                <w:szCs w:val="24"/>
              </w:rPr>
              <w:t>Test case#</w:t>
            </w:r>
          </w:p>
        </w:tc>
        <w:tc>
          <w:tcPr>
            <w:tcW w:w="1754" w:type="dxa"/>
          </w:tcPr>
          <w:p w14:paraId="0528E56A" w14:textId="77777777" w:rsidR="003A5E6A" w:rsidRPr="00BA5495" w:rsidRDefault="003A5E6A" w:rsidP="00616C3B">
            <w:pPr>
              <w:pStyle w:val="BodyText"/>
              <w:jc w:val="center"/>
              <w:rPr>
                <w:b/>
                <w:bCs/>
                <w:szCs w:val="24"/>
              </w:rPr>
            </w:pPr>
            <w:r w:rsidRPr="00BA5495">
              <w:rPr>
                <w:b/>
                <w:bCs/>
                <w:szCs w:val="24"/>
              </w:rPr>
              <w:t>Input</w:t>
            </w:r>
          </w:p>
        </w:tc>
        <w:tc>
          <w:tcPr>
            <w:tcW w:w="1322" w:type="dxa"/>
          </w:tcPr>
          <w:p w14:paraId="0CF5C470" w14:textId="77777777" w:rsidR="003A5E6A" w:rsidRPr="00BA5495" w:rsidRDefault="003A5E6A" w:rsidP="00616C3B">
            <w:pPr>
              <w:pStyle w:val="BodyText"/>
              <w:jc w:val="center"/>
              <w:rPr>
                <w:b/>
                <w:szCs w:val="24"/>
              </w:rPr>
            </w:pPr>
            <w:r w:rsidRPr="00BA5495">
              <w:rPr>
                <w:b/>
                <w:szCs w:val="24"/>
              </w:rPr>
              <w:t>Output</w:t>
            </w:r>
          </w:p>
        </w:tc>
        <w:tc>
          <w:tcPr>
            <w:tcW w:w="1764" w:type="dxa"/>
          </w:tcPr>
          <w:p w14:paraId="4B7DC79E" w14:textId="77777777" w:rsidR="003A5E6A" w:rsidRPr="00BA5495" w:rsidRDefault="003A5E6A" w:rsidP="00616C3B">
            <w:pPr>
              <w:pStyle w:val="BodyText"/>
              <w:jc w:val="center"/>
              <w:rPr>
                <w:b/>
                <w:szCs w:val="24"/>
              </w:rPr>
            </w:pPr>
            <w:r w:rsidRPr="00BA5495">
              <w:rPr>
                <w:b/>
                <w:bCs/>
                <w:szCs w:val="24"/>
              </w:rPr>
              <w:t>Expected Output</w:t>
            </w:r>
          </w:p>
        </w:tc>
        <w:tc>
          <w:tcPr>
            <w:tcW w:w="1186" w:type="dxa"/>
          </w:tcPr>
          <w:p w14:paraId="335FC474" w14:textId="77777777" w:rsidR="003A5E6A" w:rsidRPr="00BA5495" w:rsidRDefault="003A5E6A" w:rsidP="00616C3B">
            <w:pPr>
              <w:pStyle w:val="BodyText"/>
              <w:jc w:val="center"/>
              <w:rPr>
                <w:b/>
                <w:szCs w:val="24"/>
              </w:rPr>
            </w:pPr>
            <w:r w:rsidRPr="00BA5495">
              <w:rPr>
                <w:b/>
                <w:szCs w:val="24"/>
              </w:rPr>
              <w:t>Pass/Fail</w:t>
            </w:r>
          </w:p>
        </w:tc>
        <w:tc>
          <w:tcPr>
            <w:tcW w:w="2480" w:type="dxa"/>
          </w:tcPr>
          <w:p w14:paraId="7C0057A0" w14:textId="77777777" w:rsidR="003A5E6A" w:rsidRPr="00BA5495" w:rsidRDefault="003A5E6A" w:rsidP="00616C3B">
            <w:pPr>
              <w:pStyle w:val="BodyText"/>
              <w:jc w:val="center"/>
              <w:rPr>
                <w:b/>
                <w:szCs w:val="24"/>
              </w:rPr>
            </w:pPr>
            <w:r w:rsidRPr="00BA5495">
              <w:rPr>
                <w:b/>
                <w:szCs w:val="24"/>
              </w:rPr>
              <w:t>Comments/Remarks</w:t>
            </w:r>
          </w:p>
          <w:p w14:paraId="342E8BE3" w14:textId="77777777" w:rsidR="003A5E6A" w:rsidRPr="00BA5495" w:rsidRDefault="003A5E6A" w:rsidP="00616C3B">
            <w:pPr>
              <w:pStyle w:val="BodyText"/>
              <w:jc w:val="center"/>
              <w:rPr>
                <w:b/>
                <w:szCs w:val="24"/>
              </w:rPr>
            </w:pPr>
          </w:p>
        </w:tc>
      </w:tr>
      <w:tr w:rsidR="003A5E6A" w:rsidRPr="00BA5495" w14:paraId="540DCBCC" w14:textId="77777777" w:rsidTr="009B0794">
        <w:trPr>
          <w:trHeight w:val="759"/>
        </w:trPr>
        <w:tc>
          <w:tcPr>
            <w:tcW w:w="845" w:type="dxa"/>
          </w:tcPr>
          <w:p w14:paraId="79AD9179" w14:textId="37162DE2" w:rsidR="003A5E6A" w:rsidRPr="00BA5495" w:rsidRDefault="003A5E6A" w:rsidP="00616C3B">
            <w:pPr>
              <w:pStyle w:val="BodyText"/>
              <w:jc w:val="center"/>
              <w:rPr>
                <w:b/>
                <w:szCs w:val="24"/>
              </w:rPr>
            </w:pPr>
            <w:r w:rsidRPr="00BA5495">
              <w:rPr>
                <w:b/>
                <w:szCs w:val="24"/>
              </w:rPr>
              <w:t>1</w:t>
            </w:r>
          </w:p>
        </w:tc>
        <w:tc>
          <w:tcPr>
            <w:tcW w:w="1754" w:type="dxa"/>
          </w:tcPr>
          <w:p w14:paraId="12B2B696" w14:textId="0CE47727" w:rsidR="003A5E6A" w:rsidRPr="00BA5495" w:rsidRDefault="006F27F2" w:rsidP="00616C3B">
            <w:pPr>
              <w:pStyle w:val="BodyText"/>
              <w:jc w:val="center"/>
              <w:rPr>
                <w:szCs w:val="24"/>
              </w:rPr>
            </w:pPr>
            <w:r>
              <w:rPr>
                <w:szCs w:val="24"/>
              </w:rPr>
              <w:t xml:space="preserve">text = </w:t>
            </w:r>
            <w:r w:rsidR="00A421F8">
              <w:rPr>
                <w:szCs w:val="24"/>
              </w:rPr>
              <w:t>“</w:t>
            </w:r>
            <w:r w:rsidR="00FD7FAA" w:rsidRPr="00FD7FAA">
              <w:rPr>
                <w:szCs w:val="24"/>
              </w:rPr>
              <w:t>PT6</w:t>
            </w:r>
            <w:proofErr w:type="gramStart"/>
            <w:r w:rsidR="00FD7FAA" w:rsidRPr="00FD7FAA">
              <w:rPr>
                <w:szCs w:val="24"/>
              </w:rPr>
              <w:t>H</w:t>
            </w:r>
            <w:r w:rsidR="00A421F8">
              <w:rPr>
                <w:szCs w:val="24"/>
              </w:rPr>
              <w:t>”</w:t>
            </w:r>
            <w:r w:rsidR="00FD7FAA" w:rsidRPr="00FD7FAA">
              <w:rPr>
                <w:szCs w:val="24"/>
              </w:rPr>
              <w:t xml:space="preserve">   </w:t>
            </w:r>
            <w:proofErr w:type="gramEnd"/>
          </w:p>
        </w:tc>
        <w:tc>
          <w:tcPr>
            <w:tcW w:w="1322" w:type="dxa"/>
          </w:tcPr>
          <w:p w14:paraId="6D13540F" w14:textId="33CB0166" w:rsidR="003A5E6A" w:rsidRPr="00BA5495" w:rsidRDefault="00A421F8" w:rsidP="00616C3B">
            <w:pPr>
              <w:pStyle w:val="BodyText"/>
              <w:jc w:val="center"/>
              <w:rPr>
                <w:szCs w:val="24"/>
              </w:rPr>
            </w:pPr>
            <w:r>
              <w:rPr>
                <w:szCs w:val="24"/>
              </w:rPr>
              <w:t>“</w:t>
            </w:r>
            <w:r w:rsidR="00FD7FAA" w:rsidRPr="00FD7FAA">
              <w:rPr>
                <w:szCs w:val="24"/>
              </w:rPr>
              <w:t>6 hours</w:t>
            </w:r>
            <w:r>
              <w:rPr>
                <w:szCs w:val="24"/>
              </w:rPr>
              <w:t>”</w:t>
            </w:r>
            <w:r w:rsidR="00FD7FAA" w:rsidRPr="00FD7FAA">
              <w:rPr>
                <w:szCs w:val="24"/>
              </w:rPr>
              <w:t xml:space="preserve"> </w:t>
            </w:r>
          </w:p>
        </w:tc>
        <w:tc>
          <w:tcPr>
            <w:tcW w:w="1764" w:type="dxa"/>
          </w:tcPr>
          <w:p w14:paraId="198CACCD" w14:textId="125E62B5" w:rsidR="003A5E6A" w:rsidRPr="00BA5495" w:rsidRDefault="00DD2877" w:rsidP="00616C3B">
            <w:pPr>
              <w:pStyle w:val="BodyText"/>
              <w:rPr>
                <w:szCs w:val="24"/>
              </w:rPr>
            </w:pPr>
            <w:r>
              <w:rPr>
                <w:szCs w:val="24"/>
              </w:rPr>
              <w:t>“</w:t>
            </w:r>
            <w:r w:rsidR="00294435">
              <w:rPr>
                <w:szCs w:val="24"/>
              </w:rPr>
              <w:t>6 hours</w:t>
            </w:r>
            <w:r>
              <w:rPr>
                <w:szCs w:val="24"/>
              </w:rPr>
              <w:t>”</w:t>
            </w:r>
          </w:p>
        </w:tc>
        <w:tc>
          <w:tcPr>
            <w:tcW w:w="1186" w:type="dxa"/>
          </w:tcPr>
          <w:p w14:paraId="44CDF6EF" w14:textId="772EDDEF" w:rsidR="003A5E6A" w:rsidRPr="00BA5495" w:rsidRDefault="00294435" w:rsidP="00616C3B">
            <w:pPr>
              <w:pStyle w:val="BodyText"/>
              <w:jc w:val="center"/>
              <w:rPr>
                <w:szCs w:val="24"/>
              </w:rPr>
            </w:pPr>
            <w:r>
              <w:rPr>
                <w:szCs w:val="24"/>
              </w:rPr>
              <w:t>Pass</w:t>
            </w:r>
          </w:p>
        </w:tc>
        <w:tc>
          <w:tcPr>
            <w:tcW w:w="2480" w:type="dxa"/>
          </w:tcPr>
          <w:p w14:paraId="2C870D16" w14:textId="1B4E1FB6" w:rsidR="003A5E6A" w:rsidRPr="00BA5495" w:rsidRDefault="00294435" w:rsidP="00616C3B">
            <w:pPr>
              <w:pStyle w:val="BodyText"/>
              <w:jc w:val="center"/>
              <w:rPr>
                <w:szCs w:val="24"/>
              </w:rPr>
            </w:pPr>
            <w:r>
              <w:rPr>
                <w:szCs w:val="24"/>
              </w:rPr>
              <w:t>Covers statements</w:t>
            </w:r>
            <w:r w:rsidR="003B6A30">
              <w:rPr>
                <w:szCs w:val="24"/>
              </w:rPr>
              <w:t xml:space="preserve"> from 391 to </w:t>
            </w:r>
            <w:r w:rsidR="003A433B">
              <w:rPr>
                <w:szCs w:val="24"/>
              </w:rPr>
              <w:t>395, 398 to 412</w:t>
            </w:r>
          </w:p>
        </w:tc>
      </w:tr>
      <w:tr w:rsidR="003B6A30" w:rsidRPr="00BA5495" w14:paraId="0D68D542" w14:textId="77777777" w:rsidTr="009B0794">
        <w:trPr>
          <w:trHeight w:val="759"/>
        </w:trPr>
        <w:tc>
          <w:tcPr>
            <w:tcW w:w="845" w:type="dxa"/>
          </w:tcPr>
          <w:p w14:paraId="1CE2A25C" w14:textId="09CA0844" w:rsidR="003B6A30" w:rsidRPr="00BA5495" w:rsidRDefault="003B6A30" w:rsidP="00616C3B">
            <w:pPr>
              <w:pStyle w:val="BodyText"/>
              <w:jc w:val="center"/>
              <w:rPr>
                <w:b/>
                <w:szCs w:val="24"/>
              </w:rPr>
            </w:pPr>
            <w:r>
              <w:rPr>
                <w:b/>
                <w:szCs w:val="24"/>
              </w:rPr>
              <w:t>2</w:t>
            </w:r>
          </w:p>
        </w:tc>
        <w:tc>
          <w:tcPr>
            <w:tcW w:w="1754" w:type="dxa"/>
          </w:tcPr>
          <w:p w14:paraId="3D7B6369" w14:textId="55465C0A" w:rsidR="003B6A30" w:rsidRPr="00FD7FAA" w:rsidRDefault="006F27F2" w:rsidP="00616C3B">
            <w:pPr>
              <w:pStyle w:val="BodyText"/>
              <w:jc w:val="center"/>
              <w:rPr>
                <w:szCs w:val="24"/>
              </w:rPr>
            </w:pPr>
            <w:r>
              <w:rPr>
                <w:szCs w:val="24"/>
              </w:rPr>
              <w:t xml:space="preserve">text = </w:t>
            </w:r>
            <w:r w:rsidR="00A421F8">
              <w:rPr>
                <w:szCs w:val="24"/>
              </w:rPr>
              <w:t>“</w:t>
            </w:r>
            <w:r w:rsidR="003B6A30">
              <w:rPr>
                <w:szCs w:val="24"/>
              </w:rPr>
              <w:t>G3D</w:t>
            </w:r>
            <w:r w:rsidR="00A421F8">
              <w:rPr>
                <w:szCs w:val="24"/>
              </w:rPr>
              <w:t>”</w:t>
            </w:r>
          </w:p>
        </w:tc>
        <w:tc>
          <w:tcPr>
            <w:tcW w:w="1322" w:type="dxa"/>
          </w:tcPr>
          <w:p w14:paraId="41A191A1" w14:textId="2AF2E540" w:rsidR="003B6A30" w:rsidRPr="00FD7FAA" w:rsidRDefault="00A421F8" w:rsidP="00616C3B">
            <w:pPr>
              <w:pStyle w:val="BodyText"/>
              <w:jc w:val="center"/>
              <w:rPr>
                <w:szCs w:val="24"/>
              </w:rPr>
            </w:pPr>
            <w:r>
              <w:rPr>
                <w:szCs w:val="24"/>
              </w:rPr>
              <w:t>“</w:t>
            </w:r>
            <w:r w:rsidR="003B6A30">
              <w:rPr>
                <w:szCs w:val="24"/>
              </w:rPr>
              <w:t>Exception</w:t>
            </w:r>
            <w:r>
              <w:rPr>
                <w:szCs w:val="24"/>
              </w:rPr>
              <w:t>”</w:t>
            </w:r>
          </w:p>
        </w:tc>
        <w:tc>
          <w:tcPr>
            <w:tcW w:w="1764" w:type="dxa"/>
          </w:tcPr>
          <w:p w14:paraId="6E5CA933" w14:textId="42D50C20" w:rsidR="003B6A30" w:rsidRDefault="00DD2877" w:rsidP="00616C3B">
            <w:pPr>
              <w:pStyle w:val="BodyText"/>
              <w:rPr>
                <w:szCs w:val="24"/>
              </w:rPr>
            </w:pPr>
            <w:r>
              <w:rPr>
                <w:szCs w:val="24"/>
              </w:rPr>
              <w:t>“</w:t>
            </w:r>
            <w:r w:rsidR="003B6A30">
              <w:rPr>
                <w:szCs w:val="24"/>
              </w:rPr>
              <w:t>Exception</w:t>
            </w:r>
            <w:r>
              <w:rPr>
                <w:szCs w:val="24"/>
              </w:rPr>
              <w:t>”</w:t>
            </w:r>
          </w:p>
        </w:tc>
        <w:tc>
          <w:tcPr>
            <w:tcW w:w="1186" w:type="dxa"/>
          </w:tcPr>
          <w:p w14:paraId="73D3EFF4" w14:textId="2D56C121" w:rsidR="003B6A30" w:rsidRDefault="003B6A30" w:rsidP="00616C3B">
            <w:pPr>
              <w:pStyle w:val="BodyText"/>
              <w:jc w:val="center"/>
              <w:rPr>
                <w:szCs w:val="24"/>
              </w:rPr>
            </w:pPr>
            <w:r>
              <w:rPr>
                <w:szCs w:val="24"/>
              </w:rPr>
              <w:t>Pass</w:t>
            </w:r>
          </w:p>
        </w:tc>
        <w:tc>
          <w:tcPr>
            <w:tcW w:w="2480" w:type="dxa"/>
          </w:tcPr>
          <w:p w14:paraId="24A9492C" w14:textId="5E0DDFA9" w:rsidR="003B6A30" w:rsidRDefault="003B6A30" w:rsidP="00616C3B">
            <w:pPr>
              <w:pStyle w:val="BodyText"/>
              <w:jc w:val="center"/>
              <w:rPr>
                <w:szCs w:val="24"/>
              </w:rPr>
            </w:pPr>
            <w:r>
              <w:rPr>
                <w:szCs w:val="24"/>
              </w:rPr>
              <w:t>Covers statement 419</w:t>
            </w:r>
          </w:p>
        </w:tc>
      </w:tr>
      <w:tr w:rsidR="00616C3B" w:rsidRPr="00BA5495" w14:paraId="0D574CA0" w14:textId="77777777" w:rsidTr="009B0794">
        <w:trPr>
          <w:trHeight w:val="759"/>
        </w:trPr>
        <w:tc>
          <w:tcPr>
            <w:tcW w:w="845" w:type="dxa"/>
          </w:tcPr>
          <w:p w14:paraId="625A2FDB" w14:textId="69235A62" w:rsidR="00616C3B" w:rsidRDefault="00616C3B" w:rsidP="00616C3B">
            <w:pPr>
              <w:pStyle w:val="BodyText"/>
              <w:jc w:val="center"/>
              <w:rPr>
                <w:b/>
                <w:szCs w:val="24"/>
              </w:rPr>
            </w:pPr>
            <w:r>
              <w:rPr>
                <w:b/>
                <w:szCs w:val="24"/>
              </w:rPr>
              <w:lastRenderedPageBreak/>
              <w:t>3</w:t>
            </w:r>
          </w:p>
        </w:tc>
        <w:tc>
          <w:tcPr>
            <w:tcW w:w="1754" w:type="dxa"/>
          </w:tcPr>
          <w:p w14:paraId="38EACB10" w14:textId="1C64B13C" w:rsidR="00616C3B" w:rsidRDefault="006F27F2" w:rsidP="00616C3B">
            <w:pPr>
              <w:pStyle w:val="BodyText"/>
              <w:jc w:val="center"/>
              <w:rPr>
                <w:szCs w:val="24"/>
              </w:rPr>
            </w:pPr>
            <w:r>
              <w:rPr>
                <w:szCs w:val="24"/>
              </w:rPr>
              <w:t xml:space="preserve">text = </w:t>
            </w:r>
            <w:r w:rsidR="00A421F8">
              <w:rPr>
                <w:szCs w:val="24"/>
              </w:rPr>
              <w:t>“</w:t>
            </w:r>
            <w:r w:rsidR="00616C3B">
              <w:rPr>
                <w:szCs w:val="24"/>
              </w:rPr>
              <w:t>-P</w:t>
            </w:r>
            <w:r w:rsidR="003A433B">
              <w:rPr>
                <w:szCs w:val="24"/>
              </w:rPr>
              <w:t>2D</w:t>
            </w:r>
            <w:r w:rsidR="00A421F8">
              <w:rPr>
                <w:szCs w:val="24"/>
              </w:rPr>
              <w:t>”</w:t>
            </w:r>
          </w:p>
        </w:tc>
        <w:tc>
          <w:tcPr>
            <w:tcW w:w="1322" w:type="dxa"/>
          </w:tcPr>
          <w:p w14:paraId="227CEADF" w14:textId="64F434C1" w:rsidR="00616C3B" w:rsidRDefault="00A421F8" w:rsidP="00616C3B">
            <w:pPr>
              <w:pStyle w:val="BodyText"/>
              <w:jc w:val="center"/>
              <w:rPr>
                <w:szCs w:val="24"/>
              </w:rPr>
            </w:pPr>
            <w:r>
              <w:rPr>
                <w:szCs w:val="24"/>
              </w:rPr>
              <w:t>“</w:t>
            </w:r>
            <w:r w:rsidR="003A433B">
              <w:rPr>
                <w:szCs w:val="24"/>
              </w:rPr>
              <w:t>-2 days</w:t>
            </w:r>
            <w:r>
              <w:rPr>
                <w:szCs w:val="24"/>
              </w:rPr>
              <w:t>”</w:t>
            </w:r>
          </w:p>
        </w:tc>
        <w:tc>
          <w:tcPr>
            <w:tcW w:w="1764" w:type="dxa"/>
          </w:tcPr>
          <w:p w14:paraId="2D4B407C" w14:textId="6268AB60" w:rsidR="00616C3B" w:rsidRDefault="00DD2877" w:rsidP="00616C3B">
            <w:pPr>
              <w:pStyle w:val="BodyText"/>
              <w:rPr>
                <w:szCs w:val="24"/>
              </w:rPr>
            </w:pPr>
            <w:r>
              <w:rPr>
                <w:szCs w:val="24"/>
              </w:rPr>
              <w:t>“</w:t>
            </w:r>
            <w:r w:rsidR="003A433B">
              <w:rPr>
                <w:szCs w:val="24"/>
              </w:rPr>
              <w:t>-2 da</w:t>
            </w:r>
            <w:r w:rsidR="00B37114">
              <w:rPr>
                <w:szCs w:val="24"/>
              </w:rPr>
              <w:t>y</w:t>
            </w:r>
            <w:r w:rsidR="003A433B">
              <w:rPr>
                <w:szCs w:val="24"/>
              </w:rPr>
              <w:t>s</w:t>
            </w:r>
            <w:r>
              <w:rPr>
                <w:szCs w:val="24"/>
              </w:rPr>
              <w:t>”</w:t>
            </w:r>
          </w:p>
        </w:tc>
        <w:tc>
          <w:tcPr>
            <w:tcW w:w="1186" w:type="dxa"/>
          </w:tcPr>
          <w:p w14:paraId="3AF595DC" w14:textId="63D80ECE" w:rsidR="00616C3B" w:rsidRDefault="003A433B" w:rsidP="00616C3B">
            <w:pPr>
              <w:pStyle w:val="BodyText"/>
              <w:jc w:val="center"/>
              <w:rPr>
                <w:szCs w:val="24"/>
              </w:rPr>
            </w:pPr>
            <w:r>
              <w:rPr>
                <w:szCs w:val="24"/>
              </w:rPr>
              <w:t>Pass</w:t>
            </w:r>
          </w:p>
        </w:tc>
        <w:tc>
          <w:tcPr>
            <w:tcW w:w="2480" w:type="dxa"/>
          </w:tcPr>
          <w:p w14:paraId="7A82F754" w14:textId="6D1F8F59" w:rsidR="00616C3B" w:rsidRDefault="003A433B" w:rsidP="00616C3B">
            <w:pPr>
              <w:pStyle w:val="BodyText"/>
              <w:jc w:val="center"/>
              <w:rPr>
                <w:szCs w:val="24"/>
              </w:rPr>
            </w:pPr>
            <w:r>
              <w:rPr>
                <w:szCs w:val="24"/>
              </w:rPr>
              <w:t xml:space="preserve">Covers statement </w:t>
            </w:r>
            <w:r w:rsidR="0070740E">
              <w:rPr>
                <w:szCs w:val="24"/>
              </w:rPr>
              <w:t>396</w:t>
            </w:r>
          </w:p>
        </w:tc>
      </w:tr>
    </w:tbl>
    <w:p w14:paraId="4187A106" w14:textId="77777777" w:rsidR="00F02768" w:rsidRPr="00BA5495" w:rsidRDefault="00F02768" w:rsidP="003A5E6A">
      <w:pPr>
        <w:pStyle w:val="BodyText"/>
        <w:rPr>
          <w:rFonts w:cstheme="majorBidi"/>
          <w:szCs w:val="22"/>
        </w:rPr>
      </w:pPr>
    </w:p>
    <w:p w14:paraId="0104B9EE" w14:textId="6EDA2343" w:rsidR="003A5E6A" w:rsidRPr="00BA5495" w:rsidRDefault="003A5E6A" w:rsidP="003A5E6A">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61"/>
        <w:gridCol w:w="1326"/>
        <w:gridCol w:w="1755"/>
        <w:gridCol w:w="1186"/>
        <w:gridCol w:w="2478"/>
      </w:tblGrid>
      <w:tr w:rsidR="00202A13" w:rsidRPr="00BA5495" w14:paraId="6785F3AB" w14:textId="77777777" w:rsidTr="00616C3B">
        <w:trPr>
          <w:trHeight w:val="759"/>
        </w:trPr>
        <w:tc>
          <w:tcPr>
            <w:tcW w:w="846" w:type="dxa"/>
          </w:tcPr>
          <w:p w14:paraId="2D5D8FA4" w14:textId="77777777" w:rsidR="003A5E6A" w:rsidRPr="00BA5495" w:rsidRDefault="003A5E6A" w:rsidP="00616C3B">
            <w:pPr>
              <w:pStyle w:val="BodyText"/>
              <w:jc w:val="center"/>
              <w:rPr>
                <w:b/>
                <w:szCs w:val="24"/>
              </w:rPr>
            </w:pPr>
            <w:r w:rsidRPr="00BA5495">
              <w:rPr>
                <w:b/>
                <w:szCs w:val="24"/>
              </w:rPr>
              <w:t>Test case#</w:t>
            </w:r>
          </w:p>
        </w:tc>
        <w:tc>
          <w:tcPr>
            <w:tcW w:w="1784" w:type="dxa"/>
          </w:tcPr>
          <w:p w14:paraId="795C588C" w14:textId="77777777" w:rsidR="003A5E6A" w:rsidRPr="00BA5495" w:rsidRDefault="003A5E6A" w:rsidP="00616C3B">
            <w:pPr>
              <w:pStyle w:val="BodyText"/>
              <w:jc w:val="center"/>
              <w:rPr>
                <w:b/>
                <w:bCs/>
                <w:szCs w:val="24"/>
              </w:rPr>
            </w:pPr>
            <w:r w:rsidRPr="00BA5495">
              <w:rPr>
                <w:b/>
                <w:bCs/>
                <w:szCs w:val="24"/>
              </w:rPr>
              <w:t>Input</w:t>
            </w:r>
          </w:p>
        </w:tc>
        <w:tc>
          <w:tcPr>
            <w:tcW w:w="1334" w:type="dxa"/>
          </w:tcPr>
          <w:p w14:paraId="66BDF39F" w14:textId="77777777" w:rsidR="003A5E6A" w:rsidRPr="00BA5495" w:rsidRDefault="003A5E6A" w:rsidP="00616C3B">
            <w:pPr>
              <w:pStyle w:val="BodyText"/>
              <w:jc w:val="center"/>
              <w:rPr>
                <w:b/>
                <w:szCs w:val="24"/>
              </w:rPr>
            </w:pPr>
            <w:r w:rsidRPr="00BA5495">
              <w:rPr>
                <w:b/>
                <w:szCs w:val="24"/>
              </w:rPr>
              <w:t>Output</w:t>
            </w:r>
          </w:p>
        </w:tc>
        <w:tc>
          <w:tcPr>
            <w:tcW w:w="1783" w:type="dxa"/>
          </w:tcPr>
          <w:p w14:paraId="20380DA1" w14:textId="77777777" w:rsidR="003A5E6A" w:rsidRPr="00BA5495" w:rsidRDefault="003A5E6A" w:rsidP="00616C3B">
            <w:pPr>
              <w:pStyle w:val="BodyText"/>
              <w:jc w:val="center"/>
              <w:rPr>
                <w:b/>
                <w:szCs w:val="24"/>
              </w:rPr>
            </w:pPr>
            <w:r w:rsidRPr="00BA5495">
              <w:rPr>
                <w:b/>
                <w:bCs/>
                <w:szCs w:val="24"/>
              </w:rPr>
              <w:t>Expected Output</w:t>
            </w:r>
          </w:p>
        </w:tc>
        <w:tc>
          <w:tcPr>
            <w:tcW w:w="1119" w:type="dxa"/>
          </w:tcPr>
          <w:p w14:paraId="216F9E6D" w14:textId="77777777" w:rsidR="003A5E6A" w:rsidRPr="00BA5495" w:rsidRDefault="003A5E6A" w:rsidP="00616C3B">
            <w:pPr>
              <w:pStyle w:val="BodyText"/>
              <w:jc w:val="center"/>
              <w:rPr>
                <w:b/>
                <w:szCs w:val="24"/>
              </w:rPr>
            </w:pPr>
            <w:r w:rsidRPr="00BA5495">
              <w:rPr>
                <w:b/>
                <w:szCs w:val="24"/>
              </w:rPr>
              <w:t>Pass/Fail</w:t>
            </w:r>
          </w:p>
        </w:tc>
        <w:tc>
          <w:tcPr>
            <w:tcW w:w="2485" w:type="dxa"/>
          </w:tcPr>
          <w:p w14:paraId="521D7345" w14:textId="77777777" w:rsidR="003A5E6A" w:rsidRPr="00BA5495" w:rsidRDefault="003A5E6A" w:rsidP="00616C3B">
            <w:pPr>
              <w:pStyle w:val="BodyText"/>
              <w:jc w:val="center"/>
              <w:rPr>
                <w:b/>
                <w:szCs w:val="24"/>
              </w:rPr>
            </w:pPr>
            <w:r w:rsidRPr="00BA5495">
              <w:rPr>
                <w:b/>
                <w:szCs w:val="24"/>
              </w:rPr>
              <w:t>Comments/Remarks</w:t>
            </w:r>
          </w:p>
          <w:p w14:paraId="4EDBF655" w14:textId="77777777" w:rsidR="003A5E6A" w:rsidRPr="00BA5495" w:rsidRDefault="003A5E6A" w:rsidP="00616C3B">
            <w:pPr>
              <w:pStyle w:val="BodyText"/>
              <w:jc w:val="center"/>
              <w:rPr>
                <w:b/>
                <w:szCs w:val="24"/>
              </w:rPr>
            </w:pPr>
          </w:p>
        </w:tc>
      </w:tr>
      <w:tr w:rsidR="00202A13" w:rsidRPr="00BA5495" w14:paraId="67969393" w14:textId="77777777" w:rsidTr="00616C3B">
        <w:trPr>
          <w:trHeight w:val="759"/>
        </w:trPr>
        <w:tc>
          <w:tcPr>
            <w:tcW w:w="846" w:type="dxa"/>
          </w:tcPr>
          <w:p w14:paraId="18E1CA54" w14:textId="25998DA4" w:rsidR="003A5E6A" w:rsidRPr="00BA5495" w:rsidRDefault="003A5E6A" w:rsidP="00616C3B">
            <w:pPr>
              <w:pStyle w:val="BodyText"/>
              <w:jc w:val="center"/>
              <w:rPr>
                <w:b/>
                <w:szCs w:val="24"/>
              </w:rPr>
            </w:pPr>
            <w:r w:rsidRPr="00BA5495">
              <w:rPr>
                <w:b/>
                <w:szCs w:val="24"/>
              </w:rPr>
              <w:t>1</w:t>
            </w:r>
          </w:p>
        </w:tc>
        <w:tc>
          <w:tcPr>
            <w:tcW w:w="1784" w:type="dxa"/>
          </w:tcPr>
          <w:p w14:paraId="291BBEE0" w14:textId="5B8C83E8" w:rsidR="003A5E6A" w:rsidRPr="00BA5495" w:rsidRDefault="00184153" w:rsidP="00616C3B">
            <w:pPr>
              <w:pStyle w:val="BodyText"/>
              <w:jc w:val="center"/>
              <w:rPr>
                <w:szCs w:val="24"/>
              </w:rPr>
            </w:pPr>
            <w:r>
              <w:rPr>
                <w:szCs w:val="24"/>
              </w:rPr>
              <w:t>text = “</w:t>
            </w:r>
            <w:r w:rsidRPr="00FD7FAA">
              <w:rPr>
                <w:szCs w:val="24"/>
              </w:rPr>
              <w:t>PT6H</w:t>
            </w:r>
            <w:r>
              <w:rPr>
                <w:szCs w:val="24"/>
              </w:rPr>
              <w:t>”</w:t>
            </w:r>
          </w:p>
        </w:tc>
        <w:tc>
          <w:tcPr>
            <w:tcW w:w="1334" w:type="dxa"/>
          </w:tcPr>
          <w:p w14:paraId="2876605B" w14:textId="4C5ED5E1" w:rsidR="003A5E6A" w:rsidRPr="00BA5495" w:rsidRDefault="0000301A" w:rsidP="00616C3B">
            <w:pPr>
              <w:pStyle w:val="BodyText"/>
              <w:jc w:val="center"/>
              <w:rPr>
                <w:szCs w:val="24"/>
              </w:rPr>
            </w:pPr>
            <w:r>
              <w:rPr>
                <w:szCs w:val="24"/>
              </w:rPr>
              <w:t>“6 hours”</w:t>
            </w:r>
          </w:p>
        </w:tc>
        <w:tc>
          <w:tcPr>
            <w:tcW w:w="1783" w:type="dxa"/>
          </w:tcPr>
          <w:p w14:paraId="605B59C0" w14:textId="1A867758" w:rsidR="003A5E6A" w:rsidRPr="00BA5495" w:rsidRDefault="00F6394E" w:rsidP="00616C3B">
            <w:pPr>
              <w:pStyle w:val="BodyText"/>
              <w:rPr>
                <w:szCs w:val="24"/>
              </w:rPr>
            </w:pPr>
            <w:r>
              <w:rPr>
                <w:szCs w:val="24"/>
              </w:rPr>
              <w:t>“6 hours”</w:t>
            </w:r>
          </w:p>
        </w:tc>
        <w:tc>
          <w:tcPr>
            <w:tcW w:w="1119" w:type="dxa"/>
          </w:tcPr>
          <w:p w14:paraId="2B8EFAA9" w14:textId="7614AA55" w:rsidR="003A5E6A" w:rsidRPr="00BA5495" w:rsidRDefault="00F6394E" w:rsidP="00616C3B">
            <w:pPr>
              <w:pStyle w:val="BodyText"/>
              <w:jc w:val="center"/>
              <w:rPr>
                <w:szCs w:val="24"/>
              </w:rPr>
            </w:pPr>
            <w:r>
              <w:rPr>
                <w:szCs w:val="24"/>
              </w:rPr>
              <w:t>Pass</w:t>
            </w:r>
          </w:p>
        </w:tc>
        <w:tc>
          <w:tcPr>
            <w:tcW w:w="2485" w:type="dxa"/>
          </w:tcPr>
          <w:p w14:paraId="2732EC0E" w14:textId="490E0C86" w:rsidR="003A5E6A" w:rsidRPr="00BA5495" w:rsidRDefault="005909D4" w:rsidP="00616C3B">
            <w:pPr>
              <w:pStyle w:val="BodyText"/>
              <w:jc w:val="center"/>
              <w:rPr>
                <w:szCs w:val="24"/>
              </w:rPr>
            </w:pPr>
            <w:r>
              <w:rPr>
                <w:szCs w:val="24"/>
              </w:rPr>
              <w:t xml:space="preserve">Covers </w:t>
            </w:r>
            <w:r w:rsidR="0068363E">
              <w:rPr>
                <w:szCs w:val="24"/>
              </w:rPr>
              <w:t>B</w:t>
            </w:r>
            <w:r w:rsidR="00601D64">
              <w:rPr>
                <w:szCs w:val="24"/>
              </w:rPr>
              <w:t xml:space="preserve">393T, </w:t>
            </w:r>
            <w:r w:rsidR="0068363E">
              <w:rPr>
                <w:szCs w:val="24"/>
              </w:rPr>
              <w:t>B</w:t>
            </w:r>
            <w:r w:rsidR="00601D64">
              <w:rPr>
                <w:szCs w:val="24"/>
              </w:rPr>
              <w:t xml:space="preserve">395F, </w:t>
            </w:r>
            <w:r w:rsidR="0068363E">
              <w:rPr>
                <w:szCs w:val="24"/>
              </w:rPr>
              <w:t>B</w:t>
            </w:r>
            <w:r w:rsidR="00601D64">
              <w:rPr>
                <w:szCs w:val="24"/>
              </w:rPr>
              <w:t>404T</w:t>
            </w:r>
          </w:p>
        </w:tc>
      </w:tr>
      <w:tr w:rsidR="00202A13" w:rsidRPr="00BA5495" w14:paraId="3F70FCC9" w14:textId="77777777" w:rsidTr="00616C3B">
        <w:trPr>
          <w:trHeight w:val="759"/>
        </w:trPr>
        <w:tc>
          <w:tcPr>
            <w:tcW w:w="846" w:type="dxa"/>
          </w:tcPr>
          <w:p w14:paraId="16A85AFA" w14:textId="197E9B1E" w:rsidR="003A5E6A" w:rsidRPr="00BA5495" w:rsidRDefault="00EA27DE" w:rsidP="00616C3B">
            <w:pPr>
              <w:pStyle w:val="BodyText"/>
              <w:jc w:val="center"/>
              <w:rPr>
                <w:b/>
                <w:iCs/>
                <w:szCs w:val="24"/>
              </w:rPr>
            </w:pPr>
            <w:r>
              <w:rPr>
                <w:b/>
                <w:iCs/>
                <w:szCs w:val="24"/>
              </w:rPr>
              <w:t>2</w:t>
            </w:r>
          </w:p>
        </w:tc>
        <w:tc>
          <w:tcPr>
            <w:tcW w:w="1784" w:type="dxa"/>
          </w:tcPr>
          <w:p w14:paraId="53B6E3DD" w14:textId="30576522" w:rsidR="003A5E6A" w:rsidRPr="00BA5495" w:rsidRDefault="00601D64" w:rsidP="00616C3B">
            <w:pPr>
              <w:pStyle w:val="BodyText"/>
              <w:jc w:val="center"/>
              <w:rPr>
                <w:szCs w:val="24"/>
              </w:rPr>
            </w:pPr>
            <w:r>
              <w:rPr>
                <w:szCs w:val="24"/>
              </w:rPr>
              <w:t>text = “G3D”</w:t>
            </w:r>
          </w:p>
        </w:tc>
        <w:tc>
          <w:tcPr>
            <w:tcW w:w="1334" w:type="dxa"/>
          </w:tcPr>
          <w:p w14:paraId="2A507439" w14:textId="1275CEA3" w:rsidR="003A5E6A" w:rsidRPr="00BA5495" w:rsidRDefault="00601D64" w:rsidP="00616C3B">
            <w:pPr>
              <w:pStyle w:val="BodyText"/>
              <w:jc w:val="center"/>
              <w:rPr>
                <w:szCs w:val="24"/>
              </w:rPr>
            </w:pPr>
            <w:r>
              <w:rPr>
                <w:szCs w:val="24"/>
              </w:rPr>
              <w:t>Exception</w:t>
            </w:r>
          </w:p>
        </w:tc>
        <w:tc>
          <w:tcPr>
            <w:tcW w:w="1783" w:type="dxa"/>
          </w:tcPr>
          <w:p w14:paraId="6B876780" w14:textId="3E19DD2A" w:rsidR="003A5E6A" w:rsidRPr="00BA5495" w:rsidRDefault="00601D64" w:rsidP="00616C3B">
            <w:pPr>
              <w:pStyle w:val="BodyText"/>
              <w:jc w:val="center"/>
              <w:rPr>
                <w:szCs w:val="24"/>
              </w:rPr>
            </w:pPr>
            <w:r>
              <w:rPr>
                <w:szCs w:val="24"/>
              </w:rPr>
              <w:t>Exception</w:t>
            </w:r>
          </w:p>
        </w:tc>
        <w:tc>
          <w:tcPr>
            <w:tcW w:w="1119" w:type="dxa"/>
          </w:tcPr>
          <w:p w14:paraId="449A8D90" w14:textId="646D5FAA" w:rsidR="003A5E6A" w:rsidRPr="00BA5495" w:rsidRDefault="00601D64" w:rsidP="00616C3B">
            <w:pPr>
              <w:pStyle w:val="BodyText"/>
              <w:jc w:val="center"/>
              <w:rPr>
                <w:szCs w:val="24"/>
              </w:rPr>
            </w:pPr>
            <w:r>
              <w:rPr>
                <w:szCs w:val="24"/>
              </w:rPr>
              <w:t>Pass</w:t>
            </w:r>
          </w:p>
        </w:tc>
        <w:tc>
          <w:tcPr>
            <w:tcW w:w="2485" w:type="dxa"/>
          </w:tcPr>
          <w:p w14:paraId="7835B516" w14:textId="07714BF3" w:rsidR="003A5E6A" w:rsidRPr="00BA5495" w:rsidRDefault="005909D4" w:rsidP="00616C3B">
            <w:pPr>
              <w:pStyle w:val="BodyText"/>
              <w:jc w:val="center"/>
              <w:rPr>
                <w:szCs w:val="24"/>
              </w:rPr>
            </w:pPr>
            <w:r>
              <w:rPr>
                <w:szCs w:val="24"/>
              </w:rPr>
              <w:t xml:space="preserve">Covers </w:t>
            </w:r>
            <w:r w:rsidR="0068363E">
              <w:rPr>
                <w:szCs w:val="24"/>
              </w:rPr>
              <w:t>B</w:t>
            </w:r>
            <w:r w:rsidR="00601D64">
              <w:rPr>
                <w:szCs w:val="24"/>
              </w:rPr>
              <w:t>393F</w:t>
            </w:r>
          </w:p>
        </w:tc>
      </w:tr>
      <w:tr w:rsidR="007706C1" w:rsidRPr="00BA5495" w14:paraId="3DFA6C3F" w14:textId="77777777" w:rsidTr="00616C3B">
        <w:trPr>
          <w:trHeight w:val="759"/>
        </w:trPr>
        <w:tc>
          <w:tcPr>
            <w:tcW w:w="846" w:type="dxa"/>
          </w:tcPr>
          <w:p w14:paraId="19D34B6C" w14:textId="4B178C32" w:rsidR="00A859CA" w:rsidRDefault="00A859CA" w:rsidP="00616C3B">
            <w:pPr>
              <w:pStyle w:val="BodyText"/>
              <w:jc w:val="center"/>
              <w:rPr>
                <w:b/>
                <w:iCs/>
                <w:szCs w:val="24"/>
              </w:rPr>
            </w:pPr>
            <w:r>
              <w:rPr>
                <w:b/>
                <w:iCs/>
                <w:szCs w:val="24"/>
              </w:rPr>
              <w:t>3</w:t>
            </w:r>
          </w:p>
        </w:tc>
        <w:tc>
          <w:tcPr>
            <w:tcW w:w="1784" w:type="dxa"/>
          </w:tcPr>
          <w:p w14:paraId="5A012DEC" w14:textId="2BF8AA6F" w:rsidR="00A859CA" w:rsidRDefault="00202A13" w:rsidP="00616C3B">
            <w:pPr>
              <w:pStyle w:val="BodyText"/>
              <w:jc w:val="center"/>
              <w:rPr>
                <w:szCs w:val="24"/>
              </w:rPr>
            </w:pPr>
            <w:r>
              <w:rPr>
                <w:szCs w:val="24"/>
              </w:rPr>
              <w:t>text= “</w:t>
            </w:r>
            <w:r w:rsidRPr="00202A13">
              <w:rPr>
                <w:szCs w:val="24"/>
              </w:rPr>
              <w:t>-PT6H3M</w:t>
            </w:r>
            <w:r>
              <w:rPr>
                <w:szCs w:val="24"/>
              </w:rPr>
              <w:t>”</w:t>
            </w:r>
          </w:p>
        </w:tc>
        <w:tc>
          <w:tcPr>
            <w:tcW w:w="1334" w:type="dxa"/>
          </w:tcPr>
          <w:p w14:paraId="7A4B9FB5" w14:textId="5F245303" w:rsidR="00A859CA" w:rsidRDefault="008D0CC8" w:rsidP="00616C3B">
            <w:pPr>
              <w:pStyle w:val="BodyText"/>
              <w:jc w:val="center"/>
              <w:rPr>
                <w:szCs w:val="24"/>
              </w:rPr>
            </w:pPr>
            <w:r>
              <w:rPr>
                <w:szCs w:val="24"/>
              </w:rPr>
              <w:t xml:space="preserve">“-6 Hours and </w:t>
            </w:r>
            <w:r w:rsidRPr="008D0CC8">
              <w:rPr>
                <w:szCs w:val="24"/>
              </w:rPr>
              <w:t>-3 minutes</w:t>
            </w:r>
            <w:r>
              <w:rPr>
                <w:szCs w:val="24"/>
              </w:rPr>
              <w:t>”</w:t>
            </w:r>
          </w:p>
        </w:tc>
        <w:tc>
          <w:tcPr>
            <w:tcW w:w="1783" w:type="dxa"/>
          </w:tcPr>
          <w:p w14:paraId="423ACEF3" w14:textId="602D3E0C" w:rsidR="00A859CA" w:rsidRDefault="008D0CC8" w:rsidP="00616C3B">
            <w:pPr>
              <w:pStyle w:val="BodyText"/>
              <w:jc w:val="center"/>
              <w:rPr>
                <w:szCs w:val="24"/>
              </w:rPr>
            </w:pPr>
            <w:r>
              <w:rPr>
                <w:szCs w:val="24"/>
              </w:rPr>
              <w:t xml:space="preserve">“-6 Hours and </w:t>
            </w:r>
            <w:r w:rsidRPr="008D0CC8">
              <w:rPr>
                <w:szCs w:val="24"/>
              </w:rPr>
              <w:t>-3 minutes</w:t>
            </w:r>
            <w:r>
              <w:rPr>
                <w:szCs w:val="24"/>
              </w:rPr>
              <w:t>”</w:t>
            </w:r>
          </w:p>
        </w:tc>
        <w:tc>
          <w:tcPr>
            <w:tcW w:w="1119" w:type="dxa"/>
          </w:tcPr>
          <w:p w14:paraId="65222534" w14:textId="67314DF9" w:rsidR="00A859CA" w:rsidRDefault="008D0CC8" w:rsidP="00616C3B">
            <w:pPr>
              <w:pStyle w:val="BodyText"/>
              <w:jc w:val="center"/>
              <w:rPr>
                <w:szCs w:val="24"/>
              </w:rPr>
            </w:pPr>
            <w:r>
              <w:rPr>
                <w:szCs w:val="24"/>
              </w:rPr>
              <w:t>Pass</w:t>
            </w:r>
          </w:p>
        </w:tc>
        <w:tc>
          <w:tcPr>
            <w:tcW w:w="2485" w:type="dxa"/>
          </w:tcPr>
          <w:p w14:paraId="69FA2F6E" w14:textId="39207896" w:rsidR="00A859CA" w:rsidRDefault="005909D4" w:rsidP="00616C3B">
            <w:pPr>
              <w:pStyle w:val="BodyText"/>
              <w:jc w:val="center"/>
              <w:rPr>
                <w:szCs w:val="24"/>
              </w:rPr>
            </w:pPr>
            <w:r>
              <w:rPr>
                <w:szCs w:val="24"/>
              </w:rPr>
              <w:t xml:space="preserve">Covers </w:t>
            </w:r>
            <w:r w:rsidR="0068363E">
              <w:rPr>
                <w:szCs w:val="24"/>
              </w:rPr>
              <w:t>B</w:t>
            </w:r>
            <w:r w:rsidR="000C2BCC">
              <w:rPr>
                <w:szCs w:val="24"/>
              </w:rPr>
              <w:t>393T,</w:t>
            </w:r>
            <w:r w:rsidR="0068363E">
              <w:rPr>
                <w:szCs w:val="24"/>
              </w:rPr>
              <w:t xml:space="preserve"> B</w:t>
            </w:r>
            <w:r w:rsidR="00202A13">
              <w:rPr>
                <w:szCs w:val="24"/>
              </w:rPr>
              <w:t>395T</w:t>
            </w:r>
          </w:p>
        </w:tc>
      </w:tr>
      <w:tr w:rsidR="00020EF9" w:rsidRPr="00BA5495" w14:paraId="1E4E5744" w14:textId="77777777" w:rsidTr="00616C3B">
        <w:trPr>
          <w:trHeight w:val="759"/>
        </w:trPr>
        <w:tc>
          <w:tcPr>
            <w:tcW w:w="846" w:type="dxa"/>
          </w:tcPr>
          <w:p w14:paraId="0F089A6F" w14:textId="7F7FEBED" w:rsidR="00020EF9" w:rsidRDefault="0061474C" w:rsidP="00616C3B">
            <w:pPr>
              <w:pStyle w:val="BodyText"/>
              <w:jc w:val="center"/>
              <w:rPr>
                <w:b/>
                <w:iCs/>
                <w:szCs w:val="24"/>
              </w:rPr>
            </w:pPr>
            <w:r>
              <w:rPr>
                <w:b/>
                <w:iCs/>
                <w:szCs w:val="24"/>
              </w:rPr>
              <w:t>4</w:t>
            </w:r>
          </w:p>
        </w:tc>
        <w:tc>
          <w:tcPr>
            <w:tcW w:w="1784" w:type="dxa"/>
          </w:tcPr>
          <w:p w14:paraId="58193D02" w14:textId="70E53854" w:rsidR="00020EF9" w:rsidRDefault="007706C1" w:rsidP="00616C3B">
            <w:pPr>
              <w:pStyle w:val="BodyText"/>
              <w:jc w:val="center"/>
              <w:rPr>
                <w:szCs w:val="24"/>
              </w:rPr>
            </w:pPr>
            <w:r>
              <w:rPr>
                <w:szCs w:val="24"/>
              </w:rPr>
              <w:t>text= “</w:t>
            </w:r>
            <w:r w:rsidRPr="00202A13">
              <w:rPr>
                <w:szCs w:val="24"/>
              </w:rPr>
              <w:t>PT</w:t>
            </w:r>
            <w:r>
              <w:rPr>
                <w:szCs w:val="24"/>
              </w:rPr>
              <w:t>D</w:t>
            </w:r>
            <w:r w:rsidRPr="00202A13">
              <w:rPr>
                <w:szCs w:val="24"/>
              </w:rPr>
              <w:t>HM</w:t>
            </w:r>
            <w:r>
              <w:rPr>
                <w:szCs w:val="24"/>
              </w:rPr>
              <w:t>”</w:t>
            </w:r>
          </w:p>
        </w:tc>
        <w:tc>
          <w:tcPr>
            <w:tcW w:w="1334" w:type="dxa"/>
          </w:tcPr>
          <w:p w14:paraId="5B4667C4" w14:textId="376A0ECD" w:rsidR="00020EF9" w:rsidRDefault="007706C1" w:rsidP="00616C3B">
            <w:pPr>
              <w:pStyle w:val="BodyText"/>
              <w:jc w:val="center"/>
              <w:rPr>
                <w:szCs w:val="24"/>
              </w:rPr>
            </w:pPr>
            <w:r>
              <w:rPr>
                <w:szCs w:val="24"/>
              </w:rPr>
              <w:t>Exception</w:t>
            </w:r>
          </w:p>
        </w:tc>
        <w:tc>
          <w:tcPr>
            <w:tcW w:w="1783" w:type="dxa"/>
          </w:tcPr>
          <w:p w14:paraId="3707B594" w14:textId="3DC3E9E4" w:rsidR="00020EF9" w:rsidRDefault="007706C1" w:rsidP="00616C3B">
            <w:pPr>
              <w:pStyle w:val="BodyText"/>
              <w:jc w:val="center"/>
              <w:rPr>
                <w:szCs w:val="24"/>
              </w:rPr>
            </w:pPr>
            <w:r>
              <w:rPr>
                <w:szCs w:val="24"/>
              </w:rPr>
              <w:t>Exception</w:t>
            </w:r>
          </w:p>
        </w:tc>
        <w:tc>
          <w:tcPr>
            <w:tcW w:w="1119" w:type="dxa"/>
          </w:tcPr>
          <w:p w14:paraId="3DCDAD68" w14:textId="68739618" w:rsidR="00020EF9" w:rsidRDefault="007706C1" w:rsidP="00616C3B">
            <w:pPr>
              <w:pStyle w:val="BodyText"/>
              <w:jc w:val="center"/>
              <w:rPr>
                <w:szCs w:val="24"/>
              </w:rPr>
            </w:pPr>
            <w:r>
              <w:rPr>
                <w:szCs w:val="24"/>
              </w:rPr>
              <w:t>Pass</w:t>
            </w:r>
          </w:p>
        </w:tc>
        <w:tc>
          <w:tcPr>
            <w:tcW w:w="2485" w:type="dxa"/>
          </w:tcPr>
          <w:p w14:paraId="168242EE" w14:textId="0EC57E57" w:rsidR="00020EF9" w:rsidRDefault="005909D4" w:rsidP="00616C3B">
            <w:pPr>
              <w:pStyle w:val="BodyText"/>
              <w:jc w:val="center"/>
              <w:rPr>
                <w:szCs w:val="24"/>
              </w:rPr>
            </w:pPr>
            <w:r>
              <w:rPr>
                <w:szCs w:val="24"/>
              </w:rPr>
              <w:t xml:space="preserve">Covers </w:t>
            </w:r>
            <w:r w:rsidR="0068363E">
              <w:rPr>
                <w:szCs w:val="24"/>
              </w:rPr>
              <w:t>B</w:t>
            </w:r>
            <w:r w:rsidR="007706C1">
              <w:rPr>
                <w:szCs w:val="24"/>
              </w:rPr>
              <w:t>404F</w:t>
            </w:r>
          </w:p>
        </w:tc>
      </w:tr>
    </w:tbl>
    <w:p w14:paraId="6C9E8528" w14:textId="77777777" w:rsidR="003A5E6A" w:rsidRPr="00BA5495" w:rsidRDefault="003A5E6A" w:rsidP="003A5E6A">
      <w:pPr>
        <w:pStyle w:val="BodyText"/>
        <w:rPr>
          <w:rFonts w:cstheme="majorBidi"/>
          <w:szCs w:val="22"/>
        </w:rPr>
      </w:pPr>
    </w:p>
    <w:p w14:paraId="18673D14" w14:textId="77777777" w:rsidR="003A5E6A" w:rsidRPr="00BA5495" w:rsidRDefault="003A5E6A" w:rsidP="003A5E6A">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4"/>
        <w:gridCol w:w="1327"/>
        <w:gridCol w:w="1760"/>
        <w:gridCol w:w="1186"/>
        <w:gridCol w:w="2479"/>
      </w:tblGrid>
      <w:tr w:rsidR="003A5E6A" w:rsidRPr="00BA5495" w14:paraId="526A5FD8" w14:textId="77777777" w:rsidTr="00FD6E57">
        <w:trPr>
          <w:trHeight w:val="759"/>
        </w:trPr>
        <w:tc>
          <w:tcPr>
            <w:tcW w:w="845" w:type="dxa"/>
          </w:tcPr>
          <w:p w14:paraId="4B9EF152" w14:textId="77777777" w:rsidR="003A5E6A" w:rsidRPr="00BA5495" w:rsidRDefault="003A5E6A" w:rsidP="00616C3B">
            <w:pPr>
              <w:pStyle w:val="BodyText"/>
              <w:jc w:val="center"/>
              <w:rPr>
                <w:b/>
                <w:szCs w:val="24"/>
              </w:rPr>
            </w:pPr>
            <w:r w:rsidRPr="00BA5495">
              <w:rPr>
                <w:b/>
                <w:szCs w:val="24"/>
              </w:rPr>
              <w:t>Test case#</w:t>
            </w:r>
          </w:p>
        </w:tc>
        <w:tc>
          <w:tcPr>
            <w:tcW w:w="1754" w:type="dxa"/>
          </w:tcPr>
          <w:p w14:paraId="2B9CB473" w14:textId="77777777" w:rsidR="003A5E6A" w:rsidRPr="00BA5495" w:rsidRDefault="003A5E6A" w:rsidP="00616C3B">
            <w:pPr>
              <w:pStyle w:val="BodyText"/>
              <w:jc w:val="center"/>
              <w:rPr>
                <w:b/>
                <w:bCs/>
                <w:szCs w:val="24"/>
              </w:rPr>
            </w:pPr>
            <w:r w:rsidRPr="00BA5495">
              <w:rPr>
                <w:b/>
                <w:bCs/>
                <w:szCs w:val="24"/>
              </w:rPr>
              <w:t>Input</w:t>
            </w:r>
          </w:p>
        </w:tc>
        <w:tc>
          <w:tcPr>
            <w:tcW w:w="1327" w:type="dxa"/>
          </w:tcPr>
          <w:p w14:paraId="35C37B91" w14:textId="77777777" w:rsidR="003A5E6A" w:rsidRPr="00BA5495" w:rsidRDefault="003A5E6A" w:rsidP="00616C3B">
            <w:pPr>
              <w:pStyle w:val="BodyText"/>
              <w:jc w:val="center"/>
              <w:rPr>
                <w:b/>
                <w:szCs w:val="24"/>
              </w:rPr>
            </w:pPr>
            <w:r w:rsidRPr="00BA5495">
              <w:rPr>
                <w:b/>
                <w:szCs w:val="24"/>
              </w:rPr>
              <w:t>Output</w:t>
            </w:r>
          </w:p>
        </w:tc>
        <w:tc>
          <w:tcPr>
            <w:tcW w:w="1760" w:type="dxa"/>
          </w:tcPr>
          <w:p w14:paraId="276830B6" w14:textId="77777777" w:rsidR="003A5E6A" w:rsidRPr="00BA5495" w:rsidRDefault="003A5E6A" w:rsidP="00616C3B">
            <w:pPr>
              <w:pStyle w:val="BodyText"/>
              <w:jc w:val="center"/>
              <w:rPr>
                <w:b/>
                <w:szCs w:val="24"/>
              </w:rPr>
            </w:pPr>
            <w:r w:rsidRPr="00BA5495">
              <w:rPr>
                <w:b/>
                <w:bCs/>
                <w:szCs w:val="24"/>
              </w:rPr>
              <w:t>Expected Output</w:t>
            </w:r>
          </w:p>
        </w:tc>
        <w:tc>
          <w:tcPr>
            <w:tcW w:w="1186" w:type="dxa"/>
          </w:tcPr>
          <w:p w14:paraId="63217115" w14:textId="77777777" w:rsidR="003A5E6A" w:rsidRPr="00BA5495" w:rsidRDefault="003A5E6A" w:rsidP="00616C3B">
            <w:pPr>
              <w:pStyle w:val="BodyText"/>
              <w:jc w:val="center"/>
              <w:rPr>
                <w:b/>
                <w:szCs w:val="24"/>
              </w:rPr>
            </w:pPr>
            <w:r w:rsidRPr="00BA5495">
              <w:rPr>
                <w:b/>
                <w:szCs w:val="24"/>
              </w:rPr>
              <w:t>Pass/Fail</w:t>
            </w:r>
          </w:p>
        </w:tc>
        <w:tc>
          <w:tcPr>
            <w:tcW w:w="2479" w:type="dxa"/>
          </w:tcPr>
          <w:p w14:paraId="14FC30F6" w14:textId="77777777" w:rsidR="003A5E6A" w:rsidRPr="00BA5495" w:rsidRDefault="003A5E6A" w:rsidP="00616C3B">
            <w:pPr>
              <w:pStyle w:val="BodyText"/>
              <w:jc w:val="center"/>
              <w:rPr>
                <w:b/>
                <w:szCs w:val="24"/>
              </w:rPr>
            </w:pPr>
            <w:r w:rsidRPr="00BA5495">
              <w:rPr>
                <w:b/>
                <w:szCs w:val="24"/>
              </w:rPr>
              <w:t>Comments/Remarks</w:t>
            </w:r>
          </w:p>
          <w:p w14:paraId="29EF0A49" w14:textId="77777777" w:rsidR="003A5E6A" w:rsidRPr="00BA5495" w:rsidRDefault="003A5E6A" w:rsidP="00616C3B">
            <w:pPr>
              <w:pStyle w:val="BodyText"/>
              <w:jc w:val="center"/>
              <w:rPr>
                <w:b/>
                <w:szCs w:val="24"/>
              </w:rPr>
            </w:pPr>
          </w:p>
        </w:tc>
      </w:tr>
      <w:tr w:rsidR="003A5E6A" w:rsidRPr="00BA5495" w14:paraId="66E1A6CB" w14:textId="77777777" w:rsidTr="00FD6E57">
        <w:trPr>
          <w:trHeight w:val="759"/>
        </w:trPr>
        <w:tc>
          <w:tcPr>
            <w:tcW w:w="845" w:type="dxa"/>
          </w:tcPr>
          <w:p w14:paraId="55EBCCB1" w14:textId="048BED5B" w:rsidR="003A5E6A" w:rsidRPr="00BA5495" w:rsidRDefault="003A5E6A" w:rsidP="00616C3B">
            <w:pPr>
              <w:pStyle w:val="BodyText"/>
              <w:jc w:val="center"/>
              <w:rPr>
                <w:b/>
                <w:szCs w:val="24"/>
              </w:rPr>
            </w:pPr>
            <w:r w:rsidRPr="00BA5495">
              <w:rPr>
                <w:b/>
                <w:szCs w:val="24"/>
              </w:rPr>
              <w:t>1</w:t>
            </w:r>
          </w:p>
        </w:tc>
        <w:tc>
          <w:tcPr>
            <w:tcW w:w="1754" w:type="dxa"/>
          </w:tcPr>
          <w:p w14:paraId="5218795E" w14:textId="643E521C" w:rsidR="003A5E6A" w:rsidRPr="00BA5495" w:rsidRDefault="0068363E" w:rsidP="00616C3B">
            <w:pPr>
              <w:pStyle w:val="BodyText"/>
              <w:jc w:val="center"/>
              <w:rPr>
                <w:szCs w:val="24"/>
              </w:rPr>
            </w:pPr>
            <w:r>
              <w:rPr>
                <w:szCs w:val="24"/>
              </w:rPr>
              <w:t xml:space="preserve">text = “PT6H” </w:t>
            </w:r>
          </w:p>
        </w:tc>
        <w:tc>
          <w:tcPr>
            <w:tcW w:w="1327" w:type="dxa"/>
          </w:tcPr>
          <w:p w14:paraId="0FF4E78A" w14:textId="27AFEB4F" w:rsidR="003A5E6A" w:rsidRPr="00BA5495" w:rsidRDefault="0068363E" w:rsidP="00616C3B">
            <w:pPr>
              <w:pStyle w:val="BodyText"/>
              <w:jc w:val="center"/>
              <w:rPr>
                <w:szCs w:val="24"/>
              </w:rPr>
            </w:pPr>
            <w:r>
              <w:rPr>
                <w:szCs w:val="24"/>
              </w:rPr>
              <w:t>“6 hours”</w:t>
            </w:r>
          </w:p>
        </w:tc>
        <w:tc>
          <w:tcPr>
            <w:tcW w:w="1760" w:type="dxa"/>
          </w:tcPr>
          <w:p w14:paraId="41634B2F" w14:textId="50AB637D" w:rsidR="003A5E6A" w:rsidRPr="00BA5495" w:rsidRDefault="0068363E" w:rsidP="00616C3B">
            <w:pPr>
              <w:pStyle w:val="BodyText"/>
              <w:rPr>
                <w:szCs w:val="24"/>
              </w:rPr>
            </w:pPr>
            <w:r>
              <w:rPr>
                <w:szCs w:val="24"/>
              </w:rPr>
              <w:t>“6 hours”</w:t>
            </w:r>
          </w:p>
        </w:tc>
        <w:tc>
          <w:tcPr>
            <w:tcW w:w="1186" w:type="dxa"/>
          </w:tcPr>
          <w:p w14:paraId="194830CE" w14:textId="130F3CFC" w:rsidR="003A5E6A" w:rsidRPr="00BA5495" w:rsidRDefault="0068363E" w:rsidP="00616C3B">
            <w:pPr>
              <w:pStyle w:val="BodyText"/>
              <w:jc w:val="center"/>
              <w:rPr>
                <w:szCs w:val="24"/>
              </w:rPr>
            </w:pPr>
            <w:r>
              <w:rPr>
                <w:szCs w:val="24"/>
              </w:rPr>
              <w:t>Pass</w:t>
            </w:r>
          </w:p>
        </w:tc>
        <w:tc>
          <w:tcPr>
            <w:tcW w:w="2479" w:type="dxa"/>
          </w:tcPr>
          <w:p w14:paraId="01850371" w14:textId="1FFB2434" w:rsidR="003A5E6A" w:rsidRPr="00BA5495" w:rsidRDefault="005909D4" w:rsidP="00616C3B">
            <w:pPr>
              <w:pStyle w:val="BodyText"/>
              <w:jc w:val="center"/>
              <w:rPr>
                <w:szCs w:val="24"/>
              </w:rPr>
            </w:pPr>
            <w:r>
              <w:rPr>
                <w:szCs w:val="24"/>
              </w:rPr>
              <w:t xml:space="preserve">Covers </w:t>
            </w:r>
            <w:r w:rsidR="0068363E">
              <w:rPr>
                <w:szCs w:val="24"/>
              </w:rPr>
              <w:t>C</w:t>
            </w:r>
            <w:r w:rsidR="004C38A6">
              <w:rPr>
                <w:szCs w:val="24"/>
              </w:rPr>
              <w:t>393T,</w:t>
            </w:r>
            <w:r w:rsidR="00B72FBF">
              <w:rPr>
                <w:szCs w:val="24"/>
              </w:rPr>
              <w:t xml:space="preserve"> C395F, </w:t>
            </w:r>
            <w:r w:rsidR="00524975">
              <w:rPr>
                <w:szCs w:val="24"/>
              </w:rPr>
              <w:br/>
            </w:r>
            <w:r w:rsidR="00B72FBF">
              <w:rPr>
                <w:szCs w:val="24"/>
              </w:rPr>
              <w:t>C404</w:t>
            </w:r>
            <w:r w:rsidR="00524975">
              <w:rPr>
                <w:szCs w:val="24"/>
              </w:rPr>
              <w:t>-1</w:t>
            </w:r>
            <w:r w:rsidR="00B72FBF">
              <w:rPr>
                <w:szCs w:val="24"/>
              </w:rPr>
              <w:t>T</w:t>
            </w:r>
          </w:p>
        </w:tc>
      </w:tr>
      <w:tr w:rsidR="003A5E6A" w:rsidRPr="00BA5495" w14:paraId="4D070C43" w14:textId="77777777" w:rsidTr="00FD6E57">
        <w:trPr>
          <w:trHeight w:val="759"/>
        </w:trPr>
        <w:tc>
          <w:tcPr>
            <w:tcW w:w="845" w:type="dxa"/>
          </w:tcPr>
          <w:p w14:paraId="79C8A20B" w14:textId="1352CF08" w:rsidR="003A5E6A" w:rsidRPr="00BA5495" w:rsidRDefault="00FC4187" w:rsidP="00616C3B">
            <w:pPr>
              <w:pStyle w:val="BodyText"/>
              <w:jc w:val="center"/>
              <w:rPr>
                <w:b/>
                <w:iCs/>
                <w:szCs w:val="24"/>
              </w:rPr>
            </w:pPr>
            <w:r>
              <w:rPr>
                <w:b/>
                <w:iCs/>
                <w:szCs w:val="24"/>
              </w:rPr>
              <w:t>2</w:t>
            </w:r>
          </w:p>
        </w:tc>
        <w:tc>
          <w:tcPr>
            <w:tcW w:w="1754" w:type="dxa"/>
          </w:tcPr>
          <w:p w14:paraId="20FD85AC" w14:textId="1EBCD10B" w:rsidR="003A5E6A" w:rsidRPr="00BA5495" w:rsidRDefault="00FC4187" w:rsidP="00616C3B">
            <w:pPr>
              <w:pStyle w:val="BodyText"/>
              <w:jc w:val="center"/>
              <w:rPr>
                <w:szCs w:val="24"/>
              </w:rPr>
            </w:pPr>
            <w:r>
              <w:rPr>
                <w:szCs w:val="24"/>
              </w:rPr>
              <w:t>text = “G3D”</w:t>
            </w:r>
          </w:p>
        </w:tc>
        <w:tc>
          <w:tcPr>
            <w:tcW w:w="1327" w:type="dxa"/>
          </w:tcPr>
          <w:p w14:paraId="38FDCCC2" w14:textId="1FA8D1D0" w:rsidR="003A5E6A" w:rsidRPr="00BA5495" w:rsidRDefault="00FC4187" w:rsidP="00616C3B">
            <w:pPr>
              <w:pStyle w:val="BodyText"/>
              <w:jc w:val="center"/>
              <w:rPr>
                <w:szCs w:val="24"/>
              </w:rPr>
            </w:pPr>
            <w:r>
              <w:rPr>
                <w:szCs w:val="24"/>
              </w:rPr>
              <w:t>Exception</w:t>
            </w:r>
          </w:p>
        </w:tc>
        <w:tc>
          <w:tcPr>
            <w:tcW w:w="1760" w:type="dxa"/>
          </w:tcPr>
          <w:p w14:paraId="7BA50DEF" w14:textId="4E9092C2" w:rsidR="003A5E6A" w:rsidRPr="00BA5495" w:rsidRDefault="00FC4187" w:rsidP="00616C3B">
            <w:pPr>
              <w:pStyle w:val="BodyText"/>
              <w:jc w:val="center"/>
              <w:rPr>
                <w:szCs w:val="24"/>
              </w:rPr>
            </w:pPr>
            <w:r>
              <w:rPr>
                <w:szCs w:val="24"/>
              </w:rPr>
              <w:t>Exception</w:t>
            </w:r>
          </w:p>
        </w:tc>
        <w:tc>
          <w:tcPr>
            <w:tcW w:w="1186" w:type="dxa"/>
          </w:tcPr>
          <w:p w14:paraId="06147367" w14:textId="7C4F6766" w:rsidR="003A5E6A" w:rsidRPr="00BA5495" w:rsidRDefault="00FC4187" w:rsidP="00616C3B">
            <w:pPr>
              <w:pStyle w:val="BodyText"/>
              <w:jc w:val="center"/>
              <w:rPr>
                <w:szCs w:val="24"/>
              </w:rPr>
            </w:pPr>
            <w:r>
              <w:rPr>
                <w:szCs w:val="24"/>
              </w:rPr>
              <w:t>Pass</w:t>
            </w:r>
          </w:p>
        </w:tc>
        <w:tc>
          <w:tcPr>
            <w:tcW w:w="2479" w:type="dxa"/>
          </w:tcPr>
          <w:p w14:paraId="599BE758" w14:textId="30FD523D" w:rsidR="003A5E6A" w:rsidRPr="00BA5495" w:rsidRDefault="005909D4" w:rsidP="00616C3B">
            <w:pPr>
              <w:pStyle w:val="BodyText"/>
              <w:jc w:val="center"/>
              <w:rPr>
                <w:szCs w:val="24"/>
              </w:rPr>
            </w:pPr>
            <w:r>
              <w:rPr>
                <w:szCs w:val="24"/>
              </w:rPr>
              <w:t xml:space="preserve">Covers </w:t>
            </w:r>
            <w:r w:rsidR="00FC4187">
              <w:rPr>
                <w:szCs w:val="24"/>
              </w:rPr>
              <w:t>C393F</w:t>
            </w:r>
          </w:p>
        </w:tc>
      </w:tr>
      <w:tr w:rsidR="00FD6E57" w:rsidRPr="00BA5495" w14:paraId="23B607E2" w14:textId="77777777" w:rsidTr="00FD6E57">
        <w:trPr>
          <w:trHeight w:val="759"/>
        </w:trPr>
        <w:tc>
          <w:tcPr>
            <w:tcW w:w="845" w:type="dxa"/>
          </w:tcPr>
          <w:p w14:paraId="52828A5D" w14:textId="03BC4F57" w:rsidR="00FD6E57" w:rsidRDefault="00FD6E57" w:rsidP="00FD6E57">
            <w:pPr>
              <w:pStyle w:val="BodyText"/>
              <w:jc w:val="center"/>
              <w:rPr>
                <w:b/>
                <w:iCs/>
                <w:szCs w:val="24"/>
              </w:rPr>
            </w:pPr>
            <w:r>
              <w:rPr>
                <w:b/>
                <w:iCs/>
                <w:szCs w:val="24"/>
              </w:rPr>
              <w:t>3</w:t>
            </w:r>
          </w:p>
        </w:tc>
        <w:tc>
          <w:tcPr>
            <w:tcW w:w="1754" w:type="dxa"/>
          </w:tcPr>
          <w:p w14:paraId="7502F0CB" w14:textId="1879A93F" w:rsidR="00FD6E57" w:rsidRDefault="00FD6E57" w:rsidP="00FD6E57">
            <w:pPr>
              <w:pStyle w:val="BodyText"/>
              <w:jc w:val="center"/>
              <w:rPr>
                <w:szCs w:val="24"/>
              </w:rPr>
            </w:pPr>
            <w:r>
              <w:rPr>
                <w:szCs w:val="24"/>
              </w:rPr>
              <w:t>text= “</w:t>
            </w:r>
            <w:r w:rsidRPr="00202A13">
              <w:rPr>
                <w:szCs w:val="24"/>
              </w:rPr>
              <w:t>PT</w:t>
            </w:r>
            <w:r w:rsidR="003D6C8D">
              <w:rPr>
                <w:szCs w:val="24"/>
              </w:rPr>
              <w:t>-</w:t>
            </w:r>
            <w:r w:rsidRPr="00202A13">
              <w:rPr>
                <w:szCs w:val="24"/>
              </w:rPr>
              <w:t>6</w:t>
            </w:r>
            <w:r w:rsidR="009C3B9C">
              <w:rPr>
                <w:szCs w:val="24"/>
              </w:rPr>
              <w:t>D6H</w:t>
            </w:r>
            <w:r>
              <w:rPr>
                <w:szCs w:val="24"/>
              </w:rPr>
              <w:t>”</w:t>
            </w:r>
          </w:p>
        </w:tc>
        <w:tc>
          <w:tcPr>
            <w:tcW w:w="1327" w:type="dxa"/>
          </w:tcPr>
          <w:p w14:paraId="0CDC81E0" w14:textId="2C6753AF" w:rsidR="00FD6E57" w:rsidRDefault="00FD6E57" w:rsidP="00FD6E57">
            <w:pPr>
              <w:pStyle w:val="BodyText"/>
              <w:jc w:val="center"/>
              <w:rPr>
                <w:szCs w:val="24"/>
              </w:rPr>
            </w:pPr>
            <w:r>
              <w:rPr>
                <w:szCs w:val="24"/>
              </w:rPr>
              <w:t>“</w:t>
            </w:r>
            <w:r w:rsidR="003D6C8D">
              <w:rPr>
                <w:szCs w:val="24"/>
              </w:rPr>
              <w:t>-</w:t>
            </w:r>
            <w:r>
              <w:rPr>
                <w:szCs w:val="24"/>
              </w:rPr>
              <w:t xml:space="preserve">6 </w:t>
            </w:r>
            <w:r w:rsidR="0094284E">
              <w:rPr>
                <w:szCs w:val="24"/>
              </w:rPr>
              <w:t>Days</w:t>
            </w:r>
            <w:r>
              <w:rPr>
                <w:szCs w:val="24"/>
              </w:rPr>
              <w:t xml:space="preserve"> and </w:t>
            </w:r>
            <w:r w:rsidR="0094284E">
              <w:rPr>
                <w:szCs w:val="24"/>
              </w:rPr>
              <w:t>6</w:t>
            </w:r>
            <w:r w:rsidRPr="008D0CC8">
              <w:rPr>
                <w:szCs w:val="24"/>
              </w:rPr>
              <w:t xml:space="preserve"> </w:t>
            </w:r>
            <w:r w:rsidR="0094284E">
              <w:rPr>
                <w:szCs w:val="24"/>
              </w:rPr>
              <w:t>Hours</w:t>
            </w:r>
            <w:r>
              <w:rPr>
                <w:szCs w:val="24"/>
              </w:rPr>
              <w:t>”</w:t>
            </w:r>
          </w:p>
        </w:tc>
        <w:tc>
          <w:tcPr>
            <w:tcW w:w="1760" w:type="dxa"/>
          </w:tcPr>
          <w:p w14:paraId="026F3809" w14:textId="4B73FA5A" w:rsidR="00FD6E57" w:rsidRDefault="00E8275F" w:rsidP="00FD6E57">
            <w:pPr>
              <w:pStyle w:val="BodyText"/>
              <w:jc w:val="center"/>
              <w:rPr>
                <w:szCs w:val="24"/>
              </w:rPr>
            </w:pPr>
            <w:r>
              <w:rPr>
                <w:szCs w:val="24"/>
              </w:rPr>
              <w:t>“-6 Days and 6</w:t>
            </w:r>
            <w:r w:rsidRPr="008D0CC8">
              <w:rPr>
                <w:szCs w:val="24"/>
              </w:rPr>
              <w:t xml:space="preserve"> </w:t>
            </w:r>
            <w:r>
              <w:rPr>
                <w:szCs w:val="24"/>
              </w:rPr>
              <w:t>Hours”</w:t>
            </w:r>
          </w:p>
        </w:tc>
        <w:tc>
          <w:tcPr>
            <w:tcW w:w="1186" w:type="dxa"/>
          </w:tcPr>
          <w:p w14:paraId="7FC55395" w14:textId="2E9E4FE7" w:rsidR="00FD6E57" w:rsidRDefault="00FD6E57" w:rsidP="00FD6E57">
            <w:pPr>
              <w:pStyle w:val="BodyText"/>
              <w:jc w:val="center"/>
              <w:rPr>
                <w:szCs w:val="24"/>
              </w:rPr>
            </w:pPr>
            <w:r>
              <w:rPr>
                <w:szCs w:val="24"/>
              </w:rPr>
              <w:t>Pass</w:t>
            </w:r>
          </w:p>
        </w:tc>
        <w:tc>
          <w:tcPr>
            <w:tcW w:w="2479" w:type="dxa"/>
          </w:tcPr>
          <w:p w14:paraId="502482AD" w14:textId="3FC9915D" w:rsidR="00FD6E57" w:rsidRDefault="00FD6E57" w:rsidP="00FD6E57">
            <w:pPr>
              <w:pStyle w:val="BodyText"/>
              <w:jc w:val="center"/>
              <w:rPr>
                <w:szCs w:val="24"/>
              </w:rPr>
            </w:pPr>
            <w:r>
              <w:rPr>
                <w:szCs w:val="24"/>
              </w:rPr>
              <w:t xml:space="preserve">Covers </w:t>
            </w:r>
            <w:r w:rsidR="00E97D88">
              <w:rPr>
                <w:szCs w:val="24"/>
              </w:rPr>
              <w:t>C</w:t>
            </w:r>
            <w:r>
              <w:rPr>
                <w:szCs w:val="24"/>
              </w:rPr>
              <w:t xml:space="preserve">393T, </w:t>
            </w:r>
            <w:r w:rsidR="004B00D7">
              <w:rPr>
                <w:szCs w:val="24"/>
              </w:rPr>
              <w:t>C</w:t>
            </w:r>
            <w:r>
              <w:rPr>
                <w:szCs w:val="24"/>
              </w:rPr>
              <w:t>395T</w:t>
            </w:r>
            <w:r w:rsidR="003D6C8D">
              <w:rPr>
                <w:szCs w:val="24"/>
              </w:rPr>
              <w:t>, C404</w:t>
            </w:r>
            <w:r w:rsidR="00196E50">
              <w:rPr>
                <w:szCs w:val="24"/>
              </w:rPr>
              <w:t>-1F, C404-2T</w:t>
            </w:r>
          </w:p>
        </w:tc>
      </w:tr>
      <w:tr w:rsidR="009C3B9C" w:rsidRPr="00BA5495" w14:paraId="0DA90A7E" w14:textId="77777777" w:rsidTr="00FD6E57">
        <w:trPr>
          <w:trHeight w:val="759"/>
        </w:trPr>
        <w:tc>
          <w:tcPr>
            <w:tcW w:w="845" w:type="dxa"/>
          </w:tcPr>
          <w:p w14:paraId="76D0EFC9" w14:textId="2651B209" w:rsidR="009C3B9C" w:rsidRDefault="009C3B9C" w:rsidP="009C3B9C">
            <w:pPr>
              <w:pStyle w:val="BodyText"/>
              <w:jc w:val="center"/>
              <w:rPr>
                <w:b/>
                <w:iCs/>
                <w:szCs w:val="24"/>
              </w:rPr>
            </w:pPr>
            <w:r>
              <w:rPr>
                <w:b/>
                <w:iCs/>
                <w:szCs w:val="24"/>
              </w:rPr>
              <w:t>4</w:t>
            </w:r>
          </w:p>
        </w:tc>
        <w:tc>
          <w:tcPr>
            <w:tcW w:w="1754" w:type="dxa"/>
          </w:tcPr>
          <w:p w14:paraId="488BE5EF" w14:textId="330A4B0F" w:rsidR="009C3B9C" w:rsidRDefault="009C3B9C" w:rsidP="009C3B9C">
            <w:pPr>
              <w:pStyle w:val="BodyText"/>
              <w:jc w:val="center"/>
              <w:rPr>
                <w:szCs w:val="24"/>
              </w:rPr>
            </w:pPr>
            <w:r>
              <w:rPr>
                <w:szCs w:val="24"/>
              </w:rPr>
              <w:t>text= “</w:t>
            </w:r>
            <w:r w:rsidRPr="00202A13">
              <w:rPr>
                <w:szCs w:val="24"/>
              </w:rPr>
              <w:t>PT</w:t>
            </w:r>
            <w:r w:rsidR="006F0981">
              <w:rPr>
                <w:szCs w:val="24"/>
              </w:rPr>
              <w:t>-6D</w:t>
            </w:r>
            <w:r w:rsidR="00F55422">
              <w:rPr>
                <w:szCs w:val="24"/>
              </w:rPr>
              <w:t>-</w:t>
            </w:r>
            <w:r w:rsidRPr="00202A13">
              <w:rPr>
                <w:szCs w:val="24"/>
              </w:rPr>
              <w:t>6H</w:t>
            </w:r>
            <w:r w:rsidR="00264201">
              <w:rPr>
                <w:szCs w:val="24"/>
              </w:rPr>
              <w:t>6</w:t>
            </w:r>
            <w:r w:rsidRPr="00202A13">
              <w:rPr>
                <w:szCs w:val="24"/>
              </w:rPr>
              <w:t>M</w:t>
            </w:r>
            <w:r>
              <w:rPr>
                <w:szCs w:val="24"/>
              </w:rPr>
              <w:t>”</w:t>
            </w:r>
          </w:p>
        </w:tc>
        <w:tc>
          <w:tcPr>
            <w:tcW w:w="1327" w:type="dxa"/>
          </w:tcPr>
          <w:p w14:paraId="3A00DBAA" w14:textId="45C4A8A9" w:rsidR="009C3B9C" w:rsidRDefault="009C3B9C" w:rsidP="009C3B9C">
            <w:pPr>
              <w:pStyle w:val="BodyText"/>
              <w:jc w:val="center"/>
              <w:rPr>
                <w:szCs w:val="24"/>
              </w:rPr>
            </w:pPr>
            <w:r>
              <w:rPr>
                <w:szCs w:val="24"/>
              </w:rPr>
              <w:t>“</w:t>
            </w:r>
            <w:r w:rsidR="004C0B3D">
              <w:rPr>
                <w:szCs w:val="24"/>
              </w:rPr>
              <w:t xml:space="preserve">-6 Days and </w:t>
            </w:r>
            <w:r w:rsidR="00206EEA">
              <w:rPr>
                <w:szCs w:val="24"/>
              </w:rPr>
              <w:t>-</w:t>
            </w:r>
            <w:r>
              <w:rPr>
                <w:szCs w:val="24"/>
              </w:rPr>
              <w:t xml:space="preserve">6 Hours and </w:t>
            </w:r>
            <w:r w:rsidR="006F0981">
              <w:rPr>
                <w:szCs w:val="24"/>
              </w:rPr>
              <w:t>6</w:t>
            </w:r>
            <w:r w:rsidRPr="008D0CC8">
              <w:rPr>
                <w:szCs w:val="24"/>
              </w:rPr>
              <w:t xml:space="preserve"> minutes</w:t>
            </w:r>
            <w:r>
              <w:rPr>
                <w:szCs w:val="24"/>
              </w:rPr>
              <w:t>”</w:t>
            </w:r>
          </w:p>
        </w:tc>
        <w:tc>
          <w:tcPr>
            <w:tcW w:w="1760" w:type="dxa"/>
          </w:tcPr>
          <w:p w14:paraId="4DF7DA6E" w14:textId="3C4BA321" w:rsidR="009C3B9C" w:rsidRDefault="00295242" w:rsidP="009C3B9C">
            <w:pPr>
              <w:pStyle w:val="BodyText"/>
              <w:jc w:val="center"/>
              <w:rPr>
                <w:szCs w:val="24"/>
              </w:rPr>
            </w:pPr>
            <w:r>
              <w:rPr>
                <w:szCs w:val="24"/>
              </w:rPr>
              <w:t>“-6 Days and -6 Hours and 6</w:t>
            </w:r>
            <w:r w:rsidRPr="008D0CC8">
              <w:rPr>
                <w:szCs w:val="24"/>
              </w:rPr>
              <w:t xml:space="preserve"> minutes</w:t>
            </w:r>
            <w:r>
              <w:rPr>
                <w:szCs w:val="24"/>
              </w:rPr>
              <w:t>”</w:t>
            </w:r>
          </w:p>
        </w:tc>
        <w:tc>
          <w:tcPr>
            <w:tcW w:w="1186" w:type="dxa"/>
          </w:tcPr>
          <w:p w14:paraId="3883875A" w14:textId="1EF1D4FB" w:rsidR="009C3B9C" w:rsidRDefault="009C3B9C" w:rsidP="009C3B9C">
            <w:pPr>
              <w:pStyle w:val="BodyText"/>
              <w:jc w:val="center"/>
              <w:rPr>
                <w:szCs w:val="24"/>
              </w:rPr>
            </w:pPr>
            <w:r>
              <w:rPr>
                <w:szCs w:val="24"/>
              </w:rPr>
              <w:t>Pass</w:t>
            </w:r>
          </w:p>
        </w:tc>
        <w:tc>
          <w:tcPr>
            <w:tcW w:w="2479" w:type="dxa"/>
          </w:tcPr>
          <w:p w14:paraId="28EC55EC" w14:textId="4D48F59B" w:rsidR="009C3B9C" w:rsidRDefault="009B5297" w:rsidP="009C3B9C">
            <w:pPr>
              <w:pStyle w:val="BodyText"/>
              <w:jc w:val="center"/>
              <w:rPr>
                <w:szCs w:val="24"/>
              </w:rPr>
            </w:pPr>
            <w:r>
              <w:rPr>
                <w:szCs w:val="24"/>
              </w:rPr>
              <w:t>Covers C393T, C395T, C404-1F, C404-2F, C404-3T</w:t>
            </w:r>
          </w:p>
        </w:tc>
      </w:tr>
      <w:tr w:rsidR="001409CC" w:rsidRPr="00BA5495" w14:paraId="04D416C7" w14:textId="77777777" w:rsidTr="00FD6E57">
        <w:trPr>
          <w:trHeight w:val="759"/>
        </w:trPr>
        <w:tc>
          <w:tcPr>
            <w:tcW w:w="845" w:type="dxa"/>
          </w:tcPr>
          <w:p w14:paraId="531AB381" w14:textId="58FB8252" w:rsidR="001409CC" w:rsidRDefault="001409CC" w:rsidP="009C3B9C">
            <w:pPr>
              <w:pStyle w:val="BodyText"/>
              <w:jc w:val="center"/>
              <w:rPr>
                <w:b/>
                <w:iCs/>
                <w:szCs w:val="24"/>
              </w:rPr>
            </w:pPr>
            <w:r>
              <w:rPr>
                <w:b/>
                <w:iCs/>
                <w:szCs w:val="24"/>
              </w:rPr>
              <w:lastRenderedPageBreak/>
              <w:t>5</w:t>
            </w:r>
          </w:p>
        </w:tc>
        <w:tc>
          <w:tcPr>
            <w:tcW w:w="1754" w:type="dxa"/>
          </w:tcPr>
          <w:p w14:paraId="42653733" w14:textId="3EBC5DBB" w:rsidR="001409CC" w:rsidRDefault="00E56987"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1327" w:type="dxa"/>
          </w:tcPr>
          <w:p w14:paraId="4003897A" w14:textId="6B9009E3" w:rsidR="001409CC" w:rsidRDefault="009B5297" w:rsidP="009C3B9C">
            <w:pPr>
              <w:pStyle w:val="BodyText"/>
              <w:jc w:val="center"/>
              <w:rPr>
                <w:szCs w:val="24"/>
              </w:rPr>
            </w:pPr>
            <w:r>
              <w:rPr>
                <w:szCs w:val="24"/>
              </w:rPr>
              <w:t>“-6 Days and -6 Hours and -6</w:t>
            </w:r>
            <w:r w:rsidRPr="008D0CC8">
              <w:rPr>
                <w:szCs w:val="24"/>
              </w:rPr>
              <w:t xml:space="preserve"> minutes</w:t>
            </w:r>
            <w:r>
              <w:rPr>
                <w:szCs w:val="24"/>
              </w:rPr>
              <w:t xml:space="preserve"> and 6 seconds”</w:t>
            </w:r>
          </w:p>
        </w:tc>
        <w:tc>
          <w:tcPr>
            <w:tcW w:w="1760" w:type="dxa"/>
          </w:tcPr>
          <w:p w14:paraId="62BDE103" w14:textId="74FDDEDE" w:rsidR="001409CC" w:rsidRDefault="00295242" w:rsidP="009C3B9C">
            <w:pPr>
              <w:pStyle w:val="BodyText"/>
              <w:jc w:val="center"/>
              <w:rPr>
                <w:szCs w:val="24"/>
              </w:rPr>
            </w:pPr>
            <w:r>
              <w:rPr>
                <w:szCs w:val="24"/>
              </w:rPr>
              <w:t xml:space="preserve">“-6 Days and -6 Hours and </w:t>
            </w:r>
            <w:r w:rsidR="005B23A4">
              <w:rPr>
                <w:szCs w:val="24"/>
              </w:rPr>
              <w:t>-</w:t>
            </w:r>
            <w:r>
              <w:rPr>
                <w:szCs w:val="24"/>
              </w:rPr>
              <w:t>6</w:t>
            </w:r>
            <w:r w:rsidRPr="008D0CC8">
              <w:rPr>
                <w:szCs w:val="24"/>
              </w:rPr>
              <w:t xml:space="preserve"> minutes</w:t>
            </w:r>
            <w:r w:rsidR="005B23A4">
              <w:rPr>
                <w:szCs w:val="24"/>
              </w:rPr>
              <w:t xml:space="preserve"> and</w:t>
            </w:r>
            <w:r w:rsidR="00283E9B">
              <w:rPr>
                <w:szCs w:val="24"/>
              </w:rPr>
              <w:t xml:space="preserve"> 6 seconds</w:t>
            </w:r>
            <w:r>
              <w:rPr>
                <w:szCs w:val="24"/>
              </w:rPr>
              <w:t>”</w:t>
            </w:r>
          </w:p>
        </w:tc>
        <w:tc>
          <w:tcPr>
            <w:tcW w:w="1186" w:type="dxa"/>
          </w:tcPr>
          <w:p w14:paraId="296E2C2C" w14:textId="5100537B" w:rsidR="001409CC" w:rsidRDefault="009B5297" w:rsidP="009C3B9C">
            <w:pPr>
              <w:pStyle w:val="BodyText"/>
              <w:jc w:val="center"/>
              <w:rPr>
                <w:szCs w:val="24"/>
              </w:rPr>
            </w:pPr>
            <w:r>
              <w:rPr>
                <w:szCs w:val="24"/>
              </w:rPr>
              <w:t>Pass</w:t>
            </w:r>
          </w:p>
        </w:tc>
        <w:tc>
          <w:tcPr>
            <w:tcW w:w="2479" w:type="dxa"/>
          </w:tcPr>
          <w:p w14:paraId="02A16609" w14:textId="5D16F513" w:rsidR="001409CC" w:rsidRDefault="009B5297" w:rsidP="009C3B9C">
            <w:pPr>
              <w:pStyle w:val="BodyText"/>
              <w:jc w:val="center"/>
              <w:rPr>
                <w:szCs w:val="24"/>
              </w:rPr>
            </w:pPr>
            <w:r>
              <w:rPr>
                <w:szCs w:val="24"/>
              </w:rPr>
              <w:t>Covers C393T, C395T, C404-1F, C404-2F, C404-3F, C404-4T</w:t>
            </w:r>
          </w:p>
        </w:tc>
      </w:tr>
      <w:tr w:rsidR="00E56987" w:rsidRPr="00BA5495" w14:paraId="5E7382C7" w14:textId="77777777" w:rsidTr="00FD6E57">
        <w:trPr>
          <w:trHeight w:val="759"/>
        </w:trPr>
        <w:tc>
          <w:tcPr>
            <w:tcW w:w="845" w:type="dxa"/>
          </w:tcPr>
          <w:p w14:paraId="55198E63" w14:textId="26A4E935" w:rsidR="00E56987" w:rsidRDefault="00E56987" w:rsidP="009C3B9C">
            <w:pPr>
              <w:pStyle w:val="BodyText"/>
              <w:jc w:val="center"/>
              <w:rPr>
                <w:b/>
                <w:iCs/>
                <w:szCs w:val="24"/>
              </w:rPr>
            </w:pPr>
            <w:r>
              <w:rPr>
                <w:b/>
                <w:iCs/>
                <w:szCs w:val="24"/>
              </w:rPr>
              <w:t>6</w:t>
            </w:r>
          </w:p>
        </w:tc>
        <w:tc>
          <w:tcPr>
            <w:tcW w:w="1754" w:type="dxa"/>
          </w:tcPr>
          <w:p w14:paraId="50783C83" w14:textId="3EA31180" w:rsidR="00E56987" w:rsidRDefault="00E56987"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1327" w:type="dxa"/>
          </w:tcPr>
          <w:p w14:paraId="2FB6518C" w14:textId="56A2BC63" w:rsidR="00E56987" w:rsidRDefault="00E56987" w:rsidP="009C3B9C">
            <w:pPr>
              <w:pStyle w:val="BodyText"/>
              <w:jc w:val="center"/>
              <w:rPr>
                <w:szCs w:val="24"/>
              </w:rPr>
            </w:pPr>
            <w:r>
              <w:rPr>
                <w:szCs w:val="24"/>
              </w:rPr>
              <w:t>Exception</w:t>
            </w:r>
          </w:p>
        </w:tc>
        <w:tc>
          <w:tcPr>
            <w:tcW w:w="1760" w:type="dxa"/>
          </w:tcPr>
          <w:p w14:paraId="0063272E" w14:textId="48ACFDD3" w:rsidR="00E56987" w:rsidRDefault="00E56987" w:rsidP="009C3B9C">
            <w:pPr>
              <w:pStyle w:val="BodyText"/>
              <w:jc w:val="center"/>
              <w:rPr>
                <w:szCs w:val="24"/>
              </w:rPr>
            </w:pPr>
            <w:r>
              <w:rPr>
                <w:szCs w:val="24"/>
              </w:rPr>
              <w:t>Exception</w:t>
            </w:r>
          </w:p>
        </w:tc>
        <w:tc>
          <w:tcPr>
            <w:tcW w:w="1186" w:type="dxa"/>
          </w:tcPr>
          <w:p w14:paraId="76E2AF7A" w14:textId="25A40F07" w:rsidR="00E56987" w:rsidRDefault="00E56987" w:rsidP="009C3B9C">
            <w:pPr>
              <w:pStyle w:val="BodyText"/>
              <w:jc w:val="center"/>
              <w:rPr>
                <w:szCs w:val="24"/>
              </w:rPr>
            </w:pPr>
            <w:r>
              <w:rPr>
                <w:szCs w:val="24"/>
              </w:rPr>
              <w:t>Pass</w:t>
            </w:r>
          </w:p>
        </w:tc>
        <w:tc>
          <w:tcPr>
            <w:tcW w:w="2479" w:type="dxa"/>
          </w:tcPr>
          <w:p w14:paraId="7172DC1F" w14:textId="730CDF3F" w:rsidR="00E56987" w:rsidRDefault="00E56987" w:rsidP="009C3B9C">
            <w:pPr>
              <w:pStyle w:val="BodyText"/>
              <w:jc w:val="center"/>
              <w:rPr>
                <w:szCs w:val="24"/>
              </w:rPr>
            </w:pPr>
            <w:r>
              <w:rPr>
                <w:szCs w:val="24"/>
              </w:rPr>
              <w:t>Covers C393T, C395T, C404-1F, C404-2F, C404-3F, C404-4F</w:t>
            </w:r>
          </w:p>
        </w:tc>
      </w:tr>
    </w:tbl>
    <w:p w14:paraId="6D9416AD" w14:textId="77777777" w:rsidR="005F6A29" w:rsidRDefault="005F6A29" w:rsidP="004B17F0">
      <w:pPr>
        <w:pStyle w:val="BodyText"/>
        <w:rPr>
          <w:rFonts w:cstheme="majorBidi"/>
        </w:rPr>
      </w:pPr>
    </w:p>
    <w:p w14:paraId="0A977FD8" w14:textId="7C9DD2A5" w:rsidR="0077049C" w:rsidRDefault="0077049C" w:rsidP="0077049C">
      <w:pPr>
        <w:pStyle w:val="BodyText"/>
        <w:rPr>
          <w:b/>
          <w:bCs/>
          <w:sz w:val="32"/>
          <w:szCs w:val="32"/>
        </w:rPr>
      </w:pPr>
      <w:r>
        <w:rPr>
          <w:b/>
          <w:bCs/>
          <w:sz w:val="32"/>
          <w:szCs w:val="32"/>
        </w:rPr>
        <w:t>Boundary Interior</w:t>
      </w:r>
      <w:r w:rsidRPr="00BA5495">
        <w:rPr>
          <w:b/>
          <w:bCs/>
          <w:sz w:val="32"/>
          <w:szCs w:val="32"/>
        </w:rPr>
        <w:t>:</w:t>
      </w:r>
    </w:p>
    <w:p w14:paraId="4DA70903" w14:textId="26FE1D49" w:rsidR="001D37F9" w:rsidRPr="00BA5495" w:rsidRDefault="001D37F9" w:rsidP="0077049C">
      <w:pPr>
        <w:pStyle w:val="BodyText"/>
        <w:rPr>
          <w:b/>
          <w:bCs/>
          <w:sz w:val="32"/>
          <w:szCs w:val="32"/>
        </w:rPr>
      </w:pPr>
      <w:r>
        <w:t>Boundary Interior Technique cannot be applied to this function because it does not contain any loop.</w:t>
      </w:r>
    </w:p>
    <w:p w14:paraId="775D1C26" w14:textId="77777777" w:rsidR="0077049C" w:rsidRDefault="0077049C" w:rsidP="0077049C">
      <w:pPr>
        <w:pStyle w:val="BodyText"/>
        <w:rPr>
          <w:b/>
          <w:bCs/>
          <w:sz w:val="36"/>
          <w:szCs w:val="36"/>
          <w:u w:val="single"/>
        </w:rPr>
      </w:pPr>
    </w:p>
    <w:p w14:paraId="4A0DC80D" w14:textId="60EC279F" w:rsidR="0077049C" w:rsidRDefault="0077049C" w:rsidP="0077049C">
      <w:pPr>
        <w:pStyle w:val="BodyText"/>
        <w:rPr>
          <w:b/>
          <w:bCs/>
          <w:sz w:val="32"/>
          <w:szCs w:val="32"/>
        </w:rPr>
      </w:pPr>
      <w:r>
        <w:rPr>
          <w:b/>
          <w:bCs/>
          <w:sz w:val="32"/>
          <w:szCs w:val="32"/>
        </w:rPr>
        <w:t>Loop Boundary</w:t>
      </w:r>
      <w:r w:rsidRPr="00BA5495">
        <w:rPr>
          <w:b/>
          <w:bCs/>
          <w:sz w:val="32"/>
          <w:szCs w:val="32"/>
        </w:rPr>
        <w:t>:</w:t>
      </w:r>
    </w:p>
    <w:p w14:paraId="755FF1D8" w14:textId="52D5FFFC" w:rsidR="001D37F9" w:rsidRPr="00BA5495" w:rsidRDefault="001D37F9" w:rsidP="001D37F9">
      <w:pPr>
        <w:pStyle w:val="BodyText"/>
        <w:rPr>
          <w:b/>
          <w:bCs/>
          <w:sz w:val="32"/>
          <w:szCs w:val="32"/>
        </w:rPr>
      </w:pPr>
      <w:r>
        <w:t>Loop Boundary Technique cannot be applied to this function because it does not contain any loop.</w:t>
      </w:r>
    </w:p>
    <w:p w14:paraId="04BA8064" w14:textId="77777777" w:rsidR="0077049C" w:rsidRDefault="0077049C" w:rsidP="0077049C">
      <w:pPr>
        <w:pStyle w:val="BodyText"/>
        <w:rPr>
          <w:b/>
          <w:bCs/>
          <w:sz w:val="36"/>
          <w:szCs w:val="36"/>
          <w:u w:val="single"/>
        </w:rPr>
      </w:pPr>
    </w:p>
    <w:p w14:paraId="01DC3B0C" w14:textId="12544419" w:rsidR="0077049C" w:rsidRDefault="0077049C" w:rsidP="0077049C">
      <w:pPr>
        <w:pStyle w:val="BodyText"/>
        <w:rPr>
          <w:b/>
          <w:bCs/>
          <w:sz w:val="32"/>
          <w:szCs w:val="32"/>
        </w:rPr>
      </w:pPr>
      <w:r>
        <w:rPr>
          <w:b/>
          <w:bCs/>
          <w:sz w:val="32"/>
          <w:szCs w:val="32"/>
        </w:rPr>
        <w:t>Basis Path</w:t>
      </w:r>
      <w:r w:rsidRPr="00BA5495">
        <w:rPr>
          <w:b/>
          <w:bCs/>
          <w:sz w:val="32"/>
          <w:szCs w:val="32"/>
        </w:rPr>
        <w:t>:</w:t>
      </w:r>
    </w:p>
    <w:p w14:paraId="42A7EF9E" w14:textId="761A4A7C" w:rsidR="00E4004F" w:rsidRDefault="0040456B" w:rsidP="00E4004F">
      <w:pPr>
        <w:pStyle w:val="BodyText"/>
      </w:pPr>
      <w:r>
        <w:t>No. of Basis Paths = No. of decision points + 1</w:t>
      </w:r>
    </w:p>
    <w:p w14:paraId="30FEC70D" w14:textId="32FBC0F4" w:rsidR="0040456B" w:rsidRDefault="0040456B" w:rsidP="0040456B">
      <w:pPr>
        <w:pStyle w:val="BodyText"/>
      </w:pPr>
      <w:r>
        <w:t>No. of Basis Paths = 3 + 1 = 4</w:t>
      </w:r>
    </w:p>
    <w:p w14:paraId="69A86B8F" w14:textId="0E0FBCDA" w:rsidR="0040456B" w:rsidRPr="00BA5495" w:rsidRDefault="001723BC" w:rsidP="00E4004F">
      <w:pPr>
        <w:pStyle w:val="BodyText"/>
        <w:rPr>
          <w:b/>
          <w:bCs/>
          <w:sz w:val="32"/>
          <w:szCs w:val="32"/>
        </w:rPr>
      </w:pPr>
      <w:r>
        <w:t>Path 1: ABCDEFG</w:t>
      </w:r>
    </w:p>
    <w:p w14:paraId="2A3ED759" w14:textId="47D829C1" w:rsidR="001723BC" w:rsidRPr="001723BC" w:rsidRDefault="001723BC" w:rsidP="001723BC">
      <w:pPr>
        <w:pStyle w:val="BodyText"/>
      </w:pPr>
      <w:r>
        <w:t>Path 2: ABH</w:t>
      </w:r>
    </w:p>
    <w:p w14:paraId="47BA77DD" w14:textId="48D81234" w:rsidR="001723BC" w:rsidRPr="00BA5495" w:rsidRDefault="001723BC" w:rsidP="001723BC">
      <w:pPr>
        <w:pStyle w:val="BodyText"/>
        <w:rPr>
          <w:b/>
          <w:bCs/>
          <w:sz w:val="32"/>
          <w:szCs w:val="32"/>
        </w:rPr>
      </w:pPr>
      <w:r>
        <w:t>Path 3: ABCEFG</w:t>
      </w:r>
    </w:p>
    <w:p w14:paraId="76421361" w14:textId="1BB5B65F" w:rsidR="001723BC" w:rsidRPr="00BA5495" w:rsidRDefault="001723BC" w:rsidP="001723BC">
      <w:pPr>
        <w:pStyle w:val="BodyText"/>
        <w:rPr>
          <w:b/>
          <w:bCs/>
          <w:sz w:val="32"/>
          <w:szCs w:val="32"/>
        </w:rPr>
      </w:pPr>
      <w:r>
        <w:t>Path 4: ABCEF</w:t>
      </w:r>
      <w:r w:rsidR="00E665C7">
        <w:t>H</w:t>
      </w:r>
    </w:p>
    <w:p w14:paraId="45C53A57" w14:textId="3405194A" w:rsidR="00E4004F" w:rsidRPr="00BA5495" w:rsidRDefault="00E4004F" w:rsidP="0077049C">
      <w:pPr>
        <w:pStyle w:val="BodyText"/>
        <w:rPr>
          <w:b/>
          <w:bCs/>
          <w:sz w:val="32"/>
          <w:szCs w:val="32"/>
        </w:rPr>
      </w:pPr>
    </w:p>
    <w:tbl>
      <w:tblPr>
        <w:tblStyle w:val="TableGrid"/>
        <w:tblW w:w="9351" w:type="dxa"/>
        <w:tblLook w:val="04A0" w:firstRow="1" w:lastRow="0" w:firstColumn="1" w:lastColumn="0" w:noHBand="0" w:noVBand="1"/>
      </w:tblPr>
      <w:tblGrid>
        <w:gridCol w:w="844"/>
        <w:gridCol w:w="1725"/>
        <w:gridCol w:w="1369"/>
        <w:gridCol w:w="1751"/>
        <w:gridCol w:w="1186"/>
        <w:gridCol w:w="2476"/>
      </w:tblGrid>
      <w:tr w:rsidR="0077049C" w:rsidRPr="00BA5495" w14:paraId="0B8986EF" w14:textId="77777777" w:rsidTr="00A06B25">
        <w:trPr>
          <w:trHeight w:val="759"/>
        </w:trPr>
        <w:tc>
          <w:tcPr>
            <w:tcW w:w="844" w:type="dxa"/>
          </w:tcPr>
          <w:p w14:paraId="78D1F01B" w14:textId="77777777" w:rsidR="0077049C" w:rsidRPr="00BA5495" w:rsidRDefault="0077049C" w:rsidP="00FD75DB">
            <w:pPr>
              <w:pStyle w:val="BodyText"/>
              <w:jc w:val="center"/>
              <w:rPr>
                <w:b/>
                <w:szCs w:val="24"/>
              </w:rPr>
            </w:pPr>
            <w:r w:rsidRPr="00BA5495">
              <w:rPr>
                <w:b/>
                <w:szCs w:val="24"/>
              </w:rPr>
              <w:t>Test case#</w:t>
            </w:r>
          </w:p>
        </w:tc>
        <w:tc>
          <w:tcPr>
            <w:tcW w:w="1725" w:type="dxa"/>
          </w:tcPr>
          <w:p w14:paraId="28F53738" w14:textId="77777777" w:rsidR="0077049C" w:rsidRPr="00BA5495" w:rsidRDefault="0077049C" w:rsidP="00FD75DB">
            <w:pPr>
              <w:pStyle w:val="BodyText"/>
              <w:jc w:val="center"/>
              <w:rPr>
                <w:b/>
                <w:bCs/>
                <w:szCs w:val="24"/>
              </w:rPr>
            </w:pPr>
            <w:r w:rsidRPr="00BA5495">
              <w:rPr>
                <w:b/>
                <w:bCs/>
                <w:szCs w:val="24"/>
              </w:rPr>
              <w:t>Input</w:t>
            </w:r>
          </w:p>
        </w:tc>
        <w:tc>
          <w:tcPr>
            <w:tcW w:w="1369" w:type="dxa"/>
          </w:tcPr>
          <w:p w14:paraId="6254300A" w14:textId="77777777" w:rsidR="0077049C" w:rsidRPr="00BA5495" w:rsidRDefault="0077049C" w:rsidP="00FD75DB">
            <w:pPr>
              <w:pStyle w:val="BodyText"/>
              <w:jc w:val="center"/>
              <w:rPr>
                <w:b/>
                <w:szCs w:val="24"/>
              </w:rPr>
            </w:pPr>
            <w:r w:rsidRPr="00BA5495">
              <w:rPr>
                <w:b/>
                <w:szCs w:val="24"/>
              </w:rPr>
              <w:t>Output</w:t>
            </w:r>
          </w:p>
        </w:tc>
        <w:tc>
          <w:tcPr>
            <w:tcW w:w="1751" w:type="dxa"/>
          </w:tcPr>
          <w:p w14:paraId="52C3E186"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3FAFAF1E" w14:textId="77777777" w:rsidR="0077049C" w:rsidRPr="00BA5495" w:rsidRDefault="0077049C" w:rsidP="00FD75DB">
            <w:pPr>
              <w:pStyle w:val="BodyText"/>
              <w:jc w:val="center"/>
              <w:rPr>
                <w:b/>
                <w:szCs w:val="24"/>
              </w:rPr>
            </w:pPr>
            <w:r w:rsidRPr="00BA5495">
              <w:rPr>
                <w:b/>
                <w:szCs w:val="24"/>
              </w:rPr>
              <w:t>Pass/Fail</w:t>
            </w:r>
          </w:p>
        </w:tc>
        <w:tc>
          <w:tcPr>
            <w:tcW w:w="2476" w:type="dxa"/>
          </w:tcPr>
          <w:p w14:paraId="51DDD8C8" w14:textId="77777777" w:rsidR="0077049C" w:rsidRPr="00BA5495" w:rsidRDefault="0077049C" w:rsidP="00FD75DB">
            <w:pPr>
              <w:pStyle w:val="BodyText"/>
              <w:jc w:val="center"/>
              <w:rPr>
                <w:b/>
                <w:szCs w:val="24"/>
              </w:rPr>
            </w:pPr>
            <w:r w:rsidRPr="00BA5495">
              <w:rPr>
                <w:b/>
                <w:szCs w:val="24"/>
              </w:rPr>
              <w:t>Comments/Remarks</w:t>
            </w:r>
          </w:p>
          <w:p w14:paraId="46D2440D" w14:textId="77777777" w:rsidR="0077049C" w:rsidRPr="00BA5495" w:rsidRDefault="0077049C" w:rsidP="00FD75DB">
            <w:pPr>
              <w:pStyle w:val="BodyText"/>
              <w:jc w:val="center"/>
              <w:rPr>
                <w:b/>
                <w:szCs w:val="24"/>
              </w:rPr>
            </w:pPr>
          </w:p>
        </w:tc>
      </w:tr>
      <w:tr w:rsidR="00A06B25" w:rsidRPr="00BA5495" w14:paraId="7F1B738D" w14:textId="77777777" w:rsidTr="00A06B25">
        <w:trPr>
          <w:trHeight w:val="759"/>
        </w:trPr>
        <w:tc>
          <w:tcPr>
            <w:tcW w:w="844" w:type="dxa"/>
          </w:tcPr>
          <w:p w14:paraId="360A3AFE" w14:textId="77777777" w:rsidR="00A06B25" w:rsidRPr="00BA5495" w:rsidRDefault="00A06B25" w:rsidP="00A06B25">
            <w:pPr>
              <w:pStyle w:val="BodyText"/>
              <w:jc w:val="center"/>
              <w:rPr>
                <w:b/>
                <w:szCs w:val="24"/>
              </w:rPr>
            </w:pPr>
            <w:r>
              <w:rPr>
                <w:b/>
                <w:szCs w:val="24"/>
              </w:rPr>
              <w:t>1</w:t>
            </w:r>
          </w:p>
        </w:tc>
        <w:tc>
          <w:tcPr>
            <w:tcW w:w="1725" w:type="dxa"/>
          </w:tcPr>
          <w:p w14:paraId="4185F6A5" w14:textId="5DB5513B" w:rsidR="00A06B25" w:rsidRPr="00BA5495" w:rsidRDefault="00A06B25" w:rsidP="00A06B25">
            <w:pPr>
              <w:pStyle w:val="BodyText"/>
              <w:rPr>
                <w:szCs w:val="24"/>
              </w:rPr>
            </w:pPr>
            <w:r>
              <w:rPr>
                <w:szCs w:val="24"/>
              </w:rPr>
              <w:t xml:space="preserve">text </w:t>
            </w:r>
            <w:r>
              <w:rPr>
                <w:szCs w:val="24"/>
              </w:rPr>
              <w:br/>
              <w:t>= “</w:t>
            </w:r>
            <w:r w:rsidRPr="00202A13">
              <w:rPr>
                <w:szCs w:val="24"/>
              </w:rPr>
              <w:t>PT</w:t>
            </w:r>
            <w:r>
              <w:rPr>
                <w:szCs w:val="24"/>
              </w:rPr>
              <w:t>-</w:t>
            </w:r>
            <w:r w:rsidRPr="00202A13">
              <w:rPr>
                <w:szCs w:val="24"/>
              </w:rPr>
              <w:t>6H3M</w:t>
            </w:r>
            <w:r>
              <w:rPr>
                <w:szCs w:val="24"/>
              </w:rPr>
              <w:t>”</w:t>
            </w:r>
          </w:p>
        </w:tc>
        <w:tc>
          <w:tcPr>
            <w:tcW w:w="1369" w:type="dxa"/>
          </w:tcPr>
          <w:p w14:paraId="4B53DFA6" w14:textId="0FFA2AA4" w:rsidR="00A06B25" w:rsidRPr="00BA5495" w:rsidRDefault="00A06B25" w:rsidP="00A06B25">
            <w:pPr>
              <w:pStyle w:val="BodyText"/>
              <w:jc w:val="center"/>
              <w:rPr>
                <w:szCs w:val="24"/>
              </w:rPr>
            </w:pPr>
            <w:r>
              <w:rPr>
                <w:szCs w:val="24"/>
              </w:rPr>
              <w:t xml:space="preserve">“6 Hours and </w:t>
            </w:r>
            <w:r w:rsidRPr="008D0CC8">
              <w:rPr>
                <w:szCs w:val="24"/>
              </w:rPr>
              <w:t>-3 minutes</w:t>
            </w:r>
            <w:r>
              <w:rPr>
                <w:szCs w:val="24"/>
              </w:rPr>
              <w:t>”</w:t>
            </w:r>
          </w:p>
        </w:tc>
        <w:tc>
          <w:tcPr>
            <w:tcW w:w="1751" w:type="dxa"/>
          </w:tcPr>
          <w:p w14:paraId="6BB7B69F" w14:textId="0B427FC4" w:rsidR="00A06B25" w:rsidRPr="00BA5495" w:rsidRDefault="00A06B25" w:rsidP="00A06B25">
            <w:pPr>
              <w:pStyle w:val="BodyText"/>
              <w:rPr>
                <w:szCs w:val="24"/>
              </w:rPr>
            </w:pPr>
            <w:r>
              <w:rPr>
                <w:szCs w:val="24"/>
              </w:rPr>
              <w:t xml:space="preserve">“6 Hours and </w:t>
            </w:r>
            <w:r w:rsidRPr="008D0CC8">
              <w:rPr>
                <w:szCs w:val="24"/>
              </w:rPr>
              <w:t>-3 minutes</w:t>
            </w:r>
            <w:r>
              <w:rPr>
                <w:szCs w:val="24"/>
              </w:rPr>
              <w:t>”</w:t>
            </w:r>
          </w:p>
        </w:tc>
        <w:tc>
          <w:tcPr>
            <w:tcW w:w="1186" w:type="dxa"/>
          </w:tcPr>
          <w:p w14:paraId="01E5F15E" w14:textId="75250C07" w:rsidR="00A06B25" w:rsidRPr="00BA5495" w:rsidRDefault="00A06B25" w:rsidP="00A06B25">
            <w:pPr>
              <w:pStyle w:val="BodyText"/>
              <w:jc w:val="center"/>
              <w:rPr>
                <w:szCs w:val="24"/>
              </w:rPr>
            </w:pPr>
            <w:r>
              <w:rPr>
                <w:szCs w:val="24"/>
              </w:rPr>
              <w:t>Pass</w:t>
            </w:r>
          </w:p>
        </w:tc>
        <w:tc>
          <w:tcPr>
            <w:tcW w:w="2476" w:type="dxa"/>
          </w:tcPr>
          <w:p w14:paraId="6D696382" w14:textId="14189682" w:rsidR="00A06B25" w:rsidRPr="00BA5495" w:rsidRDefault="00A06B25" w:rsidP="00A06B25">
            <w:pPr>
              <w:pStyle w:val="BodyText"/>
              <w:jc w:val="center"/>
              <w:rPr>
                <w:szCs w:val="24"/>
              </w:rPr>
            </w:pPr>
            <w:r>
              <w:rPr>
                <w:szCs w:val="24"/>
              </w:rPr>
              <w:t>Covers path ABCDEFG</w:t>
            </w:r>
          </w:p>
        </w:tc>
      </w:tr>
      <w:tr w:rsidR="00A06B25" w:rsidRPr="00BA5495" w14:paraId="57C916C1" w14:textId="77777777" w:rsidTr="00A06B25">
        <w:trPr>
          <w:trHeight w:val="759"/>
        </w:trPr>
        <w:tc>
          <w:tcPr>
            <w:tcW w:w="844" w:type="dxa"/>
          </w:tcPr>
          <w:p w14:paraId="5B2CECC5" w14:textId="77777777" w:rsidR="00A06B25" w:rsidRPr="00BA5495" w:rsidRDefault="00A06B25" w:rsidP="00A06B25">
            <w:pPr>
              <w:pStyle w:val="BodyText"/>
              <w:jc w:val="center"/>
              <w:rPr>
                <w:b/>
                <w:iCs/>
                <w:szCs w:val="24"/>
              </w:rPr>
            </w:pPr>
            <w:r>
              <w:rPr>
                <w:b/>
                <w:iCs/>
                <w:szCs w:val="24"/>
              </w:rPr>
              <w:lastRenderedPageBreak/>
              <w:t>2</w:t>
            </w:r>
          </w:p>
        </w:tc>
        <w:tc>
          <w:tcPr>
            <w:tcW w:w="1725" w:type="dxa"/>
          </w:tcPr>
          <w:p w14:paraId="658427D7" w14:textId="2D5EEA08" w:rsidR="00A06B25" w:rsidRPr="00BA5495" w:rsidRDefault="00A06B25" w:rsidP="00A06B25">
            <w:pPr>
              <w:pStyle w:val="BodyText"/>
              <w:rPr>
                <w:szCs w:val="24"/>
              </w:rPr>
            </w:pPr>
            <w:r>
              <w:rPr>
                <w:szCs w:val="24"/>
              </w:rPr>
              <w:t>text = “G3D”</w:t>
            </w:r>
          </w:p>
        </w:tc>
        <w:tc>
          <w:tcPr>
            <w:tcW w:w="1369" w:type="dxa"/>
          </w:tcPr>
          <w:p w14:paraId="19F960FD" w14:textId="2D4512CB" w:rsidR="00A06B25" w:rsidRPr="00BA5495" w:rsidRDefault="00A06B25" w:rsidP="00A06B25">
            <w:pPr>
              <w:pStyle w:val="BodyText"/>
              <w:jc w:val="center"/>
              <w:rPr>
                <w:szCs w:val="24"/>
              </w:rPr>
            </w:pPr>
            <w:r>
              <w:rPr>
                <w:szCs w:val="24"/>
              </w:rPr>
              <w:t>“Exception”</w:t>
            </w:r>
          </w:p>
        </w:tc>
        <w:tc>
          <w:tcPr>
            <w:tcW w:w="1751" w:type="dxa"/>
          </w:tcPr>
          <w:p w14:paraId="0F0A8362" w14:textId="4DEEC013" w:rsidR="00A06B25" w:rsidRPr="00BA5495" w:rsidRDefault="00A06B25" w:rsidP="00A06B25">
            <w:pPr>
              <w:pStyle w:val="BodyText"/>
              <w:jc w:val="center"/>
              <w:rPr>
                <w:szCs w:val="24"/>
              </w:rPr>
            </w:pPr>
            <w:r>
              <w:rPr>
                <w:szCs w:val="24"/>
              </w:rPr>
              <w:t>“Exception”</w:t>
            </w:r>
          </w:p>
        </w:tc>
        <w:tc>
          <w:tcPr>
            <w:tcW w:w="1186" w:type="dxa"/>
          </w:tcPr>
          <w:p w14:paraId="215F064B" w14:textId="5B4B79EF" w:rsidR="00A06B25" w:rsidRPr="00BA5495" w:rsidRDefault="00A06B25" w:rsidP="00A06B25">
            <w:pPr>
              <w:pStyle w:val="BodyText"/>
              <w:jc w:val="center"/>
              <w:rPr>
                <w:szCs w:val="24"/>
              </w:rPr>
            </w:pPr>
            <w:r>
              <w:rPr>
                <w:szCs w:val="24"/>
              </w:rPr>
              <w:t>Pass</w:t>
            </w:r>
          </w:p>
        </w:tc>
        <w:tc>
          <w:tcPr>
            <w:tcW w:w="2476" w:type="dxa"/>
          </w:tcPr>
          <w:p w14:paraId="55812DDB" w14:textId="5DA0C247" w:rsidR="00A06B25" w:rsidRPr="00BA5495" w:rsidRDefault="00A06B25" w:rsidP="00A06B25">
            <w:pPr>
              <w:pStyle w:val="BodyText"/>
              <w:jc w:val="center"/>
              <w:rPr>
                <w:szCs w:val="24"/>
              </w:rPr>
            </w:pPr>
            <w:r>
              <w:rPr>
                <w:szCs w:val="24"/>
              </w:rPr>
              <w:t>Covers path ABH</w:t>
            </w:r>
          </w:p>
        </w:tc>
      </w:tr>
      <w:tr w:rsidR="00A06B25" w:rsidRPr="00BA5495" w14:paraId="0F373196" w14:textId="77777777" w:rsidTr="00A06B25">
        <w:trPr>
          <w:trHeight w:val="759"/>
        </w:trPr>
        <w:tc>
          <w:tcPr>
            <w:tcW w:w="844" w:type="dxa"/>
          </w:tcPr>
          <w:p w14:paraId="1A1B5075" w14:textId="0AEC7E30" w:rsidR="00A06B25" w:rsidRDefault="00F617D3" w:rsidP="00A06B25">
            <w:pPr>
              <w:pStyle w:val="BodyText"/>
              <w:jc w:val="center"/>
              <w:rPr>
                <w:b/>
                <w:iCs/>
                <w:szCs w:val="24"/>
              </w:rPr>
            </w:pPr>
            <w:r>
              <w:rPr>
                <w:b/>
                <w:iCs/>
                <w:szCs w:val="24"/>
              </w:rPr>
              <w:t>3</w:t>
            </w:r>
          </w:p>
        </w:tc>
        <w:tc>
          <w:tcPr>
            <w:tcW w:w="1725" w:type="dxa"/>
          </w:tcPr>
          <w:p w14:paraId="24EA5306" w14:textId="599D944A" w:rsidR="00A06B25" w:rsidRDefault="00A06B25" w:rsidP="00A06B25">
            <w:pPr>
              <w:pStyle w:val="BodyText"/>
              <w:rPr>
                <w:szCs w:val="24"/>
              </w:rPr>
            </w:pPr>
            <w:r>
              <w:rPr>
                <w:szCs w:val="24"/>
              </w:rPr>
              <w:t>text = “</w:t>
            </w:r>
            <w:r w:rsidRPr="00FD7FAA">
              <w:rPr>
                <w:szCs w:val="24"/>
              </w:rPr>
              <w:t>PT6</w:t>
            </w:r>
            <w:proofErr w:type="gramStart"/>
            <w:r w:rsidRPr="00FD7FAA">
              <w:rPr>
                <w:szCs w:val="24"/>
              </w:rPr>
              <w:t>H</w:t>
            </w:r>
            <w:r>
              <w:rPr>
                <w:szCs w:val="24"/>
              </w:rPr>
              <w:t>”</w:t>
            </w:r>
            <w:r w:rsidRPr="00FD7FAA">
              <w:rPr>
                <w:szCs w:val="24"/>
              </w:rPr>
              <w:t xml:space="preserve">   </w:t>
            </w:r>
            <w:proofErr w:type="gramEnd"/>
          </w:p>
        </w:tc>
        <w:tc>
          <w:tcPr>
            <w:tcW w:w="1369" w:type="dxa"/>
          </w:tcPr>
          <w:p w14:paraId="4C7FE1B3" w14:textId="0D4EB70C" w:rsidR="00A06B25" w:rsidRDefault="00A06B25" w:rsidP="00A06B25">
            <w:pPr>
              <w:pStyle w:val="BodyText"/>
              <w:jc w:val="center"/>
              <w:rPr>
                <w:szCs w:val="24"/>
              </w:rPr>
            </w:pPr>
            <w:r>
              <w:rPr>
                <w:szCs w:val="24"/>
              </w:rPr>
              <w:t>“</w:t>
            </w:r>
            <w:r w:rsidRPr="00FD7FAA">
              <w:rPr>
                <w:szCs w:val="24"/>
              </w:rPr>
              <w:t>6 hours</w:t>
            </w:r>
            <w:r>
              <w:rPr>
                <w:szCs w:val="24"/>
              </w:rPr>
              <w:t>”</w:t>
            </w:r>
            <w:r w:rsidRPr="00FD7FAA">
              <w:rPr>
                <w:szCs w:val="24"/>
              </w:rPr>
              <w:t xml:space="preserve"> </w:t>
            </w:r>
          </w:p>
        </w:tc>
        <w:tc>
          <w:tcPr>
            <w:tcW w:w="1751" w:type="dxa"/>
          </w:tcPr>
          <w:p w14:paraId="610265AB" w14:textId="1FD10ADF" w:rsidR="00A06B25" w:rsidRDefault="00A06B25" w:rsidP="00A06B25">
            <w:pPr>
              <w:pStyle w:val="BodyText"/>
              <w:jc w:val="center"/>
              <w:rPr>
                <w:szCs w:val="24"/>
              </w:rPr>
            </w:pPr>
            <w:r>
              <w:rPr>
                <w:szCs w:val="24"/>
              </w:rPr>
              <w:t>“6 hours”</w:t>
            </w:r>
          </w:p>
        </w:tc>
        <w:tc>
          <w:tcPr>
            <w:tcW w:w="1186" w:type="dxa"/>
          </w:tcPr>
          <w:p w14:paraId="34034290" w14:textId="319AD9BD" w:rsidR="00A06B25" w:rsidRDefault="00A06B25" w:rsidP="00A06B25">
            <w:pPr>
              <w:pStyle w:val="BodyText"/>
              <w:jc w:val="center"/>
              <w:rPr>
                <w:szCs w:val="24"/>
              </w:rPr>
            </w:pPr>
            <w:r>
              <w:rPr>
                <w:szCs w:val="24"/>
              </w:rPr>
              <w:t>Pass</w:t>
            </w:r>
          </w:p>
        </w:tc>
        <w:tc>
          <w:tcPr>
            <w:tcW w:w="2476" w:type="dxa"/>
          </w:tcPr>
          <w:p w14:paraId="7C1D684C" w14:textId="5A4101BC" w:rsidR="00A06B25" w:rsidRDefault="00A06B25" w:rsidP="00A06B25">
            <w:pPr>
              <w:pStyle w:val="BodyText"/>
              <w:jc w:val="center"/>
              <w:rPr>
                <w:szCs w:val="24"/>
              </w:rPr>
            </w:pPr>
            <w:r>
              <w:rPr>
                <w:szCs w:val="24"/>
              </w:rPr>
              <w:t xml:space="preserve">Covers </w:t>
            </w:r>
            <w:r w:rsidR="00F617D3">
              <w:rPr>
                <w:szCs w:val="24"/>
              </w:rPr>
              <w:t>ABCEFG</w:t>
            </w:r>
          </w:p>
        </w:tc>
      </w:tr>
      <w:tr w:rsidR="00E665C7" w:rsidRPr="00BA5495" w14:paraId="6240DEB1" w14:textId="77777777" w:rsidTr="00A06B25">
        <w:trPr>
          <w:trHeight w:val="759"/>
        </w:trPr>
        <w:tc>
          <w:tcPr>
            <w:tcW w:w="844" w:type="dxa"/>
          </w:tcPr>
          <w:p w14:paraId="3786F5AB" w14:textId="3747306E" w:rsidR="00E665C7" w:rsidRDefault="00E665C7" w:rsidP="00E665C7">
            <w:pPr>
              <w:pStyle w:val="BodyText"/>
              <w:jc w:val="center"/>
              <w:rPr>
                <w:b/>
                <w:iCs/>
                <w:szCs w:val="24"/>
              </w:rPr>
            </w:pPr>
            <w:r>
              <w:rPr>
                <w:b/>
                <w:iCs/>
                <w:szCs w:val="24"/>
              </w:rPr>
              <w:t>4</w:t>
            </w:r>
          </w:p>
        </w:tc>
        <w:tc>
          <w:tcPr>
            <w:tcW w:w="1725" w:type="dxa"/>
          </w:tcPr>
          <w:p w14:paraId="4F8B7231" w14:textId="21B9AB66" w:rsidR="00E665C7" w:rsidRDefault="00E665C7" w:rsidP="00E665C7">
            <w:pPr>
              <w:pStyle w:val="BodyText"/>
              <w:rPr>
                <w:szCs w:val="24"/>
              </w:rPr>
            </w:pPr>
            <w:r>
              <w:rPr>
                <w:szCs w:val="24"/>
              </w:rPr>
              <w:t>text= “</w:t>
            </w:r>
            <w:r w:rsidRPr="00202A13">
              <w:rPr>
                <w:szCs w:val="24"/>
              </w:rPr>
              <w:t>PT</w:t>
            </w:r>
            <w:r>
              <w:rPr>
                <w:szCs w:val="24"/>
              </w:rPr>
              <w:t>D</w:t>
            </w:r>
            <w:r w:rsidRPr="00202A13">
              <w:rPr>
                <w:szCs w:val="24"/>
              </w:rPr>
              <w:t>HM</w:t>
            </w:r>
            <w:r>
              <w:rPr>
                <w:szCs w:val="24"/>
              </w:rPr>
              <w:t>”</w:t>
            </w:r>
          </w:p>
        </w:tc>
        <w:tc>
          <w:tcPr>
            <w:tcW w:w="1369" w:type="dxa"/>
          </w:tcPr>
          <w:p w14:paraId="33A8B02C" w14:textId="6AF1330E" w:rsidR="00E665C7" w:rsidRDefault="00E665C7" w:rsidP="00E665C7">
            <w:pPr>
              <w:pStyle w:val="BodyText"/>
              <w:jc w:val="center"/>
              <w:rPr>
                <w:szCs w:val="24"/>
              </w:rPr>
            </w:pPr>
            <w:r>
              <w:rPr>
                <w:szCs w:val="24"/>
              </w:rPr>
              <w:t>Exception</w:t>
            </w:r>
          </w:p>
        </w:tc>
        <w:tc>
          <w:tcPr>
            <w:tcW w:w="1751" w:type="dxa"/>
          </w:tcPr>
          <w:p w14:paraId="697B50D0" w14:textId="42409978" w:rsidR="00E665C7" w:rsidRDefault="00E665C7" w:rsidP="00E665C7">
            <w:pPr>
              <w:pStyle w:val="BodyText"/>
              <w:jc w:val="center"/>
              <w:rPr>
                <w:szCs w:val="24"/>
              </w:rPr>
            </w:pPr>
            <w:r>
              <w:rPr>
                <w:szCs w:val="24"/>
              </w:rPr>
              <w:t>Exception</w:t>
            </w:r>
          </w:p>
        </w:tc>
        <w:tc>
          <w:tcPr>
            <w:tcW w:w="1186" w:type="dxa"/>
          </w:tcPr>
          <w:p w14:paraId="3AD82AAF" w14:textId="434C7453" w:rsidR="00E665C7" w:rsidRDefault="00E665C7" w:rsidP="00E665C7">
            <w:pPr>
              <w:pStyle w:val="BodyText"/>
              <w:jc w:val="center"/>
              <w:rPr>
                <w:szCs w:val="24"/>
              </w:rPr>
            </w:pPr>
            <w:r>
              <w:rPr>
                <w:szCs w:val="24"/>
              </w:rPr>
              <w:t>Pass</w:t>
            </w:r>
          </w:p>
        </w:tc>
        <w:tc>
          <w:tcPr>
            <w:tcW w:w="2476" w:type="dxa"/>
          </w:tcPr>
          <w:p w14:paraId="11EA3D5D" w14:textId="09CA7716" w:rsidR="00E665C7" w:rsidRDefault="00E665C7" w:rsidP="00E665C7">
            <w:pPr>
              <w:pStyle w:val="BodyText"/>
              <w:jc w:val="center"/>
              <w:rPr>
                <w:szCs w:val="24"/>
              </w:rPr>
            </w:pPr>
            <w:r>
              <w:rPr>
                <w:szCs w:val="24"/>
              </w:rPr>
              <w:t>Covers ABCEFH</w:t>
            </w:r>
          </w:p>
        </w:tc>
      </w:tr>
    </w:tbl>
    <w:p w14:paraId="504C34F7" w14:textId="77777777" w:rsidR="0077049C" w:rsidRDefault="0077049C" w:rsidP="00D630F1">
      <w:pPr>
        <w:pStyle w:val="BodyText"/>
        <w:rPr>
          <w:b/>
          <w:bCs/>
          <w:sz w:val="36"/>
          <w:szCs w:val="36"/>
          <w:u w:val="single"/>
        </w:rPr>
      </w:pPr>
    </w:p>
    <w:p w14:paraId="0C7D3264"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1DB94B2"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2E3EB" w14:textId="77777777" w:rsidR="001D1E7D" w:rsidRPr="005A1999" w:rsidRDefault="001D1E7D"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E940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B27CDB"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CB800" w14:textId="77777777" w:rsidR="001D1E7D" w:rsidRPr="005A1999" w:rsidRDefault="001D1E7D" w:rsidP="00FD75DB">
            <w:pPr>
              <w:jc w:val="center"/>
              <w:rPr>
                <w:b/>
              </w:rPr>
            </w:pPr>
            <w:r w:rsidRPr="005A1999">
              <w:rPr>
                <w:b/>
              </w:rPr>
              <w:t>Uses</w:t>
            </w:r>
          </w:p>
        </w:tc>
      </w:tr>
      <w:tr w:rsidR="001D1E7D" w:rsidRPr="005A1999" w14:paraId="3017D298"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916"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090236" w14:textId="2BDFA918" w:rsidR="001D1E7D" w:rsidRPr="005A1999" w:rsidRDefault="00FA107C" w:rsidP="00FD75DB">
            <w:r>
              <w:t>matcher</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6CDEC" w14:textId="5447C0B3" w:rsidR="001D1E7D" w:rsidRPr="005A1999" w:rsidRDefault="007A0CF7" w:rsidP="00FD75DB">
            <w:r>
              <w:t>392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6BDAF" w14:textId="38A94984" w:rsidR="001D1E7D" w:rsidRPr="005A1999" w:rsidRDefault="007A0CF7" w:rsidP="00FD75DB">
            <w:r>
              <w:t>393, 395, 396, 398, 399, 400, 401, 402</w:t>
            </w:r>
          </w:p>
        </w:tc>
      </w:tr>
      <w:tr w:rsidR="001D1E7D" w:rsidRPr="005A1999" w14:paraId="01FC97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6D9E7"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22DBD" w14:textId="7829C85B" w:rsidR="001D1E7D" w:rsidRPr="005A1999" w:rsidRDefault="007A0CF7" w:rsidP="00FD75DB">
            <w:proofErr w:type="spellStart"/>
            <w:r>
              <w:t>dayStart</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175B0" w14:textId="2E07BEFB" w:rsidR="001D1E7D" w:rsidRPr="005A1999" w:rsidRDefault="007A0CF7" w:rsidP="00FD75DB">
            <w:r>
              <w:t>398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BCCC76" w14:textId="71C619F2" w:rsidR="001D1E7D" w:rsidRPr="005A1999" w:rsidRDefault="007A0CF7" w:rsidP="00FD75DB">
            <w:r>
              <w:t>404, 405</w:t>
            </w:r>
          </w:p>
        </w:tc>
      </w:tr>
      <w:tr w:rsidR="001D1E7D" w:rsidRPr="005A1999" w14:paraId="54F8169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ABC51" w14:textId="77777777" w:rsidR="001D1E7D" w:rsidRPr="005A1999" w:rsidRDefault="001D1E7D"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74958" w14:textId="28F313B0" w:rsidR="001D1E7D" w:rsidRPr="005A1999" w:rsidRDefault="007A0CF7" w:rsidP="00FD75DB">
            <w:proofErr w:type="spellStart"/>
            <w:r>
              <w:t>hourStart</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57E40" w14:textId="7C3C13E3" w:rsidR="001D1E7D" w:rsidRPr="005A1999" w:rsidRDefault="007A0CF7" w:rsidP="00FD75DB">
            <w:r>
              <w:t>399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92974" w14:textId="69CAE780" w:rsidR="001D1E7D" w:rsidRPr="005A1999" w:rsidRDefault="007A0CF7" w:rsidP="00FD75DB">
            <w:r>
              <w:t>404, 406</w:t>
            </w:r>
          </w:p>
        </w:tc>
      </w:tr>
    </w:tbl>
    <w:p w14:paraId="4C8680D5" w14:textId="2638C3A1" w:rsidR="001D1E7D" w:rsidRDefault="001D1E7D" w:rsidP="001D1E7D">
      <w:pPr>
        <w:pStyle w:val="BodyText"/>
        <w:rPr>
          <w:b/>
          <w:bCs/>
          <w:sz w:val="36"/>
          <w:szCs w:val="36"/>
          <w:u w:val="single"/>
        </w:rPr>
      </w:pPr>
    </w:p>
    <w:p w14:paraId="6AB5B8AC" w14:textId="587A9FBC" w:rsidR="00DE5A73" w:rsidRDefault="00DE5A73" w:rsidP="001D1E7D">
      <w:pPr>
        <w:pStyle w:val="BodyText"/>
        <w:rPr>
          <w:b/>
          <w:bCs/>
          <w:sz w:val="36"/>
          <w:szCs w:val="36"/>
          <w:u w:val="single"/>
        </w:rPr>
      </w:pPr>
    </w:p>
    <w:p w14:paraId="734ED5CC" w14:textId="77777777" w:rsidR="00DE5A73" w:rsidRPr="005A1999" w:rsidRDefault="00DE5A73"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155E7D62"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94225" w14:textId="77777777" w:rsidR="001D1E7D" w:rsidRPr="005A1999" w:rsidRDefault="001D1E7D"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3B6C52"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4853" w14:textId="77777777" w:rsidR="001D1E7D" w:rsidRPr="005A1999" w:rsidRDefault="001D1E7D" w:rsidP="00FD75DB">
            <w:pPr>
              <w:jc w:val="center"/>
              <w:rPr>
                <w:b/>
              </w:rPr>
            </w:pPr>
            <w:r w:rsidRPr="005A1999">
              <w:rPr>
                <w:b/>
              </w:rPr>
              <w:t>DU pairs</w:t>
            </w:r>
          </w:p>
        </w:tc>
      </w:tr>
      <w:tr w:rsidR="001D1E7D" w:rsidRPr="005A1999" w14:paraId="0928602E"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CE6C0"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D3EE6" w14:textId="1C88AD08" w:rsidR="001D1E7D" w:rsidRPr="005A1999" w:rsidRDefault="002720BC" w:rsidP="00FD75DB">
            <w:r>
              <w:t>M</w:t>
            </w:r>
            <w:r w:rsidR="00DE5A73">
              <w:t>atcher</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CB25" w14:textId="3C04A82B" w:rsidR="001D1E7D" w:rsidRDefault="00DE5A73" w:rsidP="00FD75DB">
            <w:r>
              <w:t>&lt;392, 393</w:t>
            </w:r>
            <w:proofErr w:type="gramStart"/>
            <w:r>
              <w:t>&gt;  &lt;</w:t>
            </w:r>
            <w:proofErr w:type="gramEnd"/>
            <w:r>
              <w:t>392, 395&gt;   &lt;392, 396&gt;</w:t>
            </w:r>
          </w:p>
          <w:p w14:paraId="43D2CDA7" w14:textId="1C0E6124" w:rsidR="00DE5A73" w:rsidRPr="005A1999" w:rsidRDefault="00DE5A73" w:rsidP="00FD75DB">
            <w:r>
              <w:t>&lt;392, 398&gt; &lt;392, 399&gt; &lt;392, 400&gt; &lt;392, 401&gt;   &lt;392, 402&gt;</w:t>
            </w:r>
          </w:p>
        </w:tc>
      </w:tr>
      <w:tr w:rsidR="001D1E7D" w:rsidRPr="005A1999" w14:paraId="45794F7D"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E7663" w14:textId="77777777" w:rsidR="001D1E7D" w:rsidRPr="005A1999" w:rsidRDefault="001D1E7D"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09E36" w14:textId="77CCA382" w:rsidR="001D1E7D" w:rsidRPr="005A1999" w:rsidRDefault="00353104" w:rsidP="00FD75DB">
            <w:proofErr w:type="spellStart"/>
            <w:r>
              <w:t>dayStart</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26D57" w14:textId="203C682A" w:rsidR="001D1E7D" w:rsidRPr="005A1999" w:rsidRDefault="00EA3123" w:rsidP="00FD75DB">
            <w:r>
              <w:t>&lt;398, 404</w:t>
            </w:r>
            <w:proofErr w:type="gramStart"/>
            <w:r>
              <w:t>&gt;  &lt;</w:t>
            </w:r>
            <w:proofErr w:type="gramEnd"/>
            <w:r>
              <w:t>398,405&gt;</w:t>
            </w:r>
          </w:p>
        </w:tc>
      </w:tr>
      <w:tr w:rsidR="001D1E7D" w:rsidRPr="005A1999" w14:paraId="27DC005F"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B40AE"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DFC" w14:textId="733598BB" w:rsidR="001D1E7D" w:rsidRPr="005A1999" w:rsidRDefault="00353104" w:rsidP="00FD75DB">
            <w:proofErr w:type="spellStart"/>
            <w:r>
              <w:t>hourStart</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FC02B" w14:textId="3C316B4C" w:rsidR="001D1E7D" w:rsidRPr="005A1999" w:rsidRDefault="00EA3123" w:rsidP="00FD75DB">
            <w:r>
              <w:t>&lt;399, 404</w:t>
            </w:r>
            <w:proofErr w:type="gramStart"/>
            <w:r>
              <w:t>&gt;  &lt;</w:t>
            </w:r>
            <w:proofErr w:type="gramEnd"/>
            <w:r>
              <w:t>399,406&gt;</w:t>
            </w:r>
          </w:p>
        </w:tc>
      </w:tr>
    </w:tbl>
    <w:p w14:paraId="3E0712AE" w14:textId="77777777" w:rsidR="001D1E7D" w:rsidRDefault="001D1E7D" w:rsidP="001D1E7D">
      <w:pPr>
        <w:pStyle w:val="BodyText"/>
        <w:rPr>
          <w:b/>
          <w:bCs/>
          <w:sz w:val="36"/>
          <w:szCs w:val="36"/>
          <w:u w:val="single"/>
        </w:rPr>
      </w:pPr>
    </w:p>
    <w:tbl>
      <w:tblPr>
        <w:tblStyle w:val="TableGrid"/>
        <w:tblW w:w="9351" w:type="dxa"/>
        <w:tblLook w:val="04A0" w:firstRow="1" w:lastRow="0" w:firstColumn="1" w:lastColumn="0" w:noHBand="0" w:noVBand="1"/>
      </w:tblPr>
      <w:tblGrid>
        <w:gridCol w:w="828"/>
        <w:gridCol w:w="2209"/>
        <w:gridCol w:w="1203"/>
        <w:gridCol w:w="1506"/>
        <w:gridCol w:w="1186"/>
        <w:gridCol w:w="2419"/>
      </w:tblGrid>
      <w:tr w:rsidR="001D1E7D" w:rsidRPr="00BA5495" w14:paraId="6CDDC6EE" w14:textId="77777777" w:rsidTr="00485F8F">
        <w:trPr>
          <w:trHeight w:val="759"/>
        </w:trPr>
        <w:tc>
          <w:tcPr>
            <w:tcW w:w="828" w:type="dxa"/>
          </w:tcPr>
          <w:p w14:paraId="306472B5" w14:textId="77777777" w:rsidR="001D1E7D" w:rsidRPr="00BA5495" w:rsidRDefault="001D1E7D" w:rsidP="00FD75DB">
            <w:pPr>
              <w:pStyle w:val="BodyText"/>
              <w:jc w:val="center"/>
              <w:rPr>
                <w:b/>
                <w:szCs w:val="24"/>
              </w:rPr>
            </w:pPr>
            <w:r w:rsidRPr="00BA5495">
              <w:rPr>
                <w:b/>
                <w:szCs w:val="24"/>
              </w:rPr>
              <w:t>Test case#</w:t>
            </w:r>
          </w:p>
        </w:tc>
        <w:tc>
          <w:tcPr>
            <w:tcW w:w="2209" w:type="dxa"/>
          </w:tcPr>
          <w:p w14:paraId="189146E6" w14:textId="77777777" w:rsidR="001D1E7D" w:rsidRPr="00BA5495" w:rsidRDefault="001D1E7D" w:rsidP="00FD75DB">
            <w:pPr>
              <w:pStyle w:val="BodyText"/>
              <w:jc w:val="center"/>
              <w:rPr>
                <w:b/>
                <w:bCs/>
                <w:szCs w:val="24"/>
              </w:rPr>
            </w:pPr>
            <w:r w:rsidRPr="00BA5495">
              <w:rPr>
                <w:b/>
                <w:bCs/>
                <w:szCs w:val="24"/>
              </w:rPr>
              <w:t>Input</w:t>
            </w:r>
          </w:p>
        </w:tc>
        <w:tc>
          <w:tcPr>
            <w:tcW w:w="1203" w:type="dxa"/>
          </w:tcPr>
          <w:p w14:paraId="1859A16D" w14:textId="77777777" w:rsidR="001D1E7D" w:rsidRPr="00BA5495" w:rsidRDefault="001D1E7D" w:rsidP="00FD75DB">
            <w:pPr>
              <w:pStyle w:val="BodyText"/>
              <w:jc w:val="center"/>
              <w:rPr>
                <w:b/>
                <w:szCs w:val="24"/>
              </w:rPr>
            </w:pPr>
            <w:r w:rsidRPr="00BA5495">
              <w:rPr>
                <w:b/>
                <w:szCs w:val="24"/>
              </w:rPr>
              <w:t>Output</w:t>
            </w:r>
          </w:p>
        </w:tc>
        <w:tc>
          <w:tcPr>
            <w:tcW w:w="1506" w:type="dxa"/>
          </w:tcPr>
          <w:p w14:paraId="41928B18" w14:textId="77777777" w:rsidR="001D1E7D" w:rsidRPr="00BA5495" w:rsidRDefault="001D1E7D" w:rsidP="00FD75DB">
            <w:pPr>
              <w:pStyle w:val="BodyText"/>
              <w:jc w:val="center"/>
              <w:rPr>
                <w:b/>
                <w:szCs w:val="24"/>
              </w:rPr>
            </w:pPr>
            <w:r w:rsidRPr="00BA5495">
              <w:rPr>
                <w:b/>
                <w:bCs/>
                <w:szCs w:val="24"/>
              </w:rPr>
              <w:t>Expected Output</w:t>
            </w:r>
          </w:p>
        </w:tc>
        <w:tc>
          <w:tcPr>
            <w:tcW w:w="1186" w:type="dxa"/>
          </w:tcPr>
          <w:p w14:paraId="2DEEEFE9" w14:textId="77777777" w:rsidR="001D1E7D" w:rsidRPr="00BA5495" w:rsidRDefault="001D1E7D" w:rsidP="00FD75DB">
            <w:pPr>
              <w:pStyle w:val="BodyText"/>
              <w:jc w:val="center"/>
              <w:rPr>
                <w:b/>
                <w:szCs w:val="24"/>
              </w:rPr>
            </w:pPr>
            <w:r w:rsidRPr="00BA5495">
              <w:rPr>
                <w:b/>
                <w:szCs w:val="24"/>
              </w:rPr>
              <w:t>Pass/Fail</w:t>
            </w:r>
          </w:p>
        </w:tc>
        <w:tc>
          <w:tcPr>
            <w:tcW w:w="2419" w:type="dxa"/>
          </w:tcPr>
          <w:p w14:paraId="42768F77" w14:textId="77777777" w:rsidR="001D1E7D" w:rsidRPr="00BA5495" w:rsidRDefault="001D1E7D" w:rsidP="00FD75DB">
            <w:pPr>
              <w:pStyle w:val="BodyText"/>
              <w:jc w:val="center"/>
              <w:rPr>
                <w:b/>
                <w:szCs w:val="24"/>
              </w:rPr>
            </w:pPr>
            <w:r w:rsidRPr="00BA5495">
              <w:rPr>
                <w:b/>
                <w:szCs w:val="24"/>
              </w:rPr>
              <w:t>Comments/Remarks</w:t>
            </w:r>
          </w:p>
          <w:p w14:paraId="596AAF8E" w14:textId="77777777" w:rsidR="001D1E7D" w:rsidRPr="00BA5495" w:rsidRDefault="001D1E7D" w:rsidP="00FD75DB">
            <w:pPr>
              <w:pStyle w:val="BodyText"/>
              <w:jc w:val="center"/>
              <w:rPr>
                <w:b/>
                <w:szCs w:val="24"/>
              </w:rPr>
            </w:pPr>
          </w:p>
        </w:tc>
      </w:tr>
      <w:tr w:rsidR="00C45BE9" w:rsidRPr="00BA5495" w14:paraId="12D3B843" w14:textId="77777777" w:rsidTr="00485F8F">
        <w:trPr>
          <w:trHeight w:val="759"/>
        </w:trPr>
        <w:tc>
          <w:tcPr>
            <w:tcW w:w="828" w:type="dxa"/>
          </w:tcPr>
          <w:p w14:paraId="13258B54" w14:textId="77777777" w:rsidR="00C45BE9" w:rsidRPr="00BA5495" w:rsidRDefault="00C45BE9" w:rsidP="00C45BE9">
            <w:pPr>
              <w:pStyle w:val="BodyText"/>
              <w:jc w:val="center"/>
              <w:rPr>
                <w:b/>
                <w:szCs w:val="24"/>
              </w:rPr>
            </w:pPr>
            <w:r>
              <w:rPr>
                <w:b/>
                <w:szCs w:val="24"/>
              </w:rPr>
              <w:t>1</w:t>
            </w:r>
          </w:p>
        </w:tc>
        <w:tc>
          <w:tcPr>
            <w:tcW w:w="2209" w:type="dxa"/>
          </w:tcPr>
          <w:p w14:paraId="225EDA87" w14:textId="50A1393C" w:rsidR="00C45BE9" w:rsidRPr="00BA5495" w:rsidRDefault="00C45BE9" w:rsidP="00C45BE9">
            <w:pPr>
              <w:pStyle w:val="BodyText"/>
              <w:rPr>
                <w:szCs w:val="24"/>
              </w:rPr>
            </w:pPr>
            <w:r>
              <w:rPr>
                <w:szCs w:val="24"/>
              </w:rPr>
              <w:t xml:space="preserve">text </w:t>
            </w:r>
            <w:r>
              <w:rPr>
                <w:szCs w:val="24"/>
              </w:rPr>
              <w:br/>
            </w:r>
            <w:proofErr w:type="gramStart"/>
            <w:r>
              <w:rPr>
                <w:szCs w:val="24"/>
              </w:rPr>
              <w:t>=“</w:t>
            </w:r>
            <w:proofErr w:type="gramEnd"/>
            <w:r w:rsidR="00BD3836">
              <w:rPr>
                <w:szCs w:val="24"/>
              </w:rPr>
              <w:t>-</w:t>
            </w:r>
            <w:r w:rsidRPr="00202A13">
              <w:rPr>
                <w:szCs w:val="24"/>
              </w:rPr>
              <w:t>PT</w:t>
            </w:r>
            <w:r w:rsidR="00BD3836">
              <w:rPr>
                <w:szCs w:val="24"/>
              </w:rPr>
              <w:t>2D6</w:t>
            </w:r>
            <w:r w:rsidRPr="00202A13">
              <w:rPr>
                <w:szCs w:val="24"/>
              </w:rPr>
              <w:t>H</w:t>
            </w:r>
            <w:r w:rsidR="009D0ADE">
              <w:rPr>
                <w:szCs w:val="24"/>
              </w:rPr>
              <w:t>4M</w:t>
            </w:r>
            <w:r w:rsidR="009D0ADE" w:rsidRPr="009D0ADE">
              <w:rPr>
                <w:szCs w:val="24"/>
              </w:rPr>
              <w:t>20.345S</w:t>
            </w:r>
            <w:r>
              <w:rPr>
                <w:szCs w:val="24"/>
              </w:rPr>
              <w:t>”</w:t>
            </w:r>
          </w:p>
        </w:tc>
        <w:tc>
          <w:tcPr>
            <w:tcW w:w="1203" w:type="dxa"/>
          </w:tcPr>
          <w:p w14:paraId="2BF22BAF" w14:textId="35F82079" w:rsidR="00C45BE9" w:rsidRPr="00BA5495" w:rsidRDefault="00C45BE9" w:rsidP="00C45BE9">
            <w:pPr>
              <w:pStyle w:val="BodyText"/>
              <w:jc w:val="center"/>
              <w:rPr>
                <w:szCs w:val="24"/>
              </w:rPr>
            </w:pPr>
            <w:r>
              <w:rPr>
                <w:szCs w:val="24"/>
              </w:rPr>
              <w:t>“</w:t>
            </w:r>
            <w:r w:rsidR="00560BE0">
              <w:rPr>
                <w:szCs w:val="24"/>
              </w:rPr>
              <w:t>-2 days</w:t>
            </w:r>
            <w:r>
              <w:rPr>
                <w:szCs w:val="24"/>
              </w:rPr>
              <w:t xml:space="preserve"> and </w:t>
            </w:r>
            <w:r w:rsidRPr="008D0CC8">
              <w:rPr>
                <w:szCs w:val="24"/>
              </w:rPr>
              <w:t>-</w:t>
            </w:r>
            <w:r w:rsidR="00560BE0">
              <w:rPr>
                <w:szCs w:val="24"/>
              </w:rPr>
              <w:t>6</w:t>
            </w:r>
            <w:r w:rsidRPr="008D0CC8">
              <w:rPr>
                <w:szCs w:val="24"/>
              </w:rPr>
              <w:t xml:space="preserve"> </w:t>
            </w:r>
            <w:r w:rsidR="00560BE0">
              <w:rPr>
                <w:szCs w:val="24"/>
              </w:rPr>
              <w:t>Hours</w:t>
            </w:r>
            <w:r w:rsidR="009D0ADE">
              <w:rPr>
                <w:szCs w:val="24"/>
              </w:rPr>
              <w:t xml:space="preserve"> and -4 minutes and -20.345 seconds</w:t>
            </w:r>
            <w:r>
              <w:rPr>
                <w:szCs w:val="24"/>
              </w:rPr>
              <w:t>”</w:t>
            </w:r>
          </w:p>
        </w:tc>
        <w:tc>
          <w:tcPr>
            <w:tcW w:w="1506" w:type="dxa"/>
          </w:tcPr>
          <w:p w14:paraId="0482ACB9" w14:textId="2D4F793E" w:rsidR="00C45BE9" w:rsidRPr="00BA5495" w:rsidRDefault="009D0ADE" w:rsidP="00C45BE9">
            <w:pPr>
              <w:pStyle w:val="BodyText"/>
              <w:rPr>
                <w:szCs w:val="24"/>
              </w:rPr>
            </w:pPr>
            <w:r>
              <w:rPr>
                <w:szCs w:val="24"/>
              </w:rPr>
              <w:t xml:space="preserve">“-2 days and </w:t>
            </w:r>
            <w:r w:rsidRPr="008D0CC8">
              <w:rPr>
                <w:szCs w:val="24"/>
              </w:rPr>
              <w:t>-</w:t>
            </w:r>
            <w:r>
              <w:rPr>
                <w:szCs w:val="24"/>
              </w:rPr>
              <w:t>6</w:t>
            </w:r>
            <w:r w:rsidRPr="008D0CC8">
              <w:rPr>
                <w:szCs w:val="24"/>
              </w:rPr>
              <w:t xml:space="preserve"> </w:t>
            </w:r>
            <w:r>
              <w:rPr>
                <w:szCs w:val="24"/>
              </w:rPr>
              <w:t>Hours and -4 minutes and -20.345 seconds”</w:t>
            </w:r>
          </w:p>
        </w:tc>
        <w:tc>
          <w:tcPr>
            <w:tcW w:w="1186" w:type="dxa"/>
          </w:tcPr>
          <w:p w14:paraId="2428E803" w14:textId="37A5FFA9" w:rsidR="00C45BE9" w:rsidRPr="00BA5495" w:rsidRDefault="00C45BE9" w:rsidP="00C45BE9">
            <w:pPr>
              <w:pStyle w:val="BodyText"/>
              <w:jc w:val="center"/>
              <w:rPr>
                <w:szCs w:val="24"/>
              </w:rPr>
            </w:pPr>
            <w:r>
              <w:rPr>
                <w:szCs w:val="24"/>
              </w:rPr>
              <w:t>Pass</w:t>
            </w:r>
          </w:p>
        </w:tc>
        <w:tc>
          <w:tcPr>
            <w:tcW w:w="2419" w:type="dxa"/>
          </w:tcPr>
          <w:p w14:paraId="66159ABC" w14:textId="7A2471BB" w:rsidR="00C45BE9" w:rsidRDefault="00C45BE9" w:rsidP="009D0ADE">
            <w:pPr>
              <w:pStyle w:val="BodyText"/>
              <w:jc w:val="left"/>
              <w:rPr>
                <w:szCs w:val="24"/>
              </w:rPr>
            </w:pPr>
            <w:r>
              <w:rPr>
                <w:szCs w:val="24"/>
              </w:rPr>
              <w:t xml:space="preserve"> For </w:t>
            </w:r>
            <w:proofErr w:type="gramStart"/>
            <w:r>
              <w:rPr>
                <w:szCs w:val="24"/>
              </w:rPr>
              <w:t>matcher :</w:t>
            </w:r>
            <w:proofErr w:type="gramEnd"/>
            <w:r>
              <w:rPr>
                <w:szCs w:val="24"/>
              </w:rPr>
              <w:t xml:space="preserve"> Covers</w:t>
            </w:r>
          </w:p>
          <w:p w14:paraId="73DED667" w14:textId="77777777" w:rsidR="009D0ADE" w:rsidRDefault="009D0ADE" w:rsidP="009D0ADE">
            <w:pPr>
              <w:jc w:val="left"/>
            </w:pPr>
            <w:r>
              <w:t xml:space="preserve">&lt;392, 393&gt;  </w:t>
            </w:r>
          </w:p>
          <w:p w14:paraId="53601019" w14:textId="77777777" w:rsidR="009D0ADE" w:rsidRDefault="009D0ADE" w:rsidP="009D0ADE">
            <w:pPr>
              <w:jc w:val="left"/>
            </w:pPr>
            <w:r>
              <w:t xml:space="preserve">&lt;392, 395&gt;   </w:t>
            </w:r>
          </w:p>
          <w:p w14:paraId="2C6B5CF3" w14:textId="37BF2605" w:rsidR="009D0ADE" w:rsidRDefault="009D0ADE" w:rsidP="009D0ADE">
            <w:pPr>
              <w:jc w:val="left"/>
            </w:pPr>
            <w:r>
              <w:t>&lt;392, 396&gt;</w:t>
            </w:r>
          </w:p>
          <w:p w14:paraId="648EB782" w14:textId="77777777" w:rsidR="009D0ADE" w:rsidRDefault="009D0ADE" w:rsidP="009D0ADE">
            <w:pPr>
              <w:pStyle w:val="BodyText"/>
              <w:jc w:val="left"/>
            </w:pPr>
            <w:r>
              <w:t xml:space="preserve">&lt;392, 398&gt;  </w:t>
            </w:r>
          </w:p>
          <w:p w14:paraId="213DD82E" w14:textId="77777777" w:rsidR="009D0ADE" w:rsidRDefault="009D0ADE" w:rsidP="009D0ADE">
            <w:pPr>
              <w:pStyle w:val="BodyText"/>
              <w:jc w:val="left"/>
            </w:pPr>
            <w:r>
              <w:t xml:space="preserve">&lt;392, 399&gt; </w:t>
            </w:r>
          </w:p>
          <w:p w14:paraId="46219815" w14:textId="77777777" w:rsidR="009D0ADE" w:rsidRDefault="009D0ADE" w:rsidP="009D0ADE">
            <w:pPr>
              <w:pStyle w:val="BodyText"/>
              <w:jc w:val="left"/>
            </w:pPr>
            <w:r>
              <w:t xml:space="preserve">&lt;392, 400&gt; </w:t>
            </w:r>
          </w:p>
          <w:p w14:paraId="12B786EB" w14:textId="77777777" w:rsidR="009D0ADE" w:rsidRDefault="009D0ADE" w:rsidP="009D0ADE">
            <w:pPr>
              <w:pStyle w:val="BodyText"/>
              <w:jc w:val="left"/>
            </w:pPr>
            <w:r>
              <w:t xml:space="preserve">&lt;392, 401&gt;   </w:t>
            </w:r>
          </w:p>
          <w:p w14:paraId="632C0FEA" w14:textId="11D425B7" w:rsidR="009D0ADE" w:rsidRPr="009D0ADE" w:rsidRDefault="009D0ADE" w:rsidP="009D0ADE">
            <w:pPr>
              <w:pStyle w:val="BodyText"/>
              <w:jc w:val="left"/>
            </w:pPr>
            <w:r>
              <w:lastRenderedPageBreak/>
              <w:t>&lt;392, 402&gt;</w:t>
            </w:r>
          </w:p>
          <w:p w14:paraId="59E6FFCE" w14:textId="77777777" w:rsidR="00A61E05" w:rsidRDefault="00A61E05" w:rsidP="00A61E05">
            <w:pPr>
              <w:pStyle w:val="BodyText"/>
              <w:rPr>
                <w:szCs w:val="24"/>
              </w:rPr>
            </w:pPr>
            <w:r>
              <w:rPr>
                <w:szCs w:val="24"/>
              </w:rPr>
              <w:t xml:space="preserve">For </w:t>
            </w:r>
            <w:proofErr w:type="spellStart"/>
            <w:r>
              <w:rPr>
                <w:szCs w:val="24"/>
              </w:rPr>
              <w:t>dayStart</w:t>
            </w:r>
            <w:proofErr w:type="spellEnd"/>
            <w:r>
              <w:rPr>
                <w:szCs w:val="24"/>
              </w:rPr>
              <w:t>: Covers</w:t>
            </w:r>
          </w:p>
          <w:p w14:paraId="4063972B" w14:textId="77777777" w:rsidR="00A61E05" w:rsidRDefault="00A61E05" w:rsidP="00A61E05">
            <w:pPr>
              <w:pStyle w:val="BodyText"/>
              <w:rPr>
                <w:szCs w:val="24"/>
              </w:rPr>
            </w:pPr>
            <w:r>
              <w:rPr>
                <w:szCs w:val="24"/>
              </w:rPr>
              <w:t>&lt;398, 404&gt; &lt;398, 405&gt;</w:t>
            </w:r>
          </w:p>
          <w:p w14:paraId="330B43FD" w14:textId="77777777" w:rsidR="00A61E05" w:rsidRDefault="00A61E05" w:rsidP="00A61E05">
            <w:pPr>
              <w:pStyle w:val="BodyText"/>
              <w:rPr>
                <w:szCs w:val="24"/>
              </w:rPr>
            </w:pPr>
            <w:r>
              <w:rPr>
                <w:szCs w:val="24"/>
              </w:rPr>
              <w:t xml:space="preserve">For </w:t>
            </w:r>
            <w:proofErr w:type="spellStart"/>
            <w:r>
              <w:rPr>
                <w:szCs w:val="24"/>
              </w:rPr>
              <w:t>hourStar</w:t>
            </w:r>
            <w:proofErr w:type="spellEnd"/>
            <w:r>
              <w:rPr>
                <w:szCs w:val="24"/>
              </w:rPr>
              <w:t>: Covers</w:t>
            </w:r>
          </w:p>
          <w:p w14:paraId="50597469" w14:textId="40291C18" w:rsidR="00C45BE9" w:rsidRPr="00BA5495" w:rsidRDefault="00A61E05" w:rsidP="00A61E05">
            <w:pPr>
              <w:pStyle w:val="BodyText"/>
              <w:rPr>
                <w:szCs w:val="24"/>
              </w:rPr>
            </w:pPr>
            <w:r>
              <w:rPr>
                <w:szCs w:val="24"/>
              </w:rPr>
              <w:t>&lt;398, 404&gt;</w:t>
            </w:r>
            <w:r w:rsidR="00C45BE9">
              <w:rPr>
                <w:szCs w:val="24"/>
              </w:rPr>
              <w:t xml:space="preserve"> </w:t>
            </w:r>
            <w:r>
              <w:rPr>
                <w:szCs w:val="24"/>
              </w:rPr>
              <w:t>&lt;398, 406&gt;</w:t>
            </w:r>
          </w:p>
        </w:tc>
      </w:tr>
    </w:tbl>
    <w:p w14:paraId="7F661744" w14:textId="77777777" w:rsidR="0077049C" w:rsidRDefault="0077049C" w:rsidP="00D630F1">
      <w:pPr>
        <w:pStyle w:val="BodyText"/>
        <w:rPr>
          <w:b/>
          <w:bCs/>
          <w:sz w:val="36"/>
          <w:szCs w:val="36"/>
          <w:u w:val="single"/>
        </w:rPr>
      </w:pPr>
    </w:p>
    <w:p w14:paraId="2ED30BAB" w14:textId="1698CFBC" w:rsidR="00D630F1" w:rsidRPr="001C1CC8" w:rsidRDefault="00D630F1" w:rsidP="001C1CC8">
      <w:pPr>
        <w:pStyle w:val="Heading3"/>
        <w:jc w:val="left"/>
        <w:rPr>
          <w:b/>
          <w:sz w:val="32"/>
          <w:szCs w:val="32"/>
        </w:rPr>
      </w:pPr>
      <w:r w:rsidRPr="001C1CC8">
        <w:rPr>
          <w:b/>
          <w:sz w:val="32"/>
          <w:szCs w:val="32"/>
        </w:rPr>
        <w:t>Function 3:</w:t>
      </w:r>
    </w:p>
    <w:p w14:paraId="71737E47" w14:textId="61FAED6D" w:rsidR="00D630F1" w:rsidRDefault="00D630F1" w:rsidP="00D630F1">
      <w:pPr>
        <w:pStyle w:val="BodyText"/>
        <w:rPr>
          <w:b/>
          <w:bCs/>
          <w:sz w:val="32"/>
          <w:szCs w:val="32"/>
        </w:rPr>
      </w:pPr>
      <w:r w:rsidRPr="00BA5495">
        <w:rPr>
          <w:b/>
          <w:bCs/>
          <w:sz w:val="32"/>
          <w:szCs w:val="32"/>
        </w:rPr>
        <w:t xml:space="preserve">Source Code: </w:t>
      </w:r>
    </w:p>
    <w:p w14:paraId="553643B6" w14:textId="7EE21EF9" w:rsidR="00F6785B" w:rsidRDefault="00F6785B" w:rsidP="00D630F1">
      <w:pPr>
        <w:pStyle w:val="BodyText"/>
        <w:rPr>
          <w:szCs w:val="24"/>
        </w:rPr>
      </w:pPr>
      <w:r w:rsidRPr="00CD375C">
        <w:rPr>
          <w:szCs w:val="24"/>
        </w:rPr>
        <w:t>https://github.com/openjdk/jdk/tree/master/src/java.base/share/classes/java/</w:t>
      </w:r>
      <w:r>
        <w:rPr>
          <w:szCs w:val="24"/>
        </w:rPr>
        <w:t>math/</w:t>
      </w:r>
      <w:r w:rsidRPr="00F6785B">
        <w:rPr>
          <w:szCs w:val="24"/>
        </w:rPr>
        <w:t xml:space="preserve"> </w:t>
      </w:r>
      <w:r w:rsidRPr="00F56D35">
        <w:rPr>
          <w:szCs w:val="24"/>
        </w:rPr>
        <w:t>MutableBigInteger.java</w:t>
      </w:r>
    </w:p>
    <w:p w14:paraId="3F2E8EBF" w14:textId="203842CD" w:rsidR="000E4E5D" w:rsidRPr="00BA5495" w:rsidRDefault="007C5D0A" w:rsidP="00F61EED">
      <w:pPr>
        <w:pStyle w:val="BodyText"/>
        <w:jc w:val="center"/>
        <w:rPr>
          <w:b/>
          <w:bCs/>
          <w:sz w:val="32"/>
          <w:szCs w:val="32"/>
        </w:rPr>
      </w:pPr>
      <w:r w:rsidRPr="007C5D0A">
        <w:rPr>
          <w:b/>
          <w:bCs/>
          <w:noProof/>
          <w:sz w:val="32"/>
          <w:szCs w:val="32"/>
        </w:rPr>
        <w:drawing>
          <wp:inline distT="0" distB="0" distL="0" distR="0" wp14:anchorId="296772EA" wp14:editId="71480172">
            <wp:extent cx="5129530" cy="373108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7484" cy="3744143"/>
                    </a:xfrm>
                    <a:prstGeom prst="rect">
                      <a:avLst/>
                    </a:prstGeom>
                  </pic:spPr>
                </pic:pic>
              </a:graphicData>
            </a:graphic>
          </wp:inline>
        </w:drawing>
      </w:r>
    </w:p>
    <w:p w14:paraId="76C05DDB" w14:textId="0BCE0AB6" w:rsidR="00D630F1" w:rsidRPr="00BA5495" w:rsidRDefault="00D630F1" w:rsidP="00D630F1">
      <w:pPr>
        <w:pStyle w:val="BodyText"/>
        <w:rPr>
          <w:b/>
          <w:bCs/>
          <w:sz w:val="32"/>
          <w:szCs w:val="32"/>
        </w:rPr>
      </w:pPr>
      <w:r w:rsidRPr="00BA5495">
        <w:rPr>
          <w:b/>
          <w:bCs/>
          <w:sz w:val="32"/>
          <w:szCs w:val="32"/>
        </w:rPr>
        <w:t xml:space="preserve">CFG: </w:t>
      </w:r>
    </w:p>
    <w:p w14:paraId="4CDD8255" w14:textId="683E33C6" w:rsidR="00D630F1" w:rsidRDefault="00305124" w:rsidP="00D630F1">
      <w:pPr>
        <w:pStyle w:val="BodyText"/>
        <w:jc w:val="center"/>
        <w:rPr>
          <w:sz w:val="32"/>
          <w:szCs w:val="32"/>
        </w:rPr>
      </w:pPr>
      <w:r>
        <w:rPr>
          <w:noProof/>
          <w:sz w:val="32"/>
          <w:szCs w:val="32"/>
        </w:rPr>
        <w:lastRenderedPageBreak/>
        <w:drawing>
          <wp:inline distT="0" distB="0" distL="0" distR="0" wp14:anchorId="35551A2F" wp14:editId="04E31B83">
            <wp:extent cx="5986145" cy="606679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86145" cy="6066790"/>
                    </a:xfrm>
                    <a:prstGeom prst="rect">
                      <a:avLst/>
                    </a:prstGeom>
                  </pic:spPr>
                </pic:pic>
              </a:graphicData>
            </a:graphic>
          </wp:inline>
        </w:drawing>
      </w:r>
      <w:r w:rsidR="00D630F1" w:rsidRPr="00BA5495">
        <w:rPr>
          <w:sz w:val="32"/>
          <w:szCs w:val="32"/>
        </w:rPr>
        <w:t xml:space="preserve"> </w:t>
      </w:r>
    </w:p>
    <w:p w14:paraId="61F92465" w14:textId="77777777" w:rsidR="004C234E" w:rsidRPr="00BA5495" w:rsidRDefault="004C234E" w:rsidP="00D630F1">
      <w:pPr>
        <w:pStyle w:val="BodyText"/>
        <w:jc w:val="center"/>
        <w:rPr>
          <w:sz w:val="32"/>
          <w:szCs w:val="32"/>
        </w:rPr>
      </w:pPr>
    </w:p>
    <w:p w14:paraId="68DDE6BF" w14:textId="77777777" w:rsidR="00D630F1" w:rsidRPr="00BA5495" w:rsidRDefault="00D630F1" w:rsidP="00D630F1">
      <w:pPr>
        <w:pStyle w:val="BodyText"/>
        <w:rPr>
          <w:b/>
          <w:bCs/>
          <w:sz w:val="32"/>
          <w:szCs w:val="32"/>
        </w:rPr>
      </w:pPr>
      <w:r w:rsidRPr="00BA5495">
        <w:rPr>
          <w:b/>
          <w:bCs/>
          <w:sz w:val="32"/>
          <w:szCs w:val="32"/>
        </w:rPr>
        <w:t>Statement Coverage:</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D630F1" w:rsidRPr="00BA5495" w14:paraId="5C4E30B4" w14:textId="77777777" w:rsidTr="00742D1D">
        <w:trPr>
          <w:trHeight w:val="759"/>
        </w:trPr>
        <w:tc>
          <w:tcPr>
            <w:tcW w:w="845" w:type="dxa"/>
          </w:tcPr>
          <w:p w14:paraId="23EA0E7F" w14:textId="77777777" w:rsidR="00D630F1" w:rsidRPr="00BA5495" w:rsidRDefault="00D630F1" w:rsidP="00616C3B">
            <w:pPr>
              <w:pStyle w:val="BodyText"/>
              <w:jc w:val="center"/>
              <w:rPr>
                <w:b/>
                <w:szCs w:val="24"/>
              </w:rPr>
            </w:pPr>
            <w:r w:rsidRPr="00BA5495">
              <w:rPr>
                <w:b/>
                <w:szCs w:val="24"/>
              </w:rPr>
              <w:t>Test case#</w:t>
            </w:r>
          </w:p>
        </w:tc>
        <w:tc>
          <w:tcPr>
            <w:tcW w:w="1753" w:type="dxa"/>
          </w:tcPr>
          <w:p w14:paraId="653AE132" w14:textId="77777777" w:rsidR="00D630F1" w:rsidRPr="00BA5495" w:rsidRDefault="00D630F1" w:rsidP="00616C3B">
            <w:pPr>
              <w:pStyle w:val="BodyText"/>
              <w:jc w:val="center"/>
              <w:rPr>
                <w:b/>
                <w:bCs/>
                <w:szCs w:val="24"/>
              </w:rPr>
            </w:pPr>
            <w:r w:rsidRPr="00BA5495">
              <w:rPr>
                <w:b/>
                <w:bCs/>
                <w:szCs w:val="24"/>
              </w:rPr>
              <w:t>Input</w:t>
            </w:r>
          </w:p>
        </w:tc>
        <w:tc>
          <w:tcPr>
            <w:tcW w:w="1322" w:type="dxa"/>
          </w:tcPr>
          <w:p w14:paraId="1EDE2ACF" w14:textId="77777777" w:rsidR="00D630F1" w:rsidRPr="00BA5495" w:rsidRDefault="00D630F1" w:rsidP="00616C3B">
            <w:pPr>
              <w:pStyle w:val="BodyText"/>
              <w:jc w:val="center"/>
              <w:rPr>
                <w:b/>
                <w:szCs w:val="24"/>
              </w:rPr>
            </w:pPr>
            <w:r w:rsidRPr="00BA5495">
              <w:rPr>
                <w:b/>
                <w:szCs w:val="24"/>
              </w:rPr>
              <w:t>Output</w:t>
            </w:r>
          </w:p>
        </w:tc>
        <w:tc>
          <w:tcPr>
            <w:tcW w:w="1764" w:type="dxa"/>
          </w:tcPr>
          <w:p w14:paraId="4C1D1367" w14:textId="77777777" w:rsidR="00D630F1" w:rsidRPr="00BA5495" w:rsidRDefault="00D630F1" w:rsidP="00616C3B">
            <w:pPr>
              <w:pStyle w:val="BodyText"/>
              <w:jc w:val="center"/>
              <w:rPr>
                <w:b/>
                <w:szCs w:val="24"/>
              </w:rPr>
            </w:pPr>
            <w:r w:rsidRPr="00BA5495">
              <w:rPr>
                <w:b/>
                <w:bCs/>
                <w:szCs w:val="24"/>
              </w:rPr>
              <w:t>Expected Output</w:t>
            </w:r>
          </w:p>
        </w:tc>
        <w:tc>
          <w:tcPr>
            <w:tcW w:w="1186" w:type="dxa"/>
          </w:tcPr>
          <w:p w14:paraId="127E25D8" w14:textId="77777777" w:rsidR="00D630F1" w:rsidRPr="00BA5495" w:rsidRDefault="00D630F1" w:rsidP="00616C3B">
            <w:pPr>
              <w:pStyle w:val="BodyText"/>
              <w:jc w:val="center"/>
              <w:rPr>
                <w:b/>
                <w:szCs w:val="24"/>
              </w:rPr>
            </w:pPr>
            <w:r w:rsidRPr="00BA5495">
              <w:rPr>
                <w:b/>
                <w:szCs w:val="24"/>
              </w:rPr>
              <w:t>Pass/Fail</w:t>
            </w:r>
          </w:p>
        </w:tc>
        <w:tc>
          <w:tcPr>
            <w:tcW w:w="2481" w:type="dxa"/>
          </w:tcPr>
          <w:p w14:paraId="0C7E97A1" w14:textId="77777777" w:rsidR="00D630F1" w:rsidRPr="00BA5495" w:rsidRDefault="00D630F1" w:rsidP="00616C3B">
            <w:pPr>
              <w:pStyle w:val="BodyText"/>
              <w:jc w:val="center"/>
              <w:rPr>
                <w:b/>
                <w:szCs w:val="24"/>
              </w:rPr>
            </w:pPr>
            <w:r w:rsidRPr="00BA5495">
              <w:rPr>
                <w:b/>
                <w:szCs w:val="24"/>
              </w:rPr>
              <w:t>Comments/Remarks</w:t>
            </w:r>
          </w:p>
          <w:p w14:paraId="6F8BABE4" w14:textId="77777777" w:rsidR="00D630F1" w:rsidRPr="00BA5495" w:rsidRDefault="00D630F1" w:rsidP="00616C3B">
            <w:pPr>
              <w:pStyle w:val="BodyText"/>
              <w:jc w:val="center"/>
              <w:rPr>
                <w:b/>
                <w:szCs w:val="24"/>
              </w:rPr>
            </w:pPr>
          </w:p>
        </w:tc>
      </w:tr>
      <w:tr w:rsidR="00742D1D" w:rsidRPr="00BA5495" w14:paraId="41972835" w14:textId="77777777" w:rsidTr="00742D1D">
        <w:trPr>
          <w:trHeight w:val="759"/>
        </w:trPr>
        <w:tc>
          <w:tcPr>
            <w:tcW w:w="845" w:type="dxa"/>
          </w:tcPr>
          <w:p w14:paraId="3EAF525E" w14:textId="4AAF201E" w:rsidR="00742D1D" w:rsidRPr="00BA5495" w:rsidRDefault="00742D1D" w:rsidP="00742D1D">
            <w:pPr>
              <w:pStyle w:val="BodyText"/>
              <w:jc w:val="center"/>
              <w:rPr>
                <w:b/>
                <w:szCs w:val="24"/>
              </w:rPr>
            </w:pPr>
            <w:r w:rsidRPr="00BA5495">
              <w:rPr>
                <w:b/>
                <w:szCs w:val="24"/>
              </w:rPr>
              <w:t>1</w:t>
            </w:r>
          </w:p>
        </w:tc>
        <w:tc>
          <w:tcPr>
            <w:tcW w:w="1753" w:type="dxa"/>
          </w:tcPr>
          <w:p w14:paraId="52FC4CF1" w14:textId="77777777" w:rsidR="00742D1D" w:rsidRDefault="00742D1D" w:rsidP="00742D1D">
            <w:pPr>
              <w:pStyle w:val="BodyText"/>
              <w:jc w:val="center"/>
              <w:rPr>
                <w:szCs w:val="24"/>
              </w:rPr>
            </w:pPr>
            <w:r>
              <w:rPr>
                <w:szCs w:val="24"/>
              </w:rPr>
              <w:t>n = 16</w:t>
            </w:r>
          </w:p>
          <w:p w14:paraId="66F7A5FB" w14:textId="684B219D" w:rsidR="00742D1D" w:rsidRPr="00BA5495" w:rsidRDefault="00742D1D" w:rsidP="00742D1D">
            <w:pPr>
              <w:pStyle w:val="BodyText"/>
              <w:rPr>
                <w:szCs w:val="24"/>
              </w:rPr>
            </w:pPr>
            <w:r>
              <w:rPr>
                <w:szCs w:val="24"/>
              </w:rPr>
              <w:t xml:space="preserve">       d = 1</w:t>
            </w:r>
          </w:p>
        </w:tc>
        <w:tc>
          <w:tcPr>
            <w:tcW w:w="1322" w:type="dxa"/>
          </w:tcPr>
          <w:p w14:paraId="45A7731D" w14:textId="61F1076B" w:rsidR="00742D1D" w:rsidRPr="00BA5495" w:rsidRDefault="00742D1D" w:rsidP="00742D1D">
            <w:pPr>
              <w:pStyle w:val="BodyText"/>
              <w:jc w:val="center"/>
              <w:rPr>
                <w:szCs w:val="24"/>
              </w:rPr>
            </w:pPr>
            <w:r>
              <w:rPr>
                <w:szCs w:val="24"/>
              </w:rPr>
              <w:t>16</w:t>
            </w:r>
          </w:p>
        </w:tc>
        <w:tc>
          <w:tcPr>
            <w:tcW w:w="1764" w:type="dxa"/>
          </w:tcPr>
          <w:p w14:paraId="43F7ECB6" w14:textId="76B688E8" w:rsidR="00742D1D" w:rsidRPr="00BA5495" w:rsidRDefault="00742D1D" w:rsidP="00742D1D">
            <w:pPr>
              <w:pStyle w:val="BodyText"/>
              <w:rPr>
                <w:szCs w:val="24"/>
              </w:rPr>
            </w:pPr>
            <w:r>
              <w:rPr>
                <w:szCs w:val="24"/>
              </w:rPr>
              <w:t>16</w:t>
            </w:r>
          </w:p>
        </w:tc>
        <w:tc>
          <w:tcPr>
            <w:tcW w:w="1186" w:type="dxa"/>
          </w:tcPr>
          <w:p w14:paraId="1940DF68" w14:textId="53AF21D8" w:rsidR="00742D1D" w:rsidRPr="00BA5495" w:rsidRDefault="00742D1D" w:rsidP="00742D1D">
            <w:pPr>
              <w:pStyle w:val="BodyText"/>
              <w:jc w:val="center"/>
              <w:rPr>
                <w:szCs w:val="24"/>
              </w:rPr>
            </w:pPr>
            <w:r>
              <w:rPr>
                <w:szCs w:val="24"/>
              </w:rPr>
              <w:t>Pass</w:t>
            </w:r>
          </w:p>
        </w:tc>
        <w:tc>
          <w:tcPr>
            <w:tcW w:w="2481" w:type="dxa"/>
          </w:tcPr>
          <w:p w14:paraId="68C751B9" w14:textId="00B23529" w:rsidR="00742D1D" w:rsidRPr="00BA5495" w:rsidRDefault="00742D1D" w:rsidP="00742D1D">
            <w:pPr>
              <w:pStyle w:val="BodyText"/>
              <w:jc w:val="center"/>
              <w:rPr>
                <w:szCs w:val="24"/>
              </w:rPr>
            </w:pPr>
            <w:r>
              <w:rPr>
                <w:szCs w:val="24"/>
              </w:rPr>
              <w:t>Covers Statement 1850-1857</w:t>
            </w:r>
          </w:p>
        </w:tc>
      </w:tr>
      <w:tr w:rsidR="00742D1D" w:rsidRPr="00BA5495" w14:paraId="6F2EB0EA" w14:textId="77777777" w:rsidTr="00742D1D">
        <w:trPr>
          <w:trHeight w:val="759"/>
        </w:trPr>
        <w:tc>
          <w:tcPr>
            <w:tcW w:w="845" w:type="dxa"/>
          </w:tcPr>
          <w:p w14:paraId="5EEE58B6" w14:textId="677FE71E" w:rsidR="00742D1D" w:rsidRPr="00BA5495" w:rsidRDefault="00742D1D" w:rsidP="00742D1D">
            <w:pPr>
              <w:pStyle w:val="BodyText"/>
              <w:jc w:val="center"/>
              <w:rPr>
                <w:b/>
                <w:iCs/>
                <w:szCs w:val="24"/>
              </w:rPr>
            </w:pPr>
            <w:r>
              <w:rPr>
                <w:b/>
                <w:iCs/>
                <w:szCs w:val="24"/>
              </w:rPr>
              <w:lastRenderedPageBreak/>
              <w:t>2</w:t>
            </w:r>
            <w:r w:rsidRPr="00BA5495">
              <w:rPr>
                <w:b/>
                <w:iCs/>
                <w:szCs w:val="24"/>
              </w:rPr>
              <w:t xml:space="preserve"> </w:t>
            </w:r>
          </w:p>
        </w:tc>
        <w:tc>
          <w:tcPr>
            <w:tcW w:w="1753" w:type="dxa"/>
          </w:tcPr>
          <w:p w14:paraId="30D26934" w14:textId="77777777" w:rsidR="00742D1D" w:rsidRDefault="00742D1D" w:rsidP="00742D1D">
            <w:pPr>
              <w:pStyle w:val="BodyText"/>
              <w:jc w:val="center"/>
              <w:rPr>
                <w:szCs w:val="24"/>
              </w:rPr>
            </w:pPr>
            <w:r>
              <w:rPr>
                <w:szCs w:val="24"/>
              </w:rPr>
              <w:t>n = 10</w:t>
            </w:r>
          </w:p>
          <w:p w14:paraId="131ABAAC" w14:textId="77777777" w:rsidR="00742D1D" w:rsidRPr="00BA5495" w:rsidRDefault="00742D1D" w:rsidP="00742D1D">
            <w:pPr>
              <w:pStyle w:val="BodyText"/>
              <w:jc w:val="center"/>
              <w:rPr>
                <w:szCs w:val="24"/>
              </w:rPr>
            </w:pPr>
            <w:r>
              <w:rPr>
                <w:szCs w:val="24"/>
              </w:rPr>
              <w:t>d = 3</w:t>
            </w:r>
          </w:p>
          <w:p w14:paraId="78CE27B0" w14:textId="68CCFBD7" w:rsidR="00742D1D" w:rsidRPr="00BA5495" w:rsidRDefault="00742D1D" w:rsidP="00742D1D">
            <w:pPr>
              <w:pStyle w:val="BodyText"/>
              <w:jc w:val="center"/>
              <w:rPr>
                <w:szCs w:val="24"/>
              </w:rPr>
            </w:pPr>
          </w:p>
        </w:tc>
        <w:tc>
          <w:tcPr>
            <w:tcW w:w="1322" w:type="dxa"/>
          </w:tcPr>
          <w:p w14:paraId="0378169B"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17D58885" w14:textId="5961C50C" w:rsidR="00742D1D" w:rsidRPr="00BA5495" w:rsidRDefault="00742D1D" w:rsidP="00742D1D">
            <w:pPr>
              <w:pStyle w:val="BodyText"/>
              <w:jc w:val="center"/>
              <w:rPr>
                <w:szCs w:val="24"/>
              </w:rPr>
            </w:pPr>
          </w:p>
        </w:tc>
        <w:tc>
          <w:tcPr>
            <w:tcW w:w="1764" w:type="dxa"/>
          </w:tcPr>
          <w:p w14:paraId="3107DBAD"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75E31A46" w14:textId="77777777" w:rsidR="00742D1D" w:rsidRPr="00BA5495" w:rsidRDefault="00742D1D" w:rsidP="00742D1D">
            <w:pPr>
              <w:pStyle w:val="BodyText"/>
              <w:jc w:val="center"/>
              <w:rPr>
                <w:szCs w:val="24"/>
              </w:rPr>
            </w:pPr>
          </w:p>
        </w:tc>
        <w:tc>
          <w:tcPr>
            <w:tcW w:w="1186" w:type="dxa"/>
          </w:tcPr>
          <w:p w14:paraId="2473E5F8" w14:textId="15834B80" w:rsidR="00742D1D" w:rsidRPr="00BA5495" w:rsidRDefault="00742D1D" w:rsidP="00742D1D">
            <w:pPr>
              <w:pStyle w:val="BodyText"/>
              <w:jc w:val="center"/>
              <w:rPr>
                <w:szCs w:val="24"/>
              </w:rPr>
            </w:pPr>
            <w:r>
              <w:rPr>
                <w:szCs w:val="24"/>
              </w:rPr>
              <w:t>Pass</w:t>
            </w:r>
          </w:p>
        </w:tc>
        <w:tc>
          <w:tcPr>
            <w:tcW w:w="2481" w:type="dxa"/>
          </w:tcPr>
          <w:p w14:paraId="0D4A1C5C" w14:textId="08B3C41D" w:rsidR="00742D1D" w:rsidRPr="00BA5495" w:rsidRDefault="00742D1D" w:rsidP="00742D1D">
            <w:pPr>
              <w:pStyle w:val="BodyText"/>
              <w:jc w:val="center"/>
              <w:rPr>
                <w:szCs w:val="24"/>
              </w:rPr>
            </w:pPr>
            <w:r>
              <w:rPr>
                <w:szCs w:val="24"/>
              </w:rPr>
              <w:t>Covers Statement 1850,1851,1852, 1860-186</w:t>
            </w:r>
            <w:r w:rsidR="00A01858">
              <w:rPr>
                <w:szCs w:val="24"/>
              </w:rPr>
              <w:t>8</w:t>
            </w:r>
            <w:r>
              <w:rPr>
                <w:szCs w:val="24"/>
              </w:rPr>
              <w:t>, 1873</w:t>
            </w:r>
          </w:p>
        </w:tc>
      </w:tr>
      <w:tr w:rsidR="00742D1D" w:rsidRPr="00BA5495" w14:paraId="7666E679" w14:textId="77777777" w:rsidTr="00742D1D">
        <w:trPr>
          <w:trHeight w:val="759"/>
        </w:trPr>
        <w:tc>
          <w:tcPr>
            <w:tcW w:w="845" w:type="dxa"/>
          </w:tcPr>
          <w:p w14:paraId="02A41AD2" w14:textId="64A4A67E" w:rsidR="00742D1D" w:rsidRDefault="00742D1D" w:rsidP="00742D1D">
            <w:pPr>
              <w:pStyle w:val="BodyText"/>
              <w:jc w:val="center"/>
              <w:rPr>
                <w:b/>
                <w:iCs/>
                <w:szCs w:val="24"/>
              </w:rPr>
            </w:pPr>
            <w:r>
              <w:rPr>
                <w:b/>
                <w:iCs/>
                <w:szCs w:val="24"/>
              </w:rPr>
              <w:t>3</w:t>
            </w:r>
          </w:p>
        </w:tc>
        <w:tc>
          <w:tcPr>
            <w:tcW w:w="1753" w:type="dxa"/>
          </w:tcPr>
          <w:p w14:paraId="6CA59A2A" w14:textId="19A57873" w:rsidR="00742D1D" w:rsidRDefault="00A01858" w:rsidP="00742D1D">
            <w:pPr>
              <w:pStyle w:val="BodyText"/>
              <w:jc w:val="center"/>
              <w:rPr>
                <w:szCs w:val="24"/>
              </w:rPr>
            </w:pPr>
            <w:r>
              <w:rPr>
                <w:szCs w:val="24"/>
              </w:rPr>
              <w:t>-</w:t>
            </w:r>
          </w:p>
        </w:tc>
        <w:tc>
          <w:tcPr>
            <w:tcW w:w="1322" w:type="dxa"/>
          </w:tcPr>
          <w:p w14:paraId="28184016" w14:textId="7C0A9603" w:rsidR="00742D1D" w:rsidRPr="00093907" w:rsidRDefault="00A01858" w:rsidP="00905DD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1764" w:type="dxa"/>
          </w:tcPr>
          <w:p w14:paraId="455F5C17" w14:textId="3D29E0CF" w:rsidR="00742D1D" w:rsidRPr="00093907" w:rsidRDefault="00A01858" w:rsidP="00905DD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1186" w:type="dxa"/>
          </w:tcPr>
          <w:p w14:paraId="765CBEDC" w14:textId="0AA23873" w:rsidR="00742D1D" w:rsidRDefault="00A01858" w:rsidP="00742D1D">
            <w:pPr>
              <w:pStyle w:val="BodyText"/>
              <w:jc w:val="center"/>
              <w:rPr>
                <w:szCs w:val="24"/>
              </w:rPr>
            </w:pPr>
            <w:r>
              <w:rPr>
                <w:szCs w:val="24"/>
              </w:rPr>
              <w:t>-</w:t>
            </w:r>
          </w:p>
        </w:tc>
        <w:tc>
          <w:tcPr>
            <w:tcW w:w="2481" w:type="dxa"/>
          </w:tcPr>
          <w:p w14:paraId="5F12FC53" w14:textId="6E81D7F8" w:rsidR="00742D1D" w:rsidRDefault="00A01858" w:rsidP="00742D1D">
            <w:pPr>
              <w:pStyle w:val="BodyText"/>
              <w:jc w:val="center"/>
              <w:rPr>
                <w:szCs w:val="24"/>
              </w:rPr>
            </w:pPr>
            <w:r>
              <w:rPr>
                <w:szCs w:val="24"/>
              </w:rPr>
              <w:t>Statement 1869- 1870 I think this is a dead code, I could not find any such case in which</w:t>
            </w:r>
            <w:r w:rsidR="00231A7D">
              <w:rPr>
                <w:szCs w:val="24"/>
              </w:rPr>
              <w:t xml:space="preserve"> the condition </w:t>
            </w:r>
            <w:proofErr w:type="gramStart"/>
            <w:r w:rsidR="00231A7D">
              <w:rPr>
                <w:szCs w:val="24"/>
              </w:rPr>
              <w:t>at</w:t>
            </w:r>
            <w:proofErr w:type="gramEnd"/>
            <w:r w:rsidR="00231A7D">
              <w:rPr>
                <w:szCs w:val="24"/>
              </w:rPr>
              <w:t xml:space="preserve"> 1868 becomes True</w:t>
            </w:r>
          </w:p>
        </w:tc>
      </w:tr>
    </w:tbl>
    <w:p w14:paraId="6D45E363" w14:textId="77777777" w:rsidR="00D630F1" w:rsidRPr="00BA5495" w:rsidRDefault="00D630F1" w:rsidP="00D630F1">
      <w:pPr>
        <w:pStyle w:val="BodyText"/>
        <w:rPr>
          <w:rFonts w:cstheme="majorBidi"/>
          <w:szCs w:val="22"/>
        </w:rPr>
      </w:pPr>
    </w:p>
    <w:p w14:paraId="2D3139D6" w14:textId="77777777" w:rsidR="00D630F1" w:rsidRPr="00BA5495" w:rsidRDefault="00D630F1" w:rsidP="00D630F1">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D630F1" w:rsidRPr="00BA5495" w14:paraId="31BF3B04" w14:textId="77777777" w:rsidTr="00231A7D">
        <w:trPr>
          <w:trHeight w:val="759"/>
        </w:trPr>
        <w:tc>
          <w:tcPr>
            <w:tcW w:w="840" w:type="dxa"/>
          </w:tcPr>
          <w:p w14:paraId="54849DBC" w14:textId="77777777" w:rsidR="00D630F1" w:rsidRPr="00BA5495" w:rsidRDefault="00D630F1" w:rsidP="00616C3B">
            <w:pPr>
              <w:pStyle w:val="BodyText"/>
              <w:jc w:val="center"/>
              <w:rPr>
                <w:b/>
                <w:szCs w:val="24"/>
              </w:rPr>
            </w:pPr>
            <w:r w:rsidRPr="00BA5495">
              <w:rPr>
                <w:b/>
                <w:szCs w:val="24"/>
              </w:rPr>
              <w:t>Test case#</w:t>
            </w:r>
          </w:p>
        </w:tc>
        <w:tc>
          <w:tcPr>
            <w:tcW w:w="1638" w:type="dxa"/>
          </w:tcPr>
          <w:p w14:paraId="7EA40AB6" w14:textId="77777777" w:rsidR="00D630F1" w:rsidRPr="00BA5495" w:rsidRDefault="00D630F1" w:rsidP="00616C3B">
            <w:pPr>
              <w:pStyle w:val="BodyText"/>
              <w:jc w:val="center"/>
              <w:rPr>
                <w:b/>
                <w:bCs/>
                <w:szCs w:val="24"/>
              </w:rPr>
            </w:pPr>
            <w:r w:rsidRPr="00BA5495">
              <w:rPr>
                <w:b/>
                <w:bCs/>
                <w:szCs w:val="24"/>
              </w:rPr>
              <w:t>Input</w:t>
            </w:r>
          </w:p>
        </w:tc>
        <w:tc>
          <w:tcPr>
            <w:tcW w:w="1491" w:type="dxa"/>
          </w:tcPr>
          <w:p w14:paraId="763BEB04" w14:textId="77777777" w:rsidR="00D630F1" w:rsidRPr="00BA5495" w:rsidRDefault="00D630F1" w:rsidP="00616C3B">
            <w:pPr>
              <w:pStyle w:val="BodyText"/>
              <w:jc w:val="center"/>
              <w:rPr>
                <w:b/>
                <w:szCs w:val="24"/>
              </w:rPr>
            </w:pPr>
            <w:r w:rsidRPr="00BA5495">
              <w:rPr>
                <w:b/>
                <w:szCs w:val="24"/>
              </w:rPr>
              <w:t>Output</w:t>
            </w:r>
          </w:p>
        </w:tc>
        <w:tc>
          <w:tcPr>
            <w:tcW w:w="1732" w:type="dxa"/>
          </w:tcPr>
          <w:p w14:paraId="73B3DEE1" w14:textId="77777777" w:rsidR="00D630F1" w:rsidRPr="00BA5495" w:rsidRDefault="00D630F1" w:rsidP="00616C3B">
            <w:pPr>
              <w:pStyle w:val="BodyText"/>
              <w:jc w:val="center"/>
              <w:rPr>
                <w:b/>
                <w:szCs w:val="24"/>
              </w:rPr>
            </w:pPr>
            <w:r w:rsidRPr="00BA5495">
              <w:rPr>
                <w:b/>
                <w:bCs/>
                <w:szCs w:val="24"/>
              </w:rPr>
              <w:t>Expected Output</w:t>
            </w:r>
          </w:p>
        </w:tc>
        <w:tc>
          <w:tcPr>
            <w:tcW w:w="1186" w:type="dxa"/>
          </w:tcPr>
          <w:p w14:paraId="567A4344" w14:textId="77777777" w:rsidR="00D630F1" w:rsidRPr="00BA5495" w:rsidRDefault="00D630F1" w:rsidP="00616C3B">
            <w:pPr>
              <w:pStyle w:val="BodyText"/>
              <w:jc w:val="center"/>
              <w:rPr>
                <w:b/>
                <w:szCs w:val="24"/>
              </w:rPr>
            </w:pPr>
            <w:r w:rsidRPr="00BA5495">
              <w:rPr>
                <w:b/>
                <w:szCs w:val="24"/>
              </w:rPr>
              <w:t>Pass/Fail</w:t>
            </w:r>
          </w:p>
        </w:tc>
        <w:tc>
          <w:tcPr>
            <w:tcW w:w="2464" w:type="dxa"/>
          </w:tcPr>
          <w:p w14:paraId="2B736657" w14:textId="77777777" w:rsidR="00D630F1" w:rsidRPr="00BA5495" w:rsidRDefault="00D630F1" w:rsidP="00616C3B">
            <w:pPr>
              <w:pStyle w:val="BodyText"/>
              <w:jc w:val="center"/>
              <w:rPr>
                <w:b/>
                <w:szCs w:val="24"/>
              </w:rPr>
            </w:pPr>
            <w:r w:rsidRPr="00BA5495">
              <w:rPr>
                <w:b/>
                <w:szCs w:val="24"/>
              </w:rPr>
              <w:t>Comments/Remarks</w:t>
            </w:r>
          </w:p>
          <w:p w14:paraId="0529DAE5" w14:textId="77777777" w:rsidR="00D630F1" w:rsidRPr="00BA5495" w:rsidRDefault="00D630F1" w:rsidP="00616C3B">
            <w:pPr>
              <w:pStyle w:val="BodyText"/>
              <w:jc w:val="center"/>
              <w:rPr>
                <w:b/>
                <w:szCs w:val="24"/>
              </w:rPr>
            </w:pPr>
          </w:p>
        </w:tc>
      </w:tr>
      <w:tr w:rsidR="00742D1D" w:rsidRPr="00BA5495" w14:paraId="2A8B9BFA" w14:textId="77777777" w:rsidTr="00231A7D">
        <w:trPr>
          <w:trHeight w:val="759"/>
        </w:trPr>
        <w:tc>
          <w:tcPr>
            <w:tcW w:w="840" w:type="dxa"/>
          </w:tcPr>
          <w:p w14:paraId="1047C84C" w14:textId="2AC43DEC" w:rsidR="00742D1D" w:rsidRPr="00BA5495" w:rsidRDefault="00742D1D" w:rsidP="00742D1D">
            <w:pPr>
              <w:pStyle w:val="BodyText"/>
              <w:jc w:val="center"/>
              <w:rPr>
                <w:b/>
                <w:szCs w:val="24"/>
              </w:rPr>
            </w:pPr>
            <w:r w:rsidRPr="00BA5495">
              <w:rPr>
                <w:b/>
                <w:szCs w:val="24"/>
              </w:rPr>
              <w:t>1</w:t>
            </w:r>
          </w:p>
        </w:tc>
        <w:tc>
          <w:tcPr>
            <w:tcW w:w="1638" w:type="dxa"/>
          </w:tcPr>
          <w:p w14:paraId="71CDF9AF" w14:textId="77777777" w:rsidR="00742D1D" w:rsidRDefault="00742D1D" w:rsidP="00742D1D">
            <w:pPr>
              <w:pStyle w:val="BodyText"/>
              <w:jc w:val="center"/>
              <w:rPr>
                <w:szCs w:val="24"/>
              </w:rPr>
            </w:pPr>
            <w:r>
              <w:rPr>
                <w:szCs w:val="24"/>
              </w:rPr>
              <w:t>n = 16</w:t>
            </w:r>
          </w:p>
          <w:p w14:paraId="2CDBB5CC" w14:textId="05F0A6B0" w:rsidR="00742D1D" w:rsidRPr="00BA5495" w:rsidRDefault="00742D1D" w:rsidP="00742D1D">
            <w:pPr>
              <w:pStyle w:val="BodyText"/>
              <w:rPr>
                <w:szCs w:val="24"/>
              </w:rPr>
            </w:pPr>
            <w:r>
              <w:rPr>
                <w:szCs w:val="24"/>
              </w:rPr>
              <w:t xml:space="preserve">       d = 1</w:t>
            </w:r>
          </w:p>
        </w:tc>
        <w:tc>
          <w:tcPr>
            <w:tcW w:w="1491" w:type="dxa"/>
          </w:tcPr>
          <w:p w14:paraId="03DA10B4" w14:textId="7C376801" w:rsidR="00742D1D" w:rsidRPr="00BA5495" w:rsidRDefault="00742D1D" w:rsidP="00742D1D">
            <w:pPr>
              <w:pStyle w:val="BodyText"/>
              <w:jc w:val="center"/>
              <w:rPr>
                <w:szCs w:val="24"/>
              </w:rPr>
            </w:pPr>
            <w:r>
              <w:rPr>
                <w:szCs w:val="24"/>
              </w:rPr>
              <w:t>16</w:t>
            </w:r>
          </w:p>
        </w:tc>
        <w:tc>
          <w:tcPr>
            <w:tcW w:w="1732" w:type="dxa"/>
          </w:tcPr>
          <w:p w14:paraId="5FBF88B4" w14:textId="749DE5CC" w:rsidR="00742D1D" w:rsidRPr="00BA5495" w:rsidRDefault="00742D1D" w:rsidP="00742D1D">
            <w:pPr>
              <w:pStyle w:val="BodyText"/>
              <w:rPr>
                <w:szCs w:val="24"/>
              </w:rPr>
            </w:pPr>
            <w:r>
              <w:rPr>
                <w:szCs w:val="24"/>
              </w:rPr>
              <w:t>16</w:t>
            </w:r>
          </w:p>
        </w:tc>
        <w:tc>
          <w:tcPr>
            <w:tcW w:w="1186" w:type="dxa"/>
          </w:tcPr>
          <w:p w14:paraId="51EC4DE3" w14:textId="6885B1A0" w:rsidR="00742D1D" w:rsidRPr="00BA5495" w:rsidRDefault="00742D1D" w:rsidP="00742D1D">
            <w:pPr>
              <w:pStyle w:val="BodyText"/>
              <w:jc w:val="center"/>
              <w:rPr>
                <w:szCs w:val="24"/>
              </w:rPr>
            </w:pPr>
            <w:r>
              <w:rPr>
                <w:szCs w:val="24"/>
              </w:rPr>
              <w:t>Pass</w:t>
            </w:r>
          </w:p>
        </w:tc>
        <w:tc>
          <w:tcPr>
            <w:tcW w:w="2464" w:type="dxa"/>
          </w:tcPr>
          <w:p w14:paraId="7174D7E7" w14:textId="611150FF" w:rsidR="00742D1D" w:rsidRPr="00BA5495" w:rsidRDefault="00742D1D" w:rsidP="00742D1D">
            <w:pPr>
              <w:pStyle w:val="BodyText"/>
              <w:jc w:val="center"/>
              <w:rPr>
                <w:szCs w:val="24"/>
              </w:rPr>
            </w:pPr>
            <w:r>
              <w:rPr>
                <w:szCs w:val="24"/>
              </w:rPr>
              <w:t>Covers B1853T</w:t>
            </w:r>
          </w:p>
        </w:tc>
      </w:tr>
      <w:tr w:rsidR="00742D1D" w:rsidRPr="00BA5495" w14:paraId="635EAB2B" w14:textId="77777777" w:rsidTr="00231A7D">
        <w:trPr>
          <w:trHeight w:val="759"/>
        </w:trPr>
        <w:tc>
          <w:tcPr>
            <w:tcW w:w="840" w:type="dxa"/>
          </w:tcPr>
          <w:p w14:paraId="48EB7E64" w14:textId="31E69252" w:rsidR="00742D1D" w:rsidRPr="00BA5495" w:rsidRDefault="00742D1D" w:rsidP="00742D1D">
            <w:pPr>
              <w:pStyle w:val="BodyText"/>
              <w:jc w:val="center"/>
              <w:rPr>
                <w:b/>
                <w:iCs/>
                <w:szCs w:val="24"/>
              </w:rPr>
            </w:pPr>
            <w:r>
              <w:rPr>
                <w:b/>
                <w:iCs/>
                <w:szCs w:val="24"/>
              </w:rPr>
              <w:t>2</w:t>
            </w:r>
          </w:p>
        </w:tc>
        <w:tc>
          <w:tcPr>
            <w:tcW w:w="1638" w:type="dxa"/>
          </w:tcPr>
          <w:p w14:paraId="47D6385C" w14:textId="77777777" w:rsidR="00742D1D" w:rsidRDefault="00742D1D" w:rsidP="00742D1D">
            <w:pPr>
              <w:pStyle w:val="BodyText"/>
              <w:jc w:val="center"/>
              <w:rPr>
                <w:szCs w:val="24"/>
              </w:rPr>
            </w:pPr>
            <w:r>
              <w:rPr>
                <w:szCs w:val="24"/>
              </w:rPr>
              <w:t>n = 10</w:t>
            </w:r>
          </w:p>
          <w:p w14:paraId="003D065B" w14:textId="77777777" w:rsidR="00742D1D" w:rsidRPr="00BA5495" w:rsidRDefault="00742D1D" w:rsidP="00742D1D">
            <w:pPr>
              <w:pStyle w:val="BodyText"/>
              <w:jc w:val="center"/>
              <w:rPr>
                <w:szCs w:val="24"/>
              </w:rPr>
            </w:pPr>
            <w:r>
              <w:rPr>
                <w:szCs w:val="24"/>
              </w:rPr>
              <w:t>d = 3</w:t>
            </w:r>
          </w:p>
          <w:p w14:paraId="0D5CA17E" w14:textId="2713A731" w:rsidR="00742D1D" w:rsidRPr="00BA5495" w:rsidRDefault="00742D1D" w:rsidP="00742D1D">
            <w:pPr>
              <w:pStyle w:val="BodyText"/>
              <w:rPr>
                <w:szCs w:val="24"/>
              </w:rPr>
            </w:pPr>
          </w:p>
        </w:tc>
        <w:tc>
          <w:tcPr>
            <w:tcW w:w="1491" w:type="dxa"/>
          </w:tcPr>
          <w:p w14:paraId="402977DF"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35AC061D" w14:textId="088F1296" w:rsidR="00742D1D" w:rsidRPr="00BA5495" w:rsidRDefault="00742D1D" w:rsidP="00742D1D">
            <w:pPr>
              <w:pStyle w:val="BodyText"/>
              <w:jc w:val="center"/>
              <w:rPr>
                <w:szCs w:val="24"/>
              </w:rPr>
            </w:pPr>
          </w:p>
        </w:tc>
        <w:tc>
          <w:tcPr>
            <w:tcW w:w="1732" w:type="dxa"/>
          </w:tcPr>
          <w:p w14:paraId="11E8834D"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237347E0" w14:textId="77777777" w:rsidR="00742D1D" w:rsidRPr="00BA5495" w:rsidRDefault="00742D1D" w:rsidP="00742D1D">
            <w:pPr>
              <w:pStyle w:val="BodyText"/>
              <w:jc w:val="center"/>
              <w:rPr>
                <w:szCs w:val="24"/>
              </w:rPr>
            </w:pPr>
          </w:p>
        </w:tc>
        <w:tc>
          <w:tcPr>
            <w:tcW w:w="1186" w:type="dxa"/>
          </w:tcPr>
          <w:p w14:paraId="18991ED7" w14:textId="2001E84F" w:rsidR="00742D1D" w:rsidRPr="00BA5495" w:rsidRDefault="00742D1D" w:rsidP="00742D1D">
            <w:pPr>
              <w:pStyle w:val="BodyText"/>
              <w:jc w:val="center"/>
              <w:rPr>
                <w:szCs w:val="24"/>
              </w:rPr>
            </w:pPr>
            <w:r>
              <w:rPr>
                <w:szCs w:val="24"/>
              </w:rPr>
              <w:t>Pass</w:t>
            </w:r>
          </w:p>
        </w:tc>
        <w:tc>
          <w:tcPr>
            <w:tcW w:w="2464" w:type="dxa"/>
          </w:tcPr>
          <w:p w14:paraId="4540D601" w14:textId="14F3F955" w:rsidR="00742D1D" w:rsidRPr="00BA5495" w:rsidRDefault="00742D1D" w:rsidP="00742D1D">
            <w:pPr>
              <w:pStyle w:val="BodyText"/>
              <w:jc w:val="center"/>
              <w:rPr>
                <w:szCs w:val="24"/>
              </w:rPr>
            </w:pPr>
            <w:r>
              <w:rPr>
                <w:szCs w:val="24"/>
              </w:rPr>
              <w:t xml:space="preserve">Covers </w:t>
            </w:r>
            <w:r w:rsidR="007945C0">
              <w:rPr>
                <w:szCs w:val="24"/>
              </w:rPr>
              <w:t>B1853</w:t>
            </w:r>
            <w:proofErr w:type="gramStart"/>
            <w:r w:rsidR="007945C0">
              <w:rPr>
                <w:szCs w:val="24"/>
              </w:rPr>
              <w:t>F ,</w:t>
            </w:r>
            <w:proofErr w:type="gramEnd"/>
            <w:r w:rsidR="007945C0">
              <w:rPr>
                <w:szCs w:val="24"/>
              </w:rPr>
              <w:t xml:space="preserve"> </w:t>
            </w:r>
            <w:r>
              <w:rPr>
                <w:szCs w:val="24"/>
              </w:rPr>
              <w:t>B18</w:t>
            </w:r>
            <w:r w:rsidR="002E3996">
              <w:rPr>
                <w:szCs w:val="24"/>
              </w:rPr>
              <w:t>64TF</w:t>
            </w:r>
            <w:r w:rsidR="007945C0">
              <w:rPr>
                <w:szCs w:val="24"/>
              </w:rPr>
              <w:t xml:space="preserve">, B1864F </w:t>
            </w:r>
          </w:p>
        </w:tc>
      </w:tr>
      <w:tr w:rsidR="00231A7D" w:rsidRPr="00BA5495" w14:paraId="408CFE3D" w14:textId="77777777" w:rsidTr="00231A7D">
        <w:trPr>
          <w:trHeight w:val="759"/>
        </w:trPr>
        <w:tc>
          <w:tcPr>
            <w:tcW w:w="840" w:type="dxa"/>
          </w:tcPr>
          <w:p w14:paraId="5D726403" w14:textId="4CC07B5C" w:rsidR="00231A7D" w:rsidRDefault="00231A7D" w:rsidP="00231A7D">
            <w:pPr>
              <w:pStyle w:val="BodyText"/>
              <w:jc w:val="center"/>
              <w:rPr>
                <w:b/>
                <w:iCs/>
                <w:szCs w:val="24"/>
              </w:rPr>
            </w:pPr>
            <w:r>
              <w:rPr>
                <w:b/>
                <w:iCs/>
                <w:szCs w:val="24"/>
              </w:rPr>
              <w:t>3</w:t>
            </w:r>
          </w:p>
        </w:tc>
        <w:tc>
          <w:tcPr>
            <w:tcW w:w="1638" w:type="dxa"/>
          </w:tcPr>
          <w:p w14:paraId="0873BD1B" w14:textId="0F49460D" w:rsidR="00231A7D" w:rsidRDefault="00231A7D" w:rsidP="00231A7D">
            <w:pPr>
              <w:pStyle w:val="BodyText"/>
              <w:jc w:val="center"/>
              <w:rPr>
                <w:szCs w:val="24"/>
              </w:rPr>
            </w:pPr>
            <w:r>
              <w:rPr>
                <w:szCs w:val="24"/>
              </w:rPr>
              <w:t>-</w:t>
            </w:r>
          </w:p>
        </w:tc>
        <w:tc>
          <w:tcPr>
            <w:tcW w:w="1491" w:type="dxa"/>
          </w:tcPr>
          <w:p w14:paraId="5B2A6B81" w14:textId="09111B18"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732" w:type="dxa"/>
          </w:tcPr>
          <w:p w14:paraId="056B24A2" w14:textId="70492E4C"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186" w:type="dxa"/>
          </w:tcPr>
          <w:p w14:paraId="7A691C7C" w14:textId="42821DDC" w:rsidR="00231A7D" w:rsidRDefault="00231A7D" w:rsidP="00231A7D">
            <w:pPr>
              <w:pStyle w:val="BodyText"/>
              <w:jc w:val="center"/>
              <w:rPr>
                <w:szCs w:val="24"/>
              </w:rPr>
            </w:pPr>
            <w:r>
              <w:rPr>
                <w:szCs w:val="24"/>
              </w:rPr>
              <w:t>-</w:t>
            </w:r>
          </w:p>
        </w:tc>
        <w:tc>
          <w:tcPr>
            <w:tcW w:w="2464" w:type="dxa"/>
          </w:tcPr>
          <w:p w14:paraId="2D76C5BF" w14:textId="0D9DEF14" w:rsidR="00231A7D" w:rsidRDefault="00231A7D" w:rsidP="00231A7D">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41D98369" w14:textId="77777777" w:rsidR="00D630F1" w:rsidRPr="00BA5495" w:rsidRDefault="00D630F1" w:rsidP="00D630F1">
      <w:pPr>
        <w:pStyle w:val="BodyText"/>
        <w:rPr>
          <w:rFonts w:cstheme="majorBidi"/>
          <w:szCs w:val="22"/>
        </w:rPr>
      </w:pPr>
    </w:p>
    <w:p w14:paraId="50933779" w14:textId="77777777" w:rsidR="00D630F1" w:rsidRPr="00BA5495" w:rsidRDefault="00D630F1" w:rsidP="00D630F1">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D630F1" w:rsidRPr="00BA5495" w14:paraId="1F852E63" w14:textId="77777777" w:rsidTr="00231A7D">
        <w:trPr>
          <w:trHeight w:val="759"/>
        </w:trPr>
        <w:tc>
          <w:tcPr>
            <w:tcW w:w="840" w:type="dxa"/>
          </w:tcPr>
          <w:p w14:paraId="3AC3FF1D" w14:textId="77777777" w:rsidR="00D630F1" w:rsidRPr="00BA5495" w:rsidRDefault="00D630F1" w:rsidP="00616C3B">
            <w:pPr>
              <w:pStyle w:val="BodyText"/>
              <w:jc w:val="center"/>
              <w:rPr>
                <w:b/>
                <w:szCs w:val="24"/>
              </w:rPr>
            </w:pPr>
            <w:r w:rsidRPr="00BA5495">
              <w:rPr>
                <w:b/>
                <w:szCs w:val="24"/>
              </w:rPr>
              <w:t>Test case#</w:t>
            </w:r>
          </w:p>
        </w:tc>
        <w:tc>
          <w:tcPr>
            <w:tcW w:w="1638" w:type="dxa"/>
          </w:tcPr>
          <w:p w14:paraId="0C1ED36E" w14:textId="77777777" w:rsidR="00D630F1" w:rsidRPr="00BA5495" w:rsidRDefault="00D630F1" w:rsidP="00616C3B">
            <w:pPr>
              <w:pStyle w:val="BodyText"/>
              <w:jc w:val="center"/>
              <w:rPr>
                <w:b/>
                <w:bCs/>
                <w:szCs w:val="24"/>
              </w:rPr>
            </w:pPr>
            <w:r w:rsidRPr="00BA5495">
              <w:rPr>
                <w:b/>
                <w:bCs/>
                <w:szCs w:val="24"/>
              </w:rPr>
              <w:t>Input</w:t>
            </w:r>
          </w:p>
        </w:tc>
        <w:tc>
          <w:tcPr>
            <w:tcW w:w="1491" w:type="dxa"/>
          </w:tcPr>
          <w:p w14:paraId="15A1D8EA" w14:textId="77777777" w:rsidR="00D630F1" w:rsidRPr="00BA5495" w:rsidRDefault="00D630F1" w:rsidP="00616C3B">
            <w:pPr>
              <w:pStyle w:val="BodyText"/>
              <w:jc w:val="center"/>
              <w:rPr>
                <w:b/>
                <w:szCs w:val="24"/>
              </w:rPr>
            </w:pPr>
            <w:r w:rsidRPr="00BA5495">
              <w:rPr>
                <w:b/>
                <w:szCs w:val="24"/>
              </w:rPr>
              <w:t>Output</w:t>
            </w:r>
          </w:p>
        </w:tc>
        <w:tc>
          <w:tcPr>
            <w:tcW w:w="1732" w:type="dxa"/>
          </w:tcPr>
          <w:p w14:paraId="7D0B3417" w14:textId="77777777" w:rsidR="00D630F1" w:rsidRPr="00BA5495" w:rsidRDefault="00D630F1" w:rsidP="00616C3B">
            <w:pPr>
              <w:pStyle w:val="BodyText"/>
              <w:jc w:val="center"/>
              <w:rPr>
                <w:b/>
                <w:szCs w:val="24"/>
              </w:rPr>
            </w:pPr>
            <w:r w:rsidRPr="00BA5495">
              <w:rPr>
                <w:b/>
                <w:bCs/>
                <w:szCs w:val="24"/>
              </w:rPr>
              <w:t>Expected Output</w:t>
            </w:r>
          </w:p>
        </w:tc>
        <w:tc>
          <w:tcPr>
            <w:tcW w:w="1186" w:type="dxa"/>
          </w:tcPr>
          <w:p w14:paraId="31DA4134" w14:textId="77777777" w:rsidR="00D630F1" w:rsidRPr="00BA5495" w:rsidRDefault="00D630F1" w:rsidP="00616C3B">
            <w:pPr>
              <w:pStyle w:val="BodyText"/>
              <w:jc w:val="center"/>
              <w:rPr>
                <w:b/>
                <w:szCs w:val="24"/>
              </w:rPr>
            </w:pPr>
            <w:r w:rsidRPr="00BA5495">
              <w:rPr>
                <w:b/>
                <w:szCs w:val="24"/>
              </w:rPr>
              <w:t>Pass/Fail</w:t>
            </w:r>
          </w:p>
        </w:tc>
        <w:tc>
          <w:tcPr>
            <w:tcW w:w="2464" w:type="dxa"/>
          </w:tcPr>
          <w:p w14:paraId="1D0442A2" w14:textId="77777777" w:rsidR="00D630F1" w:rsidRPr="00BA5495" w:rsidRDefault="00D630F1" w:rsidP="00616C3B">
            <w:pPr>
              <w:pStyle w:val="BodyText"/>
              <w:jc w:val="center"/>
              <w:rPr>
                <w:b/>
                <w:szCs w:val="24"/>
              </w:rPr>
            </w:pPr>
            <w:r w:rsidRPr="00BA5495">
              <w:rPr>
                <w:b/>
                <w:szCs w:val="24"/>
              </w:rPr>
              <w:t>Comments/Remarks</w:t>
            </w:r>
          </w:p>
          <w:p w14:paraId="477CF30E" w14:textId="77777777" w:rsidR="00D630F1" w:rsidRPr="00BA5495" w:rsidRDefault="00D630F1" w:rsidP="00616C3B">
            <w:pPr>
              <w:pStyle w:val="BodyText"/>
              <w:jc w:val="center"/>
              <w:rPr>
                <w:b/>
                <w:szCs w:val="24"/>
              </w:rPr>
            </w:pPr>
          </w:p>
        </w:tc>
      </w:tr>
      <w:tr w:rsidR="0088765E" w:rsidRPr="00BA5495" w14:paraId="5768AB18" w14:textId="77777777" w:rsidTr="00231A7D">
        <w:trPr>
          <w:trHeight w:val="759"/>
        </w:trPr>
        <w:tc>
          <w:tcPr>
            <w:tcW w:w="840" w:type="dxa"/>
          </w:tcPr>
          <w:p w14:paraId="53515EAF" w14:textId="73AD1F58" w:rsidR="0088765E" w:rsidRPr="00BA5495" w:rsidRDefault="0088765E" w:rsidP="0088765E">
            <w:pPr>
              <w:pStyle w:val="BodyText"/>
              <w:jc w:val="center"/>
              <w:rPr>
                <w:b/>
                <w:szCs w:val="24"/>
              </w:rPr>
            </w:pPr>
            <w:r w:rsidRPr="00BA5495">
              <w:rPr>
                <w:b/>
                <w:szCs w:val="24"/>
              </w:rPr>
              <w:t>1</w:t>
            </w:r>
          </w:p>
        </w:tc>
        <w:tc>
          <w:tcPr>
            <w:tcW w:w="1638" w:type="dxa"/>
          </w:tcPr>
          <w:p w14:paraId="53987A5D" w14:textId="77777777" w:rsidR="0088765E" w:rsidRDefault="0088765E" w:rsidP="0088765E">
            <w:pPr>
              <w:pStyle w:val="BodyText"/>
              <w:jc w:val="center"/>
              <w:rPr>
                <w:szCs w:val="24"/>
              </w:rPr>
            </w:pPr>
            <w:r>
              <w:rPr>
                <w:szCs w:val="24"/>
              </w:rPr>
              <w:t>n = 16</w:t>
            </w:r>
          </w:p>
          <w:p w14:paraId="73AA4DCA" w14:textId="1B9B2452" w:rsidR="0088765E" w:rsidRPr="00BA5495" w:rsidRDefault="0088765E" w:rsidP="0088765E">
            <w:pPr>
              <w:pStyle w:val="BodyText"/>
              <w:jc w:val="center"/>
              <w:rPr>
                <w:szCs w:val="24"/>
              </w:rPr>
            </w:pPr>
            <w:r>
              <w:rPr>
                <w:szCs w:val="24"/>
              </w:rPr>
              <w:t xml:space="preserve">       d = 1</w:t>
            </w:r>
          </w:p>
        </w:tc>
        <w:tc>
          <w:tcPr>
            <w:tcW w:w="1491" w:type="dxa"/>
          </w:tcPr>
          <w:p w14:paraId="67774600" w14:textId="29CD0BCC" w:rsidR="0088765E" w:rsidRPr="00BA5495" w:rsidRDefault="0088765E" w:rsidP="0088765E">
            <w:pPr>
              <w:pStyle w:val="BodyText"/>
              <w:jc w:val="center"/>
              <w:rPr>
                <w:szCs w:val="24"/>
              </w:rPr>
            </w:pPr>
            <w:r>
              <w:rPr>
                <w:szCs w:val="24"/>
              </w:rPr>
              <w:t>16</w:t>
            </w:r>
          </w:p>
        </w:tc>
        <w:tc>
          <w:tcPr>
            <w:tcW w:w="1732" w:type="dxa"/>
          </w:tcPr>
          <w:p w14:paraId="65C56582" w14:textId="3A4A58D1" w:rsidR="0088765E" w:rsidRPr="00BA5495" w:rsidRDefault="0088765E" w:rsidP="0088765E">
            <w:pPr>
              <w:pStyle w:val="BodyText"/>
              <w:rPr>
                <w:szCs w:val="24"/>
              </w:rPr>
            </w:pPr>
            <w:r>
              <w:rPr>
                <w:szCs w:val="24"/>
              </w:rPr>
              <w:t>16</w:t>
            </w:r>
          </w:p>
        </w:tc>
        <w:tc>
          <w:tcPr>
            <w:tcW w:w="1186" w:type="dxa"/>
          </w:tcPr>
          <w:p w14:paraId="60D42190" w14:textId="513E1D3F" w:rsidR="0088765E" w:rsidRPr="00BA5495" w:rsidRDefault="0088765E" w:rsidP="0088765E">
            <w:pPr>
              <w:pStyle w:val="BodyText"/>
              <w:jc w:val="center"/>
              <w:rPr>
                <w:szCs w:val="24"/>
              </w:rPr>
            </w:pPr>
            <w:r>
              <w:rPr>
                <w:szCs w:val="24"/>
              </w:rPr>
              <w:t>Pass</w:t>
            </w:r>
          </w:p>
        </w:tc>
        <w:tc>
          <w:tcPr>
            <w:tcW w:w="2464" w:type="dxa"/>
          </w:tcPr>
          <w:p w14:paraId="45187C63" w14:textId="37A379EF" w:rsidR="0088765E" w:rsidRPr="00BA5495" w:rsidRDefault="0088765E" w:rsidP="0088765E">
            <w:pPr>
              <w:pStyle w:val="BodyText"/>
              <w:jc w:val="center"/>
              <w:rPr>
                <w:szCs w:val="24"/>
              </w:rPr>
            </w:pPr>
            <w:r>
              <w:rPr>
                <w:szCs w:val="24"/>
              </w:rPr>
              <w:t>Covers C1853T</w:t>
            </w:r>
          </w:p>
        </w:tc>
      </w:tr>
      <w:tr w:rsidR="0088765E" w:rsidRPr="00BA5495" w14:paraId="59D48573" w14:textId="77777777" w:rsidTr="00231A7D">
        <w:trPr>
          <w:trHeight w:val="759"/>
        </w:trPr>
        <w:tc>
          <w:tcPr>
            <w:tcW w:w="840" w:type="dxa"/>
          </w:tcPr>
          <w:p w14:paraId="65789C58" w14:textId="09545948" w:rsidR="0088765E" w:rsidRPr="00BA5495" w:rsidRDefault="0088765E" w:rsidP="0088765E">
            <w:pPr>
              <w:pStyle w:val="BodyText"/>
              <w:jc w:val="center"/>
              <w:rPr>
                <w:b/>
                <w:iCs/>
                <w:szCs w:val="24"/>
              </w:rPr>
            </w:pPr>
            <w:r>
              <w:rPr>
                <w:b/>
                <w:iCs/>
                <w:szCs w:val="24"/>
              </w:rPr>
              <w:t>2</w:t>
            </w:r>
          </w:p>
        </w:tc>
        <w:tc>
          <w:tcPr>
            <w:tcW w:w="1638" w:type="dxa"/>
          </w:tcPr>
          <w:p w14:paraId="03F1CCCB" w14:textId="77777777" w:rsidR="0088765E" w:rsidRDefault="0088765E" w:rsidP="0088765E">
            <w:pPr>
              <w:pStyle w:val="BodyText"/>
              <w:jc w:val="center"/>
              <w:rPr>
                <w:szCs w:val="24"/>
              </w:rPr>
            </w:pPr>
            <w:r>
              <w:rPr>
                <w:szCs w:val="24"/>
              </w:rPr>
              <w:t>n = 10</w:t>
            </w:r>
          </w:p>
          <w:p w14:paraId="6E4A2C9C" w14:textId="77777777" w:rsidR="0088765E" w:rsidRPr="00BA5495" w:rsidRDefault="0088765E" w:rsidP="0088765E">
            <w:pPr>
              <w:pStyle w:val="BodyText"/>
              <w:jc w:val="center"/>
              <w:rPr>
                <w:szCs w:val="24"/>
              </w:rPr>
            </w:pPr>
            <w:r>
              <w:rPr>
                <w:szCs w:val="24"/>
              </w:rPr>
              <w:t>d = 3</w:t>
            </w:r>
          </w:p>
          <w:p w14:paraId="5F12D9FF" w14:textId="49EB5BA7" w:rsidR="0088765E" w:rsidRPr="00BA5495" w:rsidRDefault="0088765E" w:rsidP="0088765E">
            <w:pPr>
              <w:pStyle w:val="BodyText"/>
              <w:jc w:val="center"/>
              <w:rPr>
                <w:szCs w:val="24"/>
              </w:rPr>
            </w:pPr>
          </w:p>
        </w:tc>
        <w:tc>
          <w:tcPr>
            <w:tcW w:w="1491" w:type="dxa"/>
          </w:tcPr>
          <w:p w14:paraId="2E9E4499" w14:textId="77777777" w:rsidR="0088765E" w:rsidRPr="00093907" w:rsidRDefault="0088765E" w:rsidP="0088765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lastRenderedPageBreak/>
              <w:t>4294967299</w:t>
            </w:r>
          </w:p>
          <w:p w14:paraId="7141F967" w14:textId="26F6347C" w:rsidR="0088765E" w:rsidRPr="00BA5495" w:rsidRDefault="0088765E" w:rsidP="0088765E">
            <w:pPr>
              <w:pStyle w:val="BodyText"/>
              <w:jc w:val="center"/>
              <w:rPr>
                <w:szCs w:val="24"/>
              </w:rPr>
            </w:pPr>
          </w:p>
        </w:tc>
        <w:tc>
          <w:tcPr>
            <w:tcW w:w="1732" w:type="dxa"/>
          </w:tcPr>
          <w:p w14:paraId="08BA7907" w14:textId="77777777" w:rsidR="0088765E" w:rsidRPr="00093907" w:rsidRDefault="0088765E" w:rsidP="0088765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0B09E898" w14:textId="77777777" w:rsidR="0088765E" w:rsidRPr="00BA5495" w:rsidRDefault="0088765E" w:rsidP="0088765E">
            <w:pPr>
              <w:pStyle w:val="BodyText"/>
              <w:jc w:val="center"/>
              <w:rPr>
                <w:szCs w:val="24"/>
              </w:rPr>
            </w:pPr>
          </w:p>
        </w:tc>
        <w:tc>
          <w:tcPr>
            <w:tcW w:w="1186" w:type="dxa"/>
          </w:tcPr>
          <w:p w14:paraId="162CD295" w14:textId="74C1B40B" w:rsidR="0088765E" w:rsidRPr="00BA5495" w:rsidRDefault="0088765E" w:rsidP="0088765E">
            <w:pPr>
              <w:pStyle w:val="BodyText"/>
              <w:jc w:val="center"/>
              <w:rPr>
                <w:szCs w:val="24"/>
              </w:rPr>
            </w:pPr>
            <w:r>
              <w:rPr>
                <w:szCs w:val="24"/>
              </w:rPr>
              <w:t>Pass</w:t>
            </w:r>
          </w:p>
        </w:tc>
        <w:tc>
          <w:tcPr>
            <w:tcW w:w="2464" w:type="dxa"/>
          </w:tcPr>
          <w:p w14:paraId="50975CEB" w14:textId="550BFAEF" w:rsidR="0088765E" w:rsidRPr="00BA5495" w:rsidRDefault="0088765E" w:rsidP="0088765E">
            <w:pPr>
              <w:pStyle w:val="BodyText"/>
              <w:jc w:val="center"/>
              <w:rPr>
                <w:szCs w:val="24"/>
              </w:rPr>
            </w:pPr>
            <w:r>
              <w:rPr>
                <w:szCs w:val="24"/>
              </w:rPr>
              <w:t>Covers C1853</w:t>
            </w:r>
            <w:proofErr w:type="gramStart"/>
            <w:r>
              <w:rPr>
                <w:szCs w:val="24"/>
              </w:rPr>
              <w:t>F ,</w:t>
            </w:r>
            <w:proofErr w:type="gramEnd"/>
            <w:r>
              <w:rPr>
                <w:szCs w:val="24"/>
              </w:rPr>
              <w:t xml:space="preserve"> C1864TF, C1864F </w:t>
            </w:r>
          </w:p>
        </w:tc>
      </w:tr>
      <w:tr w:rsidR="00231A7D" w:rsidRPr="00BA5495" w14:paraId="7C67A874" w14:textId="77777777" w:rsidTr="00231A7D">
        <w:trPr>
          <w:trHeight w:val="759"/>
        </w:trPr>
        <w:tc>
          <w:tcPr>
            <w:tcW w:w="840" w:type="dxa"/>
          </w:tcPr>
          <w:p w14:paraId="32CAFE0A" w14:textId="21DD013C" w:rsidR="00231A7D" w:rsidRDefault="00231A7D" w:rsidP="00231A7D">
            <w:pPr>
              <w:pStyle w:val="BodyText"/>
              <w:jc w:val="center"/>
              <w:rPr>
                <w:b/>
                <w:iCs/>
                <w:szCs w:val="24"/>
              </w:rPr>
            </w:pPr>
            <w:r>
              <w:rPr>
                <w:b/>
                <w:iCs/>
                <w:szCs w:val="24"/>
              </w:rPr>
              <w:t>3</w:t>
            </w:r>
          </w:p>
        </w:tc>
        <w:tc>
          <w:tcPr>
            <w:tcW w:w="1638" w:type="dxa"/>
          </w:tcPr>
          <w:p w14:paraId="30809D86" w14:textId="36850FD9" w:rsidR="00231A7D" w:rsidRDefault="00231A7D" w:rsidP="00231A7D">
            <w:pPr>
              <w:pStyle w:val="BodyText"/>
              <w:jc w:val="center"/>
              <w:rPr>
                <w:szCs w:val="24"/>
              </w:rPr>
            </w:pPr>
            <w:r>
              <w:rPr>
                <w:szCs w:val="24"/>
              </w:rPr>
              <w:t>-</w:t>
            </w:r>
          </w:p>
        </w:tc>
        <w:tc>
          <w:tcPr>
            <w:tcW w:w="1491" w:type="dxa"/>
          </w:tcPr>
          <w:p w14:paraId="5127F9FE" w14:textId="29BDC263"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732" w:type="dxa"/>
          </w:tcPr>
          <w:p w14:paraId="05AE56B9" w14:textId="6FD71F89"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186" w:type="dxa"/>
          </w:tcPr>
          <w:p w14:paraId="0C41BBB2" w14:textId="2AE1C73A" w:rsidR="00231A7D" w:rsidRDefault="00231A7D" w:rsidP="00231A7D">
            <w:pPr>
              <w:pStyle w:val="BodyText"/>
              <w:jc w:val="center"/>
              <w:rPr>
                <w:szCs w:val="24"/>
              </w:rPr>
            </w:pPr>
            <w:r>
              <w:rPr>
                <w:szCs w:val="24"/>
              </w:rPr>
              <w:t>-</w:t>
            </w:r>
          </w:p>
        </w:tc>
        <w:tc>
          <w:tcPr>
            <w:tcW w:w="2464" w:type="dxa"/>
          </w:tcPr>
          <w:p w14:paraId="50CA4FE3" w14:textId="32A4CAAC" w:rsidR="00231A7D" w:rsidRDefault="00231A7D" w:rsidP="00231A7D">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49108410" w14:textId="48476BDF" w:rsidR="00D630F1" w:rsidRDefault="00D630F1" w:rsidP="00D630F1">
      <w:pPr>
        <w:pStyle w:val="BodyText"/>
        <w:rPr>
          <w:rFonts w:cstheme="majorBidi"/>
        </w:rPr>
      </w:pPr>
    </w:p>
    <w:p w14:paraId="7815D235" w14:textId="77777777" w:rsidR="0077049C" w:rsidRPr="00BA5495" w:rsidRDefault="0077049C" w:rsidP="0077049C">
      <w:pPr>
        <w:pStyle w:val="BodyText"/>
        <w:rPr>
          <w:b/>
          <w:bCs/>
          <w:sz w:val="32"/>
          <w:szCs w:val="32"/>
        </w:rPr>
      </w:pPr>
      <w:r>
        <w:rPr>
          <w:b/>
          <w:bCs/>
          <w:sz w:val="32"/>
          <w:szCs w:val="32"/>
        </w:rPr>
        <w:t>Boundary Interior</w:t>
      </w:r>
      <w:r w:rsidRPr="00BA5495">
        <w:rPr>
          <w:b/>
          <w:bCs/>
          <w:sz w:val="32"/>
          <w:szCs w:val="32"/>
        </w:rPr>
        <w:t>:</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77049C" w:rsidRPr="00BA5495" w14:paraId="69D05A5F" w14:textId="77777777" w:rsidTr="00F51CB5">
        <w:trPr>
          <w:trHeight w:val="759"/>
        </w:trPr>
        <w:tc>
          <w:tcPr>
            <w:tcW w:w="840" w:type="dxa"/>
          </w:tcPr>
          <w:p w14:paraId="782E3C47" w14:textId="77777777" w:rsidR="0077049C" w:rsidRPr="00BA5495" w:rsidRDefault="0077049C" w:rsidP="00FD75DB">
            <w:pPr>
              <w:pStyle w:val="BodyText"/>
              <w:jc w:val="center"/>
              <w:rPr>
                <w:b/>
                <w:szCs w:val="24"/>
              </w:rPr>
            </w:pPr>
            <w:r w:rsidRPr="00BA5495">
              <w:rPr>
                <w:b/>
                <w:szCs w:val="24"/>
              </w:rPr>
              <w:t>Test case#</w:t>
            </w:r>
          </w:p>
        </w:tc>
        <w:tc>
          <w:tcPr>
            <w:tcW w:w="1638" w:type="dxa"/>
          </w:tcPr>
          <w:p w14:paraId="20CB67E8" w14:textId="77777777" w:rsidR="0077049C" w:rsidRPr="00BA5495" w:rsidRDefault="0077049C" w:rsidP="00FD75DB">
            <w:pPr>
              <w:pStyle w:val="BodyText"/>
              <w:jc w:val="center"/>
              <w:rPr>
                <w:b/>
                <w:bCs/>
                <w:szCs w:val="24"/>
              </w:rPr>
            </w:pPr>
            <w:r w:rsidRPr="00BA5495">
              <w:rPr>
                <w:b/>
                <w:bCs/>
                <w:szCs w:val="24"/>
              </w:rPr>
              <w:t>Input</w:t>
            </w:r>
          </w:p>
        </w:tc>
        <w:tc>
          <w:tcPr>
            <w:tcW w:w="1491" w:type="dxa"/>
          </w:tcPr>
          <w:p w14:paraId="365DE95A" w14:textId="77777777" w:rsidR="0077049C" w:rsidRPr="00BA5495" w:rsidRDefault="0077049C" w:rsidP="00FD75DB">
            <w:pPr>
              <w:pStyle w:val="BodyText"/>
              <w:jc w:val="center"/>
              <w:rPr>
                <w:b/>
                <w:szCs w:val="24"/>
              </w:rPr>
            </w:pPr>
            <w:r w:rsidRPr="00BA5495">
              <w:rPr>
                <w:b/>
                <w:szCs w:val="24"/>
              </w:rPr>
              <w:t>Output</w:t>
            </w:r>
          </w:p>
        </w:tc>
        <w:tc>
          <w:tcPr>
            <w:tcW w:w="1732" w:type="dxa"/>
          </w:tcPr>
          <w:p w14:paraId="4BCDF2C4"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36E73793" w14:textId="77777777" w:rsidR="0077049C" w:rsidRPr="00BA5495" w:rsidRDefault="0077049C" w:rsidP="00FD75DB">
            <w:pPr>
              <w:pStyle w:val="BodyText"/>
              <w:jc w:val="center"/>
              <w:rPr>
                <w:b/>
                <w:szCs w:val="24"/>
              </w:rPr>
            </w:pPr>
            <w:r w:rsidRPr="00BA5495">
              <w:rPr>
                <w:b/>
                <w:szCs w:val="24"/>
              </w:rPr>
              <w:t>Pass/Fail</w:t>
            </w:r>
          </w:p>
        </w:tc>
        <w:tc>
          <w:tcPr>
            <w:tcW w:w="2464" w:type="dxa"/>
          </w:tcPr>
          <w:p w14:paraId="5F4BCB3B" w14:textId="77777777" w:rsidR="0077049C" w:rsidRPr="00BA5495" w:rsidRDefault="0077049C" w:rsidP="00FD75DB">
            <w:pPr>
              <w:pStyle w:val="BodyText"/>
              <w:jc w:val="center"/>
              <w:rPr>
                <w:b/>
                <w:szCs w:val="24"/>
              </w:rPr>
            </w:pPr>
            <w:r w:rsidRPr="00BA5495">
              <w:rPr>
                <w:b/>
                <w:szCs w:val="24"/>
              </w:rPr>
              <w:t>Comments/Remarks</w:t>
            </w:r>
          </w:p>
          <w:p w14:paraId="79C0858D" w14:textId="77777777" w:rsidR="0077049C" w:rsidRPr="00BA5495" w:rsidRDefault="0077049C" w:rsidP="00FD75DB">
            <w:pPr>
              <w:pStyle w:val="BodyText"/>
              <w:jc w:val="center"/>
              <w:rPr>
                <w:b/>
                <w:szCs w:val="24"/>
              </w:rPr>
            </w:pPr>
          </w:p>
        </w:tc>
      </w:tr>
      <w:tr w:rsidR="008D19F1" w:rsidRPr="00BA5495" w14:paraId="6B9C8E13" w14:textId="77777777" w:rsidTr="00F51CB5">
        <w:trPr>
          <w:trHeight w:val="759"/>
        </w:trPr>
        <w:tc>
          <w:tcPr>
            <w:tcW w:w="840" w:type="dxa"/>
          </w:tcPr>
          <w:p w14:paraId="7927DAEE" w14:textId="77777777" w:rsidR="008D19F1" w:rsidRPr="00BA5495" w:rsidRDefault="008D19F1" w:rsidP="008D19F1">
            <w:pPr>
              <w:pStyle w:val="BodyText"/>
              <w:jc w:val="center"/>
              <w:rPr>
                <w:b/>
                <w:szCs w:val="24"/>
              </w:rPr>
            </w:pPr>
            <w:r>
              <w:rPr>
                <w:b/>
                <w:szCs w:val="24"/>
              </w:rPr>
              <w:t>1</w:t>
            </w:r>
          </w:p>
        </w:tc>
        <w:tc>
          <w:tcPr>
            <w:tcW w:w="1638" w:type="dxa"/>
          </w:tcPr>
          <w:p w14:paraId="568D749B" w14:textId="77777777" w:rsidR="008D19F1" w:rsidRDefault="008D19F1" w:rsidP="008D19F1">
            <w:pPr>
              <w:pStyle w:val="BodyText"/>
              <w:jc w:val="center"/>
              <w:rPr>
                <w:szCs w:val="24"/>
              </w:rPr>
            </w:pPr>
            <w:r>
              <w:rPr>
                <w:szCs w:val="24"/>
              </w:rPr>
              <w:t>n = 10</w:t>
            </w:r>
          </w:p>
          <w:p w14:paraId="0BBF46E9" w14:textId="77777777" w:rsidR="008D19F1" w:rsidRPr="00BA5495" w:rsidRDefault="008D19F1" w:rsidP="008D19F1">
            <w:pPr>
              <w:pStyle w:val="BodyText"/>
              <w:jc w:val="center"/>
              <w:rPr>
                <w:szCs w:val="24"/>
              </w:rPr>
            </w:pPr>
            <w:r>
              <w:rPr>
                <w:szCs w:val="24"/>
              </w:rPr>
              <w:t>d = 3</w:t>
            </w:r>
          </w:p>
          <w:p w14:paraId="0906D64C" w14:textId="77777777" w:rsidR="008D19F1" w:rsidRPr="00BA5495" w:rsidRDefault="008D19F1" w:rsidP="008D19F1">
            <w:pPr>
              <w:pStyle w:val="BodyText"/>
              <w:rPr>
                <w:szCs w:val="24"/>
              </w:rPr>
            </w:pPr>
          </w:p>
        </w:tc>
        <w:tc>
          <w:tcPr>
            <w:tcW w:w="1491" w:type="dxa"/>
          </w:tcPr>
          <w:p w14:paraId="44102200" w14:textId="77777777" w:rsidR="008D19F1" w:rsidRPr="00093907" w:rsidRDefault="008D19F1" w:rsidP="008D19F1">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6657E292" w14:textId="77777777" w:rsidR="008D19F1" w:rsidRPr="00BA5495" w:rsidRDefault="008D19F1" w:rsidP="008D19F1">
            <w:pPr>
              <w:pStyle w:val="BodyText"/>
              <w:jc w:val="center"/>
              <w:rPr>
                <w:szCs w:val="24"/>
              </w:rPr>
            </w:pPr>
          </w:p>
        </w:tc>
        <w:tc>
          <w:tcPr>
            <w:tcW w:w="1732" w:type="dxa"/>
          </w:tcPr>
          <w:p w14:paraId="39F52D2C" w14:textId="77777777" w:rsidR="008D19F1" w:rsidRPr="00093907" w:rsidRDefault="008D19F1" w:rsidP="008D19F1">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549BE762" w14:textId="77777777" w:rsidR="008D19F1" w:rsidRPr="00BA5495" w:rsidRDefault="008D19F1" w:rsidP="008D19F1">
            <w:pPr>
              <w:pStyle w:val="BodyText"/>
              <w:rPr>
                <w:szCs w:val="24"/>
              </w:rPr>
            </w:pPr>
          </w:p>
        </w:tc>
        <w:tc>
          <w:tcPr>
            <w:tcW w:w="1186" w:type="dxa"/>
          </w:tcPr>
          <w:p w14:paraId="7C088D77" w14:textId="0DD2BC4A" w:rsidR="008D19F1" w:rsidRPr="00BA5495" w:rsidRDefault="008D19F1" w:rsidP="008D19F1">
            <w:pPr>
              <w:pStyle w:val="BodyText"/>
              <w:jc w:val="center"/>
              <w:rPr>
                <w:szCs w:val="24"/>
              </w:rPr>
            </w:pPr>
            <w:r>
              <w:rPr>
                <w:szCs w:val="24"/>
              </w:rPr>
              <w:t>Pass</w:t>
            </w:r>
          </w:p>
        </w:tc>
        <w:tc>
          <w:tcPr>
            <w:tcW w:w="2464" w:type="dxa"/>
          </w:tcPr>
          <w:p w14:paraId="6F27F986" w14:textId="7F208ECE" w:rsidR="008D19F1" w:rsidRPr="00BA5495" w:rsidRDefault="008D19F1" w:rsidP="008D19F1">
            <w:pPr>
              <w:pStyle w:val="BodyText"/>
              <w:jc w:val="center"/>
              <w:rPr>
                <w:szCs w:val="24"/>
              </w:rPr>
            </w:pPr>
            <w:r>
              <w:rPr>
                <w:szCs w:val="24"/>
              </w:rPr>
              <w:t>Covers loop starting at Line 1864. This while loop has only one path.</w:t>
            </w:r>
          </w:p>
        </w:tc>
      </w:tr>
      <w:tr w:rsidR="00F51CB5" w:rsidRPr="00BA5495" w14:paraId="54DDE911" w14:textId="77777777" w:rsidTr="00F51CB5">
        <w:trPr>
          <w:trHeight w:val="759"/>
        </w:trPr>
        <w:tc>
          <w:tcPr>
            <w:tcW w:w="840" w:type="dxa"/>
          </w:tcPr>
          <w:p w14:paraId="70036D9A" w14:textId="77777777" w:rsidR="00F51CB5" w:rsidRPr="00BA5495" w:rsidRDefault="00F51CB5" w:rsidP="00F51CB5">
            <w:pPr>
              <w:pStyle w:val="BodyText"/>
              <w:jc w:val="center"/>
              <w:rPr>
                <w:b/>
                <w:iCs/>
                <w:szCs w:val="24"/>
              </w:rPr>
            </w:pPr>
            <w:r>
              <w:rPr>
                <w:b/>
                <w:iCs/>
                <w:szCs w:val="24"/>
              </w:rPr>
              <w:t>2</w:t>
            </w:r>
          </w:p>
        </w:tc>
        <w:tc>
          <w:tcPr>
            <w:tcW w:w="1638" w:type="dxa"/>
          </w:tcPr>
          <w:p w14:paraId="4E90B324" w14:textId="382C3CE7" w:rsidR="00F51CB5" w:rsidRPr="00BA5495" w:rsidRDefault="00F51CB5" w:rsidP="00F51CB5">
            <w:pPr>
              <w:pStyle w:val="BodyText"/>
              <w:rPr>
                <w:szCs w:val="24"/>
              </w:rPr>
            </w:pPr>
            <w:r>
              <w:rPr>
                <w:szCs w:val="24"/>
              </w:rPr>
              <w:t xml:space="preserve"> -</w:t>
            </w:r>
          </w:p>
        </w:tc>
        <w:tc>
          <w:tcPr>
            <w:tcW w:w="1491" w:type="dxa"/>
          </w:tcPr>
          <w:p w14:paraId="20355235" w14:textId="1429323A" w:rsidR="00F51CB5" w:rsidRPr="00BA5495" w:rsidRDefault="00F51CB5" w:rsidP="00F51CB5">
            <w:pPr>
              <w:pStyle w:val="BodyText"/>
              <w:jc w:val="center"/>
              <w:rPr>
                <w:szCs w:val="24"/>
              </w:rPr>
            </w:pPr>
            <w:r>
              <w:rPr>
                <w:szCs w:val="24"/>
              </w:rPr>
              <w:t>-</w:t>
            </w:r>
          </w:p>
        </w:tc>
        <w:tc>
          <w:tcPr>
            <w:tcW w:w="1732" w:type="dxa"/>
          </w:tcPr>
          <w:p w14:paraId="389F84D6" w14:textId="0B78996A" w:rsidR="00F51CB5" w:rsidRPr="00BA5495" w:rsidRDefault="00F51CB5" w:rsidP="00F51CB5">
            <w:pPr>
              <w:pStyle w:val="BodyText"/>
              <w:jc w:val="center"/>
              <w:rPr>
                <w:szCs w:val="24"/>
              </w:rPr>
            </w:pPr>
            <w:r>
              <w:rPr>
                <w:szCs w:val="24"/>
              </w:rPr>
              <w:t>-</w:t>
            </w:r>
          </w:p>
        </w:tc>
        <w:tc>
          <w:tcPr>
            <w:tcW w:w="1186" w:type="dxa"/>
          </w:tcPr>
          <w:p w14:paraId="5AB7C774" w14:textId="2CA22FC8" w:rsidR="00F51CB5" w:rsidRPr="00BA5495" w:rsidRDefault="00F51CB5" w:rsidP="00F51CB5">
            <w:pPr>
              <w:pStyle w:val="BodyText"/>
              <w:jc w:val="center"/>
              <w:rPr>
                <w:szCs w:val="24"/>
              </w:rPr>
            </w:pPr>
            <w:r>
              <w:rPr>
                <w:szCs w:val="24"/>
              </w:rPr>
              <w:t>-</w:t>
            </w:r>
          </w:p>
        </w:tc>
        <w:tc>
          <w:tcPr>
            <w:tcW w:w="2464" w:type="dxa"/>
          </w:tcPr>
          <w:p w14:paraId="576B9271" w14:textId="758737B8" w:rsidR="00F51CB5" w:rsidRPr="00BA5495" w:rsidRDefault="00F51CB5" w:rsidP="00F51CB5">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60432038" w14:textId="77777777" w:rsidR="0077049C" w:rsidRDefault="0077049C" w:rsidP="0077049C">
      <w:pPr>
        <w:pStyle w:val="BodyText"/>
        <w:rPr>
          <w:b/>
          <w:bCs/>
          <w:sz w:val="36"/>
          <w:szCs w:val="36"/>
          <w:u w:val="single"/>
        </w:rPr>
      </w:pPr>
    </w:p>
    <w:p w14:paraId="0A37E588" w14:textId="6834A4FF" w:rsidR="0077049C" w:rsidRDefault="0077049C" w:rsidP="0077049C">
      <w:pPr>
        <w:pStyle w:val="BodyText"/>
        <w:rPr>
          <w:b/>
          <w:bCs/>
          <w:sz w:val="32"/>
          <w:szCs w:val="32"/>
        </w:rPr>
      </w:pPr>
      <w:r>
        <w:rPr>
          <w:b/>
          <w:bCs/>
          <w:sz w:val="32"/>
          <w:szCs w:val="32"/>
        </w:rPr>
        <w:t>Loop Boundary</w:t>
      </w:r>
      <w:r w:rsidRPr="00BA5495">
        <w:rPr>
          <w:b/>
          <w:bCs/>
          <w:sz w:val="32"/>
          <w:szCs w:val="32"/>
        </w:rPr>
        <w:t>:</w:t>
      </w:r>
    </w:p>
    <w:p w14:paraId="46AAB782" w14:textId="085BA8F4" w:rsidR="00632C8F" w:rsidRDefault="00632C8F" w:rsidP="0077049C">
      <w:pPr>
        <w:pStyle w:val="BodyText"/>
        <w:rPr>
          <w:szCs w:val="24"/>
        </w:rPr>
      </w:pPr>
      <w:r>
        <w:rPr>
          <w:szCs w:val="24"/>
        </w:rPr>
        <w:t xml:space="preserve">I think Loop at line 1868 is a dead code, I could not find any such case in which the condition </w:t>
      </w:r>
      <w:proofErr w:type="gramStart"/>
      <w:r>
        <w:rPr>
          <w:szCs w:val="24"/>
        </w:rPr>
        <w:t>at</w:t>
      </w:r>
      <w:proofErr w:type="gramEnd"/>
      <w:r>
        <w:rPr>
          <w:szCs w:val="24"/>
        </w:rPr>
        <w:t xml:space="preserve"> 1868 becomes True.</w:t>
      </w:r>
    </w:p>
    <w:p w14:paraId="3F6D4932" w14:textId="6CEF77E3" w:rsidR="00632C8F" w:rsidRDefault="00632C8F" w:rsidP="0077049C">
      <w:pPr>
        <w:pStyle w:val="BodyText"/>
        <w:rPr>
          <w:b/>
          <w:bCs/>
          <w:szCs w:val="32"/>
        </w:rPr>
      </w:pPr>
      <w:r>
        <w:rPr>
          <w:b/>
          <w:bCs/>
          <w:szCs w:val="32"/>
        </w:rPr>
        <w:t>Test cases are only for the loop at line 1864.</w:t>
      </w:r>
    </w:p>
    <w:p w14:paraId="39D728BD" w14:textId="4CD709FD" w:rsidR="00FB1A5A" w:rsidRPr="00FB1A5A" w:rsidRDefault="00FB1A5A" w:rsidP="0077049C">
      <w:pPr>
        <w:pStyle w:val="BodyText"/>
        <w:rPr>
          <w:szCs w:val="24"/>
        </w:rPr>
      </w:pPr>
      <w:r>
        <w:rPr>
          <w:szCs w:val="24"/>
        </w:rPr>
        <w:t>I choose</w:t>
      </w:r>
      <w:r w:rsidR="00800892">
        <w:rPr>
          <w:szCs w:val="24"/>
        </w:rPr>
        <w:t xml:space="preserve"> loop</w:t>
      </w:r>
      <w:r>
        <w:rPr>
          <w:szCs w:val="24"/>
        </w:rPr>
        <w:t xml:space="preserve"> upper bound = 5</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7049C" w:rsidRPr="00BA5495" w14:paraId="36104E6C" w14:textId="77777777" w:rsidTr="00FD75DB">
        <w:trPr>
          <w:trHeight w:val="759"/>
        </w:trPr>
        <w:tc>
          <w:tcPr>
            <w:tcW w:w="845" w:type="dxa"/>
          </w:tcPr>
          <w:p w14:paraId="1D6D3613" w14:textId="77777777" w:rsidR="0077049C" w:rsidRPr="00BA5495" w:rsidRDefault="0077049C" w:rsidP="00FD75DB">
            <w:pPr>
              <w:pStyle w:val="BodyText"/>
              <w:jc w:val="center"/>
              <w:rPr>
                <w:b/>
                <w:szCs w:val="24"/>
              </w:rPr>
            </w:pPr>
            <w:r w:rsidRPr="00BA5495">
              <w:rPr>
                <w:b/>
                <w:szCs w:val="24"/>
              </w:rPr>
              <w:t>Test case#</w:t>
            </w:r>
          </w:p>
        </w:tc>
        <w:tc>
          <w:tcPr>
            <w:tcW w:w="1753" w:type="dxa"/>
          </w:tcPr>
          <w:p w14:paraId="01C03C11" w14:textId="77777777" w:rsidR="0077049C" w:rsidRPr="00BA5495" w:rsidRDefault="0077049C" w:rsidP="00FD75DB">
            <w:pPr>
              <w:pStyle w:val="BodyText"/>
              <w:jc w:val="center"/>
              <w:rPr>
                <w:b/>
                <w:bCs/>
                <w:szCs w:val="24"/>
              </w:rPr>
            </w:pPr>
            <w:r w:rsidRPr="00BA5495">
              <w:rPr>
                <w:b/>
                <w:bCs/>
                <w:szCs w:val="24"/>
              </w:rPr>
              <w:t>Input</w:t>
            </w:r>
          </w:p>
        </w:tc>
        <w:tc>
          <w:tcPr>
            <w:tcW w:w="1322" w:type="dxa"/>
          </w:tcPr>
          <w:p w14:paraId="46CCFE64" w14:textId="77777777" w:rsidR="0077049C" w:rsidRPr="00BA5495" w:rsidRDefault="0077049C" w:rsidP="00FD75DB">
            <w:pPr>
              <w:pStyle w:val="BodyText"/>
              <w:jc w:val="center"/>
              <w:rPr>
                <w:b/>
                <w:szCs w:val="24"/>
              </w:rPr>
            </w:pPr>
            <w:r w:rsidRPr="00BA5495">
              <w:rPr>
                <w:b/>
                <w:szCs w:val="24"/>
              </w:rPr>
              <w:t>Output</w:t>
            </w:r>
          </w:p>
        </w:tc>
        <w:tc>
          <w:tcPr>
            <w:tcW w:w="1764" w:type="dxa"/>
          </w:tcPr>
          <w:p w14:paraId="41480E3C"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0456DE5B" w14:textId="77777777" w:rsidR="0077049C" w:rsidRPr="00BA5495" w:rsidRDefault="0077049C" w:rsidP="00FD75DB">
            <w:pPr>
              <w:pStyle w:val="BodyText"/>
              <w:jc w:val="center"/>
              <w:rPr>
                <w:b/>
                <w:szCs w:val="24"/>
              </w:rPr>
            </w:pPr>
            <w:r w:rsidRPr="00BA5495">
              <w:rPr>
                <w:b/>
                <w:szCs w:val="24"/>
              </w:rPr>
              <w:t>Pass/Fail</w:t>
            </w:r>
          </w:p>
        </w:tc>
        <w:tc>
          <w:tcPr>
            <w:tcW w:w="2481" w:type="dxa"/>
          </w:tcPr>
          <w:p w14:paraId="139CF246" w14:textId="77777777" w:rsidR="0077049C" w:rsidRPr="00BA5495" w:rsidRDefault="0077049C" w:rsidP="00FD75DB">
            <w:pPr>
              <w:pStyle w:val="BodyText"/>
              <w:jc w:val="center"/>
              <w:rPr>
                <w:b/>
                <w:szCs w:val="24"/>
              </w:rPr>
            </w:pPr>
            <w:r w:rsidRPr="00BA5495">
              <w:rPr>
                <w:b/>
                <w:szCs w:val="24"/>
              </w:rPr>
              <w:t>Comments/Remarks</w:t>
            </w:r>
          </w:p>
          <w:p w14:paraId="0707172A" w14:textId="77777777" w:rsidR="0077049C" w:rsidRPr="00BA5495" w:rsidRDefault="0077049C" w:rsidP="00FD75DB">
            <w:pPr>
              <w:pStyle w:val="BodyText"/>
              <w:jc w:val="center"/>
              <w:rPr>
                <w:b/>
                <w:szCs w:val="24"/>
              </w:rPr>
            </w:pPr>
          </w:p>
        </w:tc>
      </w:tr>
      <w:tr w:rsidR="0077049C" w:rsidRPr="00BA5495" w14:paraId="7A4C4888" w14:textId="77777777" w:rsidTr="00FD75DB">
        <w:trPr>
          <w:trHeight w:val="759"/>
        </w:trPr>
        <w:tc>
          <w:tcPr>
            <w:tcW w:w="845" w:type="dxa"/>
          </w:tcPr>
          <w:p w14:paraId="2A9D4680" w14:textId="77777777" w:rsidR="0077049C" w:rsidRPr="00BA5495" w:rsidRDefault="0077049C" w:rsidP="00FD75DB">
            <w:pPr>
              <w:pStyle w:val="BodyText"/>
              <w:jc w:val="center"/>
              <w:rPr>
                <w:b/>
                <w:szCs w:val="24"/>
              </w:rPr>
            </w:pPr>
            <w:r>
              <w:rPr>
                <w:b/>
                <w:szCs w:val="24"/>
              </w:rPr>
              <w:t>1</w:t>
            </w:r>
          </w:p>
        </w:tc>
        <w:tc>
          <w:tcPr>
            <w:tcW w:w="1753" w:type="dxa"/>
          </w:tcPr>
          <w:p w14:paraId="0ED3CB16" w14:textId="77777777" w:rsidR="0077049C" w:rsidRDefault="00E5133A" w:rsidP="00FD75DB">
            <w:pPr>
              <w:pStyle w:val="BodyText"/>
              <w:rPr>
                <w:szCs w:val="24"/>
              </w:rPr>
            </w:pPr>
            <w:r>
              <w:rPr>
                <w:szCs w:val="24"/>
              </w:rPr>
              <w:t>n =10</w:t>
            </w:r>
          </w:p>
          <w:p w14:paraId="6EA657FE" w14:textId="14B3C21D" w:rsidR="00E5133A" w:rsidRPr="00BA5495" w:rsidRDefault="00E5133A" w:rsidP="00FD75DB">
            <w:pPr>
              <w:pStyle w:val="BodyText"/>
              <w:rPr>
                <w:szCs w:val="24"/>
              </w:rPr>
            </w:pPr>
            <w:r>
              <w:rPr>
                <w:szCs w:val="24"/>
              </w:rPr>
              <w:t>d = 5</w:t>
            </w:r>
          </w:p>
        </w:tc>
        <w:tc>
          <w:tcPr>
            <w:tcW w:w="1322" w:type="dxa"/>
          </w:tcPr>
          <w:p w14:paraId="7E8A8DA7" w14:textId="1F6746BC" w:rsidR="0077049C" w:rsidRPr="00BA5495" w:rsidRDefault="00E5133A" w:rsidP="00FD75DB">
            <w:pPr>
              <w:pStyle w:val="BodyText"/>
              <w:jc w:val="center"/>
              <w:rPr>
                <w:szCs w:val="24"/>
              </w:rPr>
            </w:pPr>
            <w:r>
              <w:rPr>
                <w:szCs w:val="24"/>
              </w:rPr>
              <w:t>2</w:t>
            </w:r>
          </w:p>
        </w:tc>
        <w:tc>
          <w:tcPr>
            <w:tcW w:w="1764" w:type="dxa"/>
          </w:tcPr>
          <w:p w14:paraId="24692C8A" w14:textId="5811532B" w:rsidR="0077049C" w:rsidRPr="00BA5495" w:rsidRDefault="00E5133A" w:rsidP="00FD75DB">
            <w:pPr>
              <w:pStyle w:val="BodyText"/>
              <w:rPr>
                <w:szCs w:val="24"/>
              </w:rPr>
            </w:pPr>
            <w:r>
              <w:rPr>
                <w:szCs w:val="24"/>
              </w:rPr>
              <w:t>2</w:t>
            </w:r>
          </w:p>
        </w:tc>
        <w:tc>
          <w:tcPr>
            <w:tcW w:w="1186" w:type="dxa"/>
          </w:tcPr>
          <w:p w14:paraId="71DE811F" w14:textId="05BC09EB" w:rsidR="0077049C" w:rsidRPr="00BA5495" w:rsidRDefault="00E5133A" w:rsidP="00FD75DB">
            <w:pPr>
              <w:pStyle w:val="BodyText"/>
              <w:jc w:val="center"/>
              <w:rPr>
                <w:szCs w:val="24"/>
              </w:rPr>
            </w:pPr>
            <w:r>
              <w:rPr>
                <w:szCs w:val="24"/>
              </w:rPr>
              <w:t>Pass</w:t>
            </w:r>
          </w:p>
        </w:tc>
        <w:tc>
          <w:tcPr>
            <w:tcW w:w="2481" w:type="dxa"/>
          </w:tcPr>
          <w:p w14:paraId="6C96599C" w14:textId="77777777" w:rsidR="0077049C" w:rsidRDefault="00FF3AB7" w:rsidP="00FD75DB">
            <w:pPr>
              <w:pStyle w:val="BodyText"/>
              <w:jc w:val="center"/>
              <w:rPr>
                <w:szCs w:val="24"/>
              </w:rPr>
            </w:pPr>
            <w:r>
              <w:rPr>
                <w:szCs w:val="24"/>
              </w:rPr>
              <w:t>Loop at line 1864 is skipped entirely.</w:t>
            </w:r>
          </w:p>
          <w:p w14:paraId="000C7E0C" w14:textId="14179826" w:rsidR="00FF3AB7" w:rsidRPr="00BA5495" w:rsidRDefault="00FF3AB7" w:rsidP="00FD75DB">
            <w:pPr>
              <w:pStyle w:val="BodyText"/>
              <w:jc w:val="center"/>
              <w:rPr>
                <w:szCs w:val="24"/>
              </w:rPr>
            </w:pPr>
          </w:p>
        </w:tc>
      </w:tr>
      <w:tr w:rsidR="0077049C" w:rsidRPr="00BA5495" w14:paraId="34735A0E" w14:textId="77777777" w:rsidTr="00FD75DB">
        <w:trPr>
          <w:trHeight w:val="759"/>
        </w:trPr>
        <w:tc>
          <w:tcPr>
            <w:tcW w:w="845" w:type="dxa"/>
          </w:tcPr>
          <w:p w14:paraId="5B876FC2" w14:textId="77777777" w:rsidR="0077049C" w:rsidRPr="00BA5495" w:rsidRDefault="0077049C" w:rsidP="00FD75DB">
            <w:pPr>
              <w:pStyle w:val="BodyText"/>
              <w:jc w:val="center"/>
              <w:rPr>
                <w:b/>
                <w:iCs/>
                <w:szCs w:val="24"/>
              </w:rPr>
            </w:pPr>
            <w:r>
              <w:rPr>
                <w:b/>
                <w:iCs/>
                <w:szCs w:val="24"/>
              </w:rPr>
              <w:lastRenderedPageBreak/>
              <w:t>2</w:t>
            </w:r>
          </w:p>
        </w:tc>
        <w:tc>
          <w:tcPr>
            <w:tcW w:w="1753" w:type="dxa"/>
          </w:tcPr>
          <w:p w14:paraId="6B41674B" w14:textId="48088008" w:rsidR="00FF3AB7" w:rsidRDefault="00FF3AB7" w:rsidP="00FF3AB7">
            <w:pPr>
              <w:pStyle w:val="BodyText"/>
              <w:rPr>
                <w:szCs w:val="24"/>
              </w:rPr>
            </w:pPr>
            <w:r>
              <w:rPr>
                <w:szCs w:val="24"/>
              </w:rPr>
              <w:t>n =</w:t>
            </w:r>
            <w:r w:rsidR="00632C8F">
              <w:rPr>
                <w:szCs w:val="24"/>
              </w:rPr>
              <w:t>5</w:t>
            </w:r>
          </w:p>
          <w:p w14:paraId="75D751BF" w14:textId="5CAAF0DD" w:rsidR="0077049C" w:rsidRPr="00BA5495" w:rsidRDefault="00FF3AB7" w:rsidP="00FF3AB7">
            <w:pPr>
              <w:pStyle w:val="BodyText"/>
              <w:rPr>
                <w:szCs w:val="24"/>
              </w:rPr>
            </w:pPr>
            <w:r>
              <w:rPr>
                <w:szCs w:val="24"/>
              </w:rPr>
              <w:t xml:space="preserve">d = </w:t>
            </w:r>
            <w:r w:rsidR="00632C8F">
              <w:rPr>
                <w:szCs w:val="24"/>
              </w:rPr>
              <w:t>3</w:t>
            </w:r>
          </w:p>
        </w:tc>
        <w:tc>
          <w:tcPr>
            <w:tcW w:w="1322" w:type="dxa"/>
          </w:tcPr>
          <w:p w14:paraId="6067F848" w14:textId="56427F88" w:rsidR="0077049C" w:rsidRPr="00BA5495" w:rsidRDefault="00632C8F" w:rsidP="00FD75DB">
            <w:pPr>
              <w:pStyle w:val="BodyText"/>
              <w:jc w:val="center"/>
              <w:rPr>
                <w:szCs w:val="24"/>
              </w:rPr>
            </w:pPr>
            <w:r w:rsidRPr="00632C8F">
              <w:rPr>
                <w:szCs w:val="24"/>
              </w:rPr>
              <w:t>8589934593</w:t>
            </w:r>
          </w:p>
        </w:tc>
        <w:tc>
          <w:tcPr>
            <w:tcW w:w="1764" w:type="dxa"/>
          </w:tcPr>
          <w:p w14:paraId="0FACD194" w14:textId="534E0058" w:rsidR="0077049C" w:rsidRPr="00BA5495" w:rsidRDefault="00632C8F" w:rsidP="00FD75DB">
            <w:pPr>
              <w:pStyle w:val="BodyText"/>
              <w:jc w:val="center"/>
              <w:rPr>
                <w:szCs w:val="24"/>
              </w:rPr>
            </w:pPr>
            <w:r w:rsidRPr="00632C8F">
              <w:rPr>
                <w:szCs w:val="24"/>
              </w:rPr>
              <w:t>8589934593</w:t>
            </w:r>
          </w:p>
        </w:tc>
        <w:tc>
          <w:tcPr>
            <w:tcW w:w="1186" w:type="dxa"/>
          </w:tcPr>
          <w:p w14:paraId="73F0D20F" w14:textId="1C80E8AA" w:rsidR="0077049C" w:rsidRPr="00BA5495" w:rsidRDefault="00632C8F" w:rsidP="00FD75DB">
            <w:pPr>
              <w:pStyle w:val="BodyText"/>
              <w:jc w:val="center"/>
              <w:rPr>
                <w:szCs w:val="24"/>
              </w:rPr>
            </w:pPr>
            <w:r>
              <w:rPr>
                <w:szCs w:val="24"/>
              </w:rPr>
              <w:t>Pass</w:t>
            </w:r>
          </w:p>
        </w:tc>
        <w:tc>
          <w:tcPr>
            <w:tcW w:w="2481" w:type="dxa"/>
          </w:tcPr>
          <w:p w14:paraId="78B78B99" w14:textId="5E4B4324" w:rsidR="0077049C" w:rsidRPr="00BA5495" w:rsidRDefault="00632C8F" w:rsidP="00FD75DB">
            <w:pPr>
              <w:pStyle w:val="BodyText"/>
              <w:jc w:val="center"/>
              <w:rPr>
                <w:szCs w:val="24"/>
              </w:rPr>
            </w:pPr>
            <w:r>
              <w:rPr>
                <w:szCs w:val="24"/>
              </w:rPr>
              <w:t xml:space="preserve">Loop at line </w:t>
            </w:r>
            <w:proofErr w:type="gramStart"/>
            <w:r>
              <w:rPr>
                <w:szCs w:val="24"/>
              </w:rPr>
              <w:t>1864  is</w:t>
            </w:r>
            <w:proofErr w:type="gramEnd"/>
            <w:r>
              <w:rPr>
                <w:szCs w:val="24"/>
              </w:rPr>
              <w:t xml:space="preserve"> run only once</w:t>
            </w:r>
          </w:p>
        </w:tc>
      </w:tr>
      <w:tr w:rsidR="0021208C" w:rsidRPr="00BA5495" w14:paraId="1D1E00B1" w14:textId="77777777" w:rsidTr="00FD75DB">
        <w:trPr>
          <w:trHeight w:val="759"/>
        </w:trPr>
        <w:tc>
          <w:tcPr>
            <w:tcW w:w="845" w:type="dxa"/>
          </w:tcPr>
          <w:p w14:paraId="0D3239C5" w14:textId="765B671B" w:rsidR="0021208C" w:rsidRDefault="0021208C" w:rsidP="00FD75DB">
            <w:pPr>
              <w:pStyle w:val="BodyText"/>
              <w:jc w:val="center"/>
              <w:rPr>
                <w:b/>
                <w:iCs/>
                <w:szCs w:val="24"/>
              </w:rPr>
            </w:pPr>
            <w:r>
              <w:rPr>
                <w:b/>
                <w:iCs/>
                <w:szCs w:val="24"/>
              </w:rPr>
              <w:t>3</w:t>
            </w:r>
          </w:p>
        </w:tc>
        <w:tc>
          <w:tcPr>
            <w:tcW w:w="1753" w:type="dxa"/>
          </w:tcPr>
          <w:p w14:paraId="6C13A9A5" w14:textId="77777777" w:rsidR="0021208C" w:rsidRDefault="0021208C" w:rsidP="00FF3AB7">
            <w:pPr>
              <w:pStyle w:val="BodyText"/>
              <w:rPr>
                <w:szCs w:val="24"/>
              </w:rPr>
            </w:pPr>
            <w:r>
              <w:rPr>
                <w:szCs w:val="24"/>
              </w:rPr>
              <w:t>n = 14</w:t>
            </w:r>
          </w:p>
          <w:p w14:paraId="5ADEE3ED" w14:textId="2477F71D" w:rsidR="0021208C" w:rsidRDefault="0021208C" w:rsidP="00FF3AB7">
            <w:pPr>
              <w:pStyle w:val="BodyText"/>
              <w:rPr>
                <w:szCs w:val="24"/>
              </w:rPr>
            </w:pPr>
            <w:r>
              <w:rPr>
                <w:szCs w:val="24"/>
              </w:rPr>
              <w:t>d = 6</w:t>
            </w:r>
          </w:p>
        </w:tc>
        <w:tc>
          <w:tcPr>
            <w:tcW w:w="1322" w:type="dxa"/>
          </w:tcPr>
          <w:p w14:paraId="33DADF21" w14:textId="503738E4" w:rsidR="0021208C" w:rsidRPr="00632C8F" w:rsidRDefault="0021208C" w:rsidP="00FD75DB">
            <w:pPr>
              <w:pStyle w:val="BodyText"/>
              <w:jc w:val="center"/>
              <w:rPr>
                <w:szCs w:val="24"/>
              </w:rPr>
            </w:pPr>
            <w:r w:rsidRPr="0021208C">
              <w:rPr>
                <w:szCs w:val="24"/>
              </w:rPr>
              <w:t>8589934596</w:t>
            </w:r>
          </w:p>
        </w:tc>
        <w:tc>
          <w:tcPr>
            <w:tcW w:w="1764" w:type="dxa"/>
          </w:tcPr>
          <w:p w14:paraId="6EAEBB45" w14:textId="40902EAD" w:rsidR="0021208C" w:rsidRPr="00632C8F" w:rsidRDefault="0021208C" w:rsidP="00FD75DB">
            <w:pPr>
              <w:pStyle w:val="BodyText"/>
              <w:jc w:val="center"/>
              <w:rPr>
                <w:szCs w:val="24"/>
              </w:rPr>
            </w:pPr>
            <w:r w:rsidRPr="0021208C">
              <w:rPr>
                <w:szCs w:val="24"/>
              </w:rPr>
              <w:t>8589934596</w:t>
            </w:r>
          </w:p>
        </w:tc>
        <w:tc>
          <w:tcPr>
            <w:tcW w:w="1186" w:type="dxa"/>
          </w:tcPr>
          <w:p w14:paraId="40532E71" w14:textId="2C28BECA" w:rsidR="0021208C" w:rsidRDefault="0021208C" w:rsidP="00FD75DB">
            <w:pPr>
              <w:pStyle w:val="BodyText"/>
              <w:jc w:val="center"/>
              <w:rPr>
                <w:szCs w:val="24"/>
              </w:rPr>
            </w:pPr>
            <w:r>
              <w:rPr>
                <w:szCs w:val="24"/>
              </w:rPr>
              <w:t>Pass</w:t>
            </w:r>
          </w:p>
        </w:tc>
        <w:tc>
          <w:tcPr>
            <w:tcW w:w="2481" w:type="dxa"/>
          </w:tcPr>
          <w:p w14:paraId="52297FF0" w14:textId="627AEFD6" w:rsidR="0021208C" w:rsidRDefault="0021208C" w:rsidP="00FD75DB">
            <w:pPr>
              <w:pStyle w:val="BodyText"/>
              <w:jc w:val="center"/>
              <w:rPr>
                <w:szCs w:val="24"/>
              </w:rPr>
            </w:pPr>
            <w:r>
              <w:rPr>
                <w:szCs w:val="24"/>
              </w:rPr>
              <w:t>Loop at line 1864 is run 3 times.</w:t>
            </w:r>
          </w:p>
        </w:tc>
      </w:tr>
      <w:tr w:rsidR="0021208C" w:rsidRPr="00BA5495" w14:paraId="37BACDBF" w14:textId="77777777" w:rsidTr="00FD75DB">
        <w:trPr>
          <w:trHeight w:val="759"/>
        </w:trPr>
        <w:tc>
          <w:tcPr>
            <w:tcW w:w="845" w:type="dxa"/>
          </w:tcPr>
          <w:p w14:paraId="289E1206" w14:textId="3C7FD23C" w:rsidR="0021208C" w:rsidRDefault="0021208C" w:rsidP="00FD75DB">
            <w:pPr>
              <w:pStyle w:val="BodyText"/>
              <w:jc w:val="center"/>
              <w:rPr>
                <w:b/>
                <w:iCs/>
                <w:szCs w:val="24"/>
              </w:rPr>
            </w:pPr>
            <w:r>
              <w:rPr>
                <w:b/>
                <w:iCs/>
                <w:szCs w:val="24"/>
              </w:rPr>
              <w:t>4</w:t>
            </w:r>
          </w:p>
        </w:tc>
        <w:tc>
          <w:tcPr>
            <w:tcW w:w="1753" w:type="dxa"/>
          </w:tcPr>
          <w:p w14:paraId="0AD45DEE" w14:textId="77777777" w:rsidR="00FB1A5A" w:rsidRDefault="00800892" w:rsidP="00FB1A5A">
            <w:pPr>
              <w:pStyle w:val="BodyText"/>
              <w:rPr>
                <w:szCs w:val="24"/>
              </w:rPr>
            </w:pPr>
            <w:r>
              <w:rPr>
                <w:szCs w:val="24"/>
              </w:rPr>
              <w:t>n =20</w:t>
            </w:r>
          </w:p>
          <w:p w14:paraId="53262D9F" w14:textId="2FE7863A" w:rsidR="00800892" w:rsidRDefault="00800892" w:rsidP="00FB1A5A">
            <w:pPr>
              <w:pStyle w:val="BodyText"/>
              <w:rPr>
                <w:szCs w:val="24"/>
              </w:rPr>
            </w:pPr>
            <w:r>
              <w:rPr>
                <w:szCs w:val="24"/>
              </w:rPr>
              <w:t>d =3</w:t>
            </w:r>
          </w:p>
        </w:tc>
        <w:tc>
          <w:tcPr>
            <w:tcW w:w="1322" w:type="dxa"/>
          </w:tcPr>
          <w:p w14:paraId="7AB10480" w14:textId="26A5B1CE" w:rsidR="0021208C" w:rsidRPr="0021208C" w:rsidRDefault="00800892" w:rsidP="00FD75DB">
            <w:pPr>
              <w:pStyle w:val="BodyText"/>
              <w:jc w:val="center"/>
              <w:rPr>
                <w:szCs w:val="24"/>
              </w:rPr>
            </w:pPr>
            <w:r w:rsidRPr="00800892">
              <w:rPr>
                <w:szCs w:val="24"/>
              </w:rPr>
              <w:t>8589934598</w:t>
            </w:r>
          </w:p>
        </w:tc>
        <w:tc>
          <w:tcPr>
            <w:tcW w:w="1764" w:type="dxa"/>
          </w:tcPr>
          <w:p w14:paraId="7406973C" w14:textId="1DEDB3CB" w:rsidR="0021208C" w:rsidRPr="0021208C" w:rsidRDefault="00800892" w:rsidP="00FD75DB">
            <w:pPr>
              <w:pStyle w:val="BodyText"/>
              <w:jc w:val="center"/>
              <w:rPr>
                <w:szCs w:val="24"/>
              </w:rPr>
            </w:pPr>
            <w:r w:rsidRPr="00800892">
              <w:rPr>
                <w:szCs w:val="24"/>
              </w:rPr>
              <w:t>8589934598</w:t>
            </w:r>
          </w:p>
        </w:tc>
        <w:tc>
          <w:tcPr>
            <w:tcW w:w="1186" w:type="dxa"/>
          </w:tcPr>
          <w:p w14:paraId="3BE4D900" w14:textId="10AC7D0F" w:rsidR="0021208C" w:rsidRDefault="00800892" w:rsidP="00FD75DB">
            <w:pPr>
              <w:pStyle w:val="BodyText"/>
              <w:jc w:val="center"/>
              <w:rPr>
                <w:szCs w:val="24"/>
              </w:rPr>
            </w:pPr>
            <w:r>
              <w:rPr>
                <w:szCs w:val="24"/>
              </w:rPr>
              <w:t>Pass</w:t>
            </w:r>
          </w:p>
        </w:tc>
        <w:tc>
          <w:tcPr>
            <w:tcW w:w="2481" w:type="dxa"/>
          </w:tcPr>
          <w:p w14:paraId="5565A6BF" w14:textId="3FEC6F6C" w:rsidR="0021208C" w:rsidRDefault="00800892" w:rsidP="00FD75DB">
            <w:pPr>
              <w:pStyle w:val="BodyText"/>
              <w:jc w:val="center"/>
              <w:rPr>
                <w:szCs w:val="24"/>
              </w:rPr>
            </w:pPr>
            <w:r>
              <w:rPr>
                <w:szCs w:val="24"/>
              </w:rPr>
              <w:t>Loop at line 1864 is run 4 times</w:t>
            </w:r>
          </w:p>
        </w:tc>
      </w:tr>
      <w:tr w:rsidR="0021208C" w:rsidRPr="00BA5495" w14:paraId="58A7E818" w14:textId="77777777" w:rsidTr="00FD75DB">
        <w:trPr>
          <w:trHeight w:val="759"/>
        </w:trPr>
        <w:tc>
          <w:tcPr>
            <w:tcW w:w="845" w:type="dxa"/>
          </w:tcPr>
          <w:p w14:paraId="2DA105B2" w14:textId="6C7B5FE4" w:rsidR="0021208C" w:rsidRDefault="00800892" w:rsidP="00FD75DB">
            <w:pPr>
              <w:pStyle w:val="BodyText"/>
              <w:jc w:val="center"/>
              <w:rPr>
                <w:b/>
                <w:iCs/>
                <w:szCs w:val="24"/>
              </w:rPr>
            </w:pPr>
            <w:r>
              <w:rPr>
                <w:b/>
                <w:iCs/>
                <w:szCs w:val="24"/>
              </w:rPr>
              <w:t>5</w:t>
            </w:r>
          </w:p>
        </w:tc>
        <w:tc>
          <w:tcPr>
            <w:tcW w:w="1753" w:type="dxa"/>
          </w:tcPr>
          <w:p w14:paraId="19ADF534" w14:textId="77777777" w:rsidR="0021208C" w:rsidRDefault="00800892" w:rsidP="00FF3AB7">
            <w:pPr>
              <w:pStyle w:val="BodyText"/>
              <w:rPr>
                <w:szCs w:val="24"/>
              </w:rPr>
            </w:pPr>
            <w:r>
              <w:rPr>
                <w:szCs w:val="24"/>
              </w:rPr>
              <w:t xml:space="preserve">n = </w:t>
            </w:r>
            <w:r w:rsidR="00A54F06">
              <w:rPr>
                <w:szCs w:val="24"/>
              </w:rPr>
              <w:t>28</w:t>
            </w:r>
          </w:p>
          <w:p w14:paraId="15644EF7" w14:textId="7D13653A" w:rsidR="00A54F06" w:rsidRDefault="00A54F06" w:rsidP="00FF3AB7">
            <w:pPr>
              <w:pStyle w:val="BodyText"/>
              <w:rPr>
                <w:szCs w:val="24"/>
              </w:rPr>
            </w:pPr>
            <w:r>
              <w:rPr>
                <w:szCs w:val="24"/>
              </w:rPr>
              <w:t>d = 3</w:t>
            </w:r>
          </w:p>
        </w:tc>
        <w:tc>
          <w:tcPr>
            <w:tcW w:w="1322" w:type="dxa"/>
          </w:tcPr>
          <w:p w14:paraId="44361047" w14:textId="5939D71C" w:rsidR="0021208C" w:rsidRPr="0021208C" w:rsidRDefault="00A54F06" w:rsidP="00FD75DB">
            <w:pPr>
              <w:pStyle w:val="BodyText"/>
              <w:jc w:val="center"/>
              <w:rPr>
                <w:szCs w:val="24"/>
              </w:rPr>
            </w:pPr>
            <w:r w:rsidRPr="00A54F06">
              <w:rPr>
                <w:szCs w:val="24"/>
              </w:rPr>
              <w:t>4294967305</w:t>
            </w:r>
          </w:p>
        </w:tc>
        <w:tc>
          <w:tcPr>
            <w:tcW w:w="1764" w:type="dxa"/>
          </w:tcPr>
          <w:p w14:paraId="691B569F" w14:textId="7B10C80A" w:rsidR="0021208C" w:rsidRPr="0021208C" w:rsidRDefault="00A54F06" w:rsidP="00FD75DB">
            <w:pPr>
              <w:pStyle w:val="BodyText"/>
              <w:jc w:val="center"/>
              <w:rPr>
                <w:szCs w:val="24"/>
              </w:rPr>
            </w:pPr>
            <w:r w:rsidRPr="00A54F06">
              <w:rPr>
                <w:szCs w:val="24"/>
              </w:rPr>
              <w:t>4294967305</w:t>
            </w:r>
          </w:p>
        </w:tc>
        <w:tc>
          <w:tcPr>
            <w:tcW w:w="1186" w:type="dxa"/>
          </w:tcPr>
          <w:p w14:paraId="58D70201" w14:textId="4E312E70" w:rsidR="0021208C" w:rsidRDefault="00A54F06" w:rsidP="00FD75DB">
            <w:pPr>
              <w:pStyle w:val="BodyText"/>
              <w:jc w:val="center"/>
              <w:rPr>
                <w:szCs w:val="24"/>
              </w:rPr>
            </w:pPr>
            <w:r>
              <w:rPr>
                <w:szCs w:val="24"/>
              </w:rPr>
              <w:t>Pass</w:t>
            </w:r>
          </w:p>
        </w:tc>
        <w:tc>
          <w:tcPr>
            <w:tcW w:w="2481" w:type="dxa"/>
          </w:tcPr>
          <w:p w14:paraId="4B74BDF3" w14:textId="2B377C9D" w:rsidR="0021208C" w:rsidRDefault="00A54F06" w:rsidP="00FD75DB">
            <w:pPr>
              <w:pStyle w:val="BodyText"/>
              <w:jc w:val="center"/>
              <w:rPr>
                <w:szCs w:val="24"/>
              </w:rPr>
            </w:pPr>
            <w:r>
              <w:rPr>
                <w:szCs w:val="24"/>
              </w:rPr>
              <w:t>Loop at line 1864 is run 5 times.</w:t>
            </w:r>
          </w:p>
        </w:tc>
      </w:tr>
      <w:tr w:rsidR="00A54F06" w:rsidRPr="00BA5495" w14:paraId="660A93C3" w14:textId="77777777" w:rsidTr="00FD75DB">
        <w:trPr>
          <w:trHeight w:val="759"/>
        </w:trPr>
        <w:tc>
          <w:tcPr>
            <w:tcW w:w="845" w:type="dxa"/>
          </w:tcPr>
          <w:p w14:paraId="283CA389" w14:textId="3ED39135" w:rsidR="00A54F06" w:rsidRDefault="00A54F06" w:rsidP="00FD75DB">
            <w:pPr>
              <w:pStyle w:val="BodyText"/>
              <w:jc w:val="center"/>
              <w:rPr>
                <w:b/>
                <w:iCs/>
                <w:szCs w:val="24"/>
              </w:rPr>
            </w:pPr>
            <w:r>
              <w:rPr>
                <w:b/>
                <w:iCs/>
                <w:szCs w:val="24"/>
              </w:rPr>
              <w:t>6</w:t>
            </w:r>
          </w:p>
        </w:tc>
        <w:tc>
          <w:tcPr>
            <w:tcW w:w="1753" w:type="dxa"/>
          </w:tcPr>
          <w:p w14:paraId="53D11750" w14:textId="77777777" w:rsidR="00A54F06" w:rsidRDefault="00A54F06" w:rsidP="00FF3AB7">
            <w:pPr>
              <w:pStyle w:val="BodyText"/>
              <w:rPr>
                <w:szCs w:val="24"/>
              </w:rPr>
            </w:pPr>
            <w:r>
              <w:rPr>
                <w:szCs w:val="24"/>
              </w:rPr>
              <w:t>n = 32</w:t>
            </w:r>
          </w:p>
          <w:p w14:paraId="395A89EC" w14:textId="1D000E04" w:rsidR="00A54F06" w:rsidRDefault="00A54F06" w:rsidP="00FF3AB7">
            <w:pPr>
              <w:pStyle w:val="BodyText"/>
              <w:rPr>
                <w:szCs w:val="24"/>
              </w:rPr>
            </w:pPr>
            <w:r>
              <w:rPr>
                <w:szCs w:val="24"/>
              </w:rPr>
              <w:t>d = 3</w:t>
            </w:r>
          </w:p>
        </w:tc>
        <w:tc>
          <w:tcPr>
            <w:tcW w:w="1322" w:type="dxa"/>
          </w:tcPr>
          <w:p w14:paraId="616A03B1" w14:textId="60CB9BE0" w:rsidR="00A54F06" w:rsidRPr="00A54F06" w:rsidRDefault="00A54F06" w:rsidP="00FD75DB">
            <w:pPr>
              <w:pStyle w:val="BodyText"/>
              <w:jc w:val="center"/>
              <w:rPr>
                <w:szCs w:val="24"/>
              </w:rPr>
            </w:pPr>
            <w:r w:rsidRPr="00A54F06">
              <w:rPr>
                <w:szCs w:val="24"/>
              </w:rPr>
              <w:t>8589934602</w:t>
            </w:r>
          </w:p>
        </w:tc>
        <w:tc>
          <w:tcPr>
            <w:tcW w:w="1764" w:type="dxa"/>
          </w:tcPr>
          <w:p w14:paraId="3B1C78CA" w14:textId="4E560CBA" w:rsidR="00A54F06" w:rsidRPr="00A54F06" w:rsidRDefault="00A54F06" w:rsidP="00FD75DB">
            <w:pPr>
              <w:pStyle w:val="BodyText"/>
              <w:jc w:val="center"/>
              <w:rPr>
                <w:szCs w:val="24"/>
              </w:rPr>
            </w:pPr>
            <w:r w:rsidRPr="00A54F06">
              <w:rPr>
                <w:szCs w:val="24"/>
              </w:rPr>
              <w:t>8589934602</w:t>
            </w:r>
          </w:p>
        </w:tc>
        <w:tc>
          <w:tcPr>
            <w:tcW w:w="1186" w:type="dxa"/>
          </w:tcPr>
          <w:p w14:paraId="4E52AEE7" w14:textId="0292C632" w:rsidR="00A54F06" w:rsidRDefault="00A54F06" w:rsidP="00FD75DB">
            <w:pPr>
              <w:pStyle w:val="BodyText"/>
              <w:jc w:val="center"/>
              <w:rPr>
                <w:szCs w:val="24"/>
              </w:rPr>
            </w:pPr>
            <w:r>
              <w:rPr>
                <w:szCs w:val="24"/>
              </w:rPr>
              <w:t>Pass</w:t>
            </w:r>
          </w:p>
        </w:tc>
        <w:tc>
          <w:tcPr>
            <w:tcW w:w="2481" w:type="dxa"/>
          </w:tcPr>
          <w:p w14:paraId="550CC5BC" w14:textId="33DDFEEC" w:rsidR="00A54F06" w:rsidRDefault="00A54F06" w:rsidP="00FD75DB">
            <w:pPr>
              <w:pStyle w:val="BodyText"/>
              <w:jc w:val="center"/>
              <w:rPr>
                <w:szCs w:val="24"/>
              </w:rPr>
            </w:pPr>
            <w:r>
              <w:rPr>
                <w:szCs w:val="24"/>
              </w:rPr>
              <w:t>Loop at line 1864 is run 6 times.</w:t>
            </w:r>
          </w:p>
        </w:tc>
      </w:tr>
    </w:tbl>
    <w:p w14:paraId="48528D19" w14:textId="77777777" w:rsidR="0077049C" w:rsidRDefault="0077049C" w:rsidP="0077049C">
      <w:pPr>
        <w:pStyle w:val="BodyText"/>
        <w:rPr>
          <w:b/>
          <w:bCs/>
          <w:sz w:val="36"/>
          <w:szCs w:val="36"/>
          <w:u w:val="single"/>
        </w:rPr>
      </w:pPr>
    </w:p>
    <w:p w14:paraId="21FBD2E6" w14:textId="144C7229" w:rsidR="0077049C" w:rsidRDefault="0077049C" w:rsidP="0077049C">
      <w:pPr>
        <w:pStyle w:val="BodyText"/>
        <w:rPr>
          <w:b/>
          <w:bCs/>
          <w:sz w:val="32"/>
          <w:szCs w:val="32"/>
        </w:rPr>
      </w:pPr>
      <w:r>
        <w:rPr>
          <w:b/>
          <w:bCs/>
          <w:sz w:val="32"/>
          <w:szCs w:val="32"/>
        </w:rPr>
        <w:t>Basis Path</w:t>
      </w:r>
      <w:r w:rsidRPr="00BA5495">
        <w:rPr>
          <w:b/>
          <w:bCs/>
          <w:sz w:val="32"/>
          <w:szCs w:val="32"/>
        </w:rPr>
        <w:t>:</w:t>
      </w:r>
    </w:p>
    <w:p w14:paraId="2CAB973E" w14:textId="77777777" w:rsidR="008E4D65" w:rsidRDefault="008E4D65" w:rsidP="008E4D65">
      <w:pPr>
        <w:pStyle w:val="BodyText"/>
      </w:pPr>
      <w:r>
        <w:t>No. of Basis Paths = No. of decision points + 1</w:t>
      </w:r>
    </w:p>
    <w:p w14:paraId="4DD5FC24" w14:textId="77777777" w:rsidR="008E4D65" w:rsidRDefault="008E4D65" w:rsidP="008E4D65">
      <w:pPr>
        <w:pStyle w:val="BodyText"/>
      </w:pPr>
      <w:r>
        <w:t>No. of Basis Paths = 3 + 1 = 4</w:t>
      </w:r>
    </w:p>
    <w:p w14:paraId="2536CA05" w14:textId="5DD23035" w:rsidR="008E4D65" w:rsidRPr="00BA5495" w:rsidRDefault="008E4D65" w:rsidP="008E4D65">
      <w:pPr>
        <w:pStyle w:val="BodyText"/>
        <w:rPr>
          <w:b/>
          <w:bCs/>
          <w:sz w:val="32"/>
          <w:szCs w:val="32"/>
        </w:rPr>
      </w:pPr>
      <w:r>
        <w:t>Path 1: AB</w:t>
      </w:r>
      <w:r w:rsidR="00D17FE9">
        <w:t>D</w:t>
      </w:r>
    </w:p>
    <w:p w14:paraId="41F0EC98" w14:textId="33DCEFD7" w:rsidR="008E4D65" w:rsidRPr="001723BC" w:rsidRDefault="008E4D65" w:rsidP="008E4D65">
      <w:pPr>
        <w:pStyle w:val="BodyText"/>
      </w:pPr>
      <w:r>
        <w:t xml:space="preserve">Path 2: </w:t>
      </w:r>
      <w:r w:rsidR="00D17FE9">
        <w:t>ABCEFGHI</w:t>
      </w:r>
    </w:p>
    <w:p w14:paraId="52B167B2" w14:textId="0D6F67FB" w:rsidR="008E4D65" w:rsidRPr="00BA5495" w:rsidRDefault="008E4D65" w:rsidP="008E4D65">
      <w:pPr>
        <w:pStyle w:val="BodyText"/>
        <w:rPr>
          <w:b/>
          <w:bCs/>
          <w:sz w:val="32"/>
          <w:szCs w:val="32"/>
        </w:rPr>
      </w:pPr>
      <w:r>
        <w:t xml:space="preserve">Path 3: </w:t>
      </w:r>
      <w:r w:rsidR="00D17FE9">
        <w:t>ABCEFGI</w:t>
      </w:r>
    </w:p>
    <w:p w14:paraId="53C44C2F" w14:textId="4D69B536" w:rsidR="008E4D65" w:rsidRPr="00BA5495" w:rsidRDefault="008E4D65" w:rsidP="008E4D65">
      <w:pPr>
        <w:pStyle w:val="BodyText"/>
        <w:rPr>
          <w:b/>
          <w:bCs/>
          <w:sz w:val="32"/>
          <w:szCs w:val="32"/>
        </w:rPr>
      </w:pPr>
      <w:r>
        <w:t xml:space="preserve">Path 4: </w:t>
      </w:r>
      <w:r w:rsidR="00D17FE9">
        <w:t>ABCEGI</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7049C" w:rsidRPr="00BA5495" w14:paraId="124C954C" w14:textId="77777777" w:rsidTr="00FD75DB">
        <w:trPr>
          <w:trHeight w:val="759"/>
        </w:trPr>
        <w:tc>
          <w:tcPr>
            <w:tcW w:w="845" w:type="dxa"/>
          </w:tcPr>
          <w:p w14:paraId="54D67AB9" w14:textId="77777777" w:rsidR="0077049C" w:rsidRPr="00BA5495" w:rsidRDefault="0077049C" w:rsidP="00FD75DB">
            <w:pPr>
              <w:pStyle w:val="BodyText"/>
              <w:jc w:val="center"/>
              <w:rPr>
                <w:b/>
                <w:szCs w:val="24"/>
              </w:rPr>
            </w:pPr>
            <w:r w:rsidRPr="00BA5495">
              <w:rPr>
                <w:b/>
                <w:szCs w:val="24"/>
              </w:rPr>
              <w:t>Test case#</w:t>
            </w:r>
          </w:p>
        </w:tc>
        <w:tc>
          <w:tcPr>
            <w:tcW w:w="1753" w:type="dxa"/>
          </w:tcPr>
          <w:p w14:paraId="432EFBC0" w14:textId="77777777" w:rsidR="0077049C" w:rsidRPr="00BA5495" w:rsidRDefault="0077049C" w:rsidP="00FD75DB">
            <w:pPr>
              <w:pStyle w:val="BodyText"/>
              <w:jc w:val="center"/>
              <w:rPr>
                <w:b/>
                <w:bCs/>
                <w:szCs w:val="24"/>
              </w:rPr>
            </w:pPr>
            <w:r w:rsidRPr="00BA5495">
              <w:rPr>
                <w:b/>
                <w:bCs/>
                <w:szCs w:val="24"/>
              </w:rPr>
              <w:t>Input</w:t>
            </w:r>
          </w:p>
        </w:tc>
        <w:tc>
          <w:tcPr>
            <w:tcW w:w="1322" w:type="dxa"/>
          </w:tcPr>
          <w:p w14:paraId="7C7CC7D8" w14:textId="77777777" w:rsidR="0077049C" w:rsidRPr="00BA5495" w:rsidRDefault="0077049C" w:rsidP="00FD75DB">
            <w:pPr>
              <w:pStyle w:val="BodyText"/>
              <w:jc w:val="center"/>
              <w:rPr>
                <w:b/>
                <w:szCs w:val="24"/>
              </w:rPr>
            </w:pPr>
            <w:r w:rsidRPr="00BA5495">
              <w:rPr>
                <w:b/>
                <w:szCs w:val="24"/>
              </w:rPr>
              <w:t>Output</w:t>
            </w:r>
          </w:p>
        </w:tc>
        <w:tc>
          <w:tcPr>
            <w:tcW w:w="1764" w:type="dxa"/>
          </w:tcPr>
          <w:p w14:paraId="5A0B942A"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09400247" w14:textId="77777777" w:rsidR="0077049C" w:rsidRPr="00BA5495" w:rsidRDefault="0077049C" w:rsidP="00FD75DB">
            <w:pPr>
              <w:pStyle w:val="BodyText"/>
              <w:jc w:val="center"/>
              <w:rPr>
                <w:b/>
                <w:szCs w:val="24"/>
              </w:rPr>
            </w:pPr>
            <w:r w:rsidRPr="00BA5495">
              <w:rPr>
                <w:b/>
                <w:szCs w:val="24"/>
              </w:rPr>
              <w:t>Pass/Fail</w:t>
            </w:r>
          </w:p>
        </w:tc>
        <w:tc>
          <w:tcPr>
            <w:tcW w:w="2481" w:type="dxa"/>
          </w:tcPr>
          <w:p w14:paraId="77A40A4C" w14:textId="77777777" w:rsidR="0077049C" w:rsidRPr="00BA5495" w:rsidRDefault="0077049C" w:rsidP="00FD75DB">
            <w:pPr>
              <w:pStyle w:val="BodyText"/>
              <w:jc w:val="center"/>
              <w:rPr>
                <w:b/>
                <w:szCs w:val="24"/>
              </w:rPr>
            </w:pPr>
            <w:r w:rsidRPr="00BA5495">
              <w:rPr>
                <w:b/>
                <w:szCs w:val="24"/>
              </w:rPr>
              <w:t>Comments/Remarks</w:t>
            </w:r>
          </w:p>
          <w:p w14:paraId="6B2C01C3" w14:textId="77777777" w:rsidR="0077049C" w:rsidRPr="00BA5495" w:rsidRDefault="0077049C" w:rsidP="00FD75DB">
            <w:pPr>
              <w:pStyle w:val="BodyText"/>
              <w:jc w:val="center"/>
              <w:rPr>
                <w:b/>
                <w:szCs w:val="24"/>
              </w:rPr>
            </w:pPr>
          </w:p>
        </w:tc>
      </w:tr>
      <w:tr w:rsidR="00B30F74" w:rsidRPr="00BA5495" w14:paraId="54F05887" w14:textId="77777777" w:rsidTr="00FD75DB">
        <w:trPr>
          <w:trHeight w:val="759"/>
        </w:trPr>
        <w:tc>
          <w:tcPr>
            <w:tcW w:w="845" w:type="dxa"/>
          </w:tcPr>
          <w:p w14:paraId="1F08370A" w14:textId="77777777" w:rsidR="00B30F74" w:rsidRPr="00BA5495" w:rsidRDefault="00B30F74" w:rsidP="00B30F74">
            <w:pPr>
              <w:pStyle w:val="BodyText"/>
              <w:jc w:val="center"/>
              <w:rPr>
                <w:b/>
                <w:szCs w:val="24"/>
              </w:rPr>
            </w:pPr>
            <w:r>
              <w:rPr>
                <w:b/>
                <w:szCs w:val="24"/>
              </w:rPr>
              <w:t>1</w:t>
            </w:r>
          </w:p>
        </w:tc>
        <w:tc>
          <w:tcPr>
            <w:tcW w:w="1753" w:type="dxa"/>
          </w:tcPr>
          <w:p w14:paraId="374EF62E" w14:textId="77777777" w:rsidR="00B30F74" w:rsidRDefault="00B30F74" w:rsidP="00B30F74">
            <w:pPr>
              <w:pStyle w:val="BodyText"/>
              <w:rPr>
                <w:szCs w:val="24"/>
              </w:rPr>
            </w:pPr>
            <w:r>
              <w:rPr>
                <w:szCs w:val="24"/>
              </w:rPr>
              <w:t>n = 16</w:t>
            </w:r>
          </w:p>
          <w:p w14:paraId="1934377A" w14:textId="08240E3F" w:rsidR="00B30F74" w:rsidRPr="00BA5495" w:rsidRDefault="00B30F74" w:rsidP="00B30F74">
            <w:pPr>
              <w:pStyle w:val="BodyText"/>
              <w:rPr>
                <w:szCs w:val="24"/>
              </w:rPr>
            </w:pPr>
            <w:r>
              <w:rPr>
                <w:szCs w:val="24"/>
              </w:rPr>
              <w:t>d = 1</w:t>
            </w:r>
          </w:p>
        </w:tc>
        <w:tc>
          <w:tcPr>
            <w:tcW w:w="1322" w:type="dxa"/>
          </w:tcPr>
          <w:p w14:paraId="034109AF" w14:textId="22361DDD" w:rsidR="00B30F74" w:rsidRPr="00BA5495" w:rsidRDefault="00B30F74" w:rsidP="00B30F74">
            <w:pPr>
              <w:pStyle w:val="BodyText"/>
              <w:jc w:val="center"/>
              <w:rPr>
                <w:szCs w:val="24"/>
              </w:rPr>
            </w:pPr>
            <w:r>
              <w:rPr>
                <w:szCs w:val="24"/>
              </w:rPr>
              <w:t>16</w:t>
            </w:r>
          </w:p>
        </w:tc>
        <w:tc>
          <w:tcPr>
            <w:tcW w:w="1764" w:type="dxa"/>
          </w:tcPr>
          <w:p w14:paraId="711D2130" w14:textId="11245FDC" w:rsidR="00B30F74" w:rsidRPr="00BA5495" w:rsidRDefault="00B30F74" w:rsidP="00B30F74">
            <w:pPr>
              <w:pStyle w:val="BodyText"/>
              <w:rPr>
                <w:szCs w:val="24"/>
              </w:rPr>
            </w:pPr>
            <w:r>
              <w:rPr>
                <w:szCs w:val="24"/>
              </w:rPr>
              <w:t>16</w:t>
            </w:r>
          </w:p>
        </w:tc>
        <w:tc>
          <w:tcPr>
            <w:tcW w:w="1186" w:type="dxa"/>
          </w:tcPr>
          <w:p w14:paraId="058F2B80" w14:textId="3B7E33B8" w:rsidR="00B30F74" w:rsidRPr="00BA5495" w:rsidRDefault="00B30F74" w:rsidP="00B30F74">
            <w:pPr>
              <w:pStyle w:val="BodyText"/>
              <w:jc w:val="center"/>
              <w:rPr>
                <w:szCs w:val="24"/>
              </w:rPr>
            </w:pPr>
            <w:r>
              <w:rPr>
                <w:szCs w:val="24"/>
              </w:rPr>
              <w:t>Pass</w:t>
            </w:r>
          </w:p>
        </w:tc>
        <w:tc>
          <w:tcPr>
            <w:tcW w:w="2481" w:type="dxa"/>
          </w:tcPr>
          <w:p w14:paraId="608477AF" w14:textId="5F3CD41B" w:rsidR="00B30F74" w:rsidRPr="00BA5495" w:rsidRDefault="00B30F74" w:rsidP="00B30F74">
            <w:pPr>
              <w:pStyle w:val="BodyText"/>
              <w:jc w:val="center"/>
              <w:rPr>
                <w:szCs w:val="24"/>
              </w:rPr>
            </w:pPr>
            <w:r>
              <w:rPr>
                <w:szCs w:val="24"/>
              </w:rPr>
              <w:t>Covers path ABD</w:t>
            </w:r>
          </w:p>
        </w:tc>
      </w:tr>
      <w:tr w:rsidR="00B30F74" w:rsidRPr="00BA5495" w14:paraId="3E1D82B8" w14:textId="77777777" w:rsidTr="00FD75DB">
        <w:trPr>
          <w:trHeight w:val="759"/>
        </w:trPr>
        <w:tc>
          <w:tcPr>
            <w:tcW w:w="845" w:type="dxa"/>
          </w:tcPr>
          <w:p w14:paraId="238118B9" w14:textId="77777777" w:rsidR="00B30F74" w:rsidRPr="00BA5495" w:rsidRDefault="00B30F74" w:rsidP="00B30F74">
            <w:pPr>
              <w:pStyle w:val="BodyText"/>
              <w:jc w:val="center"/>
              <w:rPr>
                <w:b/>
                <w:iCs/>
                <w:szCs w:val="24"/>
              </w:rPr>
            </w:pPr>
            <w:r>
              <w:rPr>
                <w:b/>
                <w:iCs/>
                <w:szCs w:val="24"/>
              </w:rPr>
              <w:t>2</w:t>
            </w:r>
          </w:p>
        </w:tc>
        <w:tc>
          <w:tcPr>
            <w:tcW w:w="1753" w:type="dxa"/>
          </w:tcPr>
          <w:p w14:paraId="2A9E3757" w14:textId="27B9AB91" w:rsidR="00B30F74" w:rsidRPr="00BA5495" w:rsidRDefault="00652362" w:rsidP="00B30F74">
            <w:pPr>
              <w:pStyle w:val="BodyText"/>
              <w:rPr>
                <w:szCs w:val="24"/>
              </w:rPr>
            </w:pPr>
            <w:r>
              <w:rPr>
                <w:szCs w:val="24"/>
              </w:rPr>
              <w:t>-</w:t>
            </w:r>
          </w:p>
        </w:tc>
        <w:tc>
          <w:tcPr>
            <w:tcW w:w="1322" w:type="dxa"/>
          </w:tcPr>
          <w:p w14:paraId="12BDDF0C" w14:textId="18F7A7E7" w:rsidR="00B30F74" w:rsidRPr="00BA5495" w:rsidRDefault="00652362" w:rsidP="00B30F74">
            <w:pPr>
              <w:pStyle w:val="BodyText"/>
              <w:jc w:val="center"/>
              <w:rPr>
                <w:szCs w:val="24"/>
              </w:rPr>
            </w:pPr>
            <w:r>
              <w:rPr>
                <w:szCs w:val="24"/>
              </w:rPr>
              <w:t>-</w:t>
            </w:r>
          </w:p>
        </w:tc>
        <w:tc>
          <w:tcPr>
            <w:tcW w:w="1764" w:type="dxa"/>
          </w:tcPr>
          <w:p w14:paraId="19228C0E" w14:textId="6FF114AB" w:rsidR="00B30F74" w:rsidRPr="00BA5495" w:rsidRDefault="00652362" w:rsidP="00B30F74">
            <w:pPr>
              <w:pStyle w:val="BodyText"/>
              <w:jc w:val="center"/>
              <w:rPr>
                <w:szCs w:val="24"/>
              </w:rPr>
            </w:pPr>
            <w:r>
              <w:rPr>
                <w:szCs w:val="24"/>
              </w:rPr>
              <w:t>-</w:t>
            </w:r>
          </w:p>
        </w:tc>
        <w:tc>
          <w:tcPr>
            <w:tcW w:w="1186" w:type="dxa"/>
          </w:tcPr>
          <w:p w14:paraId="5D63AD81" w14:textId="0EB2D677" w:rsidR="00B30F74" w:rsidRPr="00BA5495" w:rsidRDefault="00652362" w:rsidP="00B30F74">
            <w:pPr>
              <w:pStyle w:val="BodyText"/>
              <w:jc w:val="center"/>
              <w:rPr>
                <w:szCs w:val="24"/>
              </w:rPr>
            </w:pPr>
            <w:r>
              <w:rPr>
                <w:szCs w:val="24"/>
              </w:rPr>
              <w:t>-</w:t>
            </w:r>
          </w:p>
        </w:tc>
        <w:tc>
          <w:tcPr>
            <w:tcW w:w="2481" w:type="dxa"/>
          </w:tcPr>
          <w:p w14:paraId="54042573" w14:textId="10BED45C" w:rsidR="00B30F74" w:rsidRPr="00BA5495" w:rsidRDefault="00652362" w:rsidP="00B30F74">
            <w:pPr>
              <w:pStyle w:val="BodyText"/>
              <w:jc w:val="center"/>
              <w:rPr>
                <w:szCs w:val="24"/>
              </w:rPr>
            </w:pPr>
            <w:r>
              <w:rPr>
                <w:szCs w:val="24"/>
              </w:rPr>
              <w:t>Path</w:t>
            </w:r>
            <w:r w:rsidR="00BF0837">
              <w:rPr>
                <w:szCs w:val="24"/>
              </w:rPr>
              <w:t xml:space="preserve"> ABCEFGHI</w:t>
            </w:r>
            <w:r>
              <w:rPr>
                <w:szCs w:val="24"/>
              </w:rPr>
              <w:t xml:space="preserve"> cannot be covered since the condition in the </w:t>
            </w:r>
            <w:r w:rsidR="00BF0837">
              <w:rPr>
                <w:szCs w:val="24"/>
              </w:rPr>
              <w:t>G</w:t>
            </w:r>
            <w:r>
              <w:rPr>
                <w:szCs w:val="24"/>
              </w:rPr>
              <w:t xml:space="preserve"> block is never</w:t>
            </w:r>
            <w:r w:rsidR="00BF0837">
              <w:rPr>
                <w:szCs w:val="24"/>
              </w:rPr>
              <w:t xml:space="preserve"> True so H block cannot be executed</w:t>
            </w:r>
            <w:r>
              <w:rPr>
                <w:szCs w:val="24"/>
              </w:rPr>
              <w:t>.</w:t>
            </w:r>
          </w:p>
        </w:tc>
      </w:tr>
      <w:tr w:rsidR="007159D1" w:rsidRPr="00BA5495" w14:paraId="3EAB8CCA" w14:textId="77777777" w:rsidTr="00FD75DB">
        <w:trPr>
          <w:trHeight w:val="759"/>
        </w:trPr>
        <w:tc>
          <w:tcPr>
            <w:tcW w:w="845" w:type="dxa"/>
          </w:tcPr>
          <w:p w14:paraId="68745673" w14:textId="56450017" w:rsidR="007159D1" w:rsidRDefault="007159D1" w:rsidP="007159D1">
            <w:pPr>
              <w:pStyle w:val="BodyText"/>
              <w:jc w:val="center"/>
              <w:rPr>
                <w:b/>
                <w:iCs/>
                <w:szCs w:val="24"/>
              </w:rPr>
            </w:pPr>
            <w:r>
              <w:rPr>
                <w:b/>
                <w:iCs/>
                <w:szCs w:val="24"/>
              </w:rPr>
              <w:t>3</w:t>
            </w:r>
          </w:p>
        </w:tc>
        <w:tc>
          <w:tcPr>
            <w:tcW w:w="1753" w:type="dxa"/>
          </w:tcPr>
          <w:p w14:paraId="51AF8855" w14:textId="77777777" w:rsidR="007159D1" w:rsidRDefault="007159D1" w:rsidP="007159D1">
            <w:pPr>
              <w:pStyle w:val="BodyText"/>
              <w:rPr>
                <w:szCs w:val="24"/>
              </w:rPr>
            </w:pPr>
            <w:r>
              <w:rPr>
                <w:szCs w:val="24"/>
              </w:rPr>
              <w:t>n =5</w:t>
            </w:r>
          </w:p>
          <w:p w14:paraId="52257B7A" w14:textId="560DFE6B" w:rsidR="007159D1" w:rsidRPr="00BA5495" w:rsidRDefault="007159D1" w:rsidP="007159D1">
            <w:pPr>
              <w:pStyle w:val="BodyText"/>
              <w:rPr>
                <w:szCs w:val="24"/>
              </w:rPr>
            </w:pPr>
            <w:r>
              <w:rPr>
                <w:szCs w:val="24"/>
              </w:rPr>
              <w:t>d = 3</w:t>
            </w:r>
          </w:p>
        </w:tc>
        <w:tc>
          <w:tcPr>
            <w:tcW w:w="1322" w:type="dxa"/>
          </w:tcPr>
          <w:p w14:paraId="02FEE146" w14:textId="71E62B08" w:rsidR="007159D1" w:rsidRPr="00BA5495" w:rsidRDefault="007159D1" w:rsidP="007159D1">
            <w:pPr>
              <w:pStyle w:val="BodyText"/>
              <w:jc w:val="center"/>
              <w:rPr>
                <w:szCs w:val="24"/>
              </w:rPr>
            </w:pPr>
            <w:r w:rsidRPr="00632C8F">
              <w:rPr>
                <w:szCs w:val="24"/>
              </w:rPr>
              <w:t>8589934593</w:t>
            </w:r>
          </w:p>
        </w:tc>
        <w:tc>
          <w:tcPr>
            <w:tcW w:w="1764" w:type="dxa"/>
          </w:tcPr>
          <w:p w14:paraId="0714E7C4" w14:textId="260DBBC8" w:rsidR="007159D1" w:rsidRPr="00BA5495" w:rsidRDefault="007159D1" w:rsidP="007159D1">
            <w:pPr>
              <w:pStyle w:val="BodyText"/>
              <w:jc w:val="center"/>
              <w:rPr>
                <w:szCs w:val="24"/>
              </w:rPr>
            </w:pPr>
            <w:r w:rsidRPr="00632C8F">
              <w:rPr>
                <w:szCs w:val="24"/>
              </w:rPr>
              <w:t>8589934593</w:t>
            </w:r>
          </w:p>
        </w:tc>
        <w:tc>
          <w:tcPr>
            <w:tcW w:w="1186" w:type="dxa"/>
          </w:tcPr>
          <w:p w14:paraId="480BF98F" w14:textId="77E9B474" w:rsidR="007159D1" w:rsidRPr="00BA5495" w:rsidRDefault="007159D1" w:rsidP="007159D1">
            <w:pPr>
              <w:pStyle w:val="BodyText"/>
              <w:jc w:val="center"/>
              <w:rPr>
                <w:szCs w:val="24"/>
              </w:rPr>
            </w:pPr>
            <w:r>
              <w:rPr>
                <w:szCs w:val="24"/>
              </w:rPr>
              <w:t>Pass</w:t>
            </w:r>
          </w:p>
        </w:tc>
        <w:tc>
          <w:tcPr>
            <w:tcW w:w="2481" w:type="dxa"/>
          </w:tcPr>
          <w:p w14:paraId="0E71CBFE" w14:textId="76999EA1" w:rsidR="007159D1" w:rsidRPr="00BA5495" w:rsidRDefault="007159D1" w:rsidP="007159D1">
            <w:pPr>
              <w:pStyle w:val="BodyText"/>
              <w:jc w:val="center"/>
              <w:rPr>
                <w:szCs w:val="24"/>
              </w:rPr>
            </w:pPr>
            <w:r>
              <w:rPr>
                <w:szCs w:val="24"/>
              </w:rPr>
              <w:t>Covers path ABCEFGI</w:t>
            </w:r>
          </w:p>
        </w:tc>
      </w:tr>
      <w:tr w:rsidR="007159D1" w:rsidRPr="00BA5495" w14:paraId="7BF1B0E5" w14:textId="77777777" w:rsidTr="00FD75DB">
        <w:trPr>
          <w:trHeight w:val="759"/>
        </w:trPr>
        <w:tc>
          <w:tcPr>
            <w:tcW w:w="845" w:type="dxa"/>
          </w:tcPr>
          <w:p w14:paraId="0C917F9C" w14:textId="302162F9" w:rsidR="007159D1" w:rsidRDefault="007159D1" w:rsidP="007159D1">
            <w:pPr>
              <w:pStyle w:val="BodyText"/>
              <w:jc w:val="center"/>
              <w:rPr>
                <w:b/>
                <w:iCs/>
                <w:szCs w:val="24"/>
              </w:rPr>
            </w:pPr>
            <w:r>
              <w:rPr>
                <w:b/>
                <w:iCs/>
                <w:szCs w:val="24"/>
              </w:rPr>
              <w:lastRenderedPageBreak/>
              <w:t>4</w:t>
            </w:r>
          </w:p>
        </w:tc>
        <w:tc>
          <w:tcPr>
            <w:tcW w:w="1753" w:type="dxa"/>
          </w:tcPr>
          <w:p w14:paraId="558FAADA" w14:textId="24944A99" w:rsidR="007159D1" w:rsidRDefault="007159D1" w:rsidP="007159D1">
            <w:pPr>
              <w:pStyle w:val="BodyText"/>
              <w:rPr>
                <w:szCs w:val="24"/>
              </w:rPr>
            </w:pPr>
            <w:r>
              <w:rPr>
                <w:szCs w:val="24"/>
              </w:rPr>
              <w:t>n = 10</w:t>
            </w:r>
          </w:p>
          <w:p w14:paraId="44D93C3E" w14:textId="2CF065DA" w:rsidR="007159D1" w:rsidRPr="00BA5495" w:rsidRDefault="007159D1" w:rsidP="007159D1">
            <w:pPr>
              <w:pStyle w:val="BodyText"/>
              <w:rPr>
                <w:szCs w:val="24"/>
              </w:rPr>
            </w:pPr>
            <w:r>
              <w:rPr>
                <w:szCs w:val="24"/>
              </w:rPr>
              <w:t>d = 2</w:t>
            </w:r>
          </w:p>
        </w:tc>
        <w:tc>
          <w:tcPr>
            <w:tcW w:w="1322" w:type="dxa"/>
          </w:tcPr>
          <w:p w14:paraId="5CE8F5AE" w14:textId="57E588A0" w:rsidR="007159D1" w:rsidRPr="00BA5495" w:rsidRDefault="007159D1" w:rsidP="007159D1">
            <w:pPr>
              <w:pStyle w:val="BodyText"/>
              <w:jc w:val="center"/>
              <w:rPr>
                <w:szCs w:val="24"/>
              </w:rPr>
            </w:pPr>
            <w:r>
              <w:rPr>
                <w:szCs w:val="24"/>
              </w:rPr>
              <w:t>5</w:t>
            </w:r>
          </w:p>
        </w:tc>
        <w:tc>
          <w:tcPr>
            <w:tcW w:w="1764" w:type="dxa"/>
          </w:tcPr>
          <w:p w14:paraId="70260846" w14:textId="61479019" w:rsidR="007159D1" w:rsidRPr="00BA5495" w:rsidRDefault="007159D1" w:rsidP="007159D1">
            <w:pPr>
              <w:pStyle w:val="BodyText"/>
              <w:jc w:val="center"/>
              <w:rPr>
                <w:szCs w:val="24"/>
              </w:rPr>
            </w:pPr>
            <w:r>
              <w:rPr>
                <w:szCs w:val="24"/>
              </w:rPr>
              <w:t>5</w:t>
            </w:r>
          </w:p>
        </w:tc>
        <w:tc>
          <w:tcPr>
            <w:tcW w:w="1186" w:type="dxa"/>
          </w:tcPr>
          <w:p w14:paraId="7E184D21" w14:textId="1CDFAA06" w:rsidR="007159D1" w:rsidRPr="00BA5495" w:rsidRDefault="007159D1" w:rsidP="007159D1">
            <w:pPr>
              <w:pStyle w:val="BodyText"/>
              <w:jc w:val="center"/>
              <w:rPr>
                <w:szCs w:val="24"/>
              </w:rPr>
            </w:pPr>
            <w:r>
              <w:rPr>
                <w:szCs w:val="24"/>
              </w:rPr>
              <w:t>Pass</w:t>
            </w:r>
          </w:p>
        </w:tc>
        <w:tc>
          <w:tcPr>
            <w:tcW w:w="2481" w:type="dxa"/>
          </w:tcPr>
          <w:p w14:paraId="0553D3D1" w14:textId="387D6B9E" w:rsidR="007159D1" w:rsidRPr="00BA5495" w:rsidRDefault="007159D1" w:rsidP="007159D1">
            <w:pPr>
              <w:pStyle w:val="BodyText"/>
              <w:jc w:val="center"/>
              <w:rPr>
                <w:szCs w:val="24"/>
              </w:rPr>
            </w:pPr>
            <w:r>
              <w:rPr>
                <w:szCs w:val="24"/>
              </w:rPr>
              <w:t>Covers path ABCEGI</w:t>
            </w:r>
          </w:p>
        </w:tc>
      </w:tr>
    </w:tbl>
    <w:p w14:paraId="7A65A62B" w14:textId="77777777" w:rsidR="0077049C" w:rsidRDefault="0077049C" w:rsidP="001F3460">
      <w:pPr>
        <w:pStyle w:val="BodyText"/>
        <w:rPr>
          <w:b/>
          <w:bCs/>
          <w:sz w:val="36"/>
          <w:szCs w:val="36"/>
          <w:u w:val="single"/>
        </w:rPr>
      </w:pPr>
    </w:p>
    <w:p w14:paraId="54A92073"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4D3C56E"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EB5FD" w14:textId="77777777" w:rsidR="001D1E7D" w:rsidRPr="005A1999" w:rsidRDefault="001D1E7D"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A89F6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8DD75"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54A892" w14:textId="77777777" w:rsidR="001D1E7D" w:rsidRPr="005A1999" w:rsidRDefault="001D1E7D" w:rsidP="00FD75DB">
            <w:pPr>
              <w:jc w:val="center"/>
              <w:rPr>
                <w:b/>
              </w:rPr>
            </w:pPr>
            <w:r w:rsidRPr="005A1999">
              <w:rPr>
                <w:b/>
              </w:rPr>
              <w:t>Uses</w:t>
            </w:r>
          </w:p>
        </w:tc>
      </w:tr>
      <w:tr w:rsidR="001D1E7D" w:rsidRPr="005A1999" w14:paraId="5C0D3DDD"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9BF04"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1BCD0" w14:textId="776210A2" w:rsidR="001D1E7D" w:rsidRPr="005A1999" w:rsidRDefault="00FE7183" w:rsidP="00FD75DB">
            <w:proofErr w:type="spellStart"/>
            <w:r>
              <w:t>dLong</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578E3" w14:textId="1929FA21" w:rsidR="001D1E7D" w:rsidRPr="005A1999" w:rsidRDefault="00FE7183" w:rsidP="00FD75DB">
            <w:r>
              <w:t>1850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B8A16" w14:textId="0C322A97" w:rsidR="001D1E7D" w:rsidRPr="005A1999" w:rsidRDefault="00FE7183" w:rsidP="00FD75DB">
            <w:r>
              <w:t>1853, 1860, 1861, 1865, 1868, 1869</w:t>
            </w:r>
          </w:p>
        </w:tc>
      </w:tr>
      <w:tr w:rsidR="001D1E7D" w:rsidRPr="005A1999" w14:paraId="247F970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B3941"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A030A7" w14:textId="0F6AD207" w:rsidR="001D1E7D" w:rsidRPr="005A1999" w:rsidRDefault="00FE7183" w:rsidP="00FD75DB">
            <w:r>
              <w:t>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75FCB" w14:textId="384EC307" w:rsidR="001D1E7D" w:rsidRPr="005A1999" w:rsidRDefault="00FE7183" w:rsidP="00FD75DB">
            <w:r>
              <w:t>1849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2D986" w14:textId="384D82EC" w:rsidR="001D1E7D" w:rsidRPr="005A1999" w:rsidRDefault="00FE7183" w:rsidP="00FD75DB">
            <w:r>
              <w:t>1854</w:t>
            </w:r>
            <w:r w:rsidR="00457680">
              <w:t>, 1860, 1861</w:t>
            </w:r>
          </w:p>
        </w:tc>
      </w:tr>
      <w:tr w:rsidR="001D1E7D" w:rsidRPr="005A1999" w14:paraId="275E24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123CF" w14:textId="77777777" w:rsidR="001D1E7D" w:rsidRPr="005A1999" w:rsidRDefault="001D1E7D"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78E3E" w14:textId="038B7475" w:rsidR="001D1E7D" w:rsidRPr="005A1999" w:rsidRDefault="00457680" w:rsidP="00FD75DB">
            <w:r>
              <w:t xml:space="preserve">q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F8DCC2" w14:textId="1ABE825D" w:rsidR="001D1E7D" w:rsidRPr="005A1999" w:rsidRDefault="00457680" w:rsidP="00FD75DB">
            <w:r>
              <w:t>1854, 1860, 1866, 1870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9B840" w14:textId="6ECF73A3" w:rsidR="001D1E7D" w:rsidRPr="005A1999" w:rsidRDefault="00457680" w:rsidP="00FD75DB">
            <w:r>
              <w:t xml:space="preserve">1856, 1861, 1866, 1870, </w:t>
            </w:r>
            <w:r w:rsidR="00F652E3">
              <w:t>1873</w:t>
            </w:r>
          </w:p>
        </w:tc>
      </w:tr>
    </w:tbl>
    <w:p w14:paraId="61A92844" w14:textId="77777777" w:rsidR="001D1E7D" w:rsidRPr="005A1999" w:rsidRDefault="001D1E7D"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469EB60C"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AA666" w14:textId="77777777" w:rsidR="001D1E7D" w:rsidRPr="005A1999" w:rsidRDefault="001D1E7D"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6DE5"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D809" w14:textId="77777777" w:rsidR="001D1E7D" w:rsidRPr="005A1999" w:rsidRDefault="001D1E7D" w:rsidP="00FD75DB">
            <w:pPr>
              <w:jc w:val="center"/>
              <w:rPr>
                <w:b/>
              </w:rPr>
            </w:pPr>
            <w:r w:rsidRPr="005A1999">
              <w:rPr>
                <w:b/>
              </w:rPr>
              <w:t>DU pairs</w:t>
            </w:r>
          </w:p>
        </w:tc>
      </w:tr>
      <w:tr w:rsidR="001D1E7D" w:rsidRPr="005A1999" w14:paraId="77F1186D"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ACFF6"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C8F5E6" w14:textId="0F0F53C9" w:rsidR="001D1E7D" w:rsidRPr="005A1999" w:rsidRDefault="000758C4" w:rsidP="00FD75DB">
            <w:proofErr w:type="spellStart"/>
            <w:r>
              <w:t>dLong</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FDA1C" w14:textId="51DE206A" w:rsidR="001D1E7D" w:rsidRDefault="000758C4" w:rsidP="000758C4">
            <w:pPr>
              <w:jc w:val="left"/>
            </w:pPr>
            <w:r>
              <w:t>&lt;1850,1853&gt; &lt;1850,1860</w:t>
            </w:r>
            <w:proofErr w:type="gramStart"/>
            <w:r>
              <w:t>&gt;  &lt;</w:t>
            </w:r>
            <w:proofErr w:type="gramEnd"/>
            <w:r>
              <w:t>1850,1861&gt; &lt;1850,1865&gt;</w:t>
            </w:r>
          </w:p>
          <w:p w14:paraId="0E0E85BD" w14:textId="673AA98F" w:rsidR="000758C4" w:rsidRDefault="000758C4" w:rsidP="000758C4">
            <w:pPr>
              <w:jc w:val="left"/>
            </w:pPr>
            <w:r>
              <w:t>&lt;1850,1868&gt; &lt;1850,1869&gt;</w:t>
            </w:r>
          </w:p>
          <w:p w14:paraId="668E30C0" w14:textId="5640C691" w:rsidR="000758C4" w:rsidRPr="005A1999" w:rsidRDefault="000758C4" w:rsidP="000758C4">
            <w:pPr>
              <w:jc w:val="left"/>
            </w:pPr>
          </w:p>
        </w:tc>
      </w:tr>
      <w:tr w:rsidR="001D1E7D" w:rsidRPr="005A1999" w14:paraId="7DEDEF6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31644" w14:textId="77777777" w:rsidR="001D1E7D" w:rsidRPr="005A1999" w:rsidRDefault="001D1E7D"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A1487" w14:textId="2B0E0C31" w:rsidR="001D1E7D" w:rsidRPr="005A1999" w:rsidRDefault="00B74AEA" w:rsidP="00FD75DB">
            <w:r>
              <w:t xml:space="preserve">n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2798C" w14:textId="5A6052CC" w:rsidR="001D1E7D" w:rsidRPr="005A1999" w:rsidRDefault="00B74AEA" w:rsidP="00382A37">
            <w:pPr>
              <w:jc w:val="left"/>
            </w:pPr>
            <w:r>
              <w:t>&lt;1849,1854&gt; &lt;1849,1860&gt; &lt;1850,18</w:t>
            </w:r>
            <w:r w:rsidR="00382A37">
              <w:t>61</w:t>
            </w:r>
            <w:r>
              <w:t>&gt;</w:t>
            </w:r>
          </w:p>
        </w:tc>
      </w:tr>
      <w:tr w:rsidR="001D1E7D" w:rsidRPr="005A1999" w14:paraId="6E6333E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588CD"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DE03C" w14:textId="13F2C260" w:rsidR="001D1E7D" w:rsidRPr="005A1999" w:rsidRDefault="00FB204F" w:rsidP="00FD75DB">
            <w:r>
              <w:t xml:space="preserve">q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53743" w14:textId="77777777" w:rsidR="001D1E7D" w:rsidRDefault="00FB204F" w:rsidP="00FD75DB">
            <w:r>
              <w:t xml:space="preserve">&lt;1854, 1856&gt; &lt;1860, 1861&gt; </w:t>
            </w:r>
          </w:p>
          <w:p w14:paraId="5CDC9FF2" w14:textId="746093E9" w:rsidR="00DE0420" w:rsidRDefault="00FB204F" w:rsidP="00FD75DB">
            <w:r>
              <w:t xml:space="preserve">&lt;1860, 1866&gt; </w:t>
            </w:r>
            <w:r w:rsidR="00DE0420">
              <w:t>&lt;1860, 187</w:t>
            </w:r>
            <w:r w:rsidR="004A1E83">
              <w:t>0</w:t>
            </w:r>
            <w:r w:rsidR="00DE0420">
              <w:t xml:space="preserve">&gt; </w:t>
            </w:r>
          </w:p>
          <w:p w14:paraId="5D5BDF31" w14:textId="36D2E361" w:rsidR="004A1E83" w:rsidRDefault="004A1E83" w:rsidP="00FD75DB">
            <w:r>
              <w:t xml:space="preserve">&lt;1860, 1873&gt; </w:t>
            </w:r>
          </w:p>
          <w:p w14:paraId="4D47D6DE" w14:textId="77777777" w:rsidR="004A1E83" w:rsidRDefault="00FB204F" w:rsidP="00FD75DB">
            <w:r>
              <w:t>&lt;1866,</w:t>
            </w:r>
            <w:r w:rsidR="00DE0420">
              <w:t xml:space="preserve"> 1866&gt; &lt;1866,</w:t>
            </w:r>
            <w:r w:rsidR="004A1E83">
              <w:t xml:space="preserve"> 1870&gt; </w:t>
            </w:r>
          </w:p>
          <w:p w14:paraId="339F9A3F" w14:textId="77777777" w:rsidR="004A1E83" w:rsidRDefault="004A1E83" w:rsidP="00FD75DB">
            <w:r>
              <w:t>&lt;1866, 1873&gt;</w:t>
            </w:r>
          </w:p>
          <w:p w14:paraId="0B704DBE" w14:textId="1CFA12CA" w:rsidR="00FB204F" w:rsidRPr="005A1999" w:rsidRDefault="004A1E83" w:rsidP="00FD75DB">
            <w:r>
              <w:t>&lt;1870, 1870&gt; &lt;1870, 1873&gt;</w:t>
            </w:r>
            <w:r w:rsidR="00DE0420">
              <w:t xml:space="preserve"> </w:t>
            </w:r>
          </w:p>
        </w:tc>
      </w:tr>
    </w:tbl>
    <w:p w14:paraId="6ECA5857" w14:textId="77777777" w:rsidR="001D1E7D" w:rsidRDefault="001D1E7D" w:rsidP="001D1E7D">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1D1E7D" w:rsidRPr="00BA5495" w14:paraId="25591975" w14:textId="77777777" w:rsidTr="00FD75DB">
        <w:trPr>
          <w:trHeight w:val="759"/>
        </w:trPr>
        <w:tc>
          <w:tcPr>
            <w:tcW w:w="845" w:type="dxa"/>
          </w:tcPr>
          <w:p w14:paraId="63ABE987" w14:textId="77777777" w:rsidR="001D1E7D" w:rsidRPr="00BA5495" w:rsidRDefault="001D1E7D" w:rsidP="00FD75DB">
            <w:pPr>
              <w:pStyle w:val="BodyText"/>
              <w:jc w:val="center"/>
              <w:rPr>
                <w:b/>
                <w:szCs w:val="24"/>
              </w:rPr>
            </w:pPr>
            <w:r w:rsidRPr="00BA5495">
              <w:rPr>
                <w:b/>
                <w:szCs w:val="24"/>
              </w:rPr>
              <w:t>Test case#</w:t>
            </w:r>
          </w:p>
        </w:tc>
        <w:tc>
          <w:tcPr>
            <w:tcW w:w="1753" w:type="dxa"/>
          </w:tcPr>
          <w:p w14:paraId="552ADDD9" w14:textId="77777777" w:rsidR="001D1E7D" w:rsidRPr="00BA5495" w:rsidRDefault="001D1E7D" w:rsidP="00FD75DB">
            <w:pPr>
              <w:pStyle w:val="BodyText"/>
              <w:jc w:val="center"/>
              <w:rPr>
                <w:b/>
                <w:bCs/>
                <w:szCs w:val="24"/>
              </w:rPr>
            </w:pPr>
            <w:r w:rsidRPr="00BA5495">
              <w:rPr>
                <w:b/>
                <w:bCs/>
                <w:szCs w:val="24"/>
              </w:rPr>
              <w:t>Input</w:t>
            </w:r>
          </w:p>
        </w:tc>
        <w:tc>
          <w:tcPr>
            <w:tcW w:w="1322" w:type="dxa"/>
          </w:tcPr>
          <w:p w14:paraId="688DA6B2" w14:textId="77777777" w:rsidR="001D1E7D" w:rsidRPr="00BA5495" w:rsidRDefault="001D1E7D" w:rsidP="00FD75DB">
            <w:pPr>
              <w:pStyle w:val="BodyText"/>
              <w:jc w:val="center"/>
              <w:rPr>
                <w:b/>
                <w:szCs w:val="24"/>
              </w:rPr>
            </w:pPr>
            <w:r w:rsidRPr="00BA5495">
              <w:rPr>
                <w:b/>
                <w:szCs w:val="24"/>
              </w:rPr>
              <w:t>Output</w:t>
            </w:r>
          </w:p>
        </w:tc>
        <w:tc>
          <w:tcPr>
            <w:tcW w:w="1764" w:type="dxa"/>
          </w:tcPr>
          <w:p w14:paraId="1D40E4D7" w14:textId="77777777" w:rsidR="001D1E7D" w:rsidRPr="00BA5495" w:rsidRDefault="001D1E7D" w:rsidP="00FD75DB">
            <w:pPr>
              <w:pStyle w:val="BodyText"/>
              <w:jc w:val="center"/>
              <w:rPr>
                <w:b/>
                <w:szCs w:val="24"/>
              </w:rPr>
            </w:pPr>
            <w:r w:rsidRPr="00BA5495">
              <w:rPr>
                <w:b/>
                <w:bCs/>
                <w:szCs w:val="24"/>
              </w:rPr>
              <w:t>Expected Output</w:t>
            </w:r>
          </w:p>
        </w:tc>
        <w:tc>
          <w:tcPr>
            <w:tcW w:w="1186" w:type="dxa"/>
          </w:tcPr>
          <w:p w14:paraId="5D97CE57" w14:textId="77777777" w:rsidR="001D1E7D" w:rsidRPr="00BA5495" w:rsidRDefault="001D1E7D" w:rsidP="00FD75DB">
            <w:pPr>
              <w:pStyle w:val="BodyText"/>
              <w:jc w:val="center"/>
              <w:rPr>
                <w:b/>
                <w:szCs w:val="24"/>
              </w:rPr>
            </w:pPr>
            <w:r w:rsidRPr="00BA5495">
              <w:rPr>
                <w:b/>
                <w:szCs w:val="24"/>
              </w:rPr>
              <w:t>Pass/Fail</w:t>
            </w:r>
          </w:p>
        </w:tc>
        <w:tc>
          <w:tcPr>
            <w:tcW w:w="2481" w:type="dxa"/>
          </w:tcPr>
          <w:p w14:paraId="23D3CF53" w14:textId="77777777" w:rsidR="001D1E7D" w:rsidRPr="00BA5495" w:rsidRDefault="001D1E7D" w:rsidP="00FD75DB">
            <w:pPr>
              <w:pStyle w:val="BodyText"/>
              <w:jc w:val="center"/>
              <w:rPr>
                <w:b/>
                <w:szCs w:val="24"/>
              </w:rPr>
            </w:pPr>
            <w:r w:rsidRPr="00BA5495">
              <w:rPr>
                <w:b/>
                <w:szCs w:val="24"/>
              </w:rPr>
              <w:t>Comments/Remarks</w:t>
            </w:r>
          </w:p>
          <w:p w14:paraId="0FC57653" w14:textId="77777777" w:rsidR="001D1E7D" w:rsidRPr="00BA5495" w:rsidRDefault="001D1E7D" w:rsidP="00FD75DB">
            <w:pPr>
              <w:pStyle w:val="BodyText"/>
              <w:jc w:val="center"/>
              <w:rPr>
                <w:b/>
                <w:szCs w:val="24"/>
              </w:rPr>
            </w:pPr>
          </w:p>
        </w:tc>
      </w:tr>
      <w:tr w:rsidR="00057A87" w:rsidRPr="00BA5495" w14:paraId="38B6CC29" w14:textId="77777777" w:rsidTr="00FD75DB">
        <w:trPr>
          <w:trHeight w:val="759"/>
        </w:trPr>
        <w:tc>
          <w:tcPr>
            <w:tcW w:w="845" w:type="dxa"/>
          </w:tcPr>
          <w:p w14:paraId="66326608" w14:textId="77777777" w:rsidR="00057A87" w:rsidRPr="00BA5495" w:rsidRDefault="00057A87" w:rsidP="00057A87">
            <w:pPr>
              <w:pStyle w:val="BodyText"/>
              <w:jc w:val="center"/>
              <w:rPr>
                <w:b/>
                <w:szCs w:val="24"/>
              </w:rPr>
            </w:pPr>
            <w:r>
              <w:rPr>
                <w:b/>
                <w:szCs w:val="24"/>
              </w:rPr>
              <w:t>1</w:t>
            </w:r>
          </w:p>
        </w:tc>
        <w:tc>
          <w:tcPr>
            <w:tcW w:w="1753" w:type="dxa"/>
          </w:tcPr>
          <w:p w14:paraId="7A31DA3E" w14:textId="77777777" w:rsidR="00057A87" w:rsidRDefault="00057A87" w:rsidP="00057A87">
            <w:pPr>
              <w:pStyle w:val="BodyText"/>
              <w:rPr>
                <w:szCs w:val="24"/>
              </w:rPr>
            </w:pPr>
            <w:r>
              <w:rPr>
                <w:szCs w:val="24"/>
              </w:rPr>
              <w:t>n = 28</w:t>
            </w:r>
          </w:p>
          <w:p w14:paraId="36813A84" w14:textId="658E68CC" w:rsidR="00057A87" w:rsidRPr="00BA5495" w:rsidRDefault="00057A87" w:rsidP="00057A87">
            <w:pPr>
              <w:pStyle w:val="BodyText"/>
              <w:rPr>
                <w:szCs w:val="24"/>
              </w:rPr>
            </w:pPr>
            <w:r>
              <w:rPr>
                <w:szCs w:val="24"/>
              </w:rPr>
              <w:t>d = 3</w:t>
            </w:r>
          </w:p>
        </w:tc>
        <w:tc>
          <w:tcPr>
            <w:tcW w:w="1322" w:type="dxa"/>
          </w:tcPr>
          <w:p w14:paraId="16AEAC3A" w14:textId="235736A6" w:rsidR="00057A87" w:rsidRPr="00BA5495" w:rsidRDefault="00057A87" w:rsidP="00057A87">
            <w:pPr>
              <w:pStyle w:val="BodyText"/>
              <w:jc w:val="center"/>
              <w:rPr>
                <w:szCs w:val="24"/>
              </w:rPr>
            </w:pPr>
            <w:r w:rsidRPr="00A54F06">
              <w:rPr>
                <w:szCs w:val="24"/>
              </w:rPr>
              <w:t>4294967305</w:t>
            </w:r>
          </w:p>
        </w:tc>
        <w:tc>
          <w:tcPr>
            <w:tcW w:w="1764" w:type="dxa"/>
          </w:tcPr>
          <w:p w14:paraId="4611F17B" w14:textId="63D83E4B" w:rsidR="00057A87" w:rsidRPr="00BA5495" w:rsidRDefault="00057A87" w:rsidP="00057A87">
            <w:pPr>
              <w:pStyle w:val="BodyText"/>
              <w:rPr>
                <w:szCs w:val="24"/>
              </w:rPr>
            </w:pPr>
            <w:r w:rsidRPr="00A54F06">
              <w:rPr>
                <w:szCs w:val="24"/>
              </w:rPr>
              <w:t>4294967305</w:t>
            </w:r>
          </w:p>
        </w:tc>
        <w:tc>
          <w:tcPr>
            <w:tcW w:w="1186" w:type="dxa"/>
          </w:tcPr>
          <w:p w14:paraId="3969CF4E" w14:textId="79DAA1BA" w:rsidR="00057A87" w:rsidRPr="00BA5495" w:rsidRDefault="00057A87" w:rsidP="00057A87">
            <w:pPr>
              <w:pStyle w:val="BodyText"/>
              <w:jc w:val="center"/>
              <w:rPr>
                <w:szCs w:val="24"/>
              </w:rPr>
            </w:pPr>
            <w:r>
              <w:rPr>
                <w:szCs w:val="24"/>
              </w:rPr>
              <w:t>Pass</w:t>
            </w:r>
          </w:p>
        </w:tc>
        <w:tc>
          <w:tcPr>
            <w:tcW w:w="2481" w:type="dxa"/>
          </w:tcPr>
          <w:p w14:paraId="04C93A12" w14:textId="15B35213" w:rsidR="00057A87" w:rsidRDefault="00057A87" w:rsidP="00057A87">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58ED23C6" w14:textId="77777777" w:rsidR="00057A87" w:rsidRDefault="00057A87" w:rsidP="00057A87">
            <w:pPr>
              <w:jc w:val="left"/>
            </w:pPr>
            <w:r>
              <w:t>&lt;1850,1853&gt; &lt;1850,1860</w:t>
            </w:r>
            <w:proofErr w:type="gramStart"/>
            <w:r>
              <w:t>&gt;  &lt;</w:t>
            </w:r>
            <w:proofErr w:type="gramEnd"/>
            <w:r>
              <w:t>1850,1861&gt; &lt;1850,1865&gt;</w:t>
            </w:r>
          </w:p>
          <w:p w14:paraId="1C823D39" w14:textId="4B736276" w:rsidR="00057A87" w:rsidRDefault="00057A87" w:rsidP="00057A87">
            <w:pPr>
              <w:jc w:val="left"/>
            </w:pPr>
            <w:r>
              <w:t xml:space="preserve">&lt;1850,1868&gt; </w:t>
            </w:r>
          </w:p>
          <w:p w14:paraId="1B605016" w14:textId="77777777" w:rsidR="00057A87" w:rsidRDefault="00057A87" w:rsidP="00057A87">
            <w:pPr>
              <w:pStyle w:val="BodyText"/>
              <w:jc w:val="left"/>
              <w:rPr>
                <w:szCs w:val="24"/>
              </w:rPr>
            </w:pPr>
          </w:p>
          <w:p w14:paraId="57153ABD" w14:textId="69F96510" w:rsidR="00057A87" w:rsidRDefault="00057A87" w:rsidP="00057A87">
            <w:pPr>
              <w:pStyle w:val="BodyText"/>
              <w:jc w:val="left"/>
              <w:rPr>
                <w:szCs w:val="24"/>
              </w:rPr>
            </w:pPr>
            <w:r>
              <w:rPr>
                <w:szCs w:val="24"/>
              </w:rPr>
              <w:t>For n covers:</w:t>
            </w:r>
          </w:p>
          <w:p w14:paraId="1FA70363" w14:textId="6C20FD84" w:rsidR="00057A87" w:rsidRPr="00057A87" w:rsidRDefault="00057A87" w:rsidP="00057A87">
            <w:pPr>
              <w:pStyle w:val="BodyText"/>
              <w:jc w:val="left"/>
            </w:pPr>
            <w:r>
              <w:t>&lt;1849,1860&gt; &lt;1850,1861&gt;</w:t>
            </w:r>
          </w:p>
          <w:p w14:paraId="544D4074" w14:textId="77777777" w:rsidR="00057A87" w:rsidRDefault="00057A87" w:rsidP="00057A87">
            <w:pPr>
              <w:pStyle w:val="BodyText"/>
              <w:jc w:val="left"/>
              <w:rPr>
                <w:szCs w:val="24"/>
              </w:rPr>
            </w:pPr>
          </w:p>
          <w:p w14:paraId="0893D6A0" w14:textId="77777777" w:rsidR="00057A87" w:rsidRDefault="00057A87" w:rsidP="00057A87">
            <w:pPr>
              <w:pStyle w:val="BodyText"/>
              <w:jc w:val="left"/>
              <w:rPr>
                <w:szCs w:val="24"/>
              </w:rPr>
            </w:pPr>
            <w:r>
              <w:rPr>
                <w:szCs w:val="24"/>
              </w:rPr>
              <w:t>For q covers:</w:t>
            </w:r>
          </w:p>
          <w:p w14:paraId="78BF4F0F" w14:textId="77777777" w:rsidR="00057A87" w:rsidRDefault="00057A87" w:rsidP="00057A87">
            <w:r>
              <w:t xml:space="preserve">&lt;1860, 1861&gt; </w:t>
            </w:r>
          </w:p>
          <w:p w14:paraId="2D21FE8E" w14:textId="6CA670A6" w:rsidR="00057A87" w:rsidRDefault="00057A87" w:rsidP="00057A87">
            <w:r>
              <w:lastRenderedPageBreak/>
              <w:t xml:space="preserve">&lt;1860,1866&gt; </w:t>
            </w:r>
          </w:p>
          <w:p w14:paraId="309C0B2F" w14:textId="7655F72A" w:rsidR="00057A87" w:rsidRDefault="00057A87" w:rsidP="00057A87">
            <w:pPr>
              <w:pStyle w:val="BodyText"/>
              <w:jc w:val="left"/>
            </w:pPr>
            <w:r>
              <w:t>&lt;1866, 1866&gt;</w:t>
            </w:r>
            <w:r>
              <w:br/>
              <w:t>&lt;1866, 1873&gt;</w:t>
            </w:r>
          </w:p>
          <w:p w14:paraId="2B42B216" w14:textId="195E30A0" w:rsidR="00057A87" w:rsidRPr="00BA5495" w:rsidRDefault="00057A87" w:rsidP="00057A87">
            <w:pPr>
              <w:pStyle w:val="BodyText"/>
              <w:jc w:val="left"/>
              <w:rPr>
                <w:szCs w:val="24"/>
              </w:rPr>
            </w:pPr>
          </w:p>
        </w:tc>
      </w:tr>
      <w:tr w:rsidR="00057A87" w:rsidRPr="00BA5495" w14:paraId="062495BE" w14:textId="77777777" w:rsidTr="00FD75DB">
        <w:trPr>
          <w:trHeight w:val="759"/>
        </w:trPr>
        <w:tc>
          <w:tcPr>
            <w:tcW w:w="845" w:type="dxa"/>
          </w:tcPr>
          <w:p w14:paraId="57C31663" w14:textId="77777777" w:rsidR="00057A87" w:rsidRPr="00BA5495" w:rsidRDefault="00057A87" w:rsidP="00057A87">
            <w:pPr>
              <w:pStyle w:val="BodyText"/>
              <w:jc w:val="center"/>
              <w:rPr>
                <w:b/>
                <w:iCs/>
                <w:szCs w:val="24"/>
              </w:rPr>
            </w:pPr>
            <w:r>
              <w:rPr>
                <w:b/>
                <w:iCs/>
                <w:szCs w:val="24"/>
              </w:rPr>
              <w:lastRenderedPageBreak/>
              <w:t>2</w:t>
            </w:r>
          </w:p>
        </w:tc>
        <w:tc>
          <w:tcPr>
            <w:tcW w:w="1753" w:type="dxa"/>
          </w:tcPr>
          <w:p w14:paraId="6B48B027" w14:textId="574DF829" w:rsidR="00057A87" w:rsidRDefault="00057A87" w:rsidP="00057A87">
            <w:pPr>
              <w:pStyle w:val="BodyText"/>
              <w:rPr>
                <w:szCs w:val="24"/>
              </w:rPr>
            </w:pPr>
            <w:r>
              <w:rPr>
                <w:szCs w:val="24"/>
              </w:rPr>
              <w:t>n = 10</w:t>
            </w:r>
          </w:p>
          <w:p w14:paraId="723EB778" w14:textId="1A1E892C" w:rsidR="00057A87" w:rsidRPr="00BA5495" w:rsidRDefault="00057A87" w:rsidP="00057A87">
            <w:pPr>
              <w:pStyle w:val="BodyText"/>
              <w:rPr>
                <w:szCs w:val="24"/>
              </w:rPr>
            </w:pPr>
            <w:r>
              <w:rPr>
                <w:szCs w:val="24"/>
              </w:rPr>
              <w:t>d = 1</w:t>
            </w:r>
          </w:p>
        </w:tc>
        <w:tc>
          <w:tcPr>
            <w:tcW w:w="1322" w:type="dxa"/>
          </w:tcPr>
          <w:p w14:paraId="6B1158D3" w14:textId="7111E697" w:rsidR="00057A87" w:rsidRPr="00BA5495" w:rsidRDefault="00057A87" w:rsidP="00057A87">
            <w:pPr>
              <w:pStyle w:val="BodyText"/>
              <w:jc w:val="center"/>
              <w:rPr>
                <w:szCs w:val="24"/>
              </w:rPr>
            </w:pPr>
            <w:r>
              <w:rPr>
                <w:szCs w:val="24"/>
              </w:rPr>
              <w:t>10</w:t>
            </w:r>
          </w:p>
        </w:tc>
        <w:tc>
          <w:tcPr>
            <w:tcW w:w="1764" w:type="dxa"/>
          </w:tcPr>
          <w:p w14:paraId="13897597" w14:textId="5390F38D" w:rsidR="00057A87" w:rsidRPr="00BA5495" w:rsidRDefault="00057A87" w:rsidP="00057A87">
            <w:pPr>
              <w:pStyle w:val="BodyText"/>
              <w:jc w:val="center"/>
              <w:rPr>
                <w:szCs w:val="24"/>
              </w:rPr>
            </w:pPr>
            <w:r>
              <w:rPr>
                <w:szCs w:val="24"/>
              </w:rPr>
              <w:t>10</w:t>
            </w:r>
          </w:p>
        </w:tc>
        <w:tc>
          <w:tcPr>
            <w:tcW w:w="1186" w:type="dxa"/>
          </w:tcPr>
          <w:p w14:paraId="1B70DABB" w14:textId="1DE35FC2" w:rsidR="00057A87" w:rsidRPr="00BA5495" w:rsidRDefault="00057A87" w:rsidP="00057A87">
            <w:pPr>
              <w:pStyle w:val="BodyText"/>
              <w:jc w:val="center"/>
              <w:rPr>
                <w:szCs w:val="24"/>
              </w:rPr>
            </w:pPr>
            <w:r>
              <w:rPr>
                <w:szCs w:val="24"/>
              </w:rPr>
              <w:t>Pass</w:t>
            </w:r>
          </w:p>
        </w:tc>
        <w:tc>
          <w:tcPr>
            <w:tcW w:w="2481" w:type="dxa"/>
          </w:tcPr>
          <w:p w14:paraId="52084BBB" w14:textId="2DE4F11B" w:rsidR="0005707A" w:rsidRDefault="0005707A" w:rsidP="0005707A">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3287475C" w14:textId="77777777" w:rsidR="0005707A" w:rsidRDefault="0005707A" w:rsidP="0005707A">
            <w:pPr>
              <w:pStyle w:val="BodyText"/>
              <w:jc w:val="left"/>
              <w:rPr>
                <w:szCs w:val="24"/>
              </w:rPr>
            </w:pPr>
            <w:r>
              <w:t>&lt;1850,1853&gt;</w:t>
            </w:r>
            <w:r>
              <w:br/>
            </w:r>
            <w:r>
              <w:rPr>
                <w:szCs w:val="24"/>
              </w:rPr>
              <w:t>For n covers:</w:t>
            </w:r>
          </w:p>
          <w:p w14:paraId="0921BC46" w14:textId="13F025AD" w:rsidR="0005707A" w:rsidRPr="0005707A" w:rsidRDefault="0005707A" w:rsidP="0005707A">
            <w:pPr>
              <w:pStyle w:val="BodyText"/>
              <w:jc w:val="left"/>
            </w:pPr>
            <w:r>
              <w:t>&lt;1849,1854&gt;</w:t>
            </w:r>
          </w:p>
          <w:p w14:paraId="313FD38D" w14:textId="7FD3B074" w:rsidR="0005707A" w:rsidRDefault="0005707A" w:rsidP="0005707A">
            <w:pPr>
              <w:pStyle w:val="BodyText"/>
              <w:jc w:val="left"/>
              <w:rPr>
                <w:szCs w:val="24"/>
              </w:rPr>
            </w:pPr>
            <w:r>
              <w:rPr>
                <w:szCs w:val="24"/>
              </w:rPr>
              <w:t>For q covers:</w:t>
            </w:r>
          </w:p>
          <w:p w14:paraId="78A38B6E" w14:textId="667E825F" w:rsidR="0005707A" w:rsidRPr="0005707A" w:rsidRDefault="0005707A" w:rsidP="0005707A">
            <w:pPr>
              <w:pStyle w:val="BodyText"/>
              <w:jc w:val="left"/>
            </w:pPr>
            <w:r>
              <w:t>&lt;1854,1856&gt;</w:t>
            </w:r>
          </w:p>
          <w:p w14:paraId="5383E63D" w14:textId="77777777" w:rsidR="00057A87" w:rsidRPr="00BA5495" w:rsidRDefault="00057A87" w:rsidP="00057A87">
            <w:pPr>
              <w:pStyle w:val="BodyText"/>
              <w:jc w:val="center"/>
              <w:rPr>
                <w:szCs w:val="24"/>
              </w:rPr>
            </w:pPr>
          </w:p>
        </w:tc>
      </w:tr>
      <w:tr w:rsidR="00300CAF" w:rsidRPr="00BA5495" w14:paraId="6236031B" w14:textId="77777777" w:rsidTr="00FD75DB">
        <w:trPr>
          <w:trHeight w:val="759"/>
        </w:trPr>
        <w:tc>
          <w:tcPr>
            <w:tcW w:w="845" w:type="dxa"/>
          </w:tcPr>
          <w:p w14:paraId="7A660E6A" w14:textId="4D220F28" w:rsidR="00300CAF" w:rsidRDefault="00300CAF" w:rsidP="00300CAF">
            <w:pPr>
              <w:pStyle w:val="BodyText"/>
              <w:jc w:val="center"/>
              <w:rPr>
                <w:b/>
                <w:iCs/>
                <w:szCs w:val="24"/>
              </w:rPr>
            </w:pPr>
            <w:r>
              <w:rPr>
                <w:b/>
                <w:iCs/>
                <w:szCs w:val="24"/>
              </w:rPr>
              <w:t>3</w:t>
            </w:r>
          </w:p>
        </w:tc>
        <w:tc>
          <w:tcPr>
            <w:tcW w:w="1753" w:type="dxa"/>
          </w:tcPr>
          <w:p w14:paraId="79E12AC0" w14:textId="77777777" w:rsidR="00300CAF" w:rsidRDefault="00300CAF" w:rsidP="00300CAF">
            <w:pPr>
              <w:pStyle w:val="BodyText"/>
              <w:rPr>
                <w:szCs w:val="24"/>
              </w:rPr>
            </w:pPr>
            <w:r>
              <w:rPr>
                <w:szCs w:val="24"/>
              </w:rPr>
              <w:t>n = 10</w:t>
            </w:r>
          </w:p>
          <w:p w14:paraId="38440406" w14:textId="645D5F1C" w:rsidR="00300CAF" w:rsidRDefault="00300CAF" w:rsidP="00300CAF">
            <w:pPr>
              <w:pStyle w:val="BodyText"/>
              <w:rPr>
                <w:szCs w:val="24"/>
              </w:rPr>
            </w:pPr>
            <w:r>
              <w:rPr>
                <w:szCs w:val="24"/>
              </w:rPr>
              <w:t>d = 2</w:t>
            </w:r>
          </w:p>
        </w:tc>
        <w:tc>
          <w:tcPr>
            <w:tcW w:w="1322" w:type="dxa"/>
          </w:tcPr>
          <w:p w14:paraId="245B3C6A" w14:textId="16F1C6D3" w:rsidR="00300CAF" w:rsidRDefault="00300CAF" w:rsidP="00300CAF">
            <w:pPr>
              <w:pStyle w:val="BodyText"/>
              <w:jc w:val="center"/>
              <w:rPr>
                <w:szCs w:val="24"/>
              </w:rPr>
            </w:pPr>
            <w:r>
              <w:rPr>
                <w:szCs w:val="24"/>
              </w:rPr>
              <w:t>5</w:t>
            </w:r>
          </w:p>
        </w:tc>
        <w:tc>
          <w:tcPr>
            <w:tcW w:w="1764" w:type="dxa"/>
          </w:tcPr>
          <w:p w14:paraId="5B296701" w14:textId="4AE14917" w:rsidR="00300CAF" w:rsidRDefault="00300CAF" w:rsidP="00300CAF">
            <w:pPr>
              <w:pStyle w:val="BodyText"/>
              <w:jc w:val="center"/>
              <w:rPr>
                <w:szCs w:val="24"/>
              </w:rPr>
            </w:pPr>
            <w:r>
              <w:rPr>
                <w:szCs w:val="24"/>
              </w:rPr>
              <w:t>5</w:t>
            </w:r>
          </w:p>
        </w:tc>
        <w:tc>
          <w:tcPr>
            <w:tcW w:w="1186" w:type="dxa"/>
          </w:tcPr>
          <w:p w14:paraId="5E61698D" w14:textId="7776D695" w:rsidR="00300CAF" w:rsidRDefault="00300CAF" w:rsidP="00300CAF">
            <w:pPr>
              <w:pStyle w:val="BodyText"/>
              <w:jc w:val="center"/>
              <w:rPr>
                <w:szCs w:val="24"/>
              </w:rPr>
            </w:pPr>
            <w:r>
              <w:rPr>
                <w:szCs w:val="24"/>
              </w:rPr>
              <w:t>Pass</w:t>
            </w:r>
          </w:p>
        </w:tc>
        <w:tc>
          <w:tcPr>
            <w:tcW w:w="2481" w:type="dxa"/>
          </w:tcPr>
          <w:p w14:paraId="7C3CAA3B" w14:textId="77777777" w:rsidR="00300CAF" w:rsidRDefault="00300CAF" w:rsidP="00300CAF">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7A5B26B9" w14:textId="77777777" w:rsidR="00300CAF" w:rsidRDefault="00300CAF" w:rsidP="00300CAF">
            <w:pPr>
              <w:pStyle w:val="BodyText"/>
              <w:jc w:val="left"/>
            </w:pPr>
            <w:r>
              <w:t>&lt;1850,1853&gt;</w:t>
            </w:r>
          </w:p>
          <w:p w14:paraId="495B2C5C" w14:textId="77777777" w:rsidR="00300CAF" w:rsidRDefault="00300CAF" w:rsidP="00300CAF">
            <w:pPr>
              <w:pStyle w:val="BodyText"/>
              <w:jc w:val="left"/>
            </w:pPr>
            <w:r>
              <w:t>&lt;1850,1860&gt;</w:t>
            </w:r>
          </w:p>
          <w:p w14:paraId="3E5B8DDF" w14:textId="2BAEA6B5" w:rsidR="00300CAF" w:rsidRDefault="00300CAF" w:rsidP="00300CAF">
            <w:pPr>
              <w:pStyle w:val="BodyText"/>
              <w:jc w:val="left"/>
              <w:rPr>
                <w:szCs w:val="24"/>
              </w:rPr>
            </w:pPr>
            <w:r>
              <w:t>&lt;1850,1861&gt;</w:t>
            </w:r>
            <w:r>
              <w:br/>
            </w:r>
            <w:r>
              <w:rPr>
                <w:szCs w:val="24"/>
              </w:rPr>
              <w:t>For n covers:</w:t>
            </w:r>
          </w:p>
          <w:p w14:paraId="595E8857" w14:textId="7A7BA2B7" w:rsidR="00300CAF" w:rsidRDefault="00300CAF" w:rsidP="00300CAF">
            <w:pPr>
              <w:pStyle w:val="BodyText"/>
              <w:jc w:val="left"/>
            </w:pPr>
            <w:r>
              <w:t>&lt;1849,1860&gt;</w:t>
            </w:r>
          </w:p>
          <w:p w14:paraId="741E457B" w14:textId="3861B0C2" w:rsidR="00300CAF" w:rsidRPr="0005707A" w:rsidRDefault="00300CAF" w:rsidP="00300CAF">
            <w:pPr>
              <w:pStyle w:val="BodyText"/>
              <w:jc w:val="left"/>
            </w:pPr>
            <w:r>
              <w:t>&lt;1849,1861&gt;</w:t>
            </w:r>
          </w:p>
          <w:p w14:paraId="1AA153C4" w14:textId="77777777" w:rsidR="00300CAF" w:rsidRDefault="00300CAF" w:rsidP="00300CAF">
            <w:pPr>
              <w:pStyle w:val="BodyText"/>
              <w:jc w:val="left"/>
              <w:rPr>
                <w:szCs w:val="24"/>
              </w:rPr>
            </w:pPr>
            <w:r>
              <w:rPr>
                <w:szCs w:val="24"/>
              </w:rPr>
              <w:t>For q covers:</w:t>
            </w:r>
          </w:p>
          <w:p w14:paraId="3A1737BB" w14:textId="677A8E24" w:rsidR="00300CAF" w:rsidRPr="0005707A" w:rsidRDefault="00300CAF" w:rsidP="00300CAF">
            <w:pPr>
              <w:pStyle w:val="BodyText"/>
              <w:jc w:val="left"/>
            </w:pPr>
            <w:r>
              <w:t>&lt;18</w:t>
            </w:r>
            <w:r w:rsidR="005F6221">
              <w:t xml:space="preserve">60, </w:t>
            </w:r>
            <w:r>
              <w:t>18</w:t>
            </w:r>
            <w:r w:rsidR="005F6221">
              <w:t>73</w:t>
            </w:r>
            <w:r>
              <w:t>&gt;</w:t>
            </w:r>
          </w:p>
          <w:p w14:paraId="5A1B3E68" w14:textId="77777777" w:rsidR="00300CAF" w:rsidRDefault="00300CAF" w:rsidP="00300CAF">
            <w:pPr>
              <w:pStyle w:val="BodyText"/>
              <w:jc w:val="left"/>
              <w:rPr>
                <w:szCs w:val="24"/>
              </w:rPr>
            </w:pPr>
          </w:p>
        </w:tc>
      </w:tr>
      <w:tr w:rsidR="00E20D34" w:rsidRPr="00BA5495" w14:paraId="565F4FDD" w14:textId="77777777" w:rsidTr="00FD75DB">
        <w:trPr>
          <w:trHeight w:val="759"/>
        </w:trPr>
        <w:tc>
          <w:tcPr>
            <w:tcW w:w="845" w:type="dxa"/>
          </w:tcPr>
          <w:p w14:paraId="5FAEDAAB" w14:textId="2F952785" w:rsidR="00E20D34" w:rsidRDefault="00E20D34" w:rsidP="00300CAF">
            <w:pPr>
              <w:pStyle w:val="BodyText"/>
              <w:jc w:val="center"/>
              <w:rPr>
                <w:b/>
                <w:iCs/>
                <w:szCs w:val="24"/>
              </w:rPr>
            </w:pPr>
            <w:r>
              <w:rPr>
                <w:b/>
                <w:iCs/>
                <w:szCs w:val="24"/>
              </w:rPr>
              <w:t>-</w:t>
            </w:r>
          </w:p>
        </w:tc>
        <w:tc>
          <w:tcPr>
            <w:tcW w:w="1753" w:type="dxa"/>
          </w:tcPr>
          <w:p w14:paraId="5207A8AA" w14:textId="0819DB2F" w:rsidR="00E20D34" w:rsidRDefault="00E20D34" w:rsidP="00300CAF">
            <w:pPr>
              <w:pStyle w:val="BodyText"/>
              <w:rPr>
                <w:szCs w:val="24"/>
              </w:rPr>
            </w:pPr>
            <w:r>
              <w:rPr>
                <w:szCs w:val="24"/>
              </w:rPr>
              <w:t>-</w:t>
            </w:r>
          </w:p>
        </w:tc>
        <w:tc>
          <w:tcPr>
            <w:tcW w:w="1322" w:type="dxa"/>
          </w:tcPr>
          <w:p w14:paraId="0ADE53BC" w14:textId="62FA4096" w:rsidR="00E20D34" w:rsidRDefault="00E20D34" w:rsidP="00300CAF">
            <w:pPr>
              <w:pStyle w:val="BodyText"/>
              <w:jc w:val="center"/>
              <w:rPr>
                <w:szCs w:val="24"/>
              </w:rPr>
            </w:pPr>
            <w:r>
              <w:rPr>
                <w:szCs w:val="24"/>
              </w:rPr>
              <w:t>-</w:t>
            </w:r>
          </w:p>
        </w:tc>
        <w:tc>
          <w:tcPr>
            <w:tcW w:w="1764" w:type="dxa"/>
          </w:tcPr>
          <w:p w14:paraId="0E3EFBD6" w14:textId="358CA245" w:rsidR="00E20D34" w:rsidRDefault="00E20D34" w:rsidP="00300CAF">
            <w:pPr>
              <w:pStyle w:val="BodyText"/>
              <w:jc w:val="center"/>
              <w:rPr>
                <w:szCs w:val="24"/>
              </w:rPr>
            </w:pPr>
            <w:r>
              <w:rPr>
                <w:szCs w:val="24"/>
              </w:rPr>
              <w:t>-</w:t>
            </w:r>
          </w:p>
        </w:tc>
        <w:tc>
          <w:tcPr>
            <w:tcW w:w="1186" w:type="dxa"/>
          </w:tcPr>
          <w:p w14:paraId="214FFE7C" w14:textId="6F39FA7E" w:rsidR="00E20D34" w:rsidRDefault="00E20D34" w:rsidP="00300CAF">
            <w:pPr>
              <w:pStyle w:val="BodyText"/>
              <w:jc w:val="center"/>
              <w:rPr>
                <w:szCs w:val="24"/>
              </w:rPr>
            </w:pPr>
            <w:r>
              <w:rPr>
                <w:szCs w:val="24"/>
              </w:rPr>
              <w:t>-</w:t>
            </w:r>
          </w:p>
        </w:tc>
        <w:tc>
          <w:tcPr>
            <w:tcW w:w="2481" w:type="dxa"/>
          </w:tcPr>
          <w:p w14:paraId="05DDF88F" w14:textId="77777777" w:rsidR="00E20D34" w:rsidRDefault="00E20D34" w:rsidP="00300CAF">
            <w:pPr>
              <w:pStyle w:val="BodyText"/>
              <w:jc w:val="left"/>
            </w:pPr>
            <w:r>
              <w:t>For q these DU pairs cannot be covered:</w:t>
            </w:r>
            <w:r>
              <w:br/>
              <w:t xml:space="preserve">&lt;1870, 1870&gt; </w:t>
            </w:r>
          </w:p>
          <w:p w14:paraId="3812FADB" w14:textId="77777777" w:rsidR="00E20D34" w:rsidRDefault="00E20D34" w:rsidP="00300CAF">
            <w:pPr>
              <w:pStyle w:val="BodyText"/>
              <w:jc w:val="left"/>
            </w:pPr>
            <w:r>
              <w:t>&lt;1870, 1873&gt;</w:t>
            </w:r>
          </w:p>
          <w:p w14:paraId="3586DCD0" w14:textId="77777777" w:rsidR="00E3541A" w:rsidRDefault="00E3541A" w:rsidP="00300CAF">
            <w:pPr>
              <w:pStyle w:val="BodyText"/>
              <w:jc w:val="left"/>
            </w:pPr>
            <w:r>
              <w:t>&lt;1866, 1870&gt;</w:t>
            </w:r>
          </w:p>
          <w:p w14:paraId="14E2A84D" w14:textId="215454FE" w:rsidR="00E3541A" w:rsidRDefault="00E3541A" w:rsidP="00300CAF">
            <w:pPr>
              <w:pStyle w:val="BodyText"/>
              <w:jc w:val="left"/>
              <w:rPr>
                <w:szCs w:val="24"/>
              </w:rPr>
            </w:pPr>
            <w:r>
              <w:t>&lt;1866, 1873&gt;</w:t>
            </w:r>
          </w:p>
        </w:tc>
      </w:tr>
    </w:tbl>
    <w:p w14:paraId="5C27A5F0" w14:textId="77777777" w:rsidR="0077049C" w:rsidRDefault="0077049C" w:rsidP="001F3460">
      <w:pPr>
        <w:pStyle w:val="BodyText"/>
        <w:rPr>
          <w:b/>
          <w:bCs/>
          <w:sz w:val="36"/>
          <w:szCs w:val="36"/>
          <w:u w:val="single"/>
        </w:rPr>
      </w:pPr>
    </w:p>
    <w:p w14:paraId="0A0FBC9B" w14:textId="6EE4D761" w:rsidR="001F3460" w:rsidRPr="001C1CC8" w:rsidRDefault="008E011A" w:rsidP="001C1CC8">
      <w:pPr>
        <w:pStyle w:val="Heading3"/>
        <w:jc w:val="left"/>
        <w:rPr>
          <w:b/>
          <w:sz w:val="32"/>
          <w:szCs w:val="32"/>
        </w:rPr>
      </w:pPr>
      <w:r w:rsidRPr="001C1CC8">
        <w:rPr>
          <w:b/>
          <w:sz w:val="32"/>
          <w:szCs w:val="32"/>
        </w:rPr>
        <w:t>Function 4:</w:t>
      </w:r>
      <w:r w:rsidR="001F3460" w:rsidRPr="001C1CC8">
        <w:rPr>
          <w:b/>
          <w:sz w:val="32"/>
          <w:szCs w:val="32"/>
        </w:rPr>
        <w:t xml:space="preserve"> </w:t>
      </w:r>
    </w:p>
    <w:p w14:paraId="18C32ED9" w14:textId="77777777" w:rsidR="001F3460" w:rsidRDefault="001F3460" w:rsidP="001F3460">
      <w:pPr>
        <w:pStyle w:val="BodyText"/>
        <w:rPr>
          <w:bCs/>
          <w:szCs w:val="24"/>
        </w:rPr>
      </w:pPr>
      <w:r w:rsidRPr="001F3460">
        <w:t>Decodes a byte array from Base64 format.</w:t>
      </w:r>
      <w:r w:rsidRPr="001F3460">
        <w:rPr>
          <w:bCs/>
          <w:szCs w:val="24"/>
        </w:rPr>
        <w:t xml:space="preserve"> </w:t>
      </w:r>
    </w:p>
    <w:p w14:paraId="29C4213F" w14:textId="2DD3E7C0" w:rsidR="008E011A" w:rsidRPr="001F3460" w:rsidRDefault="001F3460" w:rsidP="008E011A">
      <w:pPr>
        <w:pStyle w:val="BodyText"/>
        <w:rPr>
          <w:bCs/>
          <w:szCs w:val="24"/>
        </w:rPr>
      </w:pPr>
      <w:r>
        <w:rPr>
          <w:bCs/>
          <w:szCs w:val="24"/>
        </w:rPr>
        <w:lastRenderedPageBreak/>
        <w:t>Note: map2[] table is populated in another constructor function.</w:t>
      </w:r>
    </w:p>
    <w:p w14:paraId="4C034896" w14:textId="11DB86ED" w:rsidR="001F3460" w:rsidRPr="001F3460" w:rsidRDefault="008E011A" w:rsidP="001F3460">
      <w:pPr>
        <w:pStyle w:val="BodyText"/>
        <w:rPr>
          <w:bCs/>
          <w:szCs w:val="24"/>
        </w:rPr>
      </w:pPr>
      <w:r w:rsidRPr="00BA5495">
        <w:rPr>
          <w:b/>
          <w:bCs/>
          <w:sz w:val="32"/>
          <w:szCs w:val="32"/>
        </w:rPr>
        <w:t xml:space="preserve">Source Code: </w:t>
      </w:r>
    </w:p>
    <w:p w14:paraId="3EB2EE22" w14:textId="35046EEC" w:rsidR="001F3460" w:rsidRPr="001F3460" w:rsidRDefault="001F3460" w:rsidP="001F3460">
      <w:r w:rsidRPr="001F3460">
        <w:t>timesheet-master\src\main\java\timeSheet\util\properties\Base64Coder.java</w:t>
      </w:r>
    </w:p>
    <w:p w14:paraId="74DB1BCB" w14:textId="6D43ADC7" w:rsidR="008E011A" w:rsidRPr="00BA5495" w:rsidRDefault="001F3460" w:rsidP="008E011A">
      <w:pPr>
        <w:pStyle w:val="BodyText"/>
        <w:rPr>
          <w:b/>
          <w:bCs/>
          <w:sz w:val="32"/>
          <w:szCs w:val="32"/>
        </w:rPr>
      </w:pPr>
      <w:r>
        <w:rPr>
          <w:noProof/>
        </w:rPr>
        <w:drawing>
          <wp:inline distT="0" distB="0" distL="0" distR="0" wp14:anchorId="586EA2A7" wp14:editId="622DA1E4">
            <wp:extent cx="5523739" cy="31775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887" cy="3194883"/>
                    </a:xfrm>
                    <a:prstGeom prst="rect">
                      <a:avLst/>
                    </a:prstGeom>
                  </pic:spPr>
                </pic:pic>
              </a:graphicData>
            </a:graphic>
          </wp:inline>
        </w:drawing>
      </w:r>
    </w:p>
    <w:p w14:paraId="14C64298" w14:textId="77777777" w:rsidR="008E011A" w:rsidRPr="00BA5495" w:rsidRDefault="008E011A" w:rsidP="008E011A">
      <w:pPr>
        <w:pStyle w:val="BodyText"/>
        <w:rPr>
          <w:b/>
          <w:bCs/>
          <w:sz w:val="32"/>
          <w:szCs w:val="32"/>
        </w:rPr>
      </w:pPr>
      <w:r w:rsidRPr="00BA5495">
        <w:rPr>
          <w:b/>
          <w:bCs/>
          <w:sz w:val="32"/>
          <w:szCs w:val="32"/>
        </w:rPr>
        <w:t xml:space="preserve">CFG: </w:t>
      </w:r>
    </w:p>
    <w:p w14:paraId="14F580D6" w14:textId="5FCB955E" w:rsidR="008E011A" w:rsidRPr="00BA5495" w:rsidRDefault="00AC18C7" w:rsidP="001F3460">
      <w:pPr>
        <w:pStyle w:val="BodyText"/>
        <w:jc w:val="center"/>
        <w:rPr>
          <w:sz w:val="32"/>
          <w:szCs w:val="32"/>
        </w:rPr>
      </w:pPr>
      <w:r>
        <w:rPr>
          <w:noProof/>
          <w:sz w:val="32"/>
          <w:szCs w:val="32"/>
        </w:rPr>
        <w:lastRenderedPageBreak/>
        <w:drawing>
          <wp:inline distT="0" distB="0" distL="0" distR="0" wp14:anchorId="202E2465" wp14:editId="27155D0F">
            <wp:extent cx="4672330" cy="8863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c2_decode.png"/>
                    <pic:cNvPicPr/>
                  </pic:nvPicPr>
                  <pic:blipFill>
                    <a:blip r:embed="rId35">
                      <a:extLst>
                        <a:ext uri="{28A0092B-C50C-407E-A947-70E740481C1C}">
                          <a14:useLocalDpi xmlns:a14="http://schemas.microsoft.com/office/drawing/2010/main" val="0"/>
                        </a:ext>
                      </a:extLst>
                    </a:blip>
                    <a:stretch>
                      <a:fillRect/>
                    </a:stretch>
                  </pic:blipFill>
                  <pic:spPr>
                    <a:xfrm>
                      <a:off x="0" y="0"/>
                      <a:ext cx="4672330" cy="8863965"/>
                    </a:xfrm>
                    <a:prstGeom prst="rect">
                      <a:avLst/>
                    </a:prstGeom>
                  </pic:spPr>
                </pic:pic>
              </a:graphicData>
            </a:graphic>
          </wp:inline>
        </w:drawing>
      </w:r>
    </w:p>
    <w:p w14:paraId="5A3DB9AD" w14:textId="77777777" w:rsidR="007C0E64" w:rsidRDefault="007C0E64" w:rsidP="007C0E64">
      <w:pPr>
        <w:pStyle w:val="BodyText"/>
        <w:rPr>
          <w:b/>
          <w:bCs/>
          <w:sz w:val="32"/>
          <w:szCs w:val="32"/>
        </w:rPr>
      </w:pPr>
      <w:r w:rsidRPr="00BA5495">
        <w:rPr>
          <w:b/>
          <w:bCs/>
          <w:sz w:val="32"/>
          <w:szCs w:val="32"/>
        </w:rPr>
        <w:lastRenderedPageBreak/>
        <w:t>Statement Coverage:</w:t>
      </w:r>
    </w:p>
    <w:p w14:paraId="0D091A30" w14:textId="77777777" w:rsidR="007C0E64" w:rsidRPr="006E6AC9" w:rsidRDefault="007C0E64" w:rsidP="007C0E64">
      <w:pPr>
        <w:pStyle w:val="BodyText"/>
        <w:rPr>
          <w:b/>
          <w:bCs/>
          <w:sz w:val="32"/>
          <w:szCs w:val="32"/>
        </w:rPr>
      </w:pPr>
      <w:r>
        <w:t>Exception cases are not covered under sir’s guidance.</w:t>
      </w:r>
    </w:p>
    <w:tbl>
      <w:tblPr>
        <w:tblStyle w:val="TableGrid"/>
        <w:tblW w:w="9351" w:type="dxa"/>
        <w:tblLook w:val="04A0" w:firstRow="1" w:lastRow="0" w:firstColumn="1" w:lastColumn="0" w:noHBand="0" w:noVBand="1"/>
      </w:tblPr>
      <w:tblGrid>
        <w:gridCol w:w="845"/>
        <w:gridCol w:w="1757"/>
        <w:gridCol w:w="1321"/>
        <w:gridCol w:w="1762"/>
        <w:gridCol w:w="1186"/>
        <w:gridCol w:w="2480"/>
      </w:tblGrid>
      <w:tr w:rsidR="007C0E64" w:rsidRPr="00BA5495" w14:paraId="40EEE5E7" w14:textId="77777777" w:rsidTr="009E1406">
        <w:trPr>
          <w:trHeight w:val="759"/>
        </w:trPr>
        <w:tc>
          <w:tcPr>
            <w:tcW w:w="846" w:type="dxa"/>
          </w:tcPr>
          <w:p w14:paraId="313E4BFA" w14:textId="77777777" w:rsidR="007C0E64" w:rsidRPr="00BA5495" w:rsidRDefault="007C0E64" w:rsidP="009E1406">
            <w:pPr>
              <w:pStyle w:val="BodyText"/>
              <w:jc w:val="center"/>
              <w:rPr>
                <w:b/>
                <w:szCs w:val="24"/>
              </w:rPr>
            </w:pPr>
            <w:r w:rsidRPr="00BA5495">
              <w:rPr>
                <w:b/>
                <w:szCs w:val="24"/>
              </w:rPr>
              <w:t>Test case#</w:t>
            </w:r>
          </w:p>
        </w:tc>
        <w:tc>
          <w:tcPr>
            <w:tcW w:w="1784" w:type="dxa"/>
          </w:tcPr>
          <w:p w14:paraId="3DF57390" w14:textId="77777777" w:rsidR="007C0E64" w:rsidRPr="00BA5495" w:rsidRDefault="007C0E64" w:rsidP="009E1406">
            <w:pPr>
              <w:pStyle w:val="BodyText"/>
              <w:jc w:val="center"/>
              <w:rPr>
                <w:b/>
                <w:bCs/>
                <w:szCs w:val="24"/>
              </w:rPr>
            </w:pPr>
            <w:r w:rsidRPr="00BA5495">
              <w:rPr>
                <w:b/>
                <w:bCs/>
                <w:szCs w:val="24"/>
              </w:rPr>
              <w:t>Input</w:t>
            </w:r>
          </w:p>
        </w:tc>
        <w:tc>
          <w:tcPr>
            <w:tcW w:w="1334" w:type="dxa"/>
          </w:tcPr>
          <w:p w14:paraId="0C5F2891" w14:textId="77777777" w:rsidR="007C0E64" w:rsidRPr="00BA5495" w:rsidRDefault="007C0E64" w:rsidP="009E1406">
            <w:pPr>
              <w:pStyle w:val="BodyText"/>
              <w:jc w:val="center"/>
              <w:rPr>
                <w:b/>
                <w:szCs w:val="24"/>
              </w:rPr>
            </w:pPr>
            <w:r w:rsidRPr="00BA5495">
              <w:rPr>
                <w:b/>
                <w:szCs w:val="24"/>
              </w:rPr>
              <w:t>Output</w:t>
            </w:r>
          </w:p>
        </w:tc>
        <w:tc>
          <w:tcPr>
            <w:tcW w:w="1783" w:type="dxa"/>
          </w:tcPr>
          <w:p w14:paraId="39A40091" w14:textId="77777777" w:rsidR="007C0E64" w:rsidRPr="00BA5495" w:rsidRDefault="007C0E64" w:rsidP="009E1406">
            <w:pPr>
              <w:pStyle w:val="BodyText"/>
              <w:jc w:val="center"/>
              <w:rPr>
                <w:b/>
                <w:szCs w:val="24"/>
              </w:rPr>
            </w:pPr>
            <w:r w:rsidRPr="00BA5495">
              <w:rPr>
                <w:b/>
                <w:bCs/>
                <w:szCs w:val="24"/>
              </w:rPr>
              <w:t>Expected Output</w:t>
            </w:r>
          </w:p>
        </w:tc>
        <w:tc>
          <w:tcPr>
            <w:tcW w:w="1119" w:type="dxa"/>
          </w:tcPr>
          <w:p w14:paraId="63B695DD" w14:textId="77777777" w:rsidR="007C0E64" w:rsidRPr="00BA5495" w:rsidRDefault="007C0E64" w:rsidP="009E1406">
            <w:pPr>
              <w:pStyle w:val="BodyText"/>
              <w:jc w:val="center"/>
              <w:rPr>
                <w:b/>
                <w:szCs w:val="24"/>
              </w:rPr>
            </w:pPr>
            <w:r w:rsidRPr="00BA5495">
              <w:rPr>
                <w:b/>
                <w:szCs w:val="24"/>
              </w:rPr>
              <w:t>Pass/Fail</w:t>
            </w:r>
          </w:p>
        </w:tc>
        <w:tc>
          <w:tcPr>
            <w:tcW w:w="2485" w:type="dxa"/>
          </w:tcPr>
          <w:p w14:paraId="6EA01B4B" w14:textId="77777777" w:rsidR="007C0E64" w:rsidRPr="00BA5495" w:rsidRDefault="007C0E64" w:rsidP="009E1406">
            <w:pPr>
              <w:pStyle w:val="BodyText"/>
              <w:jc w:val="center"/>
              <w:rPr>
                <w:b/>
                <w:szCs w:val="24"/>
              </w:rPr>
            </w:pPr>
            <w:r w:rsidRPr="00BA5495">
              <w:rPr>
                <w:b/>
                <w:szCs w:val="24"/>
              </w:rPr>
              <w:t>Comments/Remarks</w:t>
            </w:r>
          </w:p>
          <w:p w14:paraId="0F440E8D" w14:textId="77777777" w:rsidR="007C0E64" w:rsidRPr="00BA5495" w:rsidRDefault="007C0E64" w:rsidP="009E1406">
            <w:pPr>
              <w:pStyle w:val="BodyText"/>
              <w:jc w:val="center"/>
              <w:rPr>
                <w:b/>
                <w:szCs w:val="24"/>
              </w:rPr>
            </w:pPr>
          </w:p>
        </w:tc>
      </w:tr>
      <w:tr w:rsidR="007C0E64" w:rsidRPr="00BA5495" w14:paraId="3E1F17A7" w14:textId="77777777" w:rsidTr="009E1406">
        <w:trPr>
          <w:trHeight w:val="759"/>
        </w:trPr>
        <w:tc>
          <w:tcPr>
            <w:tcW w:w="846" w:type="dxa"/>
          </w:tcPr>
          <w:p w14:paraId="27F6AEFA" w14:textId="77777777" w:rsidR="007C0E64" w:rsidRPr="00BA5495" w:rsidRDefault="007C0E64" w:rsidP="009E1406">
            <w:pPr>
              <w:pStyle w:val="BodyText"/>
              <w:jc w:val="center"/>
              <w:rPr>
                <w:b/>
                <w:szCs w:val="24"/>
              </w:rPr>
            </w:pPr>
            <w:r>
              <w:rPr>
                <w:b/>
                <w:szCs w:val="24"/>
              </w:rPr>
              <w:t>1</w:t>
            </w:r>
          </w:p>
        </w:tc>
        <w:tc>
          <w:tcPr>
            <w:tcW w:w="1784" w:type="dxa"/>
          </w:tcPr>
          <w:p w14:paraId="3DA3816A"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44A89C1F"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137A1839"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34" w:type="dxa"/>
          </w:tcPr>
          <w:p w14:paraId="4DFFF6B5" w14:textId="77777777" w:rsidR="007C0E64" w:rsidRPr="00BA5495" w:rsidRDefault="007C0E64" w:rsidP="009E1406">
            <w:pPr>
              <w:pStyle w:val="BodyText"/>
              <w:jc w:val="center"/>
              <w:rPr>
                <w:szCs w:val="24"/>
              </w:rPr>
            </w:pPr>
            <w:r>
              <w:rPr>
                <w:szCs w:val="24"/>
              </w:rPr>
              <w:t>‘ABC’</w:t>
            </w:r>
          </w:p>
        </w:tc>
        <w:tc>
          <w:tcPr>
            <w:tcW w:w="1783" w:type="dxa"/>
          </w:tcPr>
          <w:p w14:paraId="6FA859D7" w14:textId="77777777" w:rsidR="007C0E64" w:rsidRPr="00BA5495" w:rsidRDefault="007C0E64" w:rsidP="009E1406">
            <w:pPr>
              <w:pStyle w:val="BodyText"/>
              <w:jc w:val="center"/>
              <w:rPr>
                <w:szCs w:val="24"/>
              </w:rPr>
            </w:pPr>
            <w:r>
              <w:rPr>
                <w:szCs w:val="24"/>
              </w:rPr>
              <w:t>‘ABC’</w:t>
            </w:r>
          </w:p>
        </w:tc>
        <w:tc>
          <w:tcPr>
            <w:tcW w:w="1119" w:type="dxa"/>
          </w:tcPr>
          <w:p w14:paraId="288B7003" w14:textId="77777777" w:rsidR="007C0E64" w:rsidRPr="00BA5495" w:rsidRDefault="007C0E64" w:rsidP="009E1406">
            <w:pPr>
              <w:pStyle w:val="BodyText"/>
              <w:jc w:val="center"/>
              <w:rPr>
                <w:szCs w:val="24"/>
              </w:rPr>
            </w:pPr>
            <w:r>
              <w:rPr>
                <w:szCs w:val="24"/>
              </w:rPr>
              <w:t>Pass</w:t>
            </w:r>
          </w:p>
        </w:tc>
        <w:tc>
          <w:tcPr>
            <w:tcW w:w="2485" w:type="dxa"/>
          </w:tcPr>
          <w:p w14:paraId="0854F3F1" w14:textId="77777777" w:rsidR="007C0E64" w:rsidRPr="00BA5495" w:rsidRDefault="007C0E64" w:rsidP="009E1406">
            <w:pPr>
              <w:pStyle w:val="BodyText"/>
              <w:jc w:val="center"/>
              <w:rPr>
                <w:szCs w:val="24"/>
              </w:rPr>
            </w:pPr>
            <w:r>
              <w:rPr>
                <w:szCs w:val="24"/>
              </w:rPr>
              <w:t>No padding</w:t>
            </w:r>
          </w:p>
        </w:tc>
      </w:tr>
      <w:tr w:rsidR="007C0E64" w:rsidRPr="00BA5495" w14:paraId="2B397CA0" w14:textId="77777777" w:rsidTr="009E1406">
        <w:trPr>
          <w:trHeight w:val="759"/>
        </w:trPr>
        <w:tc>
          <w:tcPr>
            <w:tcW w:w="846" w:type="dxa"/>
          </w:tcPr>
          <w:p w14:paraId="49DB36DC" w14:textId="77777777" w:rsidR="007C0E64" w:rsidRPr="00BA5495" w:rsidRDefault="007C0E64" w:rsidP="009E1406">
            <w:pPr>
              <w:pStyle w:val="BodyText"/>
              <w:jc w:val="center"/>
              <w:rPr>
                <w:b/>
                <w:iCs/>
                <w:szCs w:val="24"/>
              </w:rPr>
            </w:pPr>
            <w:r>
              <w:rPr>
                <w:b/>
                <w:iCs/>
                <w:szCs w:val="24"/>
              </w:rPr>
              <w:t>2</w:t>
            </w:r>
          </w:p>
        </w:tc>
        <w:tc>
          <w:tcPr>
            <w:tcW w:w="1784" w:type="dxa"/>
          </w:tcPr>
          <w:p w14:paraId="79D483EA"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68D59AB9"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659D88A4"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34" w:type="dxa"/>
          </w:tcPr>
          <w:p w14:paraId="678FE8D2" w14:textId="77777777" w:rsidR="007C0E64" w:rsidRPr="00BA5495" w:rsidRDefault="007C0E64" w:rsidP="009E1406">
            <w:pPr>
              <w:pStyle w:val="BodyText"/>
              <w:jc w:val="center"/>
              <w:rPr>
                <w:szCs w:val="24"/>
              </w:rPr>
            </w:pPr>
            <w:r>
              <w:rPr>
                <w:szCs w:val="24"/>
              </w:rPr>
              <w:t>‘A’</w:t>
            </w:r>
          </w:p>
        </w:tc>
        <w:tc>
          <w:tcPr>
            <w:tcW w:w="1783" w:type="dxa"/>
          </w:tcPr>
          <w:p w14:paraId="16E3BA0D" w14:textId="77777777" w:rsidR="007C0E64" w:rsidRPr="00BA5495" w:rsidRDefault="007C0E64" w:rsidP="009E1406">
            <w:pPr>
              <w:pStyle w:val="BodyText"/>
              <w:jc w:val="center"/>
              <w:rPr>
                <w:szCs w:val="24"/>
              </w:rPr>
            </w:pPr>
            <w:r>
              <w:rPr>
                <w:szCs w:val="24"/>
              </w:rPr>
              <w:t>‘A’</w:t>
            </w:r>
          </w:p>
        </w:tc>
        <w:tc>
          <w:tcPr>
            <w:tcW w:w="1119" w:type="dxa"/>
          </w:tcPr>
          <w:p w14:paraId="39653E91" w14:textId="77777777" w:rsidR="007C0E64" w:rsidRPr="00BA5495" w:rsidRDefault="007C0E64" w:rsidP="009E1406">
            <w:pPr>
              <w:pStyle w:val="BodyText"/>
              <w:jc w:val="center"/>
              <w:rPr>
                <w:szCs w:val="24"/>
              </w:rPr>
            </w:pPr>
            <w:r>
              <w:rPr>
                <w:szCs w:val="24"/>
              </w:rPr>
              <w:t>Pass</w:t>
            </w:r>
          </w:p>
        </w:tc>
        <w:tc>
          <w:tcPr>
            <w:tcW w:w="2485" w:type="dxa"/>
          </w:tcPr>
          <w:p w14:paraId="7C1E2334" w14:textId="77777777" w:rsidR="007C0E64" w:rsidRPr="00BA5495" w:rsidRDefault="007C0E64" w:rsidP="009E1406">
            <w:pPr>
              <w:pStyle w:val="BodyText"/>
              <w:jc w:val="center"/>
              <w:rPr>
                <w:szCs w:val="24"/>
              </w:rPr>
            </w:pPr>
            <w:r>
              <w:rPr>
                <w:szCs w:val="24"/>
              </w:rPr>
              <w:t>Padded with ==</w:t>
            </w:r>
          </w:p>
        </w:tc>
      </w:tr>
    </w:tbl>
    <w:p w14:paraId="576ECDFB" w14:textId="77777777" w:rsidR="007C0E64" w:rsidRPr="00BA5495" w:rsidRDefault="007C0E64" w:rsidP="007C0E64">
      <w:pPr>
        <w:pStyle w:val="BodyText"/>
        <w:rPr>
          <w:rFonts w:cstheme="majorBidi"/>
          <w:szCs w:val="22"/>
        </w:rPr>
      </w:pPr>
    </w:p>
    <w:p w14:paraId="50E0F771" w14:textId="77777777" w:rsidR="007C0E64" w:rsidRDefault="007C0E64" w:rsidP="007C0E64">
      <w:pPr>
        <w:pStyle w:val="BodyText"/>
        <w:rPr>
          <w:b/>
          <w:bCs/>
          <w:sz w:val="32"/>
          <w:szCs w:val="32"/>
        </w:rPr>
      </w:pPr>
      <w:r w:rsidRPr="00BA5495">
        <w:rPr>
          <w:b/>
          <w:bCs/>
          <w:sz w:val="32"/>
          <w:szCs w:val="32"/>
        </w:rPr>
        <w:t>Branch Coverage:</w:t>
      </w:r>
    </w:p>
    <w:p w14:paraId="61817B0C" w14:textId="77777777" w:rsidR="007C0E64" w:rsidRPr="00BA5495" w:rsidRDefault="007C0E64" w:rsidP="007C0E64">
      <w:pPr>
        <w:pStyle w:val="BodyText"/>
        <w:rPr>
          <w:b/>
          <w:bCs/>
          <w:sz w:val="32"/>
          <w:szCs w:val="32"/>
        </w:rPr>
      </w:pPr>
      <w:r>
        <w:t>Exception cases are not covered under sir’s guidance.</w:t>
      </w:r>
    </w:p>
    <w:tbl>
      <w:tblPr>
        <w:tblStyle w:val="TableGrid"/>
        <w:tblW w:w="9351" w:type="dxa"/>
        <w:tblLook w:val="04A0" w:firstRow="1" w:lastRow="0" w:firstColumn="1" w:lastColumn="0" w:noHBand="0" w:noVBand="1"/>
      </w:tblPr>
      <w:tblGrid>
        <w:gridCol w:w="845"/>
        <w:gridCol w:w="1756"/>
        <w:gridCol w:w="1321"/>
        <w:gridCol w:w="1763"/>
        <w:gridCol w:w="1186"/>
        <w:gridCol w:w="2480"/>
      </w:tblGrid>
      <w:tr w:rsidR="007C0E64" w:rsidRPr="00BA5495" w14:paraId="43392AAC" w14:textId="77777777" w:rsidTr="009E1406">
        <w:trPr>
          <w:trHeight w:val="759"/>
        </w:trPr>
        <w:tc>
          <w:tcPr>
            <w:tcW w:w="845" w:type="dxa"/>
          </w:tcPr>
          <w:p w14:paraId="3F5A62C3" w14:textId="77777777" w:rsidR="007C0E64" w:rsidRPr="00BA5495" w:rsidRDefault="007C0E64" w:rsidP="009E1406">
            <w:pPr>
              <w:pStyle w:val="BodyText"/>
              <w:jc w:val="center"/>
              <w:rPr>
                <w:b/>
                <w:szCs w:val="24"/>
              </w:rPr>
            </w:pPr>
            <w:r w:rsidRPr="00BA5495">
              <w:rPr>
                <w:b/>
                <w:szCs w:val="24"/>
              </w:rPr>
              <w:t>Test case#</w:t>
            </w:r>
          </w:p>
        </w:tc>
        <w:tc>
          <w:tcPr>
            <w:tcW w:w="1756" w:type="dxa"/>
          </w:tcPr>
          <w:p w14:paraId="098B9FCB" w14:textId="77777777" w:rsidR="007C0E64" w:rsidRPr="00BA5495" w:rsidRDefault="007C0E64" w:rsidP="009E1406">
            <w:pPr>
              <w:pStyle w:val="BodyText"/>
              <w:jc w:val="center"/>
              <w:rPr>
                <w:b/>
                <w:bCs/>
                <w:szCs w:val="24"/>
              </w:rPr>
            </w:pPr>
            <w:r w:rsidRPr="00BA5495">
              <w:rPr>
                <w:b/>
                <w:bCs/>
                <w:szCs w:val="24"/>
              </w:rPr>
              <w:t>Input</w:t>
            </w:r>
          </w:p>
        </w:tc>
        <w:tc>
          <w:tcPr>
            <w:tcW w:w="1321" w:type="dxa"/>
          </w:tcPr>
          <w:p w14:paraId="4C7DF720" w14:textId="77777777" w:rsidR="007C0E64" w:rsidRPr="00BA5495" w:rsidRDefault="007C0E64" w:rsidP="009E1406">
            <w:pPr>
              <w:pStyle w:val="BodyText"/>
              <w:jc w:val="center"/>
              <w:rPr>
                <w:b/>
                <w:szCs w:val="24"/>
              </w:rPr>
            </w:pPr>
            <w:r w:rsidRPr="00BA5495">
              <w:rPr>
                <w:b/>
                <w:szCs w:val="24"/>
              </w:rPr>
              <w:t>Output</w:t>
            </w:r>
          </w:p>
        </w:tc>
        <w:tc>
          <w:tcPr>
            <w:tcW w:w="1763" w:type="dxa"/>
          </w:tcPr>
          <w:p w14:paraId="177E724D"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68F3A81F" w14:textId="77777777" w:rsidR="007C0E64" w:rsidRPr="00BA5495" w:rsidRDefault="007C0E64" w:rsidP="009E1406">
            <w:pPr>
              <w:pStyle w:val="BodyText"/>
              <w:jc w:val="center"/>
              <w:rPr>
                <w:b/>
                <w:szCs w:val="24"/>
              </w:rPr>
            </w:pPr>
            <w:r w:rsidRPr="00BA5495">
              <w:rPr>
                <w:b/>
                <w:szCs w:val="24"/>
              </w:rPr>
              <w:t>Pass/Fail</w:t>
            </w:r>
          </w:p>
        </w:tc>
        <w:tc>
          <w:tcPr>
            <w:tcW w:w="2480" w:type="dxa"/>
          </w:tcPr>
          <w:p w14:paraId="66859749" w14:textId="77777777" w:rsidR="007C0E64" w:rsidRPr="00BA5495" w:rsidRDefault="007C0E64" w:rsidP="009E1406">
            <w:pPr>
              <w:pStyle w:val="BodyText"/>
              <w:jc w:val="center"/>
              <w:rPr>
                <w:b/>
                <w:szCs w:val="24"/>
              </w:rPr>
            </w:pPr>
            <w:r w:rsidRPr="00BA5495">
              <w:rPr>
                <w:b/>
                <w:szCs w:val="24"/>
              </w:rPr>
              <w:t>Comments/Remarks</w:t>
            </w:r>
          </w:p>
          <w:p w14:paraId="2E09A62F" w14:textId="77777777" w:rsidR="007C0E64" w:rsidRPr="00BA5495" w:rsidRDefault="007C0E64" w:rsidP="009E1406">
            <w:pPr>
              <w:pStyle w:val="BodyText"/>
              <w:jc w:val="center"/>
              <w:rPr>
                <w:b/>
                <w:szCs w:val="24"/>
              </w:rPr>
            </w:pPr>
          </w:p>
        </w:tc>
      </w:tr>
      <w:tr w:rsidR="007C0E64" w:rsidRPr="00BA5495" w14:paraId="12CE77BC" w14:textId="77777777" w:rsidTr="009E1406">
        <w:trPr>
          <w:trHeight w:val="759"/>
        </w:trPr>
        <w:tc>
          <w:tcPr>
            <w:tcW w:w="845" w:type="dxa"/>
          </w:tcPr>
          <w:p w14:paraId="0326DAE9" w14:textId="77777777" w:rsidR="007C0E64" w:rsidRPr="00BA5495" w:rsidRDefault="007C0E64" w:rsidP="009E1406">
            <w:pPr>
              <w:pStyle w:val="BodyText"/>
              <w:jc w:val="center"/>
              <w:rPr>
                <w:b/>
                <w:szCs w:val="24"/>
              </w:rPr>
            </w:pPr>
            <w:r>
              <w:rPr>
                <w:b/>
                <w:szCs w:val="24"/>
              </w:rPr>
              <w:t>1</w:t>
            </w:r>
          </w:p>
        </w:tc>
        <w:tc>
          <w:tcPr>
            <w:tcW w:w="1756" w:type="dxa"/>
          </w:tcPr>
          <w:p w14:paraId="04A8C8A2"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A2593DE"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6EA69223"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1" w:type="dxa"/>
          </w:tcPr>
          <w:p w14:paraId="07414C38" w14:textId="77777777" w:rsidR="007C0E64" w:rsidRPr="00BA5495" w:rsidRDefault="007C0E64" w:rsidP="009E1406">
            <w:pPr>
              <w:pStyle w:val="BodyText"/>
              <w:jc w:val="center"/>
              <w:rPr>
                <w:szCs w:val="24"/>
              </w:rPr>
            </w:pPr>
            <w:r>
              <w:rPr>
                <w:szCs w:val="24"/>
              </w:rPr>
              <w:t>‘ABC’</w:t>
            </w:r>
          </w:p>
        </w:tc>
        <w:tc>
          <w:tcPr>
            <w:tcW w:w="1763" w:type="dxa"/>
          </w:tcPr>
          <w:p w14:paraId="6F15AB6D" w14:textId="77777777" w:rsidR="007C0E64" w:rsidRPr="00BA5495" w:rsidRDefault="007C0E64" w:rsidP="009E1406">
            <w:pPr>
              <w:pStyle w:val="BodyText"/>
              <w:jc w:val="center"/>
              <w:rPr>
                <w:szCs w:val="24"/>
              </w:rPr>
            </w:pPr>
            <w:r>
              <w:rPr>
                <w:szCs w:val="24"/>
              </w:rPr>
              <w:t>‘ABC’</w:t>
            </w:r>
          </w:p>
        </w:tc>
        <w:tc>
          <w:tcPr>
            <w:tcW w:w="1186" w:type="dxa"/>
          </w:tcPr>
          <w:p w14:paraId="2D5E5F72" w14:textId="77777777" w:rsidR="007C0E64" w:rsidRPr="00BA5495" w:rsidRDefault="007C0E64" w:rsidP="009E1406">
            <w:pPr>
              <w:pStyle w:val="BodyText"/>
              <w:jc w:val="center"/>
              <w:rPr>
                <w:szCs w:val="24"/>
              </w:rPr>
            </w:pPr>
            <w:r>
              <w:rPr>
                <w:szCs w:val="24"/>
              </w:rPr>
              <w:t>Pass</w:t>
            </w:r>
          </w:p>
        </w:tc>
        <w:tc>
          <w:tcPr>
            <w:tcW w:w="2480" w:type="dxa"/>
          </w:tcPr>
          <w:p w14:paraId="18807328" w14:textId="77777777" w:rsidR="007C0E64" w:rsidRPr="00BA5495" w:rsidRDefault="007C0E64" w:rsidP="009E1406">
            <w:pPr>
              <w:pStyle w:val="BodyText"/>
              <w:jc w:val="center"/>
              <w:rPr>
                <w:szCs w:val="24"/>
              </w:rPr>
            </w:pPr>
            <w:r>
              <w:rPr>
                <w:szCs w:val="24"/>
              </w:rPr>
              <w:t>109F, 115TF, 118T, 119T, 132T, 133T</w:t>
            </w:r>
          </w:p>
        </w:tc>
      </w:tr>
      <w:tr w:rsidR="007C0E64" w:rsidRPr="00BA5495" w14:paraId="7D1256D8" w14:textId="77777777" w:rsidTr="009E1406">
        <w:trPr>
          <w:trHeight w:val="759"/>
        </w:trPr>
        <w:tc>
          <w:tcPr>
            <w:tcW w:w="845" w:type="dxa"/>
          </w:tcPr>
          <w:p w14:paraId="15D4359A" w14:textId="77777777" w:rsidR="007C0E64" w:rsidRPr="00BA5495" w:rsidRDefault="007C0E64" w:rsidP="009E1406">
            <w:pPr>
              <w:pStyle w:val="BodyText"/>
              <w:jc w:val="center"/>
              <w:rPr>
                <w:b/>
                <w:iCs/>
                <w:szCs w:val="24"/>
              </w:rPr>
            </w:pPr>
            <w:r>
              <w:rPr>
                <w:b/>
                <w:iCs/>
                <w:szCs w:val="24"/>
              </w:rPr>
              <w:t>2</w:t>
            </w:r>
          </w:p>
        </w:tc>
        <w:tc>
          <w:tcPr>
            <w:tcW w:w="1756" w:type="dxa"/>
          </w:tcPr>
          <w:p w14:paraId="0919014E"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1F53D532"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6E269A0E"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1" w:type="dxa"/>
          </w:tcPr>
          <w:p w14:paraId="59F10272" w14:textId="77777777" w:rsidR="007C0E64" w:rsidRPr="00BA5495" w:rsidRDefault="007C0E64" w:rsidP="009E1406">
            <w:pPr>
              <w:pStyle w:val="BodyText"/>
              <w:jc w:val="center"/>
              <w:rPr>
                <w:szCs w:val="24"/>
              </w:rPr>
            </w:pPr>
            <w:r>
              <w:rPr>
                <w:szCs w:val="24"/>
              </w:rPr>
              <w:t>‘A’</w:t>
            </w:r>
          </w:p>
        </w:tc>
        <w:tc>
          <w:tcPr>
            <w:tcW w:w="1763" w:type="dxa"/>
          </w:tcPr>
          <w:p w14:paraId="0DF7B6E5" w14:textId="77777777" w:rsidR="007C0E64" w:rsidRPr="00BA5495" w:rsidRDefault="007C0E64" w:rsidP="009E1406">
            <w:pPr>
              <w:pStyle w:val="BodyText"/>
              <w:jc w:val="center"/>
              <w:rPr>
                <w:szCs w:val="24"/>
              </w:rPr>
            </w:pPr>
            <w:r>
              <w:rPr>
                <w:szCs w:val="24"/>
              </w:rPr>
              <w:t>‘A’</w:t>
            </w:r>
          </w:p>
        </w:tc>
        <w:tc>
          <w:tcPr>
            <w:tcW w:w="1186" w:type="dxa"/>
          </w:tcPr>
          <w:p w14:paraId="73301CBF" w14:textId="77777777" w:rsidR="007C0E64" w:rsidRPr="00BA5495" w:rsidRDefault="007C0E64" w:rsidP="009E1406">
            <w:pPr>
              <w:pStyle w:val="BodyText"/>
              <w:jc w:val="center"/>
              <w:rPr>
                <w:szCs w:val="24"/>
              </w:rPr>
            </w:pPr>
            <w:r>
              <w:rPr>
                <w:szCs w:val="24"/>
              </w:rPr>
              <w:t>Pass</w:t>
            </w:r>
          </w:p>
        </w:tc>
        <w:tc>
          <w:tcPr>
            <w:tcW w:w="2480" w:type="dxa"/>
          </w:tcPr>
          <w:p w14:paraId="17CBB603" w14:textId="77777777" w:rsidR="007C0E64" w:rsidRPr="00BA5495" w:rsidRDefault="007C0E64" w:rsidP="009E1406">
            <w:pPr>
              <w:pStyle w:val="BodyText"/>
              <w:jc w:val="center"/>
              <w:rPr>
                <w:szCs w:val="24"/>
              </w:rPr>
            </w:pPr>
            <w:r>
              <w:rPr>
                <w:szCs w:val="24"/>
              </w:rPr>
              <w:t>109TF, 115TF, 118F, 119F, 132F, 133F</w:t>
            </w:r>
          </w:p>
        </w:tc>
      </w:tr>
    </w:tbl>
    <w:p w14:paraId="439AA0CB" w14:textId="77777777" w:rsidR="007C0E64" w:rsidRPr="00BA5495" w:rsidRDefault="007C0E64" w:rsidP="007C0E64">
      <w:pPr>
        <w:pStyle w:val="BodyText"/>
        <w:rPr>
          <w:rFonts w:cstheme="majorBidi"/>
          <w:szCs w:val="22"/>
        </w:rPr>
      </w:pPr>
    </w:p>
    <w:p w14:paraId="1E175D32" w14:textId="77777777" w:rsidR="007C0E64" w:rsidRDefault="007C0E64" w:rsidP="007C0E64">
      <w:pPr>
        <w:pStyle w:val="BodyText"/>
        <w:rPr>
          <w:b/>
          <w:bCs/>
          <w:sz w:val="32"/>
          <w:szCs w:val="32"/>
        </w:rPr>
      </w:pPr>
      <w:r w:rsidRPr="00BA5495">
        <w:rPr>
          <w:b/>
          <w:bCs/>
          <w:sz w:val="32"/>
          <w:szCs w:val="32"/>
        </w:rPr>
        <w:t>Condition Coverage with Short Circuit Evaluation:</w:t>
      </w:r>
    </w:p>
    <w:p w14:paraId="015F0BA7" w14:textId="77777777" w:rsidR="007C0E64" w:rsidRPr="00BA5495" w:rsidRDefault="007C0E64" w:rsidP="007C0E64">
      <w:pPr>
        <w:pStyle w:val="BodyText"/>
        <w:rPr>
          <w:b/>
          <w:bCs/>
          <w:sz w:val="32"/>
          <w:szCs w:val="32"/>
        </w:rPr>
      </w:pPr>
      <w:r>
        <w:t>Exception cases are not covered under sir’s guidance.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4CC5664D" w14:textId="77777777" w:rsidTr="009E1406">
        <w:trPr>
          <w:trHeight w:val="759"/>
        </w:trPr>
        <w:tc>
          <w:tcPr>
            <w:tcW w:w="845" w:type="dxa"/>
          </w:tcPr>
          <w:p w14:paraId="364EB9E5" w14:textId="77777777" w:rsidR="007C0E64" w:rsidRPr="00BA5495" w:rsidRDefault="007C0E64" w:rsidP="009E1406">
            <w:pPr>
              <w:pStyle w:val="BodyText"/>
              <w:jc w:val="center"/>
              <w:rPr>
                <w:b/>
                <w:szCs w:val="24"/>
              </w:rPr>
            </w:pPr>
            <w:r w:rsidRPr="00BA5495">
              <w:rPr>
                <w:b/>
                <w:szCs w:val="24"/>
              </w:rPr>
              <w:t>Test case#</w:t>
            </w:r>
          </w:p>
        </w:tc>
        <w:tc>
          <w:tcPr>
            <w:tcW w:w="1753" w:type="dxa"/>
          </w:tcPr>
          <w:p w14:paraId="053E50D3"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2AF6A4C" w14:textId="77777777" w:rsidR="007C0E64" w:rsidRPr="00BA5495" w:rsidRDefault="007C0E64" w:rsidP="009E1406">
            <w:pPr>
              <w:pStyle w:val="BodyText"/>
              <w:jc w:val="center"/>
              <w:rPr>
                <w:b/>
                <w:szCs w:val="24"/>
              </w:rPr>
            </w:pPr>
            <w:r w:rsidRPr="00BA5495">
              <w:rPr>
                <w:b/>
                <w:szCs w:val="24"/>
              </w:rPr>
              <w:t>Output</w:t>
            </w:r>
          </w:p>
        </w:tc>
        <w:tc>
          <w:tcPr>
            <w:tcW w:w="1764" w:type="dxa"/>
          </w:tcPr>
          <w:p w14:paraId="5E8DAF90"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7C950BDD" w14:textId="77777777" w:rsidR="007C0E64" w:rsidRPr="00BA5495" w:rsidRDefault="007C0E64" w:rsidP="009E1406">
            <w:pPr>
              <w:pStyle w:val="BodyText"/>
              <w:jc w:val="center"/>
              <w:rPr>
                <w:b/>
                <w:szCs w:val="24"/>
              </w:rPr>
            </w:pPr>
            <w:r w:rsidRPr="00BA5495">
              <w:rPr>
                <w:b/>
                <w:szCs w:val="24"/>
              </w:rPr>
              <w:t>Pass/Fail</w:t>
            </w:r>
          </w:p>
        </w:tc>
        <w:tc>
          <w:tcPr>
            <w:tcW w:w="2481" w:type="dxa"/>
          </w:tcPr>
          <w:p w14:paraId="7CF51458" w14:textId="77777777" w:rsidR="007C0E64" w:rsidRPr="00BA5495" w:rsidRDefault="007C0E64" w:rsidP="009E1406">
            <w:pPr>
              <w:pStyle w:val="BodyText"/>
              <w:jc w:val="center"/>
              <w:rPr>
                <w:b/>
                <w:szCs w:val="24"/>
              </w:rPr>
            </w:pPr>
            <w:r w:rsidRPr="00BA5495">
              <w:rPr>
                <w:b/>
                <w:szCs w:val="24"/>
              </w:rPr>
              <w:t>Comments/Remarks</w:t>
            </w:r>
          </w:p>
          <w:p w14:paraId="611A65EF" w14:textId="77777777" w:rsidR="007C0E64" w:rsidRPr="00BA5495" w:rsidRDefault="007C0E64" w:rsidP="009E1406">
            <w:pPr>
              <w:pStyle w:val="BodyText"/>
              <w:jc w:val="center"/>
              <w:rPr>
                <w:b/>
                <w:szCs w:val="24"/>
              </w:rPr>
            </w:pPr>
          </w:p>
        </w:tc>
      </w:tr>
      <w:tr w:rsidR="007C0E64" w:rsidRPr="00BA5495" w14:paraId="34E8DC15" w14:textId="77777777" w:rsidTr="009E1406">
        <w:trPr>
          <w:trHeight w:val="759"/>
        </w:trPr>
        <w:tc>
          <w:tcPr>
            <w:tcW w:w="845" w:type="dxa"/>
          </w:tcPr>
          <w:p w14:paraId="4BF28811" w14:textId="77777777" w:rsidR="007C0E64" w:rsidRDefault="007C0E64" w:rsidP="009E1406">
            <w:pPr>
              <w:pStyle w:val="BodyText"/>
              <w:jc w:val="center"/>
              <w:rPr>
                <w:b/>
                <w:szCs w:val="24"/>
              </w:rPr>
            </w:pPr>
            <w:r>
              <w:rPr>
                <w:b/>
                <w:szCs w:val="24"/>
              </w:rPr>
              <w:t>1</w:t>
            </w:r>
          </w:p>
        </w:tc>
        <w:tc>
          <w:tcPr>
            <w:tcW w:w="1753" w:type="dxa"/>
          </w:tcPr>
          <w:p w14:paraId="325AC3D3"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1752B6"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1CCD00E3" w14:textId="77777777" w:rsidR="007C0E64" w:rsidRDefault="007C0E64" w:rsidP="009E1406">
            <w:pPr>
              <w:pStyle w:val="BodyText"/>
              <w:rPr>
                <w:szCs w:val="24"/>
              </w:rPr>
            </w:pPr>
            <w:proofErr w:type="spellStart"/>
            <w:r>
              <w:rPr>
                <w:szCs w:val="24"/>
              </w:rPr>
              <w:t>iLen</w:t>
            </w:r>
            <w:proofErr w:type="spellEnd"/>
            <w:r>
              <w:rPr>
                <w:szCs w:val="24"/>
              </w:rPr>
              <w:t xml:space="preserve"> = 0</w:t>
            </w:r>
          </w:p>
        </w:tc>
        <w:tc>
          <w:tcPr>
            <w:tcW w:w="1322" w:type="dxa"/>
          </w:tcPr>
          <w:p w14:paraId="7FA7C619" w14:textId="77777777" w:rsidR="007C0E64" w:rsidRDefault="007C0E64" w:rsidP="009E1406">
            <w:pPr>
              <w:pStyle w:val="BodyText"/>
              <w:jc w:val="center"/>
              <w:rPr>
                <w:szCs w:val="24"/>
              </w:rPr>
            </w:pPr>
            <w:r>
              <w:rPr>
                <w:szCs w:val="24"/>
              </w:rPr>
              <w:t>Empty String</w:t>
            </w:r>
          </w:p>
        </w:tc>
        <w:tc>
          <w:tcPr>
            <w:tcW w:w="1764" w:type="dxa"/>
          </w:tcPr>
          <w:p w14:paraId="6267B1C7" w14:textId="77777777" w:rsidR="007C0E64" w:rsidRDefault="007C0E64" w:rsidP="009E1406">
            <w:pPr>
              <w:pStyle w:val="BodyText"/>
              <w:jc w:val="center"/>
              <w:rPr>
                <w:szCs w:val="24"/>
              </w:rPr>
            </w:pPr>
            <w:r>
              <w:rPr>
                <w:szCs w:val="24"/>
              </w:rPr>
              <w:t>Empty String</w:t>
            </w:r>
          </w:p>
        </w:tc>
        <w:tc>
          <w:tcPr>
            <w:tcW w:w="1186" w:type="dxa"/>
          </w:tcPr>
          <w:p w14:paraId="3F1C1382" w14:textId="77777777" w:rsidR="007C0E64" w:rsidRDefault="007C0E64" w:rsidP="009E1406">
            <w:pPr>
              <w:pStyle w:val="BodyText"/>
              <w:jc w:val="center"/>
              <w:rPr>
                <w:szCs w:val="24"/>
              </w:rPr>
            </w:pPr>
            <w:r>
              <w:rPr>
                <w:szCs w:val="24"/>
              </w:rPr>
              <w:t>Pass</w:t>
            </w:r>
          </w:p>
        </w:tc>
        <w:tc>
          <w:tcPr>
            <w:tcW w:w="2481" w:type="dxa"/>
          </w:tcPr>
          <w:p w14:paraId="33253180" w14:textId="77777777" w:rsidR="007C0E64" w:rsidRDefault="007C0E64" w:rsidP="009E1406">
            <w:pPr>
              <w:pStyle w:val="BodyText"/>
              <w:jc w:val="center"/>
              <w:rPr>
                <w:szCs w:val="24"/>
              </w:rPr>
            </w:pPr>
            <w:r>
              <w:rPr>
                <w:szCs w:val="24"/>
              </w:rPr>
              <w:t>109aF, 115F</w:t>
            </w:r>
          </w:p>
        </w:tc>
      </w:tr>
      <w:tr w:rsidR="007C0E64" w:rsidRPr="00BA5495" w14:paraId="68C2CAAF" w14:textId="77777777" w:rsidTr="009E1406">
        <w:trPr>
          <w:trHeight w:val="759"/>
        </w:trPr>
        <w:tc>
          <w:tcPr>
            <w:tcW w:w="845" w:type="dxa"/>
          </w:tcPr>
          <w:p w14:paraId="644FF0A3" w14:textId="77777777" w:rsidR="007C0E64" w:rsidRPr="00BA5495" w:rsidRDefault="007C0E64" w:rsidP="009E1406">
            <w:pPr>
              <w:pStyle w:val="BodyText"/>
              <w:jc w:val="center"/>
              <w:rPr>
                <w:b/>
                <w:szCs w:val="24"/>
              </w:rPr>
            </w:pPr>
            <w:r>
              <w:rPr>
                <w:b/>
                <w:szCs w:val="24"/>
              </w:rPr>
              <w:t>2</w:t>
            </w:r>
          </w:p>
        </w:tc>
        <w:tc>
          <w:tcPr>
            <w:tcW w:w="1753" w:type="dxa"/>
          </w:tcPr>
          <w:p w14:paraId="69CF8357"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8EE908C"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532C32EF" w14:textId="77777777" w:rsidR="007C0E64" w:rsidRPr="00BA5495" w:rsidRDefault="007C0E64" w:rsidP="009E1406">
            <w:pPr>
              <w:pStyle w:val="BodyText"/>
              <w:rPr>
                <w:szCs w:val="24"/>
              </w:rPr>
            </w:pPr>
            <w:proofErr w:type="spellStart"/>
            <w:r>
              <w:rPr>
                <w:szCs w:val="24"/>
              </w:rPr>
              <w:lastRenderedPageBreak/>
              <w:t>iLen</w:t>
            </w:r>
            <w:proofErr w:type="spellEnd"/>
            <w:r>
              <w:rPr>
                <w:szCs w:val="24"/>
              </w:rPr>
              <w:t xml:space="preserve"> = 4</w:t>
            </w:r>
          </w:p>
        </w:tc>
        <w:tc>
          <w:tcPr>
            <w:tcW w:w="1322" w:type="dxa"/>
          </w:tcPr>
          <w:p w14:paraId="61AAE020" w14:textId="77777777" w:rsidR="007C0E64" w:rsidRPr="00BA5495" w:rsidRDefault="007C0E64" w:rsidP="009E1406">
            <w:pPr>
              <w:pStyle w:val="BodyText"/>
              <w:jc w:val="center"/>
              <w:rPr>
                <w:szCs w:val="24"/>
              </w:rPr>
            </w:pPr>
            <w:r>
              <w:rPr>
                <w:szCs w:val="24"/>
              </w:rPr>
              <w:lastRenderedPageBreak/>
              <w:t>‘ABC’</w:t>
            </w:r>
          </w:p>
        </w:tc>
        <w:tc>
          <w:tcPr>
            <w:tcW w:w="1764" w:type="dxa"/>
          </w:tcPr>
          <w:p w14:paraId="73651BA4" w14:textId="77777777" w:rsidR="007C0E64" w:rsidRPr="00BA5495" w:rsidRDefault="007C0E64" w:rsidP="009E1406">
            <w:pPr>
              <w:pStyle w:val="BodyText"/>
              <w:jc w:val="center"/>
              <w:rPr>
                <w:szCs w:val="24"/>
              </w:rPr>
            </w:pPr>
            <w:r>
              <w:rPr>
                <w:szCs w:val="24"/>
              </w:rPr>
              <w:t>‘ABC’</w:t>
            </w:r>
          </w:p>
        </w:tc>
        <w:tc>
          <w:tcPr>
            <w:tcW w:w="1186" w:type="dxa"/>
          </w:tcPr>
          <w:p w14:paraId="08E251A0" w14:textId="77777777" w:rsidR="007C0E64" w:rsidRPr="00BA5495" w:rsidRDefault="007C0E64" w:rsidP="009E1406">
            <w:pPr>
              <w:pStyle w:val="BodyText"/>
              <w:jc w:val="center"/>
              <w:rPr>
                <w:szCs w:val="24"/>
              </w:rPr>
            </w:pPr>
            <w:r>
              <w:rPr>
                <w:szCs w:val="24"/>
              </w:rPr>
              <w:t>Pass</w:t>
            </w:r>
          </w:p>
        </w:tc>
        <w:tc>
          <w:tcPr>
            <w:tcW w:w="2481" w:type="dxa"/>
          </w:tcPr>
          <w:p w14:paraId="6D622217" w14:textId="77777777" w:rsidR="007C0E64" w:rsidRPr="00BA5495" w:rsidRDefault="007C0E64" w:rsidP="009E1406">
            <w:pPr>
              <w:pStyle w:val="BodyText"/>
              <w:jc w:val="center"/>
              <w:rPr>
                <w:szCs w:val="24"/>
              </w:rPr>
            </w:pPr>
            <w:r>
              <w:rPr>
                <w:szCs w:val="24"/>
              </w:rPr>
              <w:t>109aT, 109bF, 115TF, 118T, 119T, 132T, 133T</w:t>
            </w:r>
          </w:p>
        </w:tc>
      </w:tr>
      <w:tr w:rsidR="007C0E64" w:rsidRPr="00BA5495" w14:paraId="3B5BD215" w14:textId="77777777" w:rsidTr="009E1406">
        <w:trPr>
          <w:trHeight w:val="759"/>
        </w:trPr>
        <w:tc>
          <w:tcPr>
            <w:tcW w:w="845" w:type="dxa"/>
          </w:tcPr>
          <w:p w14:paraId="13E67F02" w14:textId="77777777" w:rsidR="007C0E64" w:rsidRPr="00BA5495" w:rsidRDefault="007C0E64" w:rsidP="009E1406">
            <w:pPr>
              <w:pStyle w:val="BodyText"/>
              <w:jc w:val="center"/>
              <w:rPr>
                <w:b/>
                <w:iCs/>
                <w:szCs w:val="24"/>
              </w:rPr>
            </w:pPr>
            <w:r>
              <w:rPr>
                <w:b/>
                <w:iCs/>
                <w:szCs w:val="24"/>
              </w:rPr>
              <w:t>3</w:t>
            </w:r>
          </w:p>
        </w:tc>
        <w:tc>
          <w:tcPr>
            <w:tcW w:w="1753" w:type="dxa"/>
          </w:tcPr>
          <w:p w14:paraId="0CA324A1"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69C0F11A"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29EE70A0"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3B637F78" w14:textId="77777777" w:rsidR="007C0E64" w:rsidRPr="00BA5495" w:rsidRDefault="007C0E64" w:rsidP="009E1406">
            <w:pPr>
              <w:pStyle w:val="BodyText"/>
              <w:jc w:val="center"/>
              <w:rPr>
                <w:szCs w:val="24"/>
              </w:rPr>
            </w:pPr>
            <w:r>
              <w:rPr>
                <w:szCs w:val="24"/>
              </w:rPr>
              <w:t>‘A’</w:t>
            </w:r>
          </w:p>
        </w:tc>
        <w:tc>
          <w:tcPr>
            <w:tcW w:w="1764" w:type="dxa"/>
          </w:tcPr>
          <w:p w14:paraId="731DF429" w14:textId="77777777" w:rsidR="007C0E64" w:rsidRPr="00BA5495" w:rsidRDefault="007C0E64" w:rsidP="009E1406">
            <w:pPr>
              <w:pStyle w:val="BodyText"/>
              <w:jc w:val="center"/>
              <w:rPr>
                <w:szCs w:val="24"/>
              </w:rPr>
            </w:pPr>
            <w:r>
              <w:rPr>
                <w:szCs w:val="24"/>
              </w:rPr>
              <w:t>‘A’</w:t>
            </w:r>
          </w:p>
        </w:tc>
        <w:tc>
          <w:tcPr>
            <w:tcW w:w="1186" w:type="dxa"/>
          </w:tcPr>
          <w:p w14:paraId="5F2CB35E" w14:textId="77777777" w:rsidR="007C0E64" w:rsidRPr="00BA5495" w:rsidRDefault="007C0E64" w:rsidP="009E1406">
            <w:pPr>
              <w:pStyle w:val="BodyText"/>
              <w:jc w:val="center"/>
              <w:rPr>
                <w:szCs w:val="24"/>
              </w:rPr>
            </w:pPr>
            <w:r>
              <w:rPr>
                <w:szCs w:val="24"/>
              </w:rPr>
              <w:t>Pass</w:t>
            </w:r>
          </w:p>
        </w:tc>
        <w:tc>
          <w:tcPr>
            <w:tcW w:w="2481" w:type="dxa"/>
          </w:tcPr>
          <w:p w14:paraId="50E9FB55" w14:textId="77777777" w:rsidR="007C0E64" w:rsidRPr="00BA5495" w:rsidRDefault="007C0E64" w:rsidP="009E1406">
            <w:pPr>
              <w:pStyle w:val="BodyText"/>
              <w:jc w:val="center"/>
              <w:rPr>
                <w:szCs w:val="24"/>
              </w:rPr>
            </w:pPr>
            <w:r>
              <w:rPr>
                <w:szCs w:val="24"/>
              </w:rPr>
              <w:t>109aT, 109bTF, 115TF, 118F, 119F, 132F, 133F</w:t>
            </w:r>
          </w:p>
        </w:tc>
      </w:tr>
    </w:tbl>
    <w:p w14:paraId="4C97402D" w14:textId="77777777" w:rsidR="007C0E64" w:rsidRDefault="007C0E64" w:rsidP="007C0E64">
      <w:pPr>
        <w:pStyle w:val="BodyText"/>
        <w:rPr>
          <w:rFonts w:cstheme="majorBidi"/>
        </w:rPr>
      </w:pPr>
    </w:p>
    <w:p w14:paraId="6185E24D"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684789A6" w14:textId="77777777" w:rsidR="007C0E64" w:rsidRDefault="007C0E64" w:rsidP="007C0E64">
      <w:r>
        <w:t>Exception cases are not covered under sir’s guidance.</w:t>
      </w:r>
    </w:p>
    <w:p w14:paraId="1B7891CE" w14:textId="77777777" w:rsidR="007C0E64" w:rsidRDefault="007C0E64" w:rsidP="007C0E64">
      <w:r>
        <w:t>Possible logical paths:</w:t>
      </w:r>
    </w:p>
    <w:p w14:paraId="7B7E3FE8" w14:textId="77777777" w:rsidR="007C0E64" w:rsidRDefault="007C0E64" w:rsidP="007C0E64">
      <w:pPr>
        <w:pStyle w:val="ListParagraph"/>
        <w:numPr>
          <w:ilvl w:val="0"/>
          <w:numId w:val="43"/>
        </w:numPr>
      </w:pPr>
      <w:r>
        <w:t>118T, 119T, 132T, 133T</w:t>
      </w:r>
    </w:p>
    <w:p w14:paraId="3566B0B3" w14:textId="77777777" w:rsidR="007C0E64" w:rsidRDefault="007C0E64" w:rsidP="007C0E64">
      <w:pPr>
        <w:pStyle w:val="ListParagraph"/>
        <w:numPr>
          <w:ilvl w:val="0"/>
          <w:numId w:val="43"/>
        </w:numPr>
      </w:pPr>
      <w:r>
        <w:t>118T, 119F, 132T, 133F</w:t>
      </w:r>
    </w:p>
    <w:p w14:paraId="3F95A1F6" w14:textId="77777777" w:rsidR="007C0E64" w:rsidRPr="00BA5495" w:rsidRDefault="007C0E64" w:rsidP="007C0E64">
      <w:pPr>
        <w:pStyle w:val="ListParagraph"/>
        <w:numPr>
          <w:ilvl w:val="0"/>
          <w:numId w:val="43"/>
        </w:numPr>
      </w:pPr>
      <w:r>
        <w:t>118F, 119F, 132T, 133F</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0B58C64C" w14:textId="77777777" w:rsidTr="009E1406">
        <w:trPr>
          <w:trHeight w:val="759"/>
        </w:trPr>
        <w:tc>
          <w:tcPr>
            <w:tcW w:w="845" w:type="dxa"/>
          </w:tcPr>
          <w:p w14:paraId="6A733986" w14:textId="77777777" w:rsidR="007C0E64" w:rsidRPr="00BA5495" w:rsidRDefault="007C0E64" w:rsidP="009E1406">
            <w:pPr>
              <w:pStyle w:val="BodyText"/>
              <w:jc w:val="center"/>
              <w:rPr>
                <w:b/>
                <w:szCs w:val="24"/>
              </w:rPr>
            </w:pPr>
            <w:r w:rsidRPr="00BA5495">
              <w:rPr>
                <w:b/>
                <w:szCs w:val="24"/>
              </w:rPr>
              <w:t>Test case#</w:t>
            </w:r>
          </w:p>
        </w:tc>
        <w:tc>
          <w:tcPr>
            <w:tcW w:w="1753" w:type="dxa"/>
          </w:tcPr>
          <w:p w14:paraId="6172BDBE"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09E609BA" w14:textId="77777777" w:rsidR="007C0E64" w:rsidRPr="00BA5495" w:rsidRDefault="007C0E64" w:rsidP="009E1406">
            <w:pPr>
              <w:pStyle w:val="BodyText"/>
              <w:jc w:val="center"/>
              <w:rPr>
                <w:b/>
                <w:szCs w:val="24"/>
              </w:rPr>
            </w:pPr>
            <w:r w:rsidRPr="00BA5495">
              <w:rPr>
                <w:b/>
                <w:szCs w:val="24"/>
              </w:rPr>
              <w:t>Output</w:t>
            </w:r>
          </w:p>
        </w:tc>
        <w:tc>
          <w:tcPr>
            <w:tcW w:w="1764" w:type="dxa"/>
          </w:tcPr>
          <w:p w14:paraId="590FE708"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521EFC2A" w14:textId="77777777" w:rsidR="007C0E64" w:rsidRPr="00BA5495" w:rsidRDefault="007C0E64" w:rsidP="009E1406">
            <w:pPr>
              <w:pStyle w:val="BodyText"/>
              <w:jc w:val="center"/>
              <w:rPr>
                <w:b/>
                <w:szCs w:val="24"/>
              </w:rPr>
            </w:pPr>
            <w:r w:rsidRPr="00BA5495">
              <w:rPr>
                <w:b/>
                <w:szCs w:val="24"/>
              </w:rPr>
              <w:t>Pass/Fail</w:t>
            </w:r>
          </w:p>
        </w:tc>
        <w:tc>
          <w:tcPr>
            <w:tcW w:w="2481" w:type="dxa"/>
          </w:tcPr>
          <w:p w14:paraId="09BCC46F" w14:textId="77777777" w:rsidR="007C0E64" w:rsidRPr="00BA5495" w:rsidRDefault="007C0E64" w:rsidP="009E1406">
            <w:pPr>
              <w:pStyle w:val="BodyText"/>
              <w:jc w:val="center"/>
              <w:rPr>
                <w:b/>
                <w:szCs w:val="24"/>
              </w:rPr>
            </w:pPr>
            <w:r w:rsidRPr="00BA5495">
              <w:rPr>
                <w:b/>
                <w:szCs w:val="24"/>
              </w:rPr>
              <w:t>Comments/Remarks</w:t>
            </w:r>
          </w:p>
          <w:p w14:paraId="29C87C64" w14:textId="77777777" w:rsidR="007C0E64" w:rsidRPr="00BA5495" w:rsidRDefault="007C0E64" w:rsidP="009E1406">
            <w:pPr>
              <w:pStyle w:val="BodyText"/>
              <w:jc w:val="center"/>
              <w:rPr>
                <w:b/>
                <w:szCs w:val="24"/>
              </w:rPr>
            </w:pPr>
          </w:p>
        </w:tc>
      </w:tr>
      <w:tr w:rsidR="007C0E64" w:rsidRPr="00BA5495" w14:paraId="4E822AD2" w14:textId="77777777" w:rsidTr="009E1406">
        <w:trPr>
          <w:trHeight w:val="759"/>
        </w:trPr>
        <w:tc>
          <w:tcPr>
            <w:tcW w:w="845" w:type="dxa"/>
          </w:tcPr>
          <w:p w14:paraId="67BC0D66" w14:textId="77777777" w:rsidR="007C0E64" w:rsidRPr="00BA5495" w:rsidRDefault="007C0E64" w:rsidP="009E1406">
            <w:pPr>
              <w:pStyle w:val="BodyText"/>
              <w:jc w:val="center"/>
              <w:rPr>
                <w:b/>
                <w:szCs w:val="24"/>
              </w:rPr>
            </w:pPr>
            <w:r>
              <w:rPr>
                <w:b/>
                <w:szCs w:val="24"/>
              </w:rPr>
              <w:t>1</w:t>
            </w:r>
          </w:p>
        </w:tc>
        <w:tc>
          <w:tcPr>
            <w:tcW w:w="1753" w:type="dxa"/>
          </w:tcPr>
          <w:p w14:paraId="345B004F"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2227B303"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680B4B89"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145DB19F" w14:textId="77777777" w:rsidR="007C0E64" w:rsidRPr="00BA5495" w:rsidRDefault="007C0E64" w:rsidP="009E1406">
            <w:pPr>
              <w:pStyle w:val="BodyText"/>
              <w:jc w:val="center"/>
              <w:rPr>
                <w:szCs w:val="24"/>
              </w:rPr>
            </w:pPr>
            <w:r>
              <w:rPr>
                <w:szCs w:val="24"/>
              </w:rPr>
              <w:t>‘ABC’</w:t>
            </w:r>
          </w:p>
        </w:tc>
        <w:tc>
          <w:tcPr>
            <w:tcW w:w="1764" w:type="dxa"/>
          </w:tcPr>
          <w:p w14:paraId="6973D4FC" w14:textId="77777777" w:rsidR="007C0E64" w:rsidRPr="00BA5495" w:rsidRDefault="007C0E64" w:rsidP="009E1406">
            <w:pPr>
              <w:pStyle w:val="BodyText"/>
              <w:rPr>
                <w:szCs w:val="24"/>
              </w:rPr>
            </w:pPr>
            <w:r>
              <w:rPr>
                <w:szCs w:val="24"/>
              </w:rPr>
              <w:t>‘ABC’</w:t>
            </w:r>
          </w:p>
        </w:tc>
        <w:tc>
          <w:tcPr>
            <w:tcW w:w="1186" w:type="dxa"/>
          </w:tcPr>
          <w:p w14:paraId="1BBEB88B" w14:textId="77777777" w:rsidR="007C0E64" w:rsidRPr="00BA5495" w:rsidRDefault="007C0E64" w:rsidP="009E1406">
            <w:pPr>
              <w:pStyle w:val="BodyText"/>
              <w:jc w:val="center"/>
              <w:rPr>
                <w:szCs w:val="24"/>
              </w:rPr>
            </w:pPr>
            <w:r>
              <w:rPr>
                <w:szCs w:val="24"/>
              </w:rPr>
              <w:t>Pass</w:t>
            </w:r>
          </w:p>
        </w:tc>
        <w:tc>
          <w:tcPr>
            <w:tcW w:w="2481" w:type="dxa"/>
          </w:tcPr>
          <w:p w14:paraId="7EBA5CAC" w14:textId="77777777" w:rsidR="007C0E64" w:rsidRPr="00BA5495" w:rsidRDefault="007C0E64" w:rsidP="009E1406">
            <w:pPr>
              <w:pStyle w:val="BodyText"/>
              <w:jc w:val="center"/>
              <w:rPr>
                <w:szCs w:val="24"/>
              </w:rPr>
            </w:pPr>
            <w:r>
              <w:rPr>
                <w:szCs w:val="24"/>
              </w:rPr>
              <w:t>Covers 118T, 119T, 132T, 133T</w:t>
            </w:r>
          </w:p>
        </w:tc>
      </w:tr>
      <w:tr w:rsidR="007C0E64" w:rsidRPr="00BA5495" w14:paraId="2516029A" w14:textId="77777777" w:rsidTr="009E1406">
        <w:trPr>
          <w:trHeight w:val="759"/>
        </w:trPr>
        <w:tc>
          <w:tcPr>
            <w:tcW w:w="845" w:type="dxa"/>
          </w:tcPr>
          <w:p w14:paraId="72B18956" w14:textId="77777777" w:rsidR="007C0E64" w:rsidRPr="00BA5495" w:rsidRDefault="007C0E64" w:rsidP="009E1406">
            <w:pPr>
              <w:pStyle w:val="BodyText"/>
              <w:jc w:val="center"/>
              <w:rPr>
                <w:b/>
                <w:iCs/>
                <w:szCs w:val="24"/>
              </w:rPr>
            </w:pPr>
            <w:r>
              <w:rPr>
                <w:b/>
                <w:iCs/>
                <w:szCs w:val="24"/>
              </w:rPr>
              <w:t>2</w:t>
            </w:r>
          </w:p>
        </w:tc>
        <w:tc>
          <w:tcPr>
            <w:tcW w:w="1753" w:type="dxa"/>
          </w:tcPr>
          <w:p w14:paraId="1FEE9A49"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1FA1A7AE"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17AA8ACA"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049B334A" w14:textId="77777777" w:rsidR="007C0E64" w:rsidRPr="00BA5495" w:rsidRDefault="007C0E64" w:rsidP="009E1406">
            <w:pPr>
              <w:pStyle w:val="BodyText"/>
              <w:jc w:val="center"/>
              <w:rPr>
                <w:szCs w:val="24"/>
              </w:rPr>
            </w:pPr>
            <w:r>
              <w:rPr>
                <w:szCs w:val="24"/>
              </w:rPr>
              <w:t>‘A’</w:t>
            </w:r>
          </w:p>
        </w:tc>
        <w:tc>
          <w:tcPr>
            <w:tcW w:w="1764" w:type="dxa"/>
          </w:tcPr>
          <w:p w14:paraId="510B516F" w14:textId="77777777" w:rsidR="007C0E64" w:rsidRPr="00BA5495" w:rsidRDefault="007C0E64" w:rsidP="009E1406">
            <w:pPr>
              <w:pStyle w:val="BodyText"/>
              <w:jc w:val="center"/>
              <w:rPr>
                <w:szCs w:val="24"/>
              </w:rPr>
            </w:pPr>
            <w:r>
              <w:rPr>
                <w:szCs w:val="24"/>
              </w:rPr>
              <w:t>‘A’</w:t>
            </w:r>
          </w:p>
        </w:tc>
        <w:tc>
          <w:tcPr>
            <w:tcW w:w="1186" w:type="dxa"/>
          </w:tcPr>
          <w:p w14:paraId="3A3FE7F7" w14:textId="77777777" w:rsidR="007C0E64" w:rsidRPr="00BA5495" w:rsidRDefault="007C0E64" w:rsidP="009E1406">
            <w:pPr>
              <w:pStyle w:val="BodyText"/>
              <w:jc w:val="center"/>
              <w:rPr>
                <w:szCs w:val="24"/>
              </w:rPr>
            </w:pPr>
            <w:r>
              <w:rPr>
                <w:szCs w:val="24"/>
              </w:rPr>
              <w:t>Pass</w:t>
            </w:r>
          </w:p>
        </w:tc>
        <w:tc>
          <w:tcPr>
            <w:tcW w:w="2481" w:type="dxa"/>
          </w:tcPr>
          <w:p w14:paraId="40B2C400" w14:textId="77777777" w:rsidR="007C0E64" w:rsidRPr="00BA5495" w:rsidRDefault="007C0E64" w:rsidP="009E1406">
            <w:pPr>
              <w:pStyle w:val="BodyText"/>
              <w:jc w:val="center"/>
              <w:rPr>
                <w:szCs w:val="24"/>
              </w:rPr>
            </w:pPr>
            <w:r>
              <w:rPr>
                <w:szCs w:val="24"/>
              </w:rPr>
              <w:t>Covers 118F, 119F, 132F, 133F</w:t>
            </w:r>
          </w:p>
        </w:tc>
      </w:tr>
      <w:tr w:rsidR="007C0E64" w:rsidRPr="00BA5495" w14:paraId="2614593D" w14:textId="77777777" w:rsidTr="009E1406">
        <w:trPr>
          <w:trHeight w:val="759"/>
        </w:trPr>
        <w:tc>
          <w:tcPr>
            <w:tcW w:w="845" w:type="dxa"/>
          </w:tcPr>
          <w:p w14:paraId="586E962D" w14:textId="77777777" w:rsidR="007C0E64" w:rsidRDefault="007C0E64" w:rsidP="009E1406">
            <w:pPr>
              <w:pStyle w:val="BodyText"/>
              <w:jc w:val="center"/>
              <w:rPr>
                <w:b/>
                <w:iCs/>
                <w:szCs w:val="24"/>
              </w:rPr>
            </w:pPr>
            <w:r>
              <w:rPr>
                <w:b/>
                <w:iCs/>
                <w:szCs w:val="24"/>
              </w:rPr>
              <w:t>3</w:t>
            </w:r>
          </w:p>
        </w:tc>
        <w:tc>
          <w:tcPr>
            <w:tcW w:w="1753" w:type="dxa"/>
          </w:tcPr>
          <w:p w14:paraId="25841A16" w14:textId="77777777" w:rsidR="007C0E64" w:rsidRDefault="007C0E64" w:rsidP="009E1406">
            <w:pPr>
              <w:pStyle w:val="BodyText"/>
              <w:rPr>
                <w:szCs w:val="24"/>
              </w:rPr>
            </w:pPr>
            <w:proofErr w:type="gramStart"/>
            <w:r>
              <w:rPr>
                <w:szCs w:val="24"/>
              </w:rPr>
              <w:t>In[</w:t>
            </w:r>
            <w:proofErr w:type="gramEnd"/>
            <w:r>
              <w:rPr>
                <w:szCs w:val="24"/>
              </w:rPr>
              <w:t>] = ‘</w:t>
            </w:r>
            <w:r w:rsidRPr="002E7556">
              <w:rPr>
                <w:szCs w:val="24"/>
              </w:rPr>
              <w:t>QUI=</w:t>
            </w:r>
            <w:r>
              <w:rPr>
                <w:szCs w:val="24"/>
              </w:rPr>
              <w:t>’</w:t>
            </w:r>
          </w:p>
          <w:p w14:paraId="57E97A62"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3308EAE0" w14:textId="77777777" w:rsidR="007C0E64"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78277514" w14:textId="77777777" w:rsidR="007C0E64" w:rsidRDefault="007C0E64" w:rsidP="009E1406">
            <w:pPr>
              <w:pStyle w:val="BodyText"/>
              <w:jc w:val="center"/>
              <w:rPr>
                <w:szCs w:val="24"/>
              </w:rPr>
            </w:pPr>
            <w:r>
              <w:rPr>
                <w:szCs w:val="24"/>
              </w:rPr>
              <w:t>‘AB’</w:t>
            </w:r>
          </w:p>
        </w:tc>
        <w:tc>
          <w:tcPr>
            <w:tcW w:w="1764" w:type="dxa"/>
          </w:tcPr>
          <w:p w14:paraId="1CC37B13" w14:textId="77777777" w:rsidR="007C0E64" w:rsidRDefault="007C0E64" w:rsidP="009E1406">
            <w:pPr>
              <w:pStyle w:val="BodyText"/>
              <w:jc w:val="center"/>
              <w:rPr>
                <w:szCs w:val="24"/>
              </w:rPr>
            </w:pPr>
            <w:r>
              <w:rPr>
                <w:szCs w:val="24"/>
              </w:rPr>
              <w:t>‘AB’</w:t>
            </w:r>
          </w:p>
        </w:tc>
        <w:tc>
          <w:tcPr>
            <w:tcW w:w="1186" w:type="dxa"/>
          </w:tcPr>
          <w:p w14:paraId="125556A8" w14:textId="77777777" w:rsidR="007C0E64" w:rsidRDefault="007C0E64" w:rsidP="009E1406">
            <w:pPr>
              <w:pStyle w:val="BodyText"/>
              <w:jc w:val="center"/>
              <w:rPr>
                <w:szCs w:val="24"/>
              </w:rPr>
            </w:pPr>
            <w:r>
              <w:rPr>
                <w:szCs w:val="24"/>
              </w:rPr>
              <w:t>Pass</w:t>
            </w:r>
          </w:p>
        </w:tc>
        <w:tc>
          <w:tcPr>
            <w:tcW w:w="2481" w:type="dxa"/>
          </w:tcPr>
          <w:p w14:paraId="6EEA1AD5" w14:textId="77777777" w:rsidR="007C0E64" w:rsidRDefault="007C0E64" w:rsidP="009E1406">
            <w:pPr>
              <w:pStyle w:val="BodyText"/>
              <w:jc w:val="center"/>
              <w:rPr>
                <w:szCs w:val="24"/>
              </w:rPr>
            </w:pPr>
            <w:r>
              <w:rPr>
                <w:szCs w:val="24"/>
              </w:rPr>
              <w:t>Covers 118T, 119F, 132T, 133F</w:t>
            </w:r>
          </w:p>
        </w:tc>
      </w:tr>
    </w:tbl>
    <w:p w14:paraId="75B03660" w14:textId="77777777" w:rsidR="007C0E64" w:rsidRDefault="007C0E64" w:rsidP="007C0E64">
      <w:pPr>
        <w:pStyle w:val="BodyText"/>
        <w:rPr>
          <w:b/>
          <w:bCs/>
          <w:sz w:val="36"/>
          <w:szCs w:val="36"/>
          <w:u w:val="single"/>
        </w:rPr>
      </w:pPr>
    </w:p>
    <w:p w14:paraId="0422EA14"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4A7AB5A4" w14:textId="77777777" w:rsidR="007C0E64" w:rsidRPr="00BA5495" w:rsidRDefault="007C0E64" w:rsidP="007C0E64">
      <w:r>
        <w:t>Consider N=12 for loop. (Note that for valid input N-1 must be 8 and N+1 must be 16)</w:t>
      </w:r>
    </w:p>
    <w:tbl>
      <w:tblPr>
        <w:tblStyle w:val="TableGrid"/>
        <w:tblW w:w="9351" w:type="dxa"/>
        <w:tblLook w:val="04A0" w:firstRow="1" w:lastRow="0" w:firstColumn="1" w:lastColumn="0" w:noHBand="0" w:noVBand="1"/>
      </w:tblPr>
      <w:tblGrid>
        <w:gridCol w:w="806"/>
        <w:gridCol w:w="2568"/>
        <w:gridCol w:w="1770"/>
        <w:gridCol w:w="1770"/>
        <w:gridCol w:w="1186"/>
        <w:gridCol w:w="2337"/>
      </w:tblGrid>
      <w:tr w:rsidR="007C0E64" w:rsidRPr="00BA5495" w14:paraId="4A1F857D" w14:textId="77777777" w:rsidTr="009E1406">
        <w:trPr>
          <w:trHeight w:val="759"/>
        </w:trPr>
        <w:tc>
          <w:tcPr>
            <w:tcW w:w="845" w:type="dxa"/>
          </w:tcPr>
          <w:p w14:paraId="60972D24" w14:textId="77777777" w:rsidR="007C0E64" w:rsidRPr="00BA5495" w:rsidRDefault="007C0E64" w:rsidP="009E1406">
            <w:pPr>
              <w:pStyle w:val="BodyText"/>
              <w:jc w:val="center"/>
              <w:rPr>
                <w:b/>
                <w:szCs w:val="24"/>
              </w:rPr>
            </w:pPr>
            <w:r w:rsidRPr="00BA5495">
              <w:rPr>
                <w:b/>
                <w:szCs w:val="24"/>
              </w:rPr>
              <w:t>Test case#</w:t>
            </w:r>
          </w:p>
        </w:tc>
        <w:tc>
          <w:tcPr>
            <w:tcW w:w="1753" w:type="dxa"/>
          </w:tcPr>
          <w:p w14:paraId="22ABB2BE"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2FF4F5BF" w14:textId="77777777" w:rsidR="007C0E64" w:rsidRPr="00BA5495" w:rsidRDefault="007C0E64" w:rsidP="009E1406">
            <w:pPr>
              <w:pStyle w:val="BodyText"/>
              <w:jc w:val="center"/>
              <w:rPr>
                <w:b/>
                <w:szCs w:val="24"/>
              </w:rPr>
            </w:pPr>
            <w:r w:rsidRPr="00BA5495">
              <w:rPr>
                <w:b/>
                <w:szCs w:val="24"/>
              </w:rPr>
              <w:t>Output</w:t>
            </w:r>
          </w:p>
        </w:tc>
        <w:tc>
          <w:tcPr>
            <w:tcW w:w="1764" w:type="dxa"/>
          </w:tcPr>
          <w:p w14:paraId="6384683E"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699FF3C7" w14:textId="77777777" w:rsidR="007C0E64" w:rsidRPr="00BA5495" w:rsidRDefault="007C0E64" w:rsidP="009E1406">
            <w:pPr>
              <w:pStyle w:val="BodyText"/>
              <w:jc w:val="center"/>
              <w:rPr>
                <w:b/>
                <w:szCs w:val="24"/>
              </w:rPr>
            </w:pPr>
            <w:r w:rsidRPr="00BA5495">
              <w:rPr>
                <w:b/>
                <w:szCs w:val="24"/>
              </w:rPr>
              <w:t>Pass/Fail</w:t>
            </w:r>
          </w:p>
        </w:tc>
        <w:tc>
          <w:tcPr>
            <w:tcW w:w="2481" w:type="dxa"/>
          </w:tcPr>
          <w:p w14:paraId="385810A8" w14:textId="77777777" w:rsidR="007C0E64" w:rsidRPr="00BA5495" w:rsidRDefault="007C0E64" w:rsidP="009E1406">
            <w:pPr>
              <w:pStyle w:val="BodyText"/>
              <w:jc w:val="center"/>
              <w:rPr>
                <w:b/>
                <w:szCs w:val="24"/>
              </w:rPr>
            </w:pPr>
            <w:r w:rsidRPr="00BA5495">
              <w:rPr>
                <w:b/>
                <w:szCs w:val="24"/>
              </w:rPr>
              <w:t>Comments/Remarks</w:t>
            </w:r>
          </w:p>
          <w:p w14:paraId="2583BE12" w14:textId="77777777" w:rsidR="007C0E64" w:rsidRPr="00BA5495" w:rsidRDefault="007C0E64" w:rsidP="009E1406">
            <w:pPr>
              <w:pStyle w:val="BodyText"/>
              <w:jc w:val="center"/>
              <w:rPr>
                <w:b/>
                <w:szCs w:val="24"/>
              </w:rPr>
            </w:pPr>
          </w:p>
        </w:tc>
      </w:tr>
      <w:tr w:rsidR="007C0E64" w:rsidRPr="00BA5495" w14:paraId="3C9D2BD7" w14:textId="77777777" w:rsidTr="009E1406">
        <w:trPr>
          <w:trHeight w:val="759"/>
        </w:trPr>
        <w:tc>
          <w:tcPr>
            <w:tcW w:w="845" w:type="dxa"/>
          </w:tcPr>
          <w:p w14:paraId="3650FB28" w14:textId="77777777" w:rsidR="007C0E64" w:rsidRPr="00BA5495" w:rsidRDefault="007C0E64" w:rsidP="009E1406">
            <w:pPr>
              <w:pStyle w:val="BodyText"/>
              <w:jc w:val="center"/>
              <w:rPr>
                <w:b/>
                <w:szCs w:val="24"/>
              </w:rPr>
            </w:pPr>
            <w:r>
              <w:rPr>
                <w:b/>
                <w:szCs w:val="24"/>
              </w:rPr>
              <w:t>1</w:t>
            </w:r>
          </w:p>
        </w:tc>
        <w:tc>
          <w:tcPr>
            <w:tcW w:w="1753" w:type="dxa"/>
          </w:tcPr>
          <w:p w14:paraId="5BBFF2D7"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6DD3FC9E"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788F236B" w14:textId="77777777" w:rsidR="007C0E64" w:rsidRPr="00BA5495" w:rsidRDefault="007C0E64" w:rsidP="009E1406">
            <w:pPr>
              <w:pStyle w:val="BodyText"/>
              <w:rPr>
                <w:szCs w:val="24"/>
              </w:rPr>
            </w:pPr>
            <w:proofErr w:type="spellStart"/>
            <w:r>
              <w:rPr>
                <w:szCs w:val="24"/>
              </w:rPr>
              <w:t>iLen</w:t>
            </w:r>
            <w:proofErr w:type="spellEnd"/>
            <w:r>
              <w:rPr>
                <w:szCs w:val="24"/>
              </w:rPr>
              <w:t xml:space="preserve"> = 0</w:t>
            </w:r>
          </w:p>
        </w:tc>
        <w:tc>
          <w:tcPr>
            <w:tcW w:w="1322" w:type="dxa"/>
          </w:tcPr>
          <w:p w14:paraId="264EC0F9" w14:textId="77777777" w:rsidR="007C0E64" w:rsidRPr="00BA5495" w:rsidRDefault="007C0E64" w:rsidP="009E1406">
            <w:pPr>
              <w:pStyle w:val="BodyText"/>
              <w:jc w:val="center"/>
              <w:rPr>
                <w:szCs w:val="24"/>
              </w:rPr>
            </w:pPr>
            <w:r>
              <w:rPr>
                <w:szCs w:val="24"/>
              </w:rPr>
              <w:t>Empty String</w:t>
            </w:r>
          </w:p>
        </w:tc>
        <w:tc>
          <w:tcPr>
            <w:tcW w:w="1764" w:type="dxa"/>
          </w:tcPr>
          <w:p w14:paraId="364DE919" w14:textId="77777777" w:rsidR="007C0E64" w:rsidRPr="00BA5495" w:rsidRDefault="007C0E64" w:rsidP="009E1406">
            <w:pPr>
              <w:pStyle w:val="BodyText"/>
              <w:rPr>
                <w:szCs w:val="24"/>
              </w:rPr>
            </w:pPr>
            <w:r>
              <w:rPr>
                <w:szCs w:val="24"/>
              </w:rPr>
              <w:t>Empty String</w:t>
            </w:r>
          </w:p>
        </w:tc>
        <w:tc>
          <w:tcPr>
            <w:tcW w:w="1186" w:type="dxa"/>
          </w:tcPr>
          <w:p w14:paraId="65F43959" w14:textId="77777777" w:rsidR="007C0E64" w:rsidRPr="00BA5495" w:rsidRDefault="007C0E64" w:rsidP="009E1406">
            <w:pPr>
              <w:pStyle w:val="BodyText"/>
              <w:jc w:val="center"/>
              <w:rPr>
                <w:szCs w:val="24"/>
              </w:rPr>
            </w:pPr>
            <w:r>
              <w:rPr>
                <w:szCs w:val="24"/>
              </w:rPr>
              <w:t>Pass</w:t>
            </w:r>
          </w:p>
        </w:tc>
        <w:tc>
          <w:tcPr>
            <w:tcW w:w="2481" w:type="dxa"/>
          </w:tcPr>
          <w:p w14:paraId="6549004B" w14:textId="77777777" w:rsidR="007C0E64" w:rsidRPr="00BA5495" w:rsidRDefault="007C0E64" w:rsidP="009E1406">
            <w:pPr>
              <w:pStyle w:val="BodyText"/>
              <w:jc w:val="center"/>
              <w:rPr>
                <w:szCs w:val="24"/>
              </w:rPr>
            </w:pPr>
            <w:r>
              <w:rPr>
                <w:szCs w:val="24"/>
              </w:rPr>
              <w:t>Covers 115F</w:t>
            </w:r>
          </w:p>
        </w:tc>
      </w:tr>
      <w:tr w:rsidR="007C0E64" w:rsidRPr="00BA5495" w14:paraId="0743BA9F" w14:textId="77777777" w:rsidTr="009E1406">
        <w:trPr>
          <w:trHeight w:val="759"/>
        </w:trPr>
        <w:tc>
          <w:tcPr>
            <w:tcW w:w="845" w:type="dxa"/>
          </w:tcPr>
          <w:p w14:paraId="74A7B4D6" w14:textId="77777777" w:rsidR="007C0E64" w:rsidRPr="00BA5495" w:rsidRDefault="007C0E64" w:rsidP="009E1406">
            <w:pPr>
              <w:pStyle w:val="BodyText"/>
              <w:jc w:val="center"/>
              <w:rPr>
                <w:b/>
                <w:iCs/>
                <w:szCs w:val="24"/>
              </w:rPr>
            </w:pPr>
            <w:r>
              <w:rPr>
                <w:b/>
                <w:iCs/>
                <w:szCs w:val="24"/>
              </w:rPr>
              <w:t>2</w:t>
            </w:r>
          </w:p>
        </w:tc>
        <w:tc>
          <w:tcPr>
            <w:tcW w:w="1753" w:type="dxa"/>
          </w:tcPr>
          <w:p w14:paraId="60D17EDC"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FCA758" w14:textId="77777777" w:rsidR="007C0E64" w:rsidRDefault="007C0E64" w:rsidP="009E1406">
            <w:pPr>
              <w:pStyle w:val="BodyText"/>
              <w:rPr>
                <w:szCs w:val="24"/>
              </w:rPr>
            </w:pPr>
            <w:proofErr w:type="spellStart"/>
            <w:r>
              <w:rPr>
                <w:szCs w:val="24"/>
              </w:rPr>
              <w:lastRenderedPageBreak/>
              <w:t>iOff</w:t>
            </w:r>
            <w:proofErr w:type="spellEnd"/>
            <w:r>
              <w:rPr>
                <w:szCs w:val="24"/>
              </w:rPr>
              <w:t xml:space="preserve"> = 0</w:t>
            </w:r>
          </w:p>
          <w:p w14:paraId="7AACCA9C"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51E5B53D" w14:textId="77777777" w:rsidR="007C0E64" w:rsidRPr="00BA5495" w:rsidRDefault="007C0E64" w:rsidP="009E1406">
            <w:pPr>
              <w:pStyle w:val="BodyText"/>
              <w:jc w:val="center"/>
              <w:rPr>
                <w:szCs w:val="24"/>
              </w:rPr>
            </w:pPr>
            <w:r>
              <w:rPr>
                <w:szCs w:val="24"/>
              </w:rPr>
              <w:lastRenderedPageBreak/>
              <w:t>‘ABC’</w:t>
            </w:r>
          </w:p>
        </w:tc>
        <w:tc>
          <w:tcPr>
            <w:tcW w:w="1764" w:type="dxa"/>
          </w:tcPr>
          <w:p w14:paraId="7466B4A8" w14:textId="77777777" w:rsidR="007C0E64" w:rsidRPr="00BA5495" w:rsidRDefault="007C0E64" w:rsidP="009E1406">
            <w:pPr>
              <w:pStyle w:val="BodyText"/>
              <w:jc w:val="center"/>
              <w:rPr>
                <w:szCs w:val="24"/>
              </w:rPr>
            </w:pPr>
            <w:r>
              <w:rPr>
                <w:szCs w:val="24"/>
              </w:rPr>
              <w:t>‘ABC’</w:t>
            </w:r>
          </w:p>
        </w:tc>
        <w:tc>
          <w:tcPr>
            <w:tcW w:w="1186" w:type="dxa"/>
          </w:tcPr>
          <w:p w14:paraId="232D8685" w14:textId="77777777" w:rsidR="007C0E64" w:rsidRPr="00BA5495" w:rsidRDefault="007C0E64" w:rsidP="009E1406">
            <w:pPr>
              <w:pStyle w:val="BodyText"/>
              <w:jc w:val="center"/>
              <w:rPr>
                <w:szCs w:val="24"/>
              </w:rPr>
            </w:pPr>
            <w:r>
              <w:rPr>
                <w:szCs w:val="24"/>
              </w:rPr>
              <w:t>Pass</w:t>
            </w:r>
          </w:p>
        </w:tc>
        <w:tc>
          <w:tcPr>
            <w:tcW w:w="2481" w:type="dxa"/>
          </w:tcPr>
          <w:p w14:paraId="248E6EF7" w14:textId="77777777" w:rsidR="007C0E64" w:rsidRPr="00BA5495" w:rsidRDefault="007C0E64" w:rsidP="009E1406">
            <w:pPr>
              <w:pStyle w:val="BodyText"/>
              <w:jc w:val="center"/>
              <w:rPr>
                <w:szCs w:val="24"/>
              </w:rPr>
            </w:pPr>
            <w:r>
              <w:rPr>
                <w:szCs w:val="24"/>
              </w:rPr>
              <w:t>Covers 115F once</w:t>
            </w:r>
          </w:p>
        </w:tc>
      </w:tr>
      <w:tr w:rsidR="007C0E64" w:rsidRPr="00BA5495" w14:paraId="21B858A8" w14:textId="77777777" w:rsidTr="009E1406">
        <w:trPr>
          <w:trHeight w:val="759"/>
        </w:trPr>
        <w:tc>
          <w:tcPr>
            <w:tcW w:w="845" w:type="dxa"/>
          </w:tcPr>
          <w:p w14:paraId="4C5B24C7" w14:textId="77777777" w:rsidR="007C0E64" w:rsidRDefault="007C0E64" w:rsidP="009E1406">
            <w:pPr>
              <w:pStyle w:val="BodyText"/>
              <w:jc w:val="center"/>
              <w:rPr>
                <w:b/>
                <w:iCs/>
                <w:szCs w:val="24"/>
              </w:rPr>
            </w:pPr>
            <w:r>
              <w:rPr>
                <w:b/>
                <w:iCs/>
                <w:szCs w:val="24"/>
              </w:rPr>
              <w:t>3</w:t>
            </w:r>
          </w:p>
        </w:tc>
        <w:tc>
          <w:tcPr>
            <w:tcW w:w="1753" w:type="dxa"/>
          </w:tcPr>
          <w:p w14:paraId="5F9EB6EA" w14:textId="77777777" w:rsidR="007C0E64" w:rsidRDefault="007C0E64" w:rsidP="009E1406">
            <w:pPr>
              <w:pStyle w:val="BodyText"/>
              <w:rPr>
                <w:szCs w:val="24"/>
              </w:rPr>
            </w:pPr>
            <w:proofErr w:type="gramStart"/>
            <w:r>
              <w:rPr>
                <w:szCs w:val="24"/>
              </w:rPr>
              <w:t>In[</w:t>
            </w:r>
            <w:proofErr w:type="gramEnd"/>
            <w:r>
              <w:rPr>
                <w:szCs w:val="24"/>
              </w:rPr>
              <w:t>] = ‘</w:t>
            </w:r>
            <w:r w:rsidRPr="002E7556">
              <w:rPr>
                <w:szCs w:val="24"/>
              </w:rPr>
              <w:t>QUJDREU=</w:t>
            </w:r>
            <w:r>
              <w:rPr>
                <w:szCs w:val="24"/>
              </w:rPr>
              <w:t>’</w:t>
            </w:r>
          </w:p>
          <w:p w14:paraId="66DC19EE"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24DBA105" w14:textId="77777777" w:rsidR="007C0E64" w:rsidRDefault="007C0E64" w:rsidP="009E1406">
            <w:pPr>
              <w:pStyle w:val="BodyText"/>
              <w:rPr>
                <w:szCs w:val="24"/>
              </w:rPr>
            </w:pPr>
            <w:proofErr w:type="spellStart"/>
            <w:r>
              <w:rPr>
                <w:szCs w:val="24"/>
              </w:rPr>
              <w:t>iLen</w:t>
            </w:r>
            <w:proofErr w:type="spellEnd"/>
            <w:r>
              <w:rPr>
                <w:szCs w:val="24"/>
              </w:rPr>
              <w:t xml:space="preserve"> = 8</w:t>
            </w:r>
          </w:p>
        </w:tc>
        <w:tc>
          <w:tcPr>
            <w:tcW w:w="1322" w:type="dxa"/>
          </w:tcPr>
          <w:p w14:paraId="18BD0354" w14:textId="77777777" w:rsidR="007C0E64" w:rsidRDefault="007C0E64" w:rsidP="009E1406">
            <w:pPr>
              <w:pStyle w:val="BodyText"/>
              <w:jc w:val="center"/>
              <w:rPr>
                <w:szCs w:val="24"/>
              </w:rPr>
            </w:pPr>
            <w:r>
              <w:rPr>
                <w:szCs w:val="24"/>
              </w:rPr>
              <w:t>‘ABCDE’</w:t>
            </w:r>
          </w:p>
        </w:tc>
        <w:tc>
          <w:tcPr>
            <w:tcW w:w="1764" w:type="dxa"/>
          </w:tcPr>
          <w:p w14:paraId="26355E12" w14:textId="77777777" w:rsidR="007C0E64" w:rsidRDefault="007C0E64" w:rsidP="009E1406">
            <w:pPr>
              <w:pStyle w:val="BodyText"/>
              <w:jc w:val="center"/>
              <w:rPr>
                <w:szCs w:val="24"/>
              </w:rPr>
            </w:pPr>
            <w:r>
              <w:rPr>
                <w:szCs w:val="24"/>
              </w:rPr>
              <w:t>‘ABCDE’</w:t>
            </w:r>
          </w:p>
        </w:tc>
        <w:tc>
          <w:tcPr>
            <w:tcW w:w="1186" w:type="dxa"/>
          </w:tcPr>
          <w:p w14:paraId="6866A6FD" w14:textId="77777777" w:rsidR="007C0E64" w:rsidRDefault="007C0E64" w:rsidP="009E1406">
            <w:pPr>
              <w:pStyle w:val="BodyText"/>
              <w:jc w:val="center"/>
              <w:rPr>
                <w:szCs w:val="24"/>
              </w:rPr>
            </w:pPr>
            <w:r>
              <w:rPr>
                <w:szCs w:val="24"/>
              </w:rPr>
              <w:t>Pass</w:t>
            </w:r>
          </w:p>
        </w:tc>
        <w:tc>
          <w:tcPr>
            <w:tcW w:w="2481" w:type="dxa"/>
          </w:tcPr>
          <w:p w14:paraId="45211891" w14:textId="77777777" w:rsidR="007C0E64" w:rsidRDefault="007C0E64" w:rsidP="009E1406">
            <w:pPr>
              <w:pStyle w:val="BodyText"/>
              <w:jc w:val="center"/>
              <w:rPr>
                <w:szCs w:val="24"/>
              </w:rPr>
            </w:pPr>
            <w:r>
              <w:rPr>
                <w:szCs w:val="24"/>
              </w:rPr>
              <w:t>Covers 115T for N-1</w:t>
            </w:r>
          </w:p>
        </w:tc>
      </w:tr>
      <w:tr w:rsidR="007C0E64" w:rsidRPr="00BA5495" w14:paraId="544D7625" w14:textId="77777777" w:rsidTr="009E1406">
        <w:trPr>
          <w:trHeight w:val="759"/>
        </w:trPr>
        <w:tc>
          <w:tcPr>
            <w:tcW w:w="845" w:type="dxa"/>
          </w:tcPr>
          <w:p w14:paraId="382DE0AD" w14:textId="77777777" w:rsidR="007C0E64" w:rsidRDefault="007C0E64" w:rsidP="009E1406">
            <w:pPr>
              <w:pStyle w:val="BodyText"/>
              <w:jc w:val="center"/>
              <w:rPr>
                <w:b/>
                <w:iCs/>
                <w:szCs w:val="24"/>
              </w:rPr>
            </w:pPr>
            <w:r>
              <w:rPr>
                <w:b/>
                <w:iCs/>
                <w:szCs w:val="24"/>
              </w:rPr>
              <w:t>4</w:t>
            </w:r>
          </w:p>
        </w:tc>
        <w:tc>
          <w:tcPr>
            <w:tcW w:w="1753" w:type="dxa"/>
          </w:tcPr>
          <w:p w14:paraId="531116CD" w14:textId="77777777" w:rsidR="007C0E64" w:rsidRDefault="007C0E64" w:rsidP="009E1406">
            <w:pPr>
              <w:pStyle w:val="BodyText"/>
              <w:rPr>
                <w:szCs w:val="24"/>
              </w:rPr>
            </w:pPr>
            <w:proofErr w:type="gramStart"/>
            <w:r>
              <w:rPr>
                <w:szCs w:val="24"/>
              </w:rPr>
              <w:t>In[</w:t>
            </w:r>
            <w:proofErr w:type="gramEnd"/>
            <w:r>
              <w:rPr>
                <w:szCs w:val="24"/>
              </w:rPr>
              <w:t>] = ‘</w:t>
            </w:r>
            <w:proofErr w:type="spellStart"/>
            <w:r w:rsidRPr="002E7556">
              <w:rPr>
                <w:szCs w:val="24"/>
              </w:rPr>
              <w:t>QUJDREVGRw</w:t>
            </w:r>
            <w:proofErr w:type="spellEnd"/>
            <w:r w:rsidRPr="002E7556">
              <w:rPr>
                <w:szCs w:val="24"/>
              </w:rPr>
              <w:t>==</w:t>
            </w:r>
            <w:r>
              <w:rPr>
                <w:szCs w:val="24"/>
              </w:rPr>
              <w:t>’</w:t>
            </w:r>
          </w:p>
          <w:p w14:paraId="51A49B07"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32DC2C3E" w14:textId="77777777" w:rsidR="007C0E64" w:rsidRDefault="007C0E64" w:rsidP="009E1406">
            <w:pPr>
              <w:pStyle w:val="BodyText"/>
              <w:rPr>
                <w:szCs w:val="24"/>
              </w:rPr>
            </w:pPr>
            <w:proofErr w:type="spellStart"/>
            <w:r>
              <w:rPr>
                <w:szCs w:val="24"/>
              </w:rPr>
              <w:t>iLen</w:t>
            </w:r>
            <w:proofErr w:type="spellEnd"/>
            <w:r>
              <w:rPr>
                <w:szCs w:val="24"/>
              </w:rPr>
              <w:t xml:space="preserve"> = 12</w:t>
            </w:r>
          </w:p>
        </w:tc>
        <w:tc>
          <w:tcPr>
            <w:tcW w:w="1322" w:type="dxa"/>
          </w:tcPr>
          <w:p w14:paraId="439A120D" w14:textId="77777777" w:rsidR="007C0E64" w:rsidRDefault="007C0E64" w:rsidP="009E1406">
            <w:pPr>
              <w:pStyle w:val="BodyText"/>
              <w:jc w:val="center"/>
              <w:rPr>
                <w:szCs w:val="24"/>
              </w:rPr>
            </w:pPr>
            <w:r>
              <w:rPr>
                <w:szCs w:val="24"/>
              </w:rPr>
              <w:t>‘</w:t>
            </w:r>
            <w:r w:rsidRPr="002E7556">
              <w:rPr>
                <w:szCs w:val="24"/>
              </w:rPr>
              <w:t>ABCDEFG</w:t>
            </w:r>
            <w:r>
              <w:rPr>
                <w:szCs w:val="24"/>
              </w:rPr>
              <w:t>’</w:t>
            </w:r>
          </w:p>
        </w:tc>
        <w:tc>
          <w:tcPr>
            <w:tcW w:w="1764" w:type="dxa"/>
          </w:tcPr>
          <w:p w14:paraId="08B35A29" w14:textId="77777777" w:rsidR="007C0E64" w:rsidRDefault="007C0E64" w:rsidP="009E1406">
            <w:pPr>
              <w:pStyle w:val="BodyText"/>
              <w:jc w:val="center"/>
              <w:rPr>
                <w:szCs w:val="24"/>
              </w:rPr>
            </w:pPr>
            <w:r>
              <w:rPr>
                <w:szCs w:val="24"/>
              </w:rPr>
              <w:t>‘</w:t>
            </w:r>
            <w:r w:rsidRPr="002E7556">
              <w:rPr>
                <w:szCs w:val="24"/>
              </w:rPr>
              <w:t>ABCDEFG</w:t>
            </w:r>
            <w:r>
              <w:rPr>
                <w:szCs w:val="24"/>
              </w:rPr>
              <w:t>’</w:t>
            </w:r>
          </w:p>
        </w:tc>
        <w:tc>
          <w:tcPr>
            <w:tcW w:w="1186" w:type="dxa"/>
          </w:tcPr>
          <w:p w14:paraId="63969DC6" w14:textId="77777777" w:rsidR="007C0E64" w:rsidRDefault="007C0E64" w:rsidP="009E1406">
            <w:pPr>
              <w:pStyle w:val="BodyText"/>
              <w:jc w:val="center"/>
              <w:rPr>
                <w:szCs w:val="24"/>
              </w:rPr>
            </w:pPr>
            <w:r>
              <w:rPr>
                <w:szCs w:val="24"/>
              </w:rPr>
              <w:t>Pass</w:t>
            </w:r>
          </w:p>
        </w:tc>
        <w:tc>
          <w:tcPr>
            <w:tcW w:w="2481" w:type="dxa"/>
          </w:tcPr>
          <w:p w14:paraId="242FAEB1" w14:textId="77777777" w:rsidR="007C0E64" w:rsidRDefault="007C0E64" w:rsidP="009E1406">
            <w:pPr>
              <w:pStyle w:val="BodyText"/>
              <w:jc w:val="center"/>
              <w:rPr>
                <w:szCs w:val="24"/>
              </w:rPr>
            </w:pPr>
            <w:r>
              <w:rPr>
                <w:szCs w:val="24"/>
              </w:rPr>
              <w:t>Covers 115T for N</w:t>
            </w:r>
          </w:p>
        </w:tc>
      </w:tr>
      <w:tr w:rsidR="007C0E64" w:rsidRPr="00BA5495" w14:paraId="2C13F541" w14:textId="77777777" w:rsidTr="009E1406">
        <w:trPr>
          <w:trHeight w:val="759"/>
        </w:trPr>
        <w:tc>
          <w:tcPr>
            <w:tcW w:w="845" w:type="dxa"/>
          </w:tcPr>
          <w:p w14:paraId="3ABA4BF9" w14:textId="77777777" w:rsidR="007C0E64" w:rsidRDefault="007C0E64" w:rsidP="009E1406">
            <w:pPr>
              <w:pStyle w:val="BodyText"/>
              <w:jc w:val="center"/>
              <w:rPr>
                <w:b/>
                <w:iCs/>
                <w:szCs w:val="24"/>
              </w:rPr>
            </w:pPr>
            <w:r>
              <w:rPr>
                <w:b/>
                <w:iCs/>
                <w:szCs w:val="24"/>
              </w:rPr>
              <w:t>5</w:t>
            </w:r>
          </w:p>
        </w:tc>
        <w:tc>
          <w:tcPr>
            <w:tcW w:w="1753" w:type="dxa"/>
          </w:tcPr>
          <w:p w14:paraId="180163D4" w14:textId="77777777" w:rsidR="007C0E64" w:rsidRDefault="007C0E64" w:rsidP="009E1406">
            <w:pPr>
              <w:pStyle w:val="BodyText"/>
              <w:rPr>
                <w:szCs w:val="24"/>
              </w:rPr>
            </w:pPr>
            <w:proofErr w:type="gramStart"/>
            <w:r>
              <w:rPr>
                <w:szCs w:val="24"/>
              </w:rPr>
              <w:t>In[</w:t>
            </w:r>
            <w:proofErr w:type="gramEnd"/>
            <w:r>
              <w:rPr>
                <w:szCs w:val="24"/>
              </w:rPr>
              <w:t>] = ‘</w:t>
            </w:r>
            <w:r w:rsidRPr="002E7556">
              <w:rPr>
                <w:szCs w:val="24"/>
              </w:rPr>
              <w:t>QUJDREVGR0hJSg==</w:t>
            </w:r>
            <w:r>
              <w:rPr>
                <w:szCs w:val="24"/>
              </w:rPr>
              <w:t>’</w:t>
            </w:r>
          </w:p>
          <w:p w14:paraId="085F83BA"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534D2387" w14:textId="77777777" w:rsidR="007C0E64" w:rsidRDefault="007C0E64" w:rsidP="009E1406">
            <w:pPr>
              <w:pStyle w:val="BodyText"/>
              <w:rPr>
                <w:szCs w:val="24"/>
              </w:rPr>
            </w:pPr>
            <w:proofErr w:type="spellStart"/>
            <w:r>
              <w:rPr>
                <w:szCs w:val="24"/>
              </w:rPr>
              <w:t>iLen</w:t>
            </w:r>
            <w:proofErr w:type="spellEnd"/>
            <w:r>
              <w:rPr>
                <w:szCs w:val="24"/>
              </w:rPr>
              <w:t xml:space="preserve"> = 16</w:t>
            </w:r>
          </w:p>
        </w:tc>
        <w:tc>
          <w:tcPr>
            <w:tcW w:w="1322" w:type="dxa"/>
          </w:tcPr>
          <w:p w14:paraId="5158CB48" w14:textId="77777777" w:rsidR="007C0E64" w:rsidRDefault="007C0E64" w:rsidP="009E1406">
            <w:pPr>
              <w:pStyle w:val="BodyText"/>
              <w:jc w:val="center"/>
              <w:rPr>
                <w:szCs w:val="24"/>
              </w:rPr>
            </w:pPr>
            <w:r>
              <w:rPr>
                <w:szCs w:val="24"/>
              </w:rPr>
              <w:t>‘</w:t>
            </w:r>
            <w:r w:rsidRPr="002E7556">
              <w:rPr>
                <w:szCs w:val="24"/>
              </w:rPr>
              <w:t>ABCDEFGHIJ</w:t>
            </w:r>
            <w:r>
              <w:rPr>
                <w:szCs w:val="24"/>
              </w:rPr>
              <w:t>’</w:t>
            </w:r>
          </w:p>
        </w:tc>
        <w:tc>
          <w:tcPr>
            <w:tcW w:w="1764" w:type="dxa"/>
          </w:tcPr>
          <w:p w14:paraId="567B6FCF" w14:textId="77777777" w:rsidR="007C0E64" w:rsidRDefault="007C0E64" w:rsidP="009E1406">
            <w:pPr>
              <w:pStyle w:val="BodyText"/>
              <w:jc w:val="center"/>
              <w:rPr>
                <w:szCs w:val="24"/>
              </w:rPr>
            </w:pPr>
            <w:r>
              <w:rPr>
                <w:szCs w:val="24"/>
              </w:rPr>
              <w:t>‘</w:t>
            </w:r>
            <w:r w:rsidRPr="002E7556">
              <w:rPr>
                <w:szCs w:val="24"/>
              </w:rPr>
              <w:t>ABCDEFGHIJ</w:t>
            </w:r>
            <w:r>
              <w:rPr>
                <w:szCs w:val="24"/>
              </w:rPr>
              <w:t>’</w:t>
            </w:r>
          </w:p>
        </w:tc>
        <w:tc>
          <w:tcPr>
            <w:tcW w:w="1186" w:type="dxa"/>
          </w:tcPr>
          <w:p w14:paraId="587D2C31" w14:textId="77777777" w:rsidR="007C0E64" w:rsidRDefault="007C0E64" w:rsidP="009E1406">
            <w:pPr>
              <w:pStyle w:val="BodyText"/>
              <w:jc w:val="center"/>
              <w:rPr>
                <w:szCs w:val="24"/>
              </w:rPr>
            </w:pPr>
            <w:r>
              <w:rPr>
                <w:szCs w:val="24"/>
              </w:rPr>
              <w:t>Pass</w:t>
            </w:r>
          </w:p>
        </w:tc>
        <w:tc>
          <w:tcPr>
            <w:tcW w:w="2481" w:type="dxa"/>
          </w:tcPr>
          <w:p w14:paraId="55154564" w14:textId="77777777" w:rsidR="007C0E64" w:rsidRDefault="007C0E64" w:rsidP="009E1406">
            <w:pPr>
              <w:pStyle w:val="BodyText"/>
              <w:jc w:val="center"/>
              <w:rPr>
                <w:szCs w:val="24"/>
              </w:rPr>
            </w:pPr>
            <w:r>
              <w:rPr>
                <w:szCs w:val="24"/>
              </w:rPr>
              <w:t>Covers 115T for N+1</w:t>
            </w:r>
          </w:p>
        </w:tc>
      </w:tr>
    </w:tbl>
    <w:p w14:paraId="14B495FC" w14:textId="77777777" w:rsidR="007C0E64" w:rsidRDefault="007C0E64" w:rsidP="007C0E64">
      <w:pPr>
        <w:pStyle w:val="BodyText"/>
        <w:rPr>
          <w:b/>
          <w:bCs/>
          <w:sz w:val="36"/>
          <w:szCs w:val="36"/>
          <w:u w:val="single"/>
        </w:rPr>
      </w:pPr>
    </w:p>
    <w:p w14:paraId="6EEA9014"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37A63D90" w14:textId="77777777" w:rsidR="007C0E64" w:rsidRDefault="007C0E64" w:rsidP="007C0E64">
      <w:pPr>
        <w:pStyle w:val="BodyText"/>
      </w:pPr>
      <w:r>
        <w:t>Path 1: 109F, 115F</w:t>
      </w:r>
    </w:p>
    <w:p w14:paraId="7F947F2C" w14:textId="77777777" w:rsidR="007C0E64" w:rsidRDefault="007C0E64" w:rsidP="007C0E64">
      <w:pPr>
        <w:pStyle w:val="BodyText"/>
      </w:pPr>
      <w:r>
        <w:t>Path 2: 109F, 115T, 118T, 119T, 132T, 133T</w:t>
      </w:r>
    </w:p>
    <w:p w14:paraId="7EDFAE38" w14:textId="77777777" w:rsidR="007C0E64" w:rsidRDefault="007C0E64" w:rsidP="007C0E64">
      <w:pPr>
        <w:pStyle w:val="BodyText"/>
      </w:pPr>
      <w:r>
        <w:t>Path 3: 109T, 115F</w:t>
      </w:r>
    </w:p>
    <w:p w14:paraId="662BA8A1" w14:textId="77777777" w:rsidR="007C0E64" w:rsidRDefault="007C0E64" w:rsidP="007C0E64">
      <w:pPr>
        <w:pStyle w:val="BodyText"/>
      </w:pPr>
      <w:r>
        <w:t>Path 4: 109T, 115T, 118T, 119F, 132T, 133F</w:t>
      </w:r>
    </w:p>
    <w:p w14:paraId="33F1264B" w14:textId="77777777" w:rsidR="007C0E64" w:rsidRDefault="007C0E64" w:rsidP="007C0E64">
      <w:pPr>
        <w:pStyle w:val="BodyText"/>
      </w:pPr>
      <w:r>
        <w:t>Path 5: 109T, 115T, 118F, 119F, 132F, 133F</w:t>
      </w:r>
    </w:p>
    <w:p w14:paraId="4556E41C" w14:textId="77777777" w:rsidR="007C0E64" w:rsidRPr="00BA5495" w:rsidRDefault="007C0E64" w:rsidP="007C0E64">
      <w:pPr>
        <w:pStyle w:val="BodyText"/>
      </w:pPr>
      <w:r w:rsidRPr="0038191A">
        <w:t xml:space="preserve">Note that no logical path is possible to cause </w:t>
      </w:r>
      <w:r>
        <w:t>119</w:t>
      </w:r>
      <w:r w:rsidRPr="0038191A">
        <w:t xml:space="preserve">T while </w:t>
      </w:r>
      <w:r>
        <w:t>118</w:t>
      </w:r>
      <w:r w:rsidRPr="0038191A">
        <w:t xml:space="preserve">F. Same is case with </w:t>
      </w:r>
      <w:r>
        <w:t>132</w:t>
      </w:r>
      <w:r w:rsidRPr="0038191A">
        <w:t xml:space="preserve">F and </w:t>
      </w:r>
      <w:r>
        <w:t>133</w:t>
      </w:r>
      <w:r w:rsidRPr="0038191A">
        <w:t xml:space="preserve">T. Similarly, conditions in </w:t>
      </w:r>
      <w:r>
        <w:t>132</w:t>
      </w:r>
      <w:r w:rsidRPr="0038191A">
        <w:t xml:space="preserve"> and </w:t>
      </w:r>
      <w:r>
        <w:t>133</w:t>
      </w:r>
      <w:r w:rsidRPr="0038191A">
        <w:t xml:space="preserve"> also depend upon same factor as </w:t>
      </w:r>
      <w:r>
        <w:t>118</w:t>
      </w:r>
      <w:r w:rsidRPr="0038191A">
        <w:t xml:space="preserve">, </w:t>
      </w:r>
      <w:r>
        <w:t>119</w:t>
      </w:r>
      <w:r w:rsidRPr="0038191A">
        <w:t xml:space="preserve"> so it is not possible for </w:t>
      </w:r>
      <w:r>
        <w:t>118</w:t>
      </w:r>
      <w:r w:rsidRPr="0038191A">
        <w:t xml:space="preserve">T but </w:t>
      </w:r>
      <w:r>
        <w:t>132</w:t>
      </w:r>
      <w:r w:rsidRPr="0038191A">
        <w:t>F and vice versa.</w:t>
      </w:r>
      <w:r>
        <w:t xml:space="preserve"> Furthermore, condition 109 also shares data dependency with 118, 119, 132, 133.</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CE9BBE3" w14:textId="77777777" w:rsidTr="009E1406">
        <w:trPr>
          <w:trHeight w:val="759"/>
        </w:trPr>
        <w:tc>
          <w:tcPr>
            <w:tcW w:w="845" w:type="dxa"/>
          </w:tcPr>
          <w:p w14:paraId="3179F059" w14:textId="77777777" w:rsidR="007C0E64" w:rsidRPr="00BA5495" w:rsidRDefault="007C0E64" w:rsidP="009E1406">
            <w:pPr>
              <w:pStyle w:val="BodyText"/>
              <w:jc w:val="center"/>
              <w:rPr>
                <w:b/>
                <w:szCs w:val="24"/>
              </w:rPr>
            </w:pPr>
            <w:r w:rsidRPr="00BA5495">
              <w:rPr>
                <w:b/>
                <w:szCs w:val="24"/>
              </w:rPr>
              <w:t>Test case#</w:t>
            </w:r>
          </w:p>
        </w:tc>
        <w:tc>
          <w:tcPr>
            <w:tcW w:w="1753" w:type="dxa"/>
          </w:tcPr>
          <w:p w14:paraId="2E064892"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21AD265" w14:textId="77777777" w:rsidR="007C0E64" w:rsidRPr="00BA5495" w:rsidRDefault="007C0E64" w:rsidP="009E1406">
            <w:pPr>
              <w:pStyle w:val="BodyText"/>
              <w:jc w:val="center"/>
              <w:rPr>
                <w:b/>
                <w:szCs w:val="24"/>
              </w:rPr>
            </w:pPr>
            <w:r w:rsidRPr="00BA5495">
              <w:rPr>
                <w:b/>
                <w:szCs w:val="24"/>
              </w:rPr>
              <w:t>Output</w:t>
            </w:r>
          </w:p>
        </w:tc>
        <w:tc>
          <w:tcPr>
            <w:tcW w:w="1764" w:type="dxa"/>
          </w:tcPr>
          <w:p w14:paraId="1A063FDD"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7CCCCC96" w14:textId="77777777" w:rsidR="007C0E64" w:rsidRPr="00BA5495" w:rsidRDefault="007C0E64" w:rsidP="009E1406">
            <w:pPr>
              <w:pStyle w:val="BodyText"/>
              <w:jc w:val="center"/>
              <w:rPr>
                <w:b/>
                <w:szCs w:val="24"/>
              </w:rPr>
            </w:pPr>
            <w:r w:rsidRPr="00BA5495">
              <w:rPr>
                <w:b/>
                <w:szCs w:val="24"/>
              </w:rPr>
              <w:t>Pass/Fail</w:t>
            </w:r>
          </w:p>
        </w:tc>
        <w:tc>
          <w:tcPr>
            <w:tcW w:w="2481" w:type="dxa"/>
          </w:tcPr>
          <w:p w14:paraId="57D18563" w14:textId="77777777" w:rsidR="007C0E64" w:rsidRPr="00BA5495" w:rsidRDefault="007C0E64" w:rsidP="009E1406">
            <w:pPr>
              <w:pStyle w:val="BodyText"/>
              <w:jc w:val="center"/>
              <w:rPr>
                <w:b/>
                <w:szCs w:val="24"/>
              </w:rPr>
            </w:pPr>
            <w:r w:rsidRPr="00BA5495">
              <w:rPr>
                <w:b/>
                <w:szCs w:val="24"/>
              </w:rPr>
              <w:t>Comments/Remarks</w:t>
            </w:r>
          </w:p>
          <w:p w14:paraId="1BF6FA36" w14:textId="77777777" w:rsidR="007C0E64" w:rsidRPr="00BA5495" w:rsidRDefault="007C0E64" w:rsidP="009E1406">
            <w:pPr>
              <w:pStyle w:val="BodyText"/>
              <w:jc w:val="center"/>
              <w:rPr>
                <w:b/>
                <w:szCs w:val="24"/>
              </w:rPr>
            </w:pPr>
          </w:p>
        </w:tc>
      </w:tr>
      <w:tr w:rsidR="007C0E64" w:rsidRPr="00BA5495" w14:paraId="586F3DB6" w14:textId="77777777" w:rsidTr="009E1406">
        <w:trPr>
          <w:trHeight w:val="759"/>
        </w:trPr>
        <w:tc>
          <w:tcPr>
            <w:tcW w:w="845" w:type="dxa"/>
          </w:tcPr>
          <w:p w14:paraId="5DD9DE3C" w14:textId="77777777" w:rsidR="007C0E64" w:rsidRPr="00BA5495" w:rsidRDefault="007C0E64" w:rsidP="009E1406">
            <w:pPr>
              <w:pStyle w:val="BodyText"/>
              <w:jc w:val="center"/>
              <w:rPr>
                <w:b/>
                <w:szCs w:val="24"/>
              </w:rPr>
            </w:pPr>
            <w:r>
              <w:rPr>
                <w:b/>
                <w:szCs w:val="24"/>
              </w:rPr>
              <w:t>1</w:t>
            </w:r>
          </w:p>
        </w:tc>
        <w:tc>
          <w:tcPr>
            <w:tcW w:w="1753" w:type="dxa"/>
          </w:tcPr>
          <w:p w14:paraId="0A2F9DDC"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C7B046"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0AC265D8" w14:textId="77777777" w:rsidR="007C0E64" w:rsidRPr="00BA5495" w:rsidRDefault="007C0E64" w:rsidP="009E1406">
            <w:pPr>
              <w:pStyle w:val="BodyText"/>
              <w:rPr>
                <w:szCs w:val="24"/>
              </w:rPr>
            </w:pPr>
            <w:proofErr w:type="spellStart"/>
            <w:r>
              <w:rPr>
                <w:szCs w:val="24"/>
              </w:rPr>
              <w:t>iLen</w:t>
            </w:r>
            <w:proofErr w:type="spellEnd"/>
            <w:r>
              <w:rPr>
                <w:szCs w:val="24"/>
              </w:rPr>
              <w:t xml:space="preserve"> = 0</w:t>
            </w:r>
          </w:p>
        </w:tc>
        <w:tc>
          <w:tcPr>
            <w:tcW w:w="1322" w:type="dxa"/>
          </w:tcPr>
          <w:p w14:paraId="5EC9BEF9" w14:textId="77777777" w:rsidR="007C0E64" w:rsidRPr="00BA5495" w:rsidRDefault="007C0E64" w:rsidP="009E1406">
            <w:pPr>
              <w:pStyle w:val="BodyText"/>
              <w:jc w:val="center"/>
              <w:rPr>
                <w:szCs w:val="24"/>
              </w:rPr>
            </w:pPr>
            <w:r>
              <w:rPr>
                <w:szCs w:val="24"/>
              </w:rPr>
              <w:t>Empty String</w:t>
            </w:r>
          </w:p>
        </w:tc>
        <w:tc>
          <w:tcPr>
            <w:tcW w:w="1764" w:type="dxa"/>
          </w:tcPr>
          <w:p w14:paraId="7CB03670" w14:textId="77777777" w:rsidR="007C0E64" w:rsidRPr="00BA5495" w:rsidRDefault="007C0E64" w:rsidP="009E1406">
            <w:pPr>
              <w:pStyle w:val="BodyText"/>
              <w:rPr>
                <w:szCs w:val="24"/>
              </w:rPr>
            </w:pPr>
            <w:r>
              <w:rPr>
                <w:szCs w:val="24"/>
              </w:rPr>
              <w:t>Empty String</w:t>
            </w:r>
          </w:p>
        </w:tc>
        <w:tc>
          <w:tcPr>
            <w:tcW w:w="1186" w:type="dxa"/>
          </w:tcPr>
          <w:p w14:paraId="0F255AAE" w14:textId="77777777" w:rsidR="007C0E64" w:rsidRPr="00BA5495" w:rsidRDefault="007C0E64" w:rsidP="009E1406">
            <w:pPr>
              <w:pStyle w:val="BodyText"/>
              <w:jc w:val="center"/>
              <w:rPr>
                <w:szCs w:val="24"/>
              </w:rPr>
            </w:pPr>
            <w:r>
              <w:rPr>
                <w:szCs w:val="24"/>
              </w:rPr>
              <w:t>Pass</w:t>
            </w:r>
          </w:p>
        </w:tc>
        <w:tc>
          <w:tcPr>
            <w:tcW w:w="2481" w:type="dxa"/>
          </w:tcPr>
          <w:p w14:paraId="27147F95" w14:textId="77777777" w:rsidR="007C0E64" w:rsidRPr="00BA5495" w:rsidRDefault="007C0E64" w:rsidP="009E1406">
            <w:pPr>
              <w:pStyle w:val="BodyText"/>
              <w:jc w:val="center"/>
              <w:rPr>
                <w:szCs w:val="24"/>
              </w:rPr>
            </w:pPr>
            <w:r>
              <w:rPr>
                <w:szCs w:val="24"/>
              </w:rPr>
              <w:t>Covers Path1</w:t>
            </w:r>
          </w:p>
        </w:tc>
      </w:tr>
      <w:tr w:rsidR="007C0E64" w:rsidRPr="00BA5495" w14:paraId="39583CA5" w14:textId="77777777" w:rsidTr="009E1406">
        <w:trPr>
          <w:trHeight w:val="759"/>
        </w:trPr>
        <w:tc>
          <w:tcPr>
            <w:tcW w:w="845" w:type="dxa"/>
          </w:tcPr>
          <w:p w14:paraId="3E9F4D01" w14:textId="77777777" w:rsidR="007C0E64" w:rsidRPr="00BA5495" w:rsidRDefault="007C0E64" w:rsidP="009E1406">
            <w:pPr>
              <w:pStyle w:val="BodyText"/>
              <w:jc w:val="center"/>
              <w:rPr>
                <w:b/>
                <w:iCs/>
                <w:szCs w:val="24"/>
              </w:rPr>
            </w:pPr>
            <w:r>
              <w:rPr>
                <w:b/>
                <w:szCs w:val="24"/>
              </w:rPr>
              <w:t>2</w:t>
            </w:r>
          </w:p>
        </w:tc>
        <w:tc>
          <w:tcPr>
            <w:tcW w:w="1753" w:type="dxa"/>
          </w:tcPr>
          <w:p w14:paraId="0059E9B2"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14670C56"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5050FB56"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4DC6EE03" w14:textId="77777777" w:rsidR="007C0E64" w:rsidRPr="00BA5495" w:rsidRDefault="007C0E64" w:rsidP="009E1406">
            <w:pPr>
              <w:pStyle w:val="BodyText"/>
              <w:jc w:val="center"/>
              <w:rPr>
                <w:szCs w:val="24"/>
              </w:rPr>
            </w:pPr>
            <w:r>
              <w:rPr>
                <w:szCs w:val="24"/>
              </w:rPr>
              <w:t>‘ABC’</w:t>
            </w:r>
          </w:p>
        </w:tc>
        <w:tc>
          <w:tcPr>
            <w:tcW w:w="1764" w:type="dxa"/>
          </w:tcPr>
          <w:p w14:paraId="63A5B7FD" w14:textId="77777777" w:rsidR="007C0E64" w:rsidRPr="00BA5495" w:rsidRDefault="007C0E64" w:rsidP="009E1406">
            <w:pPr>
              <w:pStyle w:val="BodyText"/>
              <w:jc w:val="center"/>
              <w:rPr>
                <w:szCs w:val="24"/>
              </w:rPr>
            </w:pPr>
            <w:r>
              <w:rPr>
                <w:szCs w:val="24"/>
              </w:rPr>
              <w:t>‘ABC’</w:t>
            </w:r>
          </w:p>
        </w:tc>
        <w:tc>
          <w:tcPr>
            <w:tcW w:w="1186" w:type="dxa"/>
          </w:tcPr>
          <w:p w14:paraId="67904903" w14:textId="77777777" w:rsidR="007C0E64" w:rsidRPr="00BA5495" w:rsidRDefault="007C0E64" w:rsidP="009E1406">
            <w:pPr>
              <w:pStyle w:val="BodyText"/>
              <w:jc w:val="center"/>
              <w:rPr>
                <w:szCs w:val="24"/>
              </w:rPr>
            </w:pPr>
            <w:r>
              <w:rPr>
                <w:szCs w:val="24"/>
              </w:rPr>
              <w:t>Pass</w:t>
            </w:r>
          </w:p>
        </w:tc>
        <w:tc>
          <w:tcPr>
            <w:tcW w:w="2481" w:type="dxa"/>
          </w:tcPr>
          <w:p w14:paraId="254DEBB5" w14:textId="77777777" w:rsidR="007C0E64" w:rsidRPr="00BA5495" w:rsidRDefault="007C0E64" w:rsidP="009E1406">
            <w:pPr>
              <w:pStyle w:val="BodyText"/>
              <w:jc w:val="center"/>
              <w:rPr>
                <w:szCs w:val="24"/>
              </w:rPr>
            </w:pPr>
            <w:r>
              <w:rPr>
                <w:szCs w:val="24"/>
              </w:rPr>
              <w:t>Covers Path2</w:t>
            </w:r>
          </w:p>
        </w:tc>
      </w:tr>
      <w:tr w:rsidR="007C0E64" w:rsidRPr="00BA5495" w14:paraId="4B21CCE1" w14:textId="77777777" w:rsidTr="009E1406">
        <w:trPr>
          <w:trHeight w:val="759"/>
        </w:trPr>
        <w:tc>
          <w:tcPr>
            <w:tcW w:w="845" w:type="dxa"/>
          </w:tcPr>
          <w:p w14:paraId="091B6122" w14:textId="77777777" w:rsidR="007C0E64" w:rsidRDefault="007C0E64" w:rsidP="009E1406">
            <w:pPr>
              <w:pStyle w:val="BodyText"/>
              <w:jc w:val="center"/>
              <w:rPr>
                <w:b/>
                <w:iCs/>
                <w:szCs w:val="24"/>
              </w:rPr>
            </w:pPr>
            <w:r>
              <w:rPr>
                <w:b/>
                <w:iCs/>
                <w:szCs w:val="24"/>
              </w:rPr>
              <w:lastRenderedPageBreak/>
              <w:t>3</w:t>
            </w:r>
          </w:p>
        </w:tc>
        <w:tc>
          <w:tcPr>
            <w:tcW w:w="1753" w:type="dxa"/>
          </w:tcPr>
          <w:p w14:paraId="7A6A0AFF"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5134DAF0" w14:textId="77777777" w:rsidR="007C0E64" w:rsidRDefault="007C0E64" w:rsidP="009E1406">
            <w:pPr>
              <w:pStyle w:val="BodyText"/>
              <w:rPr>
                <w:szCs w:val="24"/>
              </w:rPr>
            </w:pPr>
            <w:proofErr w:type="spellStart"/>
            <w:r>
              <w:rPr>
                <w:szCs w:val="24"/>
              </w:rPr>
              <w:t>iOff</w:t>
            </w:r>
            <w:proofErr w:type="spellEnd"/>
            <w:r>
              <w:rPr>
                <w:szCs w:val="24"/>
              </w:rPr>
              <w:t xml:space="preserve"> = 2</w:t>
            </w:r>
          </w:p>
          <w:p w14:paraId="73BFFE3A"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2788FD7E" w14:textId="77777777" w:rsidR="007C0E64" w:rsidRPr="00BA5495" w:rsidRDefault="007C0E64" w:rsidP="009E1406">
            <w:pPr>
              <w:pStyle w:val="BodyText"/>
              <w:jc w:val="center"/>
              <w:rPr>
                <w:szCs w:val="24"/>
              </w:rPr>
            </w:pPr>
            <w:r>
              <w:rPr>
                <w:szCs w:val="24"/>
              </w:rPr>
              <w:t>Empty String</w:t>
            </w:r>
          </w:p>
        </w:tc>
        <w:tc>
          <w:tcPr>
            <w:tcW w:w="1764" w:type="dxa"/>
          </w:tcPr>
          <w:p w14:paraId="4D719F84" w14:textId="77777777" w:rsidR="007C0E64" w:rsidRPr="00BA5495" w:rsidRDefault="007C0E64" w:rsidP="009E1406">
            <w:pPr>
              <w:pStyle w:val="BodyText"/>
              <w:jc w:val="center"/>
              <w:rPr>
                <w:szCs w:val="24"/>
              </w:rPr>
            </w:pPr>
            <w:r>
              <w:rPr>
                <w:szCs w:val="24"/>
              </w:rPr>
              <w:t>Empty String</w:t>
            </w:r>
          </w:p>
        </w:tc>
        <w:tc>
          <w:tcPr>
            <w:tcW w:w="1186" w:type="dxa"/>
          </w:tcPr>
          <w:p w14:paraId="1B017581" w14:textId="77777777" w:rsidR="007C0E64" w:rsidRPr="00BA5495" w:rsidRDefault="007C0E64" w:rsidP="009E1406">
            <w:pPr>
              <w:pStyle w:val="BodyText"/>
              <w:jc w:val="center"/>
              <w:rPr>
                <w:szCs w:val="24"/>
              </w:rPr>
            </w:pPr>
            <w:r>
              <w:rPr>
                <w:szCs w:val="24"/>
              </w:rPr>
              <w:t>Pass</w:t>
            </w:r>
          </w:p>
        </w:tc>
        <w:tc>
          <w:tcPr>
            <w:tcW w:w="2481" w:type="dxa"/>
          </w:tcPr>
          <w:p w14:paraId="22059495" w14:textId="77777777" w:rsidR="007C0E64" w:rsidRPr="00BA5495" w:rsidRDefault="007C0E64" w:rsidP="009E1406">
            <w:pPr>
              <w:pStyle w:val="BodyText"/>
              <w:jc w:val="center"/>
              <w:rPr>
                <w:szCs w:val="24"/>
              </w:rPr>
            </w:pPr>
            <w:r>
              <w:rPr>
                <w:szCs w:val="24"/>
              </w:rPr>
              <w:t>Covers Path3</w:t>
            </w:r>
          </w:p>
        </w:tc>
      </w:tr>
      <w:tr w:rsidR="007C0E64" w:rsidRPr="00BA5495" w14:paraId="3B8889B1" w14:textId="77777777" w:rsidTr="009E1406">
        <w:trPr>
          <w:trHeight w:val="759"/>
        </w:trPr>
        <w:tc>
          <w:tcPr>
            <w:tcW w:w="845" w:type="dxa"/>
          </w:tcPr>
          <w:p w14:paraId="6ABDA8C8" w14:textId="77777777" w:rsidR="007C0E64" w:rsidRDefault="007C0E64" w:rsidP="009E1406">
            <w:pPr>
              <w:pStyle w:val="BodyText"/>
              <w:jc w:val="center"/>
              <w:rPr>
                <w:b/>
                <w:iCs/>
                <w:szCs w:val="24"/>
              </w:rPr>
            </w:pPr>
            <w:r>
              <w:rPr>
                <w:b/>
                <w:iCs/>
                <w:szCs w:val="24"/>
              </w:rPr>
              <w:t>4</w:t>
            </w:r>
          </w:p>
        </w:tc>
        <w:tc>
          <w:tcPr>
            <w:tcW w:w="1753" w:type="dxa"/>
          </w:tcPr>
          <w:p w14:paraId="0900E0B8"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01B9A114"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49653283" w14:textId="77777777" w:rsidR="007C0E64"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4A4FB8EA" w14:textId="77777777" w:rsidR="007C0E64" w:rsidRDefault="007C0E64" w:rsidP="009E1406">
            <w:pPr>
              <w:pStyle w:val="BodyText"/>
              <w:jc w:val="center"/>
              <w:rPr>
                <w:szCs w:val="24"/>
              </w:rPr>
            </w:pPr>
            <w:r>
              <w:rPr>
                <w:szCs w:val="24"/>
              </w:rPr>
              <w:t>‘A’</w:t>
            </w:r>
          </w:p>
        </w:tc>
        <w:tc>
          <w:tcPr>
            <w:tcW w:w="1764" w:type="dxa"/>
          </w:tcPr>
          <w:p w14:paraId="6F75B402" w14:textId="77777777" w:rsidR="007C0E64" w:rsidRDefault="007C0E64" w:rsidP="009E1406">
            <w:pPr>
              <w:pStyle w:val="BodyText"/>
              <w:jc w:val="center"/>
              <w:rPr>
                <w:szCs w:val="24"/>
              </w:rPr>
            </w:pPr>
            <w:r>
              <w:rPr>
                <w:szCs w:val="24"/>
              </w:rPr>
              <w:t>‘A’</w:t>
            </w:r>
          </w:p>
        </w:tc>
        <w:tc>
          <w:tcPr>
            <w:tcW w:w="1186" w:type="dxa"/>
          </w:tcPr>
          <w:p w14:paraId="1187AA1D" w14:textId="77777777" w:rsidR="007C0E64" w:rsidRDefault="007C0E64" w:rsidP="009E1406">
            <w:pPr>
              <w:pStyle w:val="BodyText"/>
              <w:jc w:val="center"/>
              <w:rPr>
                <w:szCs w:val="24"/>
              </w:rPr>
            </w:pPr>
            <w:r>
              <w:rPr>
                <w:szCs w:val="24"/>
              </w:rPr>
              <w:t>Pass</w:t>
            </w:r>
          </w:p>
        </w:tc>
        <w:tc>
          <w:tcPr>
            <w:tcW w:w="2481" w:type="dxa"/>
          </w:tcPr>
          <w:p w14:paraId="1C95D7E7" w14:textId="77777777" w:rsidR="007C0E64" w:rsidRDefault="007C0E64" w:rsidP="009E1406">
            <w:pPr>
              <w:pStyle w:val="BodyText"/>
              <w:jc w:val="center"/>
              <w:rPr>
                <w:szCs w:val="24"/>
              </w:rPr>
            </w:pPr>
            <w:r>
              <w:rPr>
                <w:szCs w:val="24"/>
              </w:rPr>
              <w:t>Covers Path5</w:t>
            </w:r>
          </w:p>
        </w:tc>
      </w:tr>
      <w:tr w:rsidR="007C0E64" w:rsidRPr="00BA5495" w14:paraId="05A11425" w14:textId="77777777" w:rsidTr="009E1406">
        <w:trPr>
          <w:trHeight w:val="759"/>
        </w:trPr>
        <w:tc>
          <w:tcPr>
            <w:tcW w:w="845" w:type="dxa"/>
          </w:tcPr>
          <w:p w14:paraId="00171DCD" w14:textId="77777777" w:rsidR="007C0E64" w:rsidRDefault="007C0E64" w:rsidP="009E1406">
            <w:pPr>
              <w:pStyle w:val="BodyText"/>
              <w:jc w:val="center"/>
              <w:rPr>
                <w:b/>
                <w:iCs/>
                <w:szCs w:val="24"/>
              </w:rPr>
            </w:pPr>
            <w:r>
              <w:rPr>
                <w:b/>
                <w:iCs/>
                <w:szCs w:val="24"/>
              </w:rPr>
              <w:t>5</w:t>
            </w:r>
          </w:p>
        </w:tc>
        <w:tc>
          <w:tcPr>
            <w:tcW w:w="1753" w:type="dxa"/>
          </w:tcPr>
          <w:p w14:paraId="11DEF46D" w14:textId="77777777" w:rsidR="007C0E64" w:rsidRDefault="007C0E64" w:rsidP="009E1406">
            <w:pPr>
              <w:pStyle w:val="BodyText"/>
              <w:rPr>
                <w:szCs w:val="24"/>
              </w:rPr>
            </w:pPr>
            <w:proofErr w:type="gramStart"/>
            <w:r>
              <w:rPr>
                <w:szCs w:val="24"/>
              </w:rPr>
              <w:t>In[</w:t>
            </w:r>
            <w:proofErr w:type="gramEnd"/>
            <w:r>
              <w:rPr>
                <w:szCs w:val="24"/>
              </w:rPr>
              <w:t>] = ‘</w:t>
            </w:r>
            <w:r w:rsidRPr="002E7556">
              <w:rPr>
                <w:szCs w:val="24"/>
              </w:rPr>
              <w:t>QUI=</w:t>
            </w:r>
            <w:r>
              <w:rPr>
                <w:szCs w:val="24"/>
              </w:rPr>
              <w:t>’</w:t>
            </w:r>
          </w:p>
          <w:p w14:paraId="3153C0DB"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751A6F16" w14:textId="77777777" w:rsidR="007C0E64"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12248B57" w14:textId="77777777" w:rsidR="007C0E64" w:rsidRDefault="007C0E64" w:rsidP="009E1406">
            <w:pPr>
              <w:pStyle w:val="BodyText"/>
              <w:jc w:val="center"/>
              <w:rPr>
                <w:szCs w:val="24"/>
              </w:rPr>
            </w:pPr>
            <w:r>
              <w:rPr>
                <w:szCs w:val="24"/>
              </w:rPr>
              <w:t>‘AB’</w:t>
            </w:r>
          </w:p>
        </w:tc>
        <w:tc>
          <w:tcPr>
            <w:tcW w:w="1764" w:type="dxa"/>
          </w:tcPr>
          <w:p w14:paraId="1F025542" w14:textId="77777777" w:rsidR="007C0E64" w:rsidRDefault="007C0E64" w:rsidP="009E1406">
            <w:pPr>
              <w:pStyle w:val="BodyText"/>
              <w:jc w:val="center"/>
              <w:rPr>
                <w:szCs w:val="24"/>
              </w:rPr>
            </w:pPr>
            <w:r>
              <w:rPr>
                <w:szCs w:val="24"/>
              </w:rPr>
              <w:t>‘AB’</w:t>
            </w:r>
          </w:p>
        </w:tc>
        <w:tc>
          <w:tcPr>
            <w:tcW w:w="1186" w:type="dxa"/>
          </w:tcPr>
          <w:p w14:paraId="378D97D9" w14:textId="77777777" w:rsidR="007C0E64" w:rsidRDefault="007C0E64" w:rsidP="009E1406">
            <w:pPr>
              <w:pStyle w:val="BodyText"/>
              <w:jc w:val="center"/>
              <w:rPr>
                <w:szCs w:val="24"/>
              </w:rPr>
            </w:pPr>
            <w:r>
              <w:rPr>
                <w:szCs w:val="24"/>
              </w:rPr>
              <w:t>Pass</w:t>
            </w:r>
          </w:p>
        </w:tc>
        <w:tc>
          <w:tcPr>
            <w:tcW w:w="2481" w:type="dxa"/>
          </w:tcPr>
          <w:p w14:paraId="4E0735A0" w14:textId="77777777" w:rsidR="007C0E64" w:rsidRDefault="007C0E64" w:rsidP="009E1406">
            <w:pPr>
              <w:pStyle w:val="BodyText"/>
              <w:jc w:val="center"/>
              <w:rPr>
                <w:szCs w:val="24"/>
              </w:rPr>
            </w:pPr>
            <w:r>
              <w:rPr>
                <w:szCs w:val="24"/>
              </w:rPr>
              <w:t>Covers Path4</w:t>
            </w:r>
          </w:p>
        </w:tc>
      </w:tr>
    </w:tbl>
    <w:p w14:paraId="0F8E7AD4" w14:textId="77777777" w:rsidR="007C0E64" w:rsidRDefault="007C0E64" w:rsidP="007C0E64">
      <w:pPr>
        <w:pStyle w:val="BodyText"/>
        <w:rPr>
          <w:rFonts w:cstheme="majorBidi"/>
        </w:rPr>
      </w:pPr>
    </w:p>
    <w:p w14:paraId="680AD102" w14:textId="77777777" w:rsidR="007C0E64" w:rsidRDefault="007C0E64" w:rsidP="007C0E64">
      <w:pPr>
        <w:pStyle w:val="BodyText"/>
        <w:rPr>
          <w:b/>
          <w:bCs/>
          <w:sz w:val="32"/>
          <w:szCs w:val="32"/>
        </w:rPr>
      </w:pPr>
      <w:r>
        <w:rPr>
          <w:b/>
          <w:bCs/>
          <w:sz w:val="32"/>
          <w:szCs w:val="32"/>
        </w:rPr>
        <w:t>Data Flow Testing</w:t>
      </w:r>
      <w:r w:rsidRPr="00BA5495">
        <w:rPr>
          <w:b/>
          <w:bCs/>
          <w:sz w:val="32"/>
          <w:szCs w:val="32"/>
        </w:rPr>
        <w:t>:</w:t>
      </w:r>
    </w:p>
    <w:p w14:paraId="02012A33" w14:textId="77777777" w:rsidR="007C0E64" w:rsidRPr="000133B8" w:rsidRDefault="007C0E64" w:rsidP="007C0E64">
      <w:r>
        <w:t>Exceptions cases not considered under sir’s guidance</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0155AE" w14:paraId="407687D4"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C8C4C" w14:textId="77777777" w:rsidR="007C0E64" w:rsidRPr="000155AE" w:rsidRDefault="007C0E64" w:rsidP="009E1406">
            <w:pPr>
              <w:jc w:val="center"/>
              <w:rPr>
                <w:b/>
              </w:rPr>
            </w:pPr>
            <w:r w:rsidRPr="000155AE">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EE1B4" w14:textId="77777777" w:rsidR="007C0E64" w:rsidRPr="000155AE" w:rsidRDefault="007C0E64" w:rsidP="009E1406">
            <w:pPr>
              <w:jc w:val="center"/>
              <w:rPr>
                <w:b/>
              </w:rPr>
            </w:pPr>
            <w:r w:rsidRPr="000155AE">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599AB" w14:textId="77777777" w:rsidR="007C0E64" w:rsidRPr="000155AE" w:rsidRDefault="007C0E64" w:rsidP="009E1406">
            <w:pPr>
              <w:jc w:val="center"/>
              <w:rPr>
                <w:b/>
              </w:rPr>
            </w:pPr>
            <w:r w:rsidRPr="000155AE">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4FACE" w14:textId="77777777" w:rsidR="007C0E64" w:rsidRPr="000155AE" w:rsidRDefault="007C0E64" w:rsidP="009E1406">
            <w:pPr>
              <w:jc w:val="center"/>
              <w:rPr>
                <w:b/>
              </w:rPr>
            </w:pPr>
            <w:r w:rsidRPr="000155AE">
              <w:rPr>
                <w:b/>
              </w:rPr>
              <w:t>Uses</w:t>
            </w:r>
          </w:p>
        </w:tc>
      </w:tr>
      <w:tr w:rsidR="007C0E64" w:rsidRPr="000155AE" w14:paraId="085F3477"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45A570" w14:textId="77777777" w:rsidR="007C0E64" w:rsidRPr="000155AE" w:rsidRDefault="007C0E64" w:rsidP="009E1406">
            <w:r w:rsidRPr="000155AE">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86FDC" w14:textId="77777777" w:rsidR="007C0E64" w:rsidRPr="000155AE" w:rsidRDefault="007C0E64" w:rsidP="009E1406">
            <w:proofErr w:type="spellStart"/>
            <w:r>
              <w:t>iLen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83147" w14:textId="77777777" w:rsidR="007C0E64" w:rsidRPr="000155AE" w:rsidRDefault="007C0E64" w:rsidP="009E1406">
            <w:r>
              <w:t>106, 109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72910" w14:textId="77777777" w:rsidR="007C0E64" w:rsidRPr="000155AE" w:rsidRDefault="007C0E64" w:rsidP="009E1406">
            <w:r>
              <w:t>109, 110, 113</w:t>
            </w:r>
          </w:p>
        </w:tc>
      </w:tr>
      <w:tr w:rsidR="007C0E64" w:rsidRPr="000155AE" w14:paraId="7926ACDE"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C710D" w14:textId="77777777" w:rsidR="007C0E64" w:rsidRPr="000155AE" w:rsidRDefault="007C0E64" w:rsidP="009E1406">
            <w:r w:rsidRPr="000155AE">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9E5ED" w14:textId="77777777" w:rsidR="007C0E64" w:rsidRPr="000155AE" w:rsidRDefault="007C0E64" w:rsidP="009E1406">
            <w:proofErr w:type="spellStart"/>
            <w:r>
              <w:t>oLen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685A6" w14:textId="77777777" w:rsidR="007C0E64" w:rsidRPr="000155AE" w:rsidRDefault="007C0E64" w:rsidP="009E1406">
            <w:r>
              <w:t>110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1EEE5" w14:textId="77777777" w:rsidR="007C0E64" w:rsidRPr="000155AE" w:rsidRDefault="007C0E64" w:rsidP="009E1406">
            <w:r>
              <w:t>111, 132, 133</w:t>
            </w:r>
          </w:p>
        </w:tc>
      </w:tr>
      <w:tr w:rsidR="007C0E64" w:rsidRPr="000155AE" w14:paraId="0EEE34A2"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2AD25" w14:textId="77777777" w:rsidR="007C0E64" w:rsidRPr="000155AE" w:rsidRDefault="007C0E64" w:rsidP="009E1406">
            <w:r w:rsidRPr="000155AE">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93EE1" w14:textId="77777777" w:rsidR="007C0E64" w:rsidRPr="000155AE" w:rsidRDefault="007C0E64" w:rsidP="009E1406">
            <w:r>
              <w:t>op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E20CC" w14:textId="77777777" w:rsidR="007C0E64" w:rsidRPr="000155AE" w:rsidRDefault="007C0E64" w:rsidP="009E1406">
            <w:r>
              <w:t>114, 131, 132, 133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CEA89" w14:textId="77777777" w:rsidR="007C0E64" w:rsidRPr="000155AE" w:rsidRDefault="007C0E64" w:rsidP="009E1406">
            <w:r>
              <w:t>131, 132, 133</w:t>
            </w:r>
          </w:p>
        </w:tc>
      </w:tr>
    </w:tbl>
    <w:p w14:paraId="6365DA6E" w14:textId="77777777" w:rsidR="007C0E64" w:rsidRPr="000155AE"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0155AE" w14:paraId="3EC6DE17"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7994E9" w14:textId="77777777" w:rsidR="007C0E64" w:rsidRPr="000155AE" w:rsidRDefault="007C0E64" w:rsidP="009E1406">
            <w:pPr>
              <w:jc w:val="center"/>
              <w:rPr>
                <w:b/>
              </w:rPr>
            </w:pPr>
            <w:r w:rsidRPr="000155AE">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29E83" w14:textId="77777777" w:rsidR="007C0E64" w:rsidRPr="000155AE" w:rsidRDefault="007C0E64" w:rsidP="009E1406">
            <w:pPr>
              <w:jc w:val="center"/>
              <w:rPr>
                <w:b/>
              </w:rPr>
            </w:pPr>
            <w:r w:rsidRPr="000155AE">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7E8B2" w14:textId="77777777" w:rsidR="007C0E64" w:rsidRPr="000155AE" w:rsidRDefault="007C0E64" w:rsidP="009E1406">
            <w:pPr>
              <w:jc w:val="center"/>
              <w:rPr>
                <w:b/>
              </w:rPr>
            </w:pPr>
            <w:r w:rsidRPr="000155AE">
              <w:rPr>
                <w:b/>
              </w:rPr>
              <w:t>DU pairs</w:t>
            </w:r>
          </w:p>
        </w:tc>
      </w:tr>
      <w:tr w:rsidR="007C0E64" w:rsidRPr="000155AE" w14:paraId="690AA9A2"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2E1A2" w14:textId="77777777" w:rsidR="007C0E64" w:rsidRPr="000155AE" w:rsidRDefault="007C0E64" w:rsidP="009E1406">
            <w:r w:rsidRPr="000155AE">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6F66B" w14:textId="77777777" w:rsidR="007C0E64" w:rsidRPr="000155AE" w:rsidRDefault="007C0E64" w:rsidP="009E1406">
            <w:proofErr w:type="spellStart"/>
            <w:r>
              <w:t>iLen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B8365F" w14:textId="77777777" w:rsidR="007C0E64" w:rsidRPr="000155AE" w:rsidRDefault="007C0E64" w:rsidP="009E1406">
            <w:r>
              <w:t>&lt;106, 109&gt;, &lt;109, 109&gt;, &lt;106, 113&gt;, &lt;109, 113&gt;, &lt;106, 110&gt;, &lt;109, 110&gt;</w:t>
            </w:r>
          </w:p>
        </w:tc>
      </w:tr>
      <w:tr w:rsidR="007C0E64" w:rsidRPr="000155AE" w14:paraId="2509747C"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AA4DC" w14:textId="77777777" w:rsidR="007C0E64" w:rsidRPr="000155AE" w:rsidRDefault="007C0E64" w:rsidP="009E1406">
            <w:r w:rsidRPr="000155AE">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3732C" w14:textId="77777777" w:rsidR="007C0E64" w:rsidRPr="000155AE" w:rsidRDefault="007C0E64" w:rsidP="009E1406">
            <w:proofErr w:type="spellStart"/>
            <w:r>
              <w:t>oLen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6445D" w14:textId="77777777" w:rsidR="007C0E64" w:rsidRPr="000155AE" w:rsidRDefault="007C0E64" w:rsidP="009E1406">
            <w:r>
              <w:t>&lt;110, 111&gt;, &lt;110, 132&gt;, &lt;110, 133&gt;</w:t>
            </w:r>
          </w:p>
        </w:tc>
      </w:tr>
      <w:tr w:rsidR="007C0E64" w:rsidRPr="000155AE" w14:paraId="09FB7B2E"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68492" w14:textId="77777777" w:rsidR="007C0E64" w:rsidRPr="000155AE" w:rsidRDefault="007C0E64" w:rsidP="009E1406">
            <w:r w:rsidRPr="000155AE">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8D8D7" w14:textId="77777777" w:rsidR="007C0E64" w:rsidRPr="000155AE" w:rsidRDefault="007C0E64" w:rsidP="009E1406">
            <w:r>
              <w:t>op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3770F" w14:textId="77777777" w:rsidR="007C0E64" w:rsidRPr="000155AE" w:rsidRDefault="007C0E64" w:rsidP="009E1406">
            <w:r>
              <w:t>&lt;114, 131&gt;, &lt;131, 132&gt;, &lt;131, 133&gt;, &lt;132, 133&gt;</w:t>
            </w:r>
          </w:p>
        </w:tc>
      </w:tr>
    </w:tbl>
    <w:p w14:paraId="0FB14996" w14:textId="77777777" w:rsidR="007C0E64" w:rsidRPr="000155AE" w:rsidRDefault="007C0E64" w:rsidP="007C0E64">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7F321357" w14:textId="77777777" w:rsidTr="009E1406">
        <w:trPr>
          <w:trHeight w:val="759"/>
        </w:trPr>
        <w:tc>
          <w:tcPr>
            <w:tcW w:w="845" w:type="dxa"/>
          </w:tcPr>
          <w:p w14:paraId="1F60C9F9" w14:textId="77777777" w:rsidR="007C0E64" w:rsidRPr="00BA5495" w:rsidRDefault="007C0E64" w:rsidP="009E1406">
            <w:pPr>
              <w:pStyle w:val="BodyText"/>
              <w:jc w:val="center"/>
              <w:rPr>
                <w:b/>
                <w:szCs w:val="24"/>
              </w:rPr>
            </w:pPr>
            <w:r w:rsidRPr="00BA5495">
              <w:rPr>
                <w:b/>
                <w:szCs w:val="24"/>
              </w:rPr>
              <w:t>Test case#</w:t>
            </w:r>
          </w:p>
        </w:tc>
        <w:tc>
          <w:tcPr>
            <w:tcW w:w="1753" w:type="dxa"/>
          </w:tcPr>
          <w:p w14:paraId="5F311E10"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7A5B2606" w14:textId="77777777" w:rsidR="007C0E64" w:rsidRPr="00BA5495" w:rsidRDefault="007C0E64" w:rsidP="009E1406">
            <w:pPr>
              <w:pStyle w:val="BodyText"/>
              <w:jc w:val="center"/>
              <w:rPr>
                <w:b/>
                <w:szCs w:val="24"/>
              </w:rPr>
            </w:pPr>
            <w:r w:rsidRPr="00BA5495">
              <w:rPr>
                <w:b/>
                <w:szCs w:val="24"/>
              </w:rPr>
              <w:t>Output</w:t>
            </w:r>
          </w:p>
        </w:tc>
        <w:tc>
          <w:tcPr>
            <w:tcW w:w="1764" w:type="dxa"/>
          </w:tcPr>
          <w:p w14:paraId="15CEA8B2"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342A7986" w14:textId="77777777" w:rsidR="007C0E64" w:rsidRPr="00BA5495" w:rsidRDefault="007C0E64" w:rsidP="009E1406">
            <w:pPr>
              <w:pStyle w:val="BodyText"/>
              <w:jc w:val="center"/>
              <w:rPr>
                <w:b/>
                <w:szCs w:val="24"/>
              </w:rPr>
            </w:pPr>
            <w:r w:rsidRPr="00BA5495">
              <w:rPr>
                <w:b/>
                <w:szCs w:val="24"/>
              </w:rPr>
              <w:t>Pass/Fail</w:t>
            </w:r>
          </w:p>
        </w:tc>
        <w:tc>
          <w:tcPr>
            <w:tcW w:w="2481" w:type="dxa"/>
          </w:tcPr>
          <w:p w14:paraId="5C84E0BF" w14:textId="77777777" w:rsidR="007C0E64" w:rsidRPr="00BA5495" w:rsidRDefault="007C0E64" w:rsidP="009E1406">
            <w:pPr>
              <w:pStyle w:val="BodyText"/>
              <w:jc w:val="center"/>
              <w:rPr>
                <w:b/>
                <w:szCs w:val="24"/>
              </w:rPr>
            </w:pPr>
            <w:r w:rsidRPr="00BA5495">
              <w:rPr>
                <w:b/>
                <w:szCs w:val="24"/>
              </w:rPr>
              <w:t>Comments/Remarks</w:t>
            </w:r>
          </w:p>
          <w:p w14:paraId="70AEDBC5" w14:textId="77777777" w:rsidR="007C0E64" w:rsidRPr="00BA5495" w:rsidRDefault="007C0E64" w:rsidP="009E1406">
            <w:pPr>
              <w:pStyle w:val="BodyText"/>
              <w:jc w:val="center"/>
              <w:rPr>
                <w:b/>
                <w:szCs w:val="24"/>
              </w:rPr>
            </w:pPr>
          </w:p>
        </w:tc>
      </w:tr>
      <w:tr w:rsidR="007C0E64" w:rsidRPr="00BA5495" w14:paraId="1C88BCC2" w14:textId="77777777" w:rsidTr="009E1406">
        <w:trPr>
          <w:trHeight w:val="759"/>
        </w:trPr>
        <w:tc>
          <w:tcPr>
            <w:tcW w:w="845" w:type="dxa"/>
          </w:tcPr>
          <w:p w14:paraId="3F1CFDB2" w14:textId="77777777" w:rsidR="007C0E64" w:rsidRPr="00BA5495" w:rsidRDefault="007C0E64" w:rsidP="009E1406">
            <w:pPr>
              <w:pStyle w:val="BodyText"/>
              <w:jc w:val="center"/>
              <w:rPr>
                <w:b/>
                <w:szCs w:val="24"/>
              </w:rPr>
            </w:pPr>
            <w:r>
              <w:rPr>
                <w:b/>
                <w:szCs w:val="24"/>
              </w:rPr>
              <w:t>1</w:t>
            </w:r>
          </w:p>
        </w:tc>
        <w:tc>
          <w:tcPr>
            <w:tcW w:w="1753" w:type="dxa"/>
          </w:tcPr>
          <w:p w14:paraId="563D70B3"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0E197778"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0208F46A"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2C95345E" w14:textId="77777777" w:rsidR="007C0E64" w:rsidRPr="00BA5495" w:rsidRDefault="007C0E64" w:rsidP="009E1406">
            <w:pPr>
              <w:pStyle w:val="BodyText"/>
              <w:jc w:val="center"/>
              <w:rPr>
                <w:szCs w:val="24"/>
              </w:rPr>
            </w:pPr>
            <w:r>
              <w:rPr>
                <w:szCs w:val="24"/>
              </w:rPr>
              <w:t>‘ABC’</w:t>
            </w:r>
          </w:p>
        </w:tc>
        <w:tc>
          <w:tcPr>
            <w:tcW w:w="1764" w:type="dxa"/>
          </w:tcPr>
          <w:p w14:paraId="7306B3EB" w14:textId="77777777" w:rsidR="007C0E64" w:rsidRPr="00BA5495" w:rsidRDefault="007C0E64" w:rsidP="009E1406">
            <w:pPr>
              <w:pStyle w:val="BodyText"/>
              <w:rPr>
                <w:szCs w:val="24"/>
              </w:rPr>
            </w:pPr>
            <w:r>
              <w:rPr>
                <w:szCs w:val="24"/>
              </w:rPr>
              <w:t>‘ABC’</w:t>
            </w:r>
          </w:p>
        </w:tc>
        <w:tc>
          <w:tcPr>
            <w:tcW w:w="1186" w:type="dxa"/>
          </w:tcPr>
          <w:p w14:paraId="633130EF" w14:textId="77777777" w:rsidR="007C0E64" w:rsidRPr="00BA5495" w:rsidRDefault="007C0E64" w:rsidP="009E1406">
            <w:pPr>
              <w:pStyle w:val="BodyText"/>
              <w:jc w:val="center"/>
              <w:rPr>
                <w:szCs w:val="24"/>
              </w:rPr>
            </w:pPr>
            <w:r>
              <w:rPr>
                <w:szCs w:val="24"/>
              </w:rPr>
              <w:t>Pass</w:t>
            </w:r>
          </w:p>
        </w:tc>
        <w:tc>
          <w:tcPr>
            <w:tcW w:w="2481" w:type="dxa"/>
          </w:tcPr>
          <w:p w14:paraId="712F36AF" w14:textId="77777777" w:rsidR="007C0E64" w:rsidRDefault="007C0E64" w:rsidP="009E1406">
            <w:pPr>
              <w:pStyle w:val="BodyText"/>
              <w:jc w:val="center"/>
            </w:pPr>
            <w:proofErr w:type="spellStart"/>
            <w:r>
              <w:t>iLen</w:t>
            </w:r>
            <w:proofErr w:type="spellEnd"/>
            <w:r>
              <w:rPr>
                <w:szCs w:val="24"/>
              </w:rPr>
              <w:t xml:space="preserve"> = Covers </w:t>
            </w:r>
            <w:r>
              <w:t>&lt;106, 109&gt;, &lt;106, 110&gt;, &lt;106, 113&gt;</w:t>
            </w:r>
          </w:p>
          <w:p w14:paraId="3B51CD10" w14:textId="77777777" w:rsidR="007C0E64" w:rsidRDefault="007C0E64" w:rsidP="009E1406">
            <w:pPr>
              <w:pStyle w:val="BodyText"/>
              <w:jc w:val="center"/>
            </w:pPr>
            <w:proofErr w:type="spellStart"/>
            <w:r>
              <w:t>oLen</w:t>
            </w:r>
            <w:proofErr w:type="spellEnd"/>
            <w:r>
              <w:t xml:space="preserve"> = Covers &lt;110, 111&gt;, &lt;110, 132&gt;, &lt;110, 133&gt;</w:t>
            </w:r>
          </w:p>
          <w:p w14:paraId="4C34B175" w14:textId="77777777" w:rsidR="007C0E64" w:rsidRPr="00BA5495" w:rsidRDefault="007C0E64" w:rsidP="009E1406">
            <w:pPr>
              <w:pStyle w:val="BodyText"/>
              <w:jc w:val="center"/>
              <w:rPr>
                <w:szCs w:val="24"/>
              </w:rPr>
            </w:pPr>
            <w:r>
              <w:lastRenderedPageBreak/>
              <w:t>op = Covers &lt;114, 131&gt;, &lt;131, 132&gt;, &lt;132, 133&gt;</w:t>
            </w:r>
          </w:p>
        </w:tc>
      </w:tr>
      <w:tr w:rsidR="007C0E64" w:rsidRPr="00BA5495" w14:paraId="2366CEDD" w14:textId="77777777" w:rsidTr="009E1406">
        <w:trPr>
          <w:trHeight w:val="759"/>
        </w:trPr>
        <w:tc>
          <w:tcPr>
            <w:tcW w:w="845" w:type="dxa"/>
          </w:tcPr>
          <w:p w14:paraId="44BE1D7E" w14:textId="77777777" w:rsidR="007C0E64" w:rsidRPr="00BA5495" w:rsidRDefault="007C0E64" w:rsidP="009E1406">
            <w:pPr>
              <w:pStyle w:val="BodyText"/>
              <w:jc w:val="center"/>
              <w:rPr>
                <w:b/>
                <w:iCs/>
                <w:szCs w:val="24"/>
              </w:rPr>
            </w:pPr>
            <w:r>
              <w:rPr>
                <w:b/>
                <w:iCs/>
                <w:szCs w:val="24"/>
              </w:rPr>
              <w:lastRenderedPageBreak/>
              <w:t>2</w:t>
            </w:r>
          </w:p>
        </w:tc>
        <w:tc>
          <w:tcPr>
            <w:tcW w:w="1753" w:type="dxa"/>
          </w:tcPr>
          <w:p w14:paraId="4C7E3B65"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21B97C9E"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63EE7497"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4DFBB1BA" w14:textId="77777777" w:rsidR="007C0E64" w:rsidRPr="00BA5495" w:rsidRDefault="007C0E64" w:rsidP="009E1406">
            <w:pPr>
              <w:pStyle w:val="BodyText"/>
              <w:jc w:val="center"/>
              <w:rPr>
                <w:szCs w:val="24"/>
              </w:rPr>
            </w:pPr>
            <w:r>
              <w:rPr>
                <w:szCs w:val="24"/>
              </w:rPr>
              <w:t>‘A’</w:t>
            </w:r>
          </w:p>
        </w:tc>
        <w:tc>
          <w:tcPr>
            <w:tcW w:w="1764" w:type="dxa"/>
          </w:tcPr>
          <w:p w14:paraId="4BDE037D" w14:textId="77777777" w:rsidR="007C0E64" w:rsidRPr="00BA5495" w:rsidRDefault="007C0E64" w:rsidP="009E1406">
            <w:pPr>
              <w:pStyle w:val="BodyText"/>
              <w:jc w:val="center"/>
              <w:rPr>
                <w:szCs w:val="24"/>
              </w:rPr>
            </w:pPr>
            <w:r>
              <w:rPr>
                <w:szCs w:val="24"/>
              </w:rPr>
              <w:t>‘A’</w:t>
            </w:r>
          </w:p>
        </w:tc>
        <w:tc>
          <w:tcPr>
            <w:tcW w:w="1186" w:type="dxa"/>
          </w:tcPr>
          <w:p w14:paraId="1F38A0DD" w14:textId="77777777" w:rsidR="007C0E64" w:rsidRPr="00BA5495" w:rsidRDefault="007C0E64" w:rsidP="009E1406">
            <w:pPr>
              <w:pStyle w:val="BodyText"/>
              <w:jc w:val="center"/>
              <w:rPr>
                <w:szCs w:val="24"/>
              </w:rPr>
            </w:pPr>
            <w:r>
              <w:rPr>
                <w:szCs w:val="24"/>
              </w:rPr>
              <w:t>Pass</w:t>
            </w:r>
          </w:p>
        </w:tc>
        <w:tc>
          <w:tcPr>
            <w:tcW w:w="2481" w:type="dxa"/>
          </w:tcPr>
          <w:p w14:paraId="5A7FF894" w14:textId="77777777" w:rsidR="007C0E64" w:rsidRDefault="007C0E64" w:rsidP="009E1406">
            <w:pPr>
              <w:pStyle w:val="BodyText"/>
              <w:jc w:val="center"/>
            </w:pPr>
            <w:proofErr w:type="spellStart"/>
            <w:r>
              <w:t>iLen</w:t>
            </w:r>
            <w:proofErr w:type="spellEnd"/>
            <w:r>
              <w:rPr>
                <w:szCs w:val="24"/>
              </w:rPr>
              <w:t xml:space="preserve"> = Covers </w:t>
            </w:r>
            <w:r>
              <w:t>&lt;106, 109&gt;, &lt;106, 110&gt;, &lt;106, 113&gt;</w:t>
            </w:r>
          </w:p>
          <w:p w14:paraId="7A702BBD" w14:textId="77777777" w:rsidR="007C0E64" w:rsidRDefault="007C0E64" w:rsidP="009E1406">
            <w:pPr>
              <w:pStyle w:val="BodyText"/>
              <w:jc w:val="center"/>
            </w:pPr>
            <w:proofErr w:type="spellStart"/>
            <w:r>
              <w:t>oLen</w:t>
            </w:r>
            <w:proofErr w:type="spellEnd"/>
            <w:r>
              <w:t xml:space="preserve"> = Covers &lt;110, 111&gt;, &lt;110, 132&gt;, &lt;110, 133&gt;</w:t>
            </w:r>
          </w:p>
          <w:p w14:paraId="3C4AFA08" w14:textId="77777777" w:rsidR="007C0E64" w:rsidRPr="00BA5495" w:rsidRDefault="007C0E64" w:rsidP="009E1406">
            <w:pPr>
              <w:pStyle w:val="BodyText"/>
              <w:jc w:val="center"/>
              <w:rPr>
                <w:szCs w:val="24"/>
              </w:rPr>
            </w:pPr>
            <w:r>
              <w:t>op = Covers &lt;114, 131&gt;, &lt;131, 132&gt;, &lt;131, 133&gt;</w:t>
            </w:r>
          </w:p>
        </w:tc>
      </w:tr>
    </w:tbl>
    <w:p w14:paraId="3A1AB27A" w14:textId="77777777" w:rsidR="007C0E64" w:rsidRDefault="007C0E64" w:rsidP="007C0E64">
      <w:pPr>
        <w:pStyle w:val="BodyText"/>
        <w:rPr>
          <w:b/>
          <w:bCs/>
          <w:sz w:val="36"/>
          <w:szCs w:val="36"/>
          <w:u w:val="single"/>
        </w:rPr>
      </w:pPr>
    </w:p>
    <w:p w14:paraId="3BD88580" w14:textId="44915CDC" w:rsidR="008E011A" w:rsidRPr="001C1CC8" w:rsidRDefault="008E011A" w:rsidP="001C1CC8">
      <w:pPr>
        <w:pStyle w:val="Heading3"/>
        <w:jc w:val="left"/>
        <w:rPr>
          <w:b/>
          <w:sz w:val="32"/>
          <w:szCs w:val="32"/>
        </w:rPr>
      </w:pPr>
      <w:r w:rsidRPr="001C1CC8">
        <w:rPr>
          <w:b/>
          <w:sz w:val="32"/>
          <w:szCs w:val="32"/>
        </w:rPr>
        <w:t>Function 5:</w:t>
      </w:r>
    </w:p>
    <w:p w14:paraId="7C864362" w14:textId="77777777" w:rsidR="008E011A" w:rsidRDefault="008E011A" w:rsidP="008E011A">
      <w:pPr>
        <w:pStyle w:val="BodyText"/>
        <w:rPr>
          <w:b/>
          <w:bCs/>
          <w:sz w:val="32"/>
          <w:szCs w:val="32"/>
        </w:rPr>
      </w:pPr>
      <w:r w:rsidRPr="00BA5495">
        <w:rPr>
          <w:b/>
          <w:bCs/>
          <w:sz w:val="32"/>
          <w:szCs w:val="32"/>
        </w:rPr>
        <w:t xml:space="preserve">Source Code: </w:t>
      </w:r>
    </w:p>
    <w:p w14:paraId="7DE2DEFF" w14:textId="77777777" w:rsidR="00AC18C7" w:rsidRDefault="001F3460" w:rsidP="001F3460">
      <w:r w:rsidRPr="001F3460">
        <w:t>https://github.com/openjdk/jdk/blob/master/src/java.base/share/classes/java/io/InputStream.</w:t>
      </w:r>
    </w:p>
    <w:p w14:paraId="50A85DE4" w14:textId="4CCFF602" w:rsidR="001F3460" w:rsidRDefault="00AC18C7" w:rsidP="001F3460">
      <w:r w:rsidRPr="001F3460">
        <w:t>J</w:t>
      </w:r>
      <w:r w:rsidR="001F3460" w:rsidRPr="001F3460">
        <w:t>ava</w:t>
      </w:r>
    </w:p>
    <w:p w14:paraId="611D8E01" w14:textId="77777777" w:rsidR="00AC18C7" w:rsidRPr="001F3460" w:rsidRDefault="00AC18C7" w:rsidP="00AC18C7">
      <w:proofErr w:type="spellStart"/>
      <w:r w:rsidRPr="00D116C6">
        <w:t>checkFromIndexSize</w:t>
      </w:r>
      <w:proofErr w:type="spellEnd"/>
      <w:r>
        <w:t xml:space="preserve"> and read are external APIs. </w:t>
      </w:r>
      <w:proofErr w:type="spellStart"/>
      <w:r w:rsidRPr="00D116C6">
        <w:t>checkFromIndexSize</w:t>
      </w:r>
      <w:proofErr w:type="spellEnd"/>
      <w:r>
        <w:t xml:space="preserve"> can be implemented as dummy stub while read is implemented as needed by each test case.</w:t>
      </w:r>
    </w:p>
    <w:p w14:paraId="372E6144" w14:textId="77777777" w:rsidR="00AC18C7" w:rsidRPr="001F3460" w:rsidRDefault="00AC18C7" w:rsidP="001F3460"/>
    <w:p w14:paraId="45D3F62B" w14:textId="2618757E" w:rsidR="008E011A" w:rsidRDefault="001F3460" w:rsidP="001F3460">
      <w:r>
        <w:rPr>
          <w:noProof/>
        </w:rPr>
        <w:lastRenderedPageBreak/>
        <w:drawing>
          <wp:inline distT="0" distB="0" distL="0" distR="0" wp14:anchorId="13601760" wp14:editId="686D84FB">
            <wp:extent cx="56388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4791075"/>
                    </a:xfrm>
                    <a:prstGeom prst="rect">
                      <a:avLst/>
                    </a:prstGeom>
                  </pic:spPr>
                </pic:pic>
              </a:graphicData>
            </a:graphic>
          </wp:inline>
        </w:drawing>
      </w:r>
    </w:p>
    <w:p w14:paraId="4C93797C" w14:textId="77777777" w:rsidR="001F3460" w:rsidRPr="001F3460" w:rsidRDefault="001F3460" w:rsidP="001F3460"/>
    <w:p w14:paraId="6F97BB4A" w14:textId="77777777" w:rsidR="008E011A" w:rsidRPr="00BA5495" w:rsidRDefault="008E011A" w:rsidP="008E011A">
      <w:pPr>
        <w:pStyle w:val="BodyText"/>
        <w:rPr>
          <w:b/>
          <w:bCs/>
          <w:sz w:val="32"/>
          <w:szCs w:val="32"/>
        </w:rPr>
      </w:pPr>
      <w:r w:rsidRPr="00BA5495">
        <w:rPr>
          <w:b/>
          <w:bCs/>
          <w:sz w:val="32"/>
          <w:szCs w:val="32"/>
        </w:rPr>
        <w:t xml:space="preserve">CFG: </w:t>
      </w:r>
    </w:p>
    <w:p w14:paraId="2AF906C3" w14:textId="2954781E" w:rsidR="008E011A" w:rsidRPr="00BA5495" w:rsidRDefault="00AC18C7" w:rsidP="008E011A">
      <w:pPr>
        <w:pStyle w:val="BodyText"/>
        <w:jc w:val="center"/>
        <w:rPr>
          <w:sz w:val="32"/>
          <w:szCs w:val="32"/>
        </w:rPr>
      </w:pPr>
      <w:r>
        <w:rPr>
          <w:noProof/>
          <w:sz w:val="32"/>
          <w:szCs w:val="32"/>
        </w:rPr>
        <w:lastRenderedPageBreak/>
        <w:drawing>
          <wp:inline distT="0" distB="0" distL="0" distR="0" wp14:anchorId="2890D311" wp14:editId="7CD7BDDF">
            <wp:extent cx="4831715" cy="88639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3_read.png"/>
                    <pic:cNvPicPr/>
                  </pic:nvPicPr>
                  <pic:blipFill>
                    <a:blip r:embed="rId37">
                      <a:extLst>
                        <a:ext uri="{28A0092B-C50C-407E-A947-70E740481C1C}">
                          <a14:useLocalDpi xmlns:a14="http://schemas.microsoft.com/office/drawing/2010/main" val="0"/>
                        </a:ext>
                      </a:extLst>
                    </a:blip>
                    <a:stretch>
                      <a:fillRect/>
                    </a:stretch>
                  </pic:blipFill>
                  <pic:spPr>
                    <a:xfrm>
                      <a:off x="0" y="0"/>
                      <a:ext cx="4831715" cy="8863965"/>
                    </a:xfrm>
                    <a:prstGeom prst="rect">
                      <a:avLst/>
                    </a:prstGeom>
                  </pic:spPr>
                </pic:pic>
              </a:graphicData>
            </a:graphic>
          </wp:inline>
        </w:drawing>
      </w:r>
    </w:p>
    <w:p w14:paraId="7D101F2C"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5"/>
        <w:gridCol w:w="1754"/>
        <w:gridCol w:w="1322"/>
        <w:gridCol w:w="1764"/>
        <w:gridCol w:w="1186"/>
        <w:gridCol w:w="2480"/>
      </w:tblGrid>
      <w:tr w:rsidR="007C0E64" w:rsidRPr="00BA5495" w14:paraId="0C6822CA" w14:textId="77777777" w:rsidTr="009E1406">
        <w:trPr>
          <w:trHeight w:val="759"/>
        </w:trPr>
        <w:tc>
          <w:tcPr>
            <w:tcW w:w="845" w:type="dxa"/>
          </w:tcPr>
          <w:p w14:paraId="6E88D3FE" w14:textId="77777777" w:rsidR="007C0E64" w:rsidRPr="00BA5495" w:rsidRDefault="007C0E64" w:rsidP="009E1406">
            <w:pPr>
              <w:pStyle w:val="BodyText"/>
              <w:jc w:val="center"/>
              <w:rPr>
                <w:b/>
                <w:szCs w:val="24"/>
              </w:rPr>
            </w:pPr>
            <w:r w:rsidRPr="00BA5495">
              <w:rPr>
                <w:b/>
                <w:szCs w:val="24"/>
              </w:rPr>
              <w:t>Test case#</w:t>
            </w:r>
          </w:p>
        </w:tc>
        <w:tc>
          <w:tcPr>
            <w:tcW w:w="1754" w:type="dxa"/>
          </w:tcPr>
          <w:p w14:paraId="12399E9A"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7864001" w14:textId="77777777" w:rsidR="007C0E64" w:rsidRPr="00BA5495" w:rsidRDefault="007C0E64" w:rsidP="009E1406">
            <w:pPr>
              <w:pStyle w:val="BodyText"/>
              <w:jc w:val="center"/>
              <w:rPr>
                <w:b/>
                <w:szCs w:val="24"/>
              </w:rPr>
            </w:pPr>
            <w:r w:rsidRPr="00BA5495">
              <w:rPr>
                <w:b/>
                <w:szCs w:val="24"/>
              </w:rPr>
              <w:t>Output</w:t>
            </w:r>
          </w:p>
        </w:tc>
        <w:tc>
          <w:tcPr>
            <w:tcW w:w="1764" w:type="dxa"/>
          </w:tcPr>
          <w:p w14:paraId="045239D6"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6181878E" w14:textId="77777777" w:rsidR="007C0E64" w:rsidRPr="00BA5495" w:rsidRDefault="007C0E64" w:rsidP="009E1406">
            <w:pPr>
              <w:pStyle w:val="BodyText"/>
              <w:jc w:val="center"/>
              <w:rPr>
                <w:b/>
                <w:szCs w:val="24"/>
              </w:rPr>
            </w:pPr>
            <w:r w:rsidRPr="00BA5495">
              <w:rPr>
                <w:b/>
                <w:szCs w:val="24"/>
              </w:rPr>
              <w:t>Pass/Fail</w:t>
            </w:r>
          </w:p>
        </w:tc>
        <w:tc>
          <w:tcPr>
            <w:tcW w:w="2480" w:type="dxa"/>
          </w:tcPr>
          <w:p w14:paraId="413A30FF" w14:textId="77777777" w:rsidR="007C0E64" w:rsidRPr="00BA5495" w:rsidRDefault="007C0E64" w:rsidP="009E1406">
            <w:pPr>
              <w:pStyle w:val="BodyText"/>
              <w:jc w:val="center"/>
              <w:rPr>
                <w:b/>
                <w:szCs w:val="24"/>
              </w:rPr>
            </w:pPr>
            <w:r w:rsidRPr="00BA5495">
              <w:rPr>
                <w:b/>
                <w:szCs w:val="24"/>
              </w:rPr>
              <w:t>Comments/Remarks</w:t>
            </w:r>
          </w:p>
          <w:p w14:paraId="70767B61" w14:textId="77777777" w:rsidR="007C0E64" w:rsidRPr="00BA5495" w:rsidRDefault="007C0E64" w:rsidP="009E1406">
            <w:pPr>
              <w:pStyle w:val="BodyText"/>
              <w:jc w:val="center"/>
              <w:rPr>
                <w:b/>
                <w:szCs w:val="24"/>
              </w:rPr>
            </w:pPr>
          </w:p>
        </w:tc>
      </w:tr>
      <w:tr w:rsidR="007C0E64" w:rsidRPr="00BA5495" w14:paraId="259CA960" w14:textId="77777777" w:rsidTr="009E1406">
        <w:trPr>
          <w:trHeight w:val="759"/>
        </w:trPr>
        <w:tc>
          <w:tcPr>
            <w:tcW w:w="845" w:type="dxa"/>
          </w:tcPr>
          <w:p w14:paraId="120B5E40" w14:textId="77777777" w:rsidR="007C0E64" w:rsidRPr="00BA5495" w:rsidRDefault="007C0E64" w:rsidP="009E1406">
            <w:pPr>
              <w:pStyle w:val="BodyText"/>
              <w:jc w:val="center"/>
              <w:rPr>
                <w:b/>
                <w:szCs w:val="24"/>
              </w:rPr>
            </w:pPr>
            <w:r>
              <w:rPr>
                <w:b/>
                <w:szCs w:val="24"/>
              </w:rPr>
              <w:t>1</w:t>
            </w:r>
          </w:p>
        </w:tc>
        <w:tc>
          <w:tcPr>
            <w:tcW w:w="1754" w:type="dxa"/>
          </w:tcPr>
          <w:p w14:paraId="592B7FEF"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74D7E6FC" w14:textId="77777777" w:rsidR="007C0E64" w:rsidRDefault="007C0E64" w:rsidP="009E1406">
            <w:pPr>
              <w:pStyle w:val="BodyText"/>
              <w:jc w:val="left"/>
              <w:rPr>
                <w:szCs w:val="24"/>
              </w:rPr>
            </w:pPr>
            <w:r>
              <w:rPr>
                <w:szCs w:val="24"/>
              </w:rPr>
              <w:t>off = 0</w:t>
            </w:r>
          </w:p>
          <w:p w14:paraId="19C558B8" w14:textId="77777777" w:rsidR="007C0E64" w:rsidRPr="00BA5495"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42E95865" w14:textId="77777777" w:rsidR="007C0E64" w:rsidRDefault="007C0E64" w:rsidP="009E1406">
            <w:pPr>
              <w:pStyle w:val="BodyText"/>
              <w:rPr>
                <w:szCs w:val="24"/>
              </w:rPr>
            </w:pPr>
            <w:r>
              <w:rPr>
                <w:szCs w:val="24"/>
              </w:rPr>
              <w:t>3,</w:t>
            </w:r>
          </w:p>
          <w:p w14:paraId="0CF0F475" w14:textId="77777777" w:rsidR="007C0E64" w:rsidRPr="00BA5495" w:rsidRDefault="007C0E64" w:rsidP="009E1406">
            <w:pPr>
              <w:pStyle w:val="BodyText"/>
              <w:rPr>
                <w:szCs w:val="24"/>
              </w:rPr>
            </w:pPr>
            <w:proofErr w:type="gramStart"/>
            <w:r>
              <w:rPr>
                <w:szCs w:val="24"/>
              </w:rPr>
              <w:t>b[</w:t>
            </w:r>
            <w:proofErr w:type="gramEnd"/>
            <w:r>
              <w:rPr>
                <w:szCs w:val="24"/>
              </w:rPr>
              <w:t>] =‘ABC’</w:t>
            </w:r>
          </w:p>
        </w:tc>
        <w:tc>
          <w:tcPr>
            <w:tcW w:w="1764" w:type="dxa"/>
          </w:tcPr>
          <w:p w14:paraId="12DEF736" w14:textId="77777777" w:rsidR="007C0E64" w:rsidRDefault="007C0E64" w:rsidP="009E1406">
            <w:pPr>
              <w:pStyle w:val="BodyText"/>
              <w:rPr>
                <w:szCs w:val="24"/>
              </w:rPr>
            </w:pPr>
            <w:r>
              <w:rPr>
                <w:szCs w:val="24"/>
              </w:rPr>
              <w:t>3,</w:t>
            </w:r>
          </w:p>
          <w:p w14:paraId="0EBE89C5" w14:textId="77777777" w:rsidR="007C0E64" w:rsidRPr="00BA5495" w:rsidRDefault="007C0E64" w:rsidP="009E1406">
            <w:pPr>
              <w:pStyle w:val="BodyText"/>
              <w:rPr>
                <w:szCs w:val="24"/>
              </w:rPr>
            </w:pPr>
            <w:proofErr w:type="gramStart"/>
            <w:r>
              <w:rPr>
                <w:szCs w:val="24"/>
              </w:rPr>
              <w:t>b[</w:t>
            </w:r>
            <w:proofErr w:type="gramEnd"/>
            <w:r>
              <w:rPr>
                <w:szCs w:val="24"/>
              </w:rPr>
              <w:t>] =‘ABC’</w:t>
            </w:r>
          </w:p>
        </w:tc>
        <w:tc>
          <w:tcPr>
            <w:tcW w:w="1186" w:type="dxa"/>
          </w:tcPr>
          <w:p w14:paraId="3EB7F20E" w14:textId="77777777" w:rsidR="007C0E64" w:rsidRPr="00BA5495" w:rsidRDefault="007C0E64" w:rsidP="009E1406">
            <w:pPr>
              <w:pStyle w:val="BodyText"/>
              <w:jc w:val="center"/>
              <w:rPr>
                <w:szCs w:val="24"/>
              </w:rPr>
            </w:pPr>
            <w:r>
              <w:rPr>
                <w:szCs w:val="24"/>
              </w:rPr>
              <w:t>Pass</w:t>
            </w:r>
          </w:p>
        </w:tc>
        <w:tc>
          <w:tcPr>
            <w:tcW w:w="2480" w:type="dxa"/>
          </w:tcPr>
          <w:p w14:paraId="31CDD25C" w14:textId="77777777" w:rsidR="007C0E64" w:rsidRDefault="007C0E64" w:rsidP="009E1406">
            <w:pPr>
              <w:pStyle w:val="BodyText"/>
              <w:jc w:val="center"/>
              <w:rPr>
                <w:szCs w:val="24"/>
              </w:rPr>
            </w:pPr>
            <w:r>
              <w:rPr>
                <w:szCs w:val="24"/>
              </w:rPr>
              <w:t xml:space="preserve">External module API </w:t>
            </w:r>
            <w:proofErr w:type="gramStart"/>
            <w:r>
              <w:rPr>
                <w:szCs w:val="24"/>
              </w:rPr>
              <w:t>read(</w:t>
            </w:r>
            <w:proofErr w:type="gramEnd"/>
            <w:r>
              <w:rPr>
                <w:szCs w:val="24"/>
              </w:rPr>
              <w:t>) returns ‘A’, ‘B’, ‘C’ in consecutive calls.</w:t>
            </w:r>
          </w:p>
          <w:p w14:paraId="400BF401" w14:textId="77777777" w:rsidR="007C0E64" w:rsidRPr="00BA5495" w:rsidRDefault="007C0E64" w:rsidP="009E1406">
            <w:pPr>
              <w:pStyle w:val="BodyText"/>
              <w:jc w:val="center"/>
              <w:rPr>
                <w:szCs w:val="24"/>
              </w:rPr>
            </w:pPr>
          </w:p>
        </w:tc>
      </w:tr>
      <w:tr w:rsidR="007C0E64" w:rsidRPr="00BA5495" w14:paraId="30EB55C3" w14:textId="77777777" w:rsidTr="009E1406">
        <w:trPr>
          <w:trHeight w:val="759"/>
        </w:trPr>
        <w:tc>
          <w:tcPr>
            <w:tcW w:w="845" w:type="dxa"/>
          </w:tcPr>
          <w:p w14:paraId="061A87A5" w14:textId="77777777" w:rsidR="007C0E64" w:rsidRPr="00BA5495" w:rsidRDefault="007C0E64" w:rsidP="009E1406">
            <w:pPr>
              <w:pStyle w:val="BodyText"/>
              <w:jc w:val="center"/>
              <w:rPr>
                <w:b/>
                <w:iCs/>
                <w:szCs w:val="24"/>
              </w:rPr>
            </w:pPr>
            <w:r>
              <w:rPr>
                <w:b/>
                <w:iCs/>
                <w:szCs w:val="24"/>
              </w:rPr>
              <w:t>2</w:t>
            </w:r>
          </w:p>
        </w:tc>
        <w:tc>
          <w:tcPr>
            <w:tcW w:w="1754" w:type="dxa"/>
          </w:tcPr>
          <w:p w14:paraId="42D26828"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1CF2AE9C" w14:textId="77777777" w:rsidR="007C0E64" w:rsidRDefault="007C0E64" w:rsidP="009E1406">
            <w:pPr>
              <w:pStyle w:val="BodyText"/>
              <w:jc w:val="left"/>
              <w:rPr>
                <w:szCs w:val="24"/>
              </w:rPr>
            </w:pPr>
            <w:r>
              <w:rPr>
                <w:szCs w:val="24"/>
              </w:rPr>
              <w:t>off = 0</w:t>
            </w:r>
          </w:p>
          <w:p w14:paraId="2521559D" w14:textId="77777777" w:rsidR="007C0E64" w:rsidRPr="00BA5495" w:rsidRDefault="007C0E64" w:rsidP="009E1406">
            <w:pPr>
              <w:pStyle w:val="BodyText"/>
              <w:jc w:val="left"/>
              <w:rPr>
                <w:szCs w:val="24"/>
              </w:rPr>
            </w:pPr>
            <w:proofErr w:type="spellStart"/>
            <w:r>
              <w:rPr>
                <w:szCs w:val="24"/>
              </w:rPr>
              <w:t>len</w:t>
            </w:r>
            <w:proofErr w:type="spellEnd"/>
            <w:r>
              <w:rPr>
                <w:szCs w:val="24"/>
              </w:rPr>
              <w:t xml:space="preserve"> = 0</w:t>
            </w:r>
          </w:p>
        </w:tc>
        <w:tc>
          <w:tcPr>
            <w:tcW w:w="1322" w:type="dxa"/>
          </w:tcPr>
          <w:p w14:paraId="0ADE31B1" w14:textId="77777777" w:rsidR="007C0E64" w:rsidRDefault="007C0E64" w:rsidP="009E1406">
            <w:pPr>
              <w:pStyle w:val="BodyText"/>
              <w:jc w:val="left"/>
              <w:rPr>
                <w:szCs w:val="24"/>
              </w:rPr>
            </w:pPr>
            <w:r>
              <w:rPr>
                <w:szCs w:val="24"/>
              </w:rPr>
              <w:t>0,</w:t>
            </w:r>
          </w:p>
          <w:p w14:paraId="09251BFC" w14:textId="77777777" w:rsidR="007C0E64" w:rsidRPr="00BA5495" w:rsidRDefault="007C0E64" w:rsidP="009E1406">
            <w:pPr>
              <w:pStyle w:val="BodyText"/>
              <w:jc w:val="left"/>
              <w:rPr>
                <w:szCs w:val="24"/>
              </w:rPr>
            </w:pPr>
            <w:proofErr w:type="gramStart"/>
            <w:r>
              <w:rPr>
                <w:szCs w:val="24"/>
              </w:rPr>
              <w:t>b[</w:t>
            </w:r>
            <w:proofErr w:type="gramEnd"/>
            <w:r>
              <w:rPr>
                <w:szCs w:val="24"/>
              </w:rPr>
              <w:t>] = Empty Array</w:t>
            </w:r>
          </w:p>
        </w:tc>
        <w:tc>
          <w:tcPr>
            <w:tcW w:w="1764" w:type="dxa"/>
          </w:tcPr>
          <w:p w14:paraId="6FAF4D5D" w14:textId="77777777" w:rsidR="007C0E64" w:rsidRDefault="007C0E64" w:rsidP="009E1406">
            <w:pPr>
              <w:pStyle w:val="BodyText"/>
              <w:jc w:val="left"/>
              <w:rPr>
                <w:szCs w:val="24"/>
              </w:rPr>
            </w:pPr>
            <w:r>
              <w:rPr>
                <w:szCs w:val="24"/>
              </w:rPr>
              <w:t>0,</w:t>
            </w:r>
          </w:p>
          <w:p w14:paraId="3337D92E" w14:textId="77777777" w:rsidR="007C0E64" w:rsidRPr="00BA5495" w:rsidRDefault="007C0E64" w:rsidP="009E1406">
            <w:pPr>
              <w:pStyle w:val="BodyText"/>
              <w:jc w:val="left"/>
              <w:rPr>
                <w:szCs w:val="24"/>
              </w:rPr>
            </w:pPr>
            <w:proofErr w:type="gramStart"/>
            <w:r>
              <w:rPr>
                <w:szCs w:val="24"/>
              </w:rPr>
              <w:t>b[</w:t>
            </w:r>
            <w:proofErr w:type="gramEnd"/>
            <w:r>
              <w:rPr>
                <w:szCs w:val="24"/>
              </w:rPr>
              <w:t>] = Empty Array</w:t>
            </w:r>
          </w:p>
        </w:tc>
        <w:tc>
          <w:tcPr>
            <w:tcW w:w="1186" w:type="dxa"/>
          </w:tcPr>
          <w:p w14:paraId="00937EE0" w14:textId="77777777" w:rsidR="007C0E64" w:rsidRPr="00BA5495" w:rsidRDefault="007C0E64" w:rsidP="009E1406">
            <w:pPr>
              <w:pStyle w:val="BodyText"/>
              <w:jc w:val="center"/>
              <w:rPr>
                <w:szCs w:val="24"/>
              </w:rPr>
            </w:pPr>
            <w:r>
              <w:rPr>
                <w:szCs w:val="24"/>
              </w:rPr>
              <w:t>Pass</w:t>
            </w:r>
          </w:p>
        </w:tc>
        <w:tc>
          <w:tcPr>
            <w:tcW w:w="2480" w:type="dxa"/>
          </w:tcPr>
          <w:p w14:paraId="3576FD97" w14:textId="77777777" w:rsidR="007C0E64" w:rsidRPr="00BA5495" w:rsidRDefault="007C0E64" w:rsidP="009E1406">
            <w:pPr>
              <w:pStyle w:val="BodyText"/>
              <w:jc w:val="center"/>
              <w:rPr>
                <w:szCs w:val="24"/>
              </w:rPr>
            </w:pPr>
            <w:r>
              <w:rPr>
                <w:szCs w:val="24"/>
              </w:rPr>
              <w:t xml:space="preserve">External module API </w:t>
            </w:r>
            <w:proofErr w:type="gramStart"/>
            <w:r>
              <w:rPr>
                <w:szCs w:val="24"/>
              </w:rPr>
              <w:t>read(</w:t>
            </w:r>
            <w:proofErr w:type="gramEnd"/>
            <w:r>
              <w:rPr>
                <w:szCs w:val="24"/>
              </w:rPr>
              <w:t>) is never called</w:t>
            </w:r>
          </w:p>
        </w:tc>
      </w:tr>
      <w:tr w:rsidR="007C0E64" w:rsidRPr="00BA5495" w14:paraId="4E8A31E9" w14:textId="77777777" w:rsidTr="009E1406">
        <w:trPr>
          <w:trHeight w:val="759"/>
        </w:trPr>
        <w:tc>
          <w:tcPr>
            <w:tcW w:w="845" w:type="dxa"/>
          </w:tcPr>
          <w:p w14:paraId="4F45D8DB" w14:textId="77777777" w:rsidR="007C0E64" w:rsidRDefault="007C0E64" w:rsidP="009E1406">
            <w:pPr>
              <w:pStyle w:val="BodyText"/>
              <w:jc w:val="center"/>
              <w:rPr>
                <w:b/>
                <w:iCs/>
                <w:szCs w:val="24"/>
              </w:rPr>
            </w:pPr>
            <w:r>
              <w:rPr>
                <w:b/>
                <w:iCs/>
                <w:szCs w:val="24"/>
              </w:rPr>
              <w:t>3</w:t>
            </w:r>
          </w:p>
        </w:tc>
        <w:tc>
          <w:tcPr>
            <w:tcW w:w="1754" w:type="dxa"/>
          </w:tcPr>
          <w:p w14:paraId="459D1A2E"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70241A2" w14:textId="77777777" w:rsidR="007C0E64" w:rsidRDefault="007C0E64" w:rsidP="009E1406">
            <w:pPr>
              <w:pStyle w:val="BodyText"/>
              <w:jc w:val="left"/>
              <w:rPr>
                <w:szCs w:val="24"/>
              </w:rPr>
            </w:pPr>
            <w:r>
              <w:rPr>
                <w:szCs w:val="24"/>
              </w:rPr>
              <w:t>off = 0</w:t>
            </w:r>
          </w:p>
          <w:p w14:paraId="6C9CC568" w14:textId="77777777" w:rsidR="007C0E64"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554E13A7" w14:textId="77777777" w:rsidR="007C0E64" w:rsidRDefault="007C0E64" w:rsidP="009E1406">
            <w:pPr>
              <w:pStyle w:val="BodyText"/>
              <w:jc w:val="left"/>
              <w:rPr>
                <w:szCs w:val="24"/>
              </w:rPr>
            </w:pPr>
            <w:r>
              <w:rPr>
                <w:szCs w:val="24"/>
              </w:rPr>
              <w:t>-1,</w:t>
            </w:r>
          </w:p>
          <w:p w14:paraId="2F54C4A9" w14:textId="77777777" w:rsidR="007C0E64" w:rsidRDefault="007C0E64" w:rsidP="009E1406">
            <w:pPr>
              <w:pStyle w:val="BodyText"/>
              <w:jc w:val="left"/>
              <w:rPr>
                <w:szCs w:val="24"/>
              </w:rPr>
            </w:pPr>
            <w:proofErr w:type="gramStart"/>
            <w:r>
              <w:rPr>
                <w:szCs w:val="24"/>
              </w:rPr>
              <w:t>b[</w:t>
            </w:r>
            <w:proofErr w:type="gramEnd"/>
            <w:r>
              <w:rPr>
                <w:szCs w:val="24"/>
              </w:rPr>
              <w:t>] = Empty Array</w:t>
            </w:r>
          </w:p>
        </w:tc>
        <w:tc>
          <w:tcPr>
            <w:tcW w:w="1764" w:type="dxa"/>
          </w:tcPr>
          <w:p w14:paraId="62095CD0" w14:textId="77777777" w:rsidR="007C0E64" w:rsidRDefault="007C0E64" w:rsidP="009E1406">
            <w:pPr>
              <w:pStyle w:val="BodyText"/>
              <w:jc w:val="left"/>
              <w:rPr>
                <w:szCs w:val="24"/>
              </w:rPr>
            </w:pPr>
            <w:r>
              <w:rPr>
                <w:szCs w:val="24"/>
              </w:rPr>
              <w:t>-1,</w:t>
            </w:r>
          </w:p>
          <w:p w14:paraId="1C3A741A" w14:textId="77777777" w:rsidR="007C0E64" w:rsidRDefault="007C0E64" w:rsidP="009E1406">
            <w:pPr>
              <w:pStyle w:val="BodyText"/>
              <w:jc w:val="left"/>
              <w:rPr>
                <w:szCs w:val="24"/>
              </w:rPr>
            </w:pPr>
            <w:proofErr w:type="gramStart"/>
            <w:r>
              <w:rPr>
                <w:szCs w:val="24"/>
              </w:rPr>
              <w:t>b[</w:t>
            </w:r>
            <w:proofErr w:type="gramEnd"/>
            <w:r>
              <w:rPr>
                <w:szCs w:val="24"/>
              </w:rPr>
              <w:t>] = Empty Array</w:t>
            </w:r>
          </w:p>
        </w:tc>
        <w:tc>
          <w:tcPr>
            <w:tcW w:w="1186" w:type="dxa"/>
          </w:tcPr>
          <w:p w14:paraId="0984C970" w14:textId="77777777" w:rsidR="007C0E64" w:rsidRDefault="007C0E64" w:rsidP="009E1406">
            <w:pPr>
              <w:pStyle w:val="BodyText"/>
              <w:jc w:val="center"/>
              <w:rPr>
                <w:szCs w:val="24"/>
              </w:rPr>
            </w:pPr>
            <w:r>
              <w:rPr>
                <w:szCs w:val="24"/>
              </w:rPr>
              <w:t>Pass</w:t>
            </w:r>
          </w:p>
        </w:tc>
        <w:tc>
          <w:tcPr>
            <w:tcW w:w="2480" w:type="dxa"/>
          </w:tcPr>
          <w:p w14:paraId="463085CF" w14:textId="77777777" w:rsidR="007C0E64" w:rsidRDefault="007C0E64" w:rsidP="009E1406">
            <w:pPr>
              <w:pStyle w:val="BodyText"/>
              <w:jc w:val="center"/>
              <w:rPr>
                <w:szCs w:val="24"/>
              </w:rPr>
            </w:pPr>
            <w:r>
              <w:rPr>
                <w:szCs w:val="24"/>
              </w:rPr>
              <w:t xml:space="preserve">External module API </w:t>
            </w:r>
            <w:proofErr w:type="gramStart"/>
            <w:r>
              <w:rPr>
                <w:szCs w:val="24"/>
              </w:rPr>
              <w:t>read(</w:t>
            </w:r>
            <w:proofErr w:type="gramEnd"/>
            <w:r>
              <w:rPr>
                <w:szCs w:val="24"/>
              </w:rPr>
              <w:t>) returns -1 to notify an error at first call.</w:t>
            </w:r>
          </w:p>
        </w:tc>
      </w:tr>
      <w:tr w:rsidR="007C0E64" w:rsidRPr="00BA5495" w14:paraId="350156A3" w14:textId="77777777" w:rsidTr="009E1406">
        <w:trPr>
          <w:trHeight w:val="759"/>
        </w:trPr>
        <w:tc>
          <w:tcPr>
            <w:tcW w:w="845" w:type="dxa"/>
          </w:tcPr>
          <w:p w14:paraId="26A99E13" w14:textId="77777777" w:rsidR="007C0E64" w:rsidRDefault="007C0E64" w:rsidP="009E1406">
            <w:pPr>
              <w:pStyle w:val="BodyText"/>
              <w:jc w:val="center"/>
              <w:rPr>
                <w:b/>
                <w:iCs/>
                <w:szCs w:val="24"/>
              </w:rPr>
            </w:pPr>
            <w:r>
              <w:rPr>
                <w:b/>
                <w:iCs/>
                <w:szCs w:val="24"/>
              </w:rPr>
              <w:t>4</w:t>
            </w:r>
          </w:p>
        </w:tc>
        <w:tc>
          <w:tcPr>
            <w:tcW w:w="1754" w:type="dxa"/>
          </w:tcPr>
          <w:p w14:paraId="5421FDFE"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719D0DE" w14:textId="77777777" w:rsidR="007C0E64" w:rsidRDefault="007C0E64" w:rsidP="009E1406">
            <w:pPr>
              <w:pStyle w:val="BodyText"/>
              <w:jc w:val="left"/>
              <w:rPr>
                <w:szCs w:val="24"/>
              </w:rPr>
            </w:pPr>
            <w:r>
              <w:rPr>
                <w:szCs w:val="24"/>
              </w:rPr>
              <w:t>off = 0</w:t>
            </w:r>
          </w:p>
          <w:p w14:paraId="746E9515" w14:textId="77777777" w:rsidR="007C0E64"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515A4EEC" w14:textId="77777777" w:rsidR="007C0E64" w:rsidRDefault="007C0E64" w:rsidP="009E1406">
            <w:pPr>
              <w:pStyle w:val="BodyText"/>
              <w:jc w:val="left"/>
              <w:rPr>
                <w:szCs w:val="24"/>
              </w:rPr>
            </w:pPr>
            <w:r>
              <w:rPr>
                <w:szCs w:val="24"/>
              </w:rPr>
              <w:t>1,</w:t>
            </w:r>
          </w:p>
          <w:p w14:paraId="10929D29"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764" w:type="dxa"/>
          </w:tcPr>
          <w:p w14:paraId="63A3F72C" w14:textId="77777777" w:rsidR="007C0E64" w:rsidRDefault="007C0E64" w:rsidP="009E1406">
            <w:pPr>
              <w:pStyle w:val="BodyText"/>
              <w:jc w:val="left"/>
              <w:rPr>
                <w:szCs w:val="24"/>
              </w:rPr>
            </w:pPr>
            <w:r>
              <w:rPr>
                <w:szCs w:val="24"/>
              </w:rPr>
              <w:t>1,</w:t>
            </w:r>
          </w:p>
          <w:p w14:paraId="244E458D"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186" w:type="dxa"/>
          </w:tcPr>
          <w:p w14:paraId="69CF01A5" w14:textId="77777777" w:rsidR="007C0E64" w:rsidRDefault="007C0E64" w:rsidP="009E1406">
            <w:pPr>
              <w:pStyle w:val="BodyText"/>
              <w:jc w:val="center"/>
              <w:rPr>
                <w:szCs w:val="24"/>
              </w:rPr>
            </w:pPr>
            <w:r>
              <w:rPr>
                <w:szCs w:val="24"/>
              </w:rPr>
              <w:t>Pass</w:t>
            </w:r>
          </w:p>
        </w:tc>
        <w:tc>
          <w:tcPr>
            <w:tcW w:w="2480" w:type="dxa"/>
          </w:tcPr>
          <w:p w14:paraId="457F0576" w14:textId="77777777" w:rsidR="007C0E64" w:rsidRDefault="007C0E64" w:rsidP="009E1406">
            <w:pPr>
              <w:pStyle w:val="BodyText"/>
              <w:jc w:val="center"/>
              <w:rPr>
                <w:szCs w:val="24"/>
              </w:rPr>
            </w:pPr>
            <w:r>
              <w:rPr>
                <w:szCs w:val="24"/>
              </w:rPr>
              <w:t xml:space="preserve">External module API </w:t>
            </w:r>
            <w:proofErr w:type="gramStart"/>
            <w:r>
              <w:rPr>
                <w:szCs w:val="24"/>
              </w:rPr>
              <w:t>read(</w:t>
            </w:r>
            <w:proofErr w:type="gramEnd"/>
            <w:r>
              <w:rPr>
                <w:szCs w:val="24"/>
              </w:rPr>
              <w:t>) returns ‘A’, -1 in consecutive calls.</w:t>
            </w:r>
          </w:p>
        </w:tc>
      </w:tr>
    </w:tbl>
    <w:p w14:paraId="0F656BBB" w14:textId="77777777" w:rsidR="007C0E64" w:rsidRPr="00BA5495" w:rsidRDefault="007C0E64" w:rsidP="007C0E64">
      <w:pPr>
        <w:pStyle w:val="BodyText"/>
        <w:rPr>
          <w:rFonts w:cstheme="majorBidi"/>
          <w:szCs w:val="22"/>
        </w:rPr>
      </w:pPr>
    </w:p>
    <w:p w14:paraId="40E2A778"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483A5B10" w14:textId="77777777" w:rsidTr="009E1406">
        <w:trPr>
          <w:trHeight w:val="759"/>
        </w:trPr>
        <w:tc>
          <w:tcPr>
            <w:tcW w:w="845" w:type="dxa"/>
          </w:tcPr>
          <w:p w14:paraId="523F8BD2" w14:textId="77777777" w:rsidR="007C0E64" w:rsidRPr="00BA5495" w:rsidRDefault="007C0E64" w:rsidP="009E1406">
            <w:pPr>
              <w:pStyle w:val="BodyText"/>
              <w:jc w:val="center"/>
              <w:rPr>
                <w:b/>
                <w:szCs w:val="24"/>
              </w:rPr>
            </w:pPr>
            <w:r w:rsidRPr="00BA5495">
              <w:rPr>
                <w:b/>
                <w:szCs w:val="24"/>
              </w:rPr>
              <w:t>Test case#</w:t>
            </w:r>
          </w:p>
        </w:tc>
        <w:tc>
          <w:tcPr>
            <w:tcW w:w="1753" w:type="dxa"/>
          </w:tcPr>
          <w:p w14:paraId="6AE3E056"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3223668" w14:textId="77777777" w:rsidR="007C0E64" w:rsidRPr="00BA5495" w:rsidRDefault="007C0E64" w:rsidP="009E1406">
            <w:pPr>
              <w:pStyle w:val="BodyText"/>
              <w:jc w:val="center"/>
              <w:rPr>
                <w:b/>
                <w:szCs w:val="24"/>
              </w:rPr>
            </w:pPr>
            <w:r w:rsidRPr="00BA5495">
              <w:rPr>
                <w:b/>
                <w:szCs w:val="24"/>
              </w:rPr>
              <w:t>Output</w:t>
            </w:r>
          </w:p>
        </w:tc>
        <w:tc>
          <w:tcPr>
            <w:tcW w:w="1764" w:type="dxa"/>
          </w:tcPr>
          <w:p w14:paraId="128E14AB"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6FBB9246" w14:textId="77777777" w:rsidR="007C0E64" w:rsidRPr="00BA5495" w:rsidRDefault="007C0E64" w:rsidP="009E1406">
            <w:pPr>
              <w:pStyle w:val="BodyText"/>
              <w:jc w:val="center"/>
              <w:rPr>
                <w:b/>
                <w:szCs w:val="24"/>
              </w:rPr>
            </w:pPr>
            <w:r w:rsidRPr="00BA5495">
              <w:rPr>
                <w:b/>
                <w:szCs w:val="24"/>
              </w:rPr>
              <w:t>Pass/Fail</w:t>
            </w:r>
          </w:p>
        </w:tc>
        <w:tc>
          <w:tcPr>
            <w:tcW w:w="2481" w:type="dxa"/>
          </w:tcPr>
          <w:p w14:paraId="09E78371" w14:textId="77777777" w:rsidR="007C0E64" w:rsidRPr="00BA5495" w:rsidRDefault="007C0E64" w:rsidP="009E1406">
            <w:pPr>
              <w:pStyle w:val="BodyText"/>
              <w:jc w:val="center"/>
              <w:rPr>
                <w:b/>
                <w:szCs w:val="24"/>
              </w:rPr>
            </w:pPr>
            <w:r w:rsidRPr="00BA5495">
              <w:rPr>
                <w:b/>
                <w:szCs w:val="24"/>
              </w:rPr>
              <w:t>Comments/Remarks</w:t>
            </w:r>
          </w:p>
          <w:p w14:paraId="11AA2AD8" w14:textId="77777777" w:rsidR="007C0E64" w:rsidRPr="00BA5495" w:rsidRDefault="007C0E64" w:rsidP="009E1406">
            <w:pPr>
              <w:pStyle w:val="BodyText"/>
              <w:jc w:val="center"/>
              <w:rPr>
                <w:b/>
                <w:szCs w:val="24"/>
              </w:rPr>
            </w:pPr>
          </w:p>
        </w:tc>
      </w:tr>
      <w:tr w:rsidR="007C0E64" w:rsidRPr="00BA5495" w14:paraId="495D51AD" w14:textId="77777777" w:rsidTr="009E1406">
        <w:trPr>
          <w:trHeight w:val="759"/>
        </w:trPr>
        <w:tc>
          <w:tcPr>
            <w:tcW w:w="845" w:type="dxa"/>
          </w:tcPr>
          <w:p w14:paraId="01C4504E" w14:textId="77777777" w:rsidR="007C0E64" w:rsidRPr="00BA5495" w:rsidRDefault="007C0E64" w:rsidP="009E1406">
            <w:pPr>
              <w:pStyle w:val="BodyText"/>
              <w:jc w:val="center"/>
              <w:rPr>
                <w:b/>
                <w:szCs w:val="24"/>
              </w:rPr>
            </w:pPr>
            <w:r>
              <w:rPr>
                <w:b/>
                <w:szCs w:val="24"/>
              </w:rPr>
              <w:t>1</w:t>
            </w:r>
          </w:p>
        </w:tc>
        <w:tc>
          <w:tcPr>
            <w:tcW w:w="1753" w:type="dxa"/>
          </w:tcPr>
          <w:p w14:paraId="63496B7E"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12ADB298" w14:textId="77777777" w:rsidR="007C0E64" w:rsidRDefault="007C0E64" w:rsidP="009E1406">
            <w:pPr>
              <w:pStyle w:val="BodyText"/>
              <w:jc w:val="left"/>
              <w:rPr>
                <w:szCs w:val="24"/>
              </w:rPr>
            </w:pPr>
            <w:r>
              <w:rPr>
                <w:szCs w:val="24"/>
              </w:rPr>
              <w:t>off = 0</w:t>
            </w:r>
          </w:p>
          <w:p w14:paraId="2CA93854" w14:textId="77777777" w:rsidR="007C0E64" w:rsidRPr="00BA5495"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72E2B073" w14:textId="77777777" w:rsidR="007C0E64" w:rsidRDefault="007C0E64" w:rsidP="009E1406">
            <w:pPr>
              <w:pStyle w:val="BodyText"/>
              <w:jc w:val="left"/>
              <w:rPr>
                <w:szCs w:val="24"/>
              </w:rPr>
            </w:pPr>
            <w:r>
              <w:rPr>
                <w:szCs w:val="24"/>
              </w:rPr>
              <w:t>3,</w:t>
            </w:r>
          </w:p>
          <w:p w14:paraId="7D9825FB" w14:textId="77777777" w:rsidR="007C0E64" w:rsidRPr="00BA5495" w:rsidRDefault="007C0E64" w:rsidP="009E1406">
            <w:pPr>
              <w:pStyle w:val="BodyText"/>
              <w:jc w:val="left"/>
              <w:rPr>
                <w:szCs w:val="24"/>
              </w:rPr>
            </w:pPr>
            <w:proofErr w:type="gramStart"/>
            <w:r>
              <w:rPr>
                <w:szCs w:val="24"/>
              </w:rPr>
              <w:t>b[</w:t>
            </w:r>
            <w:proofErr w:type="gramEnd"/>
            <w:r>
              <w:rPr>
                <w:szCs w:val="24"/>
              </w:rPr>
              <w:t>] =‘ABC’</w:t>
            </w:r>
          </w:p>
        </w:tc>
        <w:tc>
          <w:tcPr>
            <w:tcW w:w="1764" w:type="dxa"/>
          </w:tcPr>
          <w:p w14:paraId="50F61847" w14:textId="77777777" w:rsidR="007C0E64" w:rsidRDefault="007C0E64" w:rsidP="009E1406">
            <w:pPr>
              <w:pStyle w:val="BodyText"/>
              <w:jc w:val="left"/>
              <w:rPr>
                <w:szCs w:val="24"/>
              </w:rPr>
            </w:pPr>
            <w:r>
              <w:rPr>
                <w:szCs w:val="24"/>
              </w:rPr>
              <w:t>3,</w:t>
            </w:r>
          </w:p>
          <w:p w14:paraId="0C0E2CA5" w14:textId="77777777" w:rsidR="007C0E64" w:rsidRPr="00BA5495" w:rsidRDefault="007C0E64" w:rsidP="009E1406">
            <w:pPr>
              <w:pStyle w:val="BodyText"/>
              <w:jc w:val="left"/>
              <w:rPr>
                <w:szCs w:val="24"/>
              </w:rPr>
            </w:pPr>
            <w:proofErr w:type="gramStart"/>
            <w:r>
              <w:rPr>
                <w:szCs w:val="24"/>
              </w:rPr>
              <w:t>b[</w:t>
            </w:r>
            <w:proofErr w:type="gramEnd"/>
            <w:r>
              <w:rPr>
                <w:szCs w:val="24"/>
              </w:rPr>
              <w:t>] =‘ABC’</w:t>
            </w:r>
          </w:p>
        </w:tc>
        <w:tc>
          <w:tcPr>
            <w:tcW w:w="1186" w:type="dxa"/>
          </w:tcPr>
          <w:p w14:paraId="16D3690C" w14:textId="77777777" w:rsidR="007C0E64" w:rsidRPr="00BA5495" w:rsidRDefault="007C0E64" w:rsidP="009E1406">
            <w:pPr>
              <w:pStyle w:val="BodyText"/>
              <w:jc w:val="center"/>
              <w:rPr>
                <w:szCs w:val="24"/>
              </w:rPr>
            </w:pPr>
            <w:r>
              <w:rPr>
                <w:szCs w:val="24"/>
              </w:rPr>
              <w:t>Pass</w:t>
            </w:r>
          </w:p>
        </w:tc>
        <w:tc>
          <w:tcPr>
            <w:tcW w:w="2481" w:type="dxa"/>
          </w:tcPr>
          <w:p w14:paraId="4771A030"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6D1B3F6E" w14:textId="77777777" w:rsidR="007C0E64" w:rsidRPr="00BA5495" w:rsidRDefault="007C0E64" w:rsidP="009E1406">
            <w:pPr>
              <w:pStyle w:val="BodyText"/>
              <w:jc w:val="left"/>
              <w:rPr>
                <w:szCs w:val="24"/>
              </w:rPr>
            </w:pPr>
            <w:r>
              <w:rPr>
                <w:szCs w:val="24"/>
              </w:rPr>
              <w:t>280F, 285F, 292TF, 294F</w:t>
            </w:r>
          </w:p>
        </w:tc>
      </w:tr>
      <w:tr w:rsidR="007C0E64" w:rsidRPr="00BA5495" w14:paraId="41C79B04" w14:textId="77777777" w:rsidTr="009E1406">
        <w:trPr>
          <w:trHeight w:val="759"/>
        </w:trPr>
        <w:tc>
          <w:tcPr>
            <w:tcW w:w="845" w:type="dxa"/>
          </w:tcPr>
          <w:p w14:paraId="1C133749" w14:textId="77777777" w:rsidR="007C0E64" w:rsidRPr="00BA5495" w:rsidRDefault="007C0E64" w:rsidP="009E1406">
            <w:pPr>
              <w:pStyle w:val="BodyText"/>
              <w:jc w:val="center"/>
              <w:rPr>
                <w:b/>
                <w:iCs/>
                <w:szCs w:val="24"/>
              </w:rPr>
            </w:pPr>
            <w:r>
              <w:rPr>
                <w:b/>
                <w:iCs/>
                <w:szCs w:val="24"/>
              </w:rPr>
              <w:t>2</w:t>
            </w:r>
          </w:p>
        </w:tc>
        <w:tc>
          <w:tcPr>
            <w:tcW w:w="1753" w:type="dxa"/>
          </w:tcPr>
          <w:p w14:paraId="283CB267"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B94ECD0" w14:textId="77777777" w:rsidR="007C0E64" w:rsidRDefault="007C0E64" w:rsidP="009E1406">
            <w:pPr>
              <w:pStyle w:val="BodyText"/>
              <w:jc w:val="left"/>
              <w:rPr>
                <w:szCs w:val="24"/>
              </w:rPr>
            </w:pPr>
            <w:r>
              <w:rPr>
                <w:szCs w:val="24"/>
              </w:rPr>
              <w:t>off = 0</w:t>
            </w:r>
          </w:p>
          <w:p w14:paraId="5B4DC7C5" w14:textId="77777777" w:rsidR="007C0E64" w:rsidRPr="00BA5495" w:rsidRDefault="007C0E64" w:rsidP="009E1406">
            <w:pPr>
              <w:pStyle w:val="BodyText"/>
              <w:jc w:val="left"/>
              <w:rPr>
                <w:szCs w:val="24"/>
              </w:rPr>
            </w:pPr>
            <w:proofErr w:type="spellStart"/>
            <w:r>
              <w:rPr>
                <w:szCs w:val="24"/>
              </w:rPr>
              <w:t>len</w:t>
            </w:r>
            <w:proofErr w:type="spellEnd"/>
            <w:r>
              <w:rPr>
                <w:szCs w:val="24"/>
              </w:rPr>
              <w:t xml:space="preserve"> = 0</w:t>
            </w:r>
          </w:p>
        </w:tc>
        <w:tc>
          <w:tcPr>
            <w:tcW w:w="1322" w:type="dxa"/>
          </w:tcPr>
          <w:p w14:paraId="51F5B319" w14:textId="77777777" w:rsidR="007C0E64" w:rsidRDefault="007C0E64" w:rsidP="009E1406">
            <w:pPr>
              <w:pStyle w:val="BodyText"/>
              <w:jc w:val="left"/>
              <w:rPr>
                <w:szCs w:val="24"/>
              </w:rPr>
            </w:pPr>
            <w:r>
              <w:rPr>
                <w:szCs w:val="24"/>
              </w:rPr>
              <w:t>0,</w:t>
            </w:r>
          </w:p>
          <w:p w14:paraId="59E49A73" w14:textId="77777777" w:rsidR="007C0E64" w:rsidRPr="00BA5495" w:rsidRDefault="007C0E64" w:rsidP="009E1406">
            <w:pPr>
              <w:pStyle w:val="BodyText"/>
              <w:jc w:val="left"/>
              <w:rPr>
                <w:szCs w:val="24"/>
              </w:rPr>
            </w:pPr>
            <w:proofErr w:type="gramStart"/>
            <w:r>
              <w:rPr>
                <w:szCs w:val="24"/>
              </w:rPr>
              <w:t>b[</w:t>
            </w:r>
            <w:proofErr w:type="gramEnd"/>
            <w:r>
              <w:rPr>
                <w:szCs w:val="24"/>
              </w:rPr>
              <w:t>] = Empty Array</w:t>
            </w:r>
          </w:p>
        </w:tc>
        <w:tc>
          <w:tcPr>
            <w:tcW w:w="1764" w:type="dxa"/>
          </w:tcPr>
          <w:p w14:paraId="32061BD9" w14:textId="77777777" w:rsidR="007C0E64" w:rsidRDefault="007C0E64" w:rsidP="009E1406">
            <w:pPr>
              <w:pStyle w:val="BodyText"/>
              <w:jc w:val="left"/>
              <w:rPr>
                <w:szCs w:val="24"/>
              </w:rPr>
            </w:pPr>
            <w:r>
              <w:rPr>
                <w:szCs w:val="24"/>
              </w:rPr>
              <w:t>0,</w:t>
            </w:r>
          </w:p>
          <w:p w14:paraId="2F672727" w14:textId="77777777" w:rsidR="007C0E64" w:rsidRPr="00BA5495" w:rsidRDefault="007C0E64" w:rsidP="009E1406">
            <w:pPr>
              <w:pStyle w:val="BodyText"/>
              <w:jc w:val="left"/>
              <w:rPr>
                <w:szCs w:val="24"/>
              </w:rPr>
            </w:pPr>
            <w:proofErr w:type="gramStart"/>
            <w:r>
              <w:rPr>
                <w:szCs w:val="24"/>
              </w:rPr>
              <w:t>b[</w:t>
            </w:r>
            <w:proofErr w:type="gramEnd"/>
            <w:r>
              <w:rPr>
                <w:szCs w:val="24"/>
              </w:rPr>
              <w:t>] = Empty Array</w:t>
            </w:r>
          </w:p>
        </w:tc>
        <w:tc>
          <w:tcPr>
            <w:tcW w:w="1186" w:type="dxa"/>
          </w:tcPr>
          <w:p w14:paraId="2355DC69" w14:textId="77777777" w:rsidR="007C0E64" w:rsidRPr="00BA5495" w:rsidRDefault="007C0E64" w:rsidP="009E1406">
            <w:pPr>
              <w:pStyle w:val="BodyText"/>
              <w:jc w:val="center"/>
              <w:rPr>
                <w:szCs w:val="24"/>
              </w:rPr>
            </w:pPr>
            <w:r>
              <w:rPr>
                <w:szCs w:val="24"/>
              </w:rPr>
              <w:t>Pass</w:t>
            </w:r>
          </w:p>
        </w:tc>
        <w:tc>
          <w:tcPr>
            <w:tcW w:w="2481" w:type="dxa"/>
          </w:tcPr>
          <w:p w14:paraId="2FF5686F"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74B43E51" w14:textId="77777777" w:rsidR="007C0E64" w:rsidRPr="00BA5495" w:rsidRDefault="007C0E64" w:rsidP="009E1406">
            <w:pPr>
              <w:pStyle w:val="BodyText"/>
              <w:jc w:val="left"/>
              <w:rPr>
                <w:szCs w:val="24"/>
              </w:rPr>
            </w:pPr>
            <w:r>
              <w:rPr>
                <w:szCs w:val="24"/>
              </w:rPr>
              <w:t>280T</w:t>
            </w:r>
          </w:p>
        </w:tc>
      </w:tr>
      <w:tr w:rsidR="007C0E64" w:rsidRPr="00BA5495" w14:paraId="45755835" w14:textId="77777777" w:rsidTr="009E1406">
        <w:trPr>
          <w:trHeight w:val="759"/>
        </w:trPr>
        <w:tc>
          <w:tcPr>
            <w:tcW w:w="845" w:type="dxa"/>
          </w:tcPr>
          <w:p w14:paraId="2192D061" w14:textId="77777777" w:rsidR="007C0E64" w:rsidRDefault="007C0E64" w:rsidP="009E1406">
            <w:pPr>
              <w:pStyle w:val="BodyText"/>
              <w:jc w:val="center"/>
              <w:rPr>
                <w:b/>
                <w:iCs/>
                <w:szCs w:val="24"/>
              </w:rPr>
            </w:pPr>
            <w:r>
              <w:rPr>
                <w:b/>
                <w:iCs/>
                <w:szCs w:val="24"/>
              </w:rPr>
              <w:lastRenderedPageBreak/>
              <w:t>3</w:t>
            </w:r>
          </w:p>
        </w:tc>
        <w:tc>
          <w:tcPr>
            <w:tcW w:w="1753" w:type="dxa"/>
          </w:tcPr>
          <w:p w14:paraId="1850F09B"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742B3C34" w14:textId="77777777" w:rsidR="007C0E64" w:rsidRDefault="007C0E64" w:rsidP="009E1406">
            <w:pPr>
              <w:pStyle w:val="BodyText"/>
              <w:jc w:val="left"/>
              <w:rPr>
                <w:szCs w:val="24"/>
              </w:rPr>
            </w:pPr>
            <w:r>
              <w:rPr>
                <w:szCs w:val="24"/>
              </w:rPr>
              <w:t>off = 0</w:t>
            </w:r>
          </w:p>
          <w:p w14:paraId="39B18530" w14:textId="77777777" w:rsidR="007C0E64"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6A4F444C" w14:textId="77777777" w:rsidR="007C0E64" w:rsidRDefault="007C0E64" w:rsidP="009E1406">
            <w:pPr>
              <w:pStyle w:val="BodyText"/>
              <w:jc w:val="left"/>
              <w:rPr>
                <w:szCs w:val="24"/>
              </w:rPr>
            </w:pPr>
            <w:r>
              <w:rPr>
                <w:szCs w:val="24"/>
              </w:rPr>
              <w:t>-1,</w:t>
            </w:r>
          </w:p>
          <w:p w14:paraId="7DFC0AD8" w14:textId="77777777" w:rsidR="007C0E64" w:rsidRDefault="007C0E64" w:rsidP="009E1406">
            <w:pPr>
              <w:pStyle w:val="BodyText"/>
              <w:jc w:val="left"/>
              <w:rPr>
                <w:szCs w:val="24"/>
              </w:rPr>
            </w:pPr>
            <w:proofErr w:type="gramStart"/>
            <w:r>
              <w:rPr>
                <w:szCs w:val="24"/>
              </w:rPr>
              <w:t>b[</w:t>
            </w:r>
            <w:proofErr w:type="gramEnd"/>
            <w:r>
              <w:rPr>
                <w:szCs w:val="24"/>
              </w:rPr>
              <w:t>] = Empty Array</w:t>
            </w:r>
          </w:p>
        </w:tc>
        <w:tc>
          <w:tcPr>
            <w:tcW w:w="1764" w:type="dxa"/>
          </w:tcPr>
          <w:p w14:paraId="49390E9C" w14:textId="77777777" w:rsidR="007C0E64" w:rsidRDefault="007C0E64" w:rsidP="009E1406">
            <w:pPr>
              <w:pStyle w:val="BodyText"/>
              <w:jc w:val="left"/>
              <w:rPr>
                <w:szCs w:val="24"/>
              </w:rPr>
            </w:pPr>
            <w:r>
              <w:rPr>
                <w:szCs w:val="24"/>
              </w:rPr>
              <w:t>-1,</w:t>
            </w:r>
          </w:p>
          <w:p w14:paraId="2CF2402E" w14:textId="77777777" w:rsidR="007C0E64" w:rsidRDefault="007C0E64" w:rsidP="009E1406">
            <w:pPr>
              <w:pStyle w:val="BodyText"/>
              <w:jc w:val="left"/>
              <w:rPr>
                <w:szCs w:val="24"/>
              </w:rPr>
            </w:pPr>
            <w:proofErr w:type="gramStart"/>
            <w:r>
              <w:rPr>
                <w:szCs w:val="24"/>
              </w:rPr>
              <w:t>b[</w:t>
            </w:r>
            <w:proofErr w:type="gramEnd"/>
            <w:r>
              <w:rPr>
                <w:szCs w:val="24"/>
              </w:rPr>
              <w:t>] = Empty Array</w:t>
            </w:r>
          </w:p>
        </w:tc>
        <w:tc>
          <w:tcPr>
            <w:tcW w:w="1186" w:type="dxa"/>
          </w:tcPr>
          <w:p w14:paraId="6494DF74" w14:textId="77777777" w:rsidR="007C0E64" w:rsidRDefault="007C0E64" w:rsidP="009E1406">
            <w:pPr>
              <w:pStyle w:val="BodyText"/>
              <w:jc w:val="center"/>
              <w:rPr>
                <w:szCs w:val="24"/>
              </w:rPr>
            </w:pPr>
            <w:r>
              <w:rPr>
                <w:szCs w:val="24"/>
              </w:rPr>
              <w:t>Pass</w:t>
            </w:r>
          </w:p>
        </w:tc>
        <w:tc>
          <w:tcPr>
            <w:tcW w:w="2481" w:type="dxa"/>
          </w:tcPr>
          <w:p w14:paraId="3E4D4E91"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36CBD9F5" w14:textId="77777777" w:rsidR="007C0E64" w:rsidRDefault="007C0E64" w:rsidP="009E1406">
            <w:pPr>
              <w:pStyle w:val="BodyText"/>
              <w:jc w:val="left"/>
              <w:rPr>
                <w:szCs w:val="24"/>
              </w:rPr>
            </w:pPr>
            <w:r>
              <w:rPr>
                <w:szCs w:val="24"/>
              </w:rPr>
              <w:t>280F, 285T</w:t>
            </w:r>
          </w:p>
        </w:tc>
      </w:tr>
      <w:tr w:rsidR="007C0E64" w:rsidRPr="00BA5495" w14:paraId="6BBA4A07" w14:textId="77777777" w:rsidTr="009E1406">
        <w:trPr>
          <w:trHeight w:val="759"/>
        </w:trPr>
        <w:tc>
          <w:tcPr>
            <w:tcW w:w="845" w:type="dxa"/>
          </w:tcPr>
          <w:p w14:paraId="41C5B8AE" w14:textId="77777777" w:rsidR="007C0E64" w:rsidRDefault="007C0E64" w:rsidP="009E1406">
            <w:pPr>
              <w:pStyle w:val="BodyText"/>
              <w:jc w:val="center"/>
              <w:rPr>
                <w:b/>
                <w:iCs/>
                <w:szCs w:val="24"/>
              </w:rPr>
            </w:pPr>
            <w:r>
              <w:rPr>
                <w:b/>
                <w:iCs/>
                <w:szCs w:val="24"/>
              </w:rPr>
              <w:t>4</w:t>
            </w:r>
          </w:p>
        </w:tc>
        <w:tc>
          <w:tcPr>
            <w:tcW w:w="1753" w:type="dxa"/>
          </w:tcPr>
          <w:p w14:paraId="594AB35E"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21CFF3EB" w14:textId="77777777" w:rsidR="007C0E64" w:rsidRDefault="007C0E64" w:rsidP="009E1406">
            <w:pPr>
              <w:pStyle w:val="BodyText"/>
              <w:jc w:val="left"/>
              <w:rPr>
                <w:szCs w:val="24"/>
              </w:rPr>
            </w:pPr>
            <w:r>
              <w:rPr>
                <w:szCs w:val="24"/>
              </w:rPr>
              <w:t>off = 0</w:t>
            </w:r>
          </w:p>
          <w:p w14:paraId="41CD3EE2" w14:textId="77777777" w:rsidR="007C0E64"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79F24CFF" w14:textId="77777777" w:rsidR="007C0E64" w:rsidRDefault="007C0E64" w:rsidP="009E1406">
            <w:pPr>
              <w:pStyle w:val="BodyText"/>
              <w:jc w:val="left"/>
              <w:rPr>
                <w:szCs w:val="24"/>
              </w:rPr>
            </w:pPr>
            <w:r>
              <w:rPr>
                <w:szCs w:val="24"/>
              </w:rPr>
              <w:t>1,</w:t>
            </w:r>
          </w:p>
          <w:p w14:paraId="5F80DE3A"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764" w:type="dxa"/>
          </w:tcPr>
          <w:p w14:paraId="6DDA4031" w14:textId="77777777" w:rsidR="007C0E64" w:rsidRDefault="007C0E64" w:rsidP="009E1406">
            <w:pPr>
              <w:pStyle w:val="BodyText"/>
              <w:jc w:val="left"/>
              <w:rPr>
                <w:szCs w:val="24"/>
              </w:rPr>
            </w:pPr>
            <w:r>
              <w:rPr>
                <w:szCs w:val="24"/>
              </w:rPr>
              <w:t>1,</w:t>
            </w:r>
          </w:p>
          <w:p w14:paraId="68DD91EF"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186" w:type="dxa"/>
          </w:tcPr>
          <w:p w14:paraId="17345AAA" w14:textId="77777777" w:rsidR="007C0E64" w:rsidRDefault="007C0E64" w:rsidP="009E1406">
            <w:pPr>
              <w:pStyle w:val="BodyText"/>
              <w:jc w:val="center"/>
              <w:rPr>
                <w:szCs w:val="24"/>
              </w:rPr>
            </w:pPr>
            <w:r>
              <w:rPr>
                <w:szCs w:val="24"/>
              </w:rPr>
              <w:t>Pass</w:t>
            </w:r>
          </w:p>
        </w:tc>
        <w:tc>
          <w:tcPr>
            <w:tcW w:w="2481" w:type="dxa"/>
          </w:tcPr>
          <w:p w14:paraId="4E86E142"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277C6EFB" w14:textId="77777777" w:rsidR="007C0E64" w:rsidRDefault="007C0E64" w:rsidP="009E1406">
            <w:pPr>
              <w:pStyle w:val="BodyText"/>
              <w:jc w:val="left"/>
              <w:rPr>
                <w:szCs w:val="24"/>
              </w:rPr>
            </w:pPr>
            <w:r>
              <w:rPr>
                <w:szCs w:val="24"/>
              </w:rPr>
              <w:t>280F, 285F, 292T, 294T</w:t>
            </w:r>
          </w:p>
        </w:tc>
      </w:tr>
    </w:tbl>
    <w:p w14:paraId="64B6ED3F" w14:textId="77777777" w:rsidR="007C0E64" w:rsidRPr="00BA5495" w:rsidRDefault="007C0E64" w:rsidP="007C0E64">
      <w:pPr>
        <w:pStyle w:val="BodyText"/>
        <w:rPr>
          <w:rFonts w:cstheme="majorBidi"/>
          <w:szCs w:val="22"/>
        </w:rPr>
      </w:pPr>
    </w:p>
    <w:p w14:paraId="58B869B8"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1CD83C3B" w14:textId="77777777" w:rsidTr="009E1406">
        <w:trPr>
          <w:trHeight w:val="759"/>
        </w:trPr>
        <w:tc>
          <w:tcPr>
            <w:tcW w:w="845" w:type="dxa"/>
          </w:tcPr>
          <w:p w14:paraId="35BC9DE6" w14:textId="77777777" w:rsidR="007C0E64" w:rsidRPr="00BA5495" w:rsidRDefault="007C0E64" w:rsidP="009E1406">
            <w:pPr>
              <w:pStyle w:val="BodyText"/>
              <w:jc w:val="center"/>
              <w:rPr>
                <w:b/>
                <w:szCs w:val="24"/>
              </w:rPr>
            </w:pPr>
            <w:r w:rsidRPr="00BA5495">
              <w:rPr>
                <w:b/>
                <w:szCs w:val="24"/>
              </w:rPr>
              <w:t>Test case#</w:t>
            </w:r>
          </w:p>
        </w:tc>
        <w:tc>
          <w:tcPr>
            <w:tcW w:w="1753" w:type="dxa"/>
          </w:tcPr>
          <w:p w14:paraId="2002432B" w14:textId="77777777" w:rsidR="007C0E64" w:rsidRPr="00BA5495" w:rsidRDefault="007C0E64" w:rsidP="009E1406">
            <w:pPr>
              <w:pStyle w:val="BodyText"/>
              <w:jc w:val="left"/>
              <w:rPr>
                <w:b/>
                <w:bCs/>
                <w:szCs w:val="24"/>
              </w:rPr>
            </w:pPr>
            <w:r w:rsidRPr="00BA5495">
              <w:rPr>
                <w:b/>
                <w:bCs/>
                <w:szCs w:val="24"/>
              </w:rPr>
              <w:t>Input</w:t>
            </w:r>
          </w:p>
        </w:tc>
        <w:tc>
          <w:tcPr>
            <w:tcW w:w="1322" w:type="dxa"/>
          </w:tcPr>
          <w:p w14:paraId="11D78E75" w14:textId="77777777" w:rsidR="007C0E64" w:rsidRPr="00BA5495" w:rsidRDefault="007C0E64" w:rsidP="009E1406">
            <w:pPr>
              <w:pStyle w:val="BodyText"/>
              <w:jc w:val="left"/>
              <w:rPr>
                <w:b/>
                <w:szCs w:val="24"/>
              </w:rPr>
            </w:pPr>
            <w:r w:rsidRPr="00BA5495">
              <w:rPr>
                <w:b/>
                <w:szCs w:val="24"/>
              </w:rPr>
              <w:t>Output</w:t>
            </w:r>
          </w:p>
        </w:tc>
        <w:tc>
          <w:tcPr>
            <w:tcW w:w="1764" w:type="dxa"/>
          </w:tcPr>
          <w:p w14:paraId="1580DD12" w14:textId="77777777" w:rsidR="007C0E64" w:rsidRPr="00BA5495" w:rsidRDefault="007C0E64" w:rsidP="009E1406">
            <w:pPr>
              <w:pStyle w:val="BodyText"/>
              <w:jc w:val="left"/>
              <w:rPr>
                <w:b/>
                <w:szCs w:val="24"/>
              </w:rPr>
            </w:pPr>
            <w:r w:rsidRPr="00BA5495">
              <w:rPr>
                <w:b/>
                <w:bCs/>
                <w:szCs w:val="24"/>
              </w:rPr>
              <w:t>Expected Output</w:t>
            </w:r>
          </w:p>
        </w:tc>
        <w:tc>
          <w:tcPr>
            <w:tcW w:w="1186" w:type="dxa"/>
          </w:tcPr>
          <w:p w14:paraId="0BADC8B8" w14:textId="77777777" w:rsidR="007C0E64" w:rsidRPr="00BA5495" w:rsidRDefault="007C0E64" w:rsidP="009E1406">
            <w:pPr>
              <w:pStyle w:val="BodyText"/>
              <w:jc w:val="center"/>
              <w:rPr>
                <w:b/>
                <w:szCs w:val="24"/>
              </w:rPr>
            </w:pPr>
            <w:r w:rsidRPr="00BA5495">
              <w:rPr>
                <w:b/>
                <w:szCs w:val="24"/>
              </w:rPr>
              <w:t>Pass/Fail</w:t>
            </w:r>
          </w:p>
        </w:tc>
        <w:tc>
          <w:tcPr>
            <w:tcW w:w="2481" w:type="dxa"/>
          </w:tcPr>
          <w:p w14:paraId="24F9F1C5" w14:textId="77777777" w:rsidR="007C0E64" w:rsidRPr="00BA5495" w:rsidRDefault="007C0E64" w:rsidP="009E1406">
            <w:pPr>
              <w:pStyle w:val="BodyText"/>
              <w:jc w:val="center"/>
              <w:rPr>
                <w:b/>
                <w:szCs w:val="24"/>
              </w:rPr>
            </w:pPr>
            <w:r w:rsidRPr="00BA5495">
              <w:rPr>
                <w:b/>
                <w:szCs w:val="24"/>
              </w:rPr>
              <w:t>Comments/Remarks</w:t>
            </w:r>
          </w:p>
          <w:p w14:paraId="23BCCB84" w14:textId="77777777" w:rsidR="007C0E64" w:rsidRPr="00BA5495" w:rsidRDefault="007C0E64" w:rsidP="009E1406">
            <w:pPr>
              <w:pStyle w:val="BodyText"/>
              <w:jc w:val="center"/>
              <w:rPr>
                <w:b/>
                <w:szCs w:val="24"/>
              </w:rPr>
            </w:pPr>
          </w:p>
        </w:tc>
      </w:tr>
      <w:tr w:rsidR="007C0E64" w:rsidRPr="00BA5495" w14:paraId="0DE4C7A4" w14:textId="77777777" w:rsidTr="009E1406">
        <w:trPr>
          <w:trHeight w:val="759"/>
        </w:trPr>
        <w:tc>
          <w:tcPr>
            <w:tcW w:w="845" w:type="dxa"/>
          </w:tcPr>
          <w:p w14:paraId="2E8B5C88" w14:textId="77777777" w:rsidR="007C0E64" w:rsidRPr="00BA5495" w:rsidRDefault="007C0E64" w:rsidP="009E1406">
            <w:pPr>
              <w:pStyle w:val="BodyText"/>
              <w:jc w:val="center"/>
              <w:rPr>
                <w:b/>
                <w:szCs w:val="24"/>
              </w:rPr>
            </w:pPr>
            <w:r>
              <w:rPr>
                <w:b/>
                <w:szCs w:val="24"/>
              </w:rPr>
              <w:t>1</w:t>
            </w:r>
          </w:p>
        </w:tc>
        <w:tc>
          <w:tcPr>
            <w:tcW w:w="1753" w:type="dxa"/>
          </w:tcPr>
          <w:p w14:paraId="3369909E"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73DDD49D" w14:textId="77777777" w:rsidR="007C0E64" w:rsidRDefault="007C0E64" w:rsidP="009E1406">
            <w:pPr>
              <w:pStyle w:val="BodyText"/>
              <w:jc w:val="left"/>
              <w:rPr>
                <w:szCs w:val="24"/>
              </w:rPr>
            </w:pPr>
            <w:r>
              <w:rPr>
                <w:szCs w:val="24"/>
              </w:rPr>
              <w:t>off = 0</w:t>
            </w:r>
          </w:p>
          <w:p w14:paraId="2032755C" w14:textId="77777777" w:rsidR="007C0E64" w:rsidRPr="00BA5495" w:rsidRDefault="007C0E64" w:rsidP="009E1406">
            <w:pPr>
              <w:pStyle w:val="BodyText"/>
              <w:jc w:val="left"/>
              <w:rPr>
                <w:b/>
                <w:bCs/>
                <w:szCs w:val="24"/>
              </w:rPr>
            </w:pPr>
            <w:proofErr w:type="spellStart"/>
            <w:r>
              <w:rPr>
                <w:szCs w:val="24"/>
              </w:rPr>
              <w:t>len</w:t>
            </w:r>
            <w:proofErr w:type="spellEnd"/>
            <w:r>
              <w:rPr>
                <w:szCs w:val="24"/>
              </w:rPr>
              <w:t xml:space="preserve"> = 3</w:t>
            </w:r>
          </w:p>
        </w:tc>
        <w:tc>
          <w:tcPr>
            <w:tcW w:w="1322" w:type="dxa"/>
          </w:tcPr>
          <w:p w14:paraId="4ACD1AAB" w14:textId="77777777" w:rsidR="007C0E64" w:rsidRDefault="007C0E64" w:rsidP="009E1406">
            <w:pPr>
              <w:pStyle w:val="BodyText"/>
              <w:jc w:val="left"/>
              <w:rPr>
                <w:szCs w:val="24"/>
              </w:rPr>
            </w:pPr>
            <w:r>
              <w:rPr>
                <w:szCs w:val="24"/>
              </w:rPr>
              <w:t>3,</w:t>
            </w:r>
          </w:p>
          <w:p w14:paraId="39850091" w14:textId="77777777" w:rsidR="007C0E64" w:rsidRPr="00BA5495" w:rsidRDefault="007C0E64" w:rsidP="009E1406">
            <w:pPr>
              <w:pStyle w:val="BodyText"/>
              <w:jc w:val="left"/>
              <w:rPr>
                <w:b/>
                <w:szCs w:val="24"/>
              </w:rPr>
            </w:pPr>
            <w:proofErr w:type="gramStart"/>
            <w:r>
              <w:rPr>
                <w:szCs w:val="24"/>
              </w:rPr>
              <w:t>b[</w:t>
            </w:r>
            <w:proofErr w:type="gramEnd"/>
            <w:r>
              <w:rPr>
                <w:szCs w:val="24"/>
              </w:rPr>
              <w:t>] =‘ABC’</w:t>
            </w:r>
          </w:p>
        </w:tc>
        <w:tc>
          <w:tcPr>
            <w:tcW w:w="1764" w:type="dxa"/>
          </w:tcPr>
          <w:p w14:paraId="3E738A7A" w14:textId="77777777" w:rsidR="007C0E64" w:rsidRDefault="007C0E64" w:rsidP="009E1406">
            <w:pPr>
              <w:pStyle w:val="BodyText"/>
              <w:jc w:val="left"/>
              <w:rPr>
                <w:szCs w:val="24"/>
              </w:rPr>
            </w:pPr>
            <w:r>
              <w:rPr>
                <w:szCs w:val="24"/>
              </w:rPr>
              <w:t>3,</w:t>
            </w:r>
          </w:p>
          <w:p w14:paraId="71942EF4" w14:textId="77777777" w:rsidR="007C0E64" w:rsidRPr="00BA5495" w:rsidRDefault="007C0E64" w:rsidP="009E1406">
            <w:pPr>
              <w:pStyle w:val="BodyText"/>
              <w:jc w:val="left"/>
              <w:rPr>
                <w:b/>
                <w:bCs/>
                <w:szCs w:val="24"/>
              </w:rPr>
            </w:pPr>
            <w:proofErr w:type="gramStart"/>
            <w:r>
              <w:rPr>
                <w:szCs w:val="24"/>
              </w:rPr>
              <w:t>b[</w:t>
            </w:r>
            <w:proofErr w:type="gramEnd"/>
            <w:r>
              <w:rPr>
                <w:szCs w:val="24"/>
              </w:rPr>
              <w:t>] =‘ABC’</w:t>
            </w:r>
          </w:p>
        </w:tc>
        <w:tc>
          <w:tcPr>
            <w:tcW w:w="1186" w:type="dxa"/>
          </w:tcPr>
          <w:p w14:paraId="5CDA2F2A" w14:textId="77777777" w:rsidR="007C0E64" w:rsidRPr="00BA5495" w:rsidRDefault="007C0E64" w:rsidP="009E1406">
            <w:pPr>
              <w:pStyle w:val="BodyText"/>
              <w:jc w:val="center"/>
              <w:rPr>
                <w:b/>
                <w:szCs w:val="24"/>
              </w:rPr>
            </w:pPr>
            <w:r>
              <w:rPr>
                <w:szCs w:val="24"/>
              </w:rPr>
              <w:t>Pass</w:t>
            </w:r>
          </w:p>
        </w:tc>
        <w:tc>
          <w:tcPr>
            <w:tcW w:w="2481" w:type="dxa"/>
          </w:tcPr>
          <w:p w14:paraId="39504715"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57C3CEE3" w14:textId="77777777" w:rsidR="007C0E64" w:rsidRPr="00BA5495" w:rsidRDefault="007C0E64" w:rsidP="009E1406">
            <w:pPr>
              <w:pStyle w:val="BodyText"/>
              <w:jc w:val="left"/>
              <w:rPr>
                <w:b/>
                <w:szCs w:val="24"/>
              </w:rPr>
            </w:pPr>
            <w:r>
              <w:rPr>
                <w:szCs w:val="24"/>
              </w:rPr>
              <w:t>280F, 285F, 292TF, 294F</w:t>
            </w:r>
          </w:p>
        </w:tc>
      </w:tr>
      <w:tr w:rsidR="007C0E64" w:rsidRPr="00BA5495" w14:paraId="348D350A" w14:textId="77777777" w:rsidTr="009E1406">
        <w:trPr>
          <w:trHeight w:val="759"/>
        </w:trPr>
        <w:tc>
          <w:tcPr>
            <w:tcW w:w="845" w:type="dxa"/>
          </w:tcPr>
          <w:p w14:paraId="1CCB84A5" w14:textId="77777777" w:rsidR="007C0E64" w:rsidRPr="00BA5495" w:rsidRDefault="007C0E64" w:rsidP="009E1406">
            <w:pPr>
              <w:pStyle w:val="BodyText"/>
              <w:jc w:val="center"/>
              <w:rPr>
                <w:b/>
                <w:szCs w:val="24"/>
              </w:rPr>
            </w:pPr>
            <w:r>
              <w:rPr>
                <w:b/>
                <w:iCs/>
                <w:szCs w:val="24"/>
              </w:rPr>
              <w:t>2</w:t>
            </w:r>
          </w:p>
        </w:tc>
        <w:tc>
          <w:tcPr>
            <w:tcW w:w="1753" w:type="dxa"/>
          </w:tcPr>
          <w:p w14:paraId="46AC6BE8"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5FB48570" w14:textId="77777777" w:rsidR="007C0E64" w:rsidRDefault="007C0E64" w:rsidP="009E1406">
            <w:pPr>
              <w:pStyle w:val="BodyText"/>
              <w:jc w:val="left"/>
              <w:rPr>
                <w:szCs w:val="24"/>
              </w:rPr>
            </w:pPr>
            <w:r>
              <w:rPr>
                <w:szCs w:val="24"/>
              </w:rPr>
              <w:t>off = 0</w:t>
            </w:r>
          </w:p>
          <w:p w14:paraId="2B6FF194" w14:textId="77777777" w:rsidR="007C0E64" w:rsidRPr="00BA5495" w:rsidRDefault="007C0E64" w:rsidP="009E1406">
            <w:pPr>
              <w:pStyle w:val="BodyText"/>
              <w:jc w:val="left"/>
              <w:rPr>
                <w:b/>
                <w:bCs/>
                <w:szCs w:val="24"/>
              </w:rPr>
            </w:pPr>
            <w:proofErr w:type="spellStart"/>
            <w:r>
              <w:rPr>
                <w:szCs w:val="24"/>
              </w:rPr>
              <w:t>len</w:t>
            </w:r>
            <w:proofErr w:type="spellEnd"/>
            <w:r>
              <w:rPr>
                <w:szCs w:val="24"/>
              </w:rPr>
              <w:t xml:space="preserve"> = 0</w:t>
            </w:r>
          </w:p>
        </w:tc>
        <w:tc>
          <w:tcPr>
            <w:tcW w:w="1322" w:type="dxa"/>
          </w:tcPr>
          <w:p w14:paraId="00939715" w14:textId="77777777" w:rsidR="007C0E64" w:rsidRDefault="007C0E64" w:rsidP="009E1406">
            <w:pPr>
              <w:pStyle w:val="BodyText"/>
              <w:jc w:val="left"/>
              <w:rPr>
                <w:szCs w:val="24"/>
              </w:rPr>
            </w:pPr>
            <w:r>
              <w:rPr>
                <w:szCs w:val="24"/>
              </w:rPr>
              <w:t>0,</w:t>
            </w:r>
          </w:p>
          <w:p w14:paraId="3917ABB7" w14:textId="77777777" w:rsidR="007C0E64" w:rsidRPr="00BA5495" w:rsidRDefault="007C0E64" w:rsidP="009E1406">
            <w:pPr>
              <w:pStyle w:val="BodyText"/>
              <w:jc w:val="left"/>
              <w:rPr>
                <w:b/>
                <w:szCs w:val="24"/>
              </w:rPr>
            </w:pPr>
            <w:proofErr w:type="gramStart"/>
            <w:r>
              <w:rPr>
                <w:szCs w:val="24"/>
              </w:rPr>
              <w:t>b[</w:t>
            </w:r>
            <w:proofErr w:type="gramEnd"/>
            <w:r>
              <w:rPr>
                <w:szCs w:val="24"/>
              </w:rPr>
              <w:t>] = Empty Array</w:t>
            </w:r>
          </w:p>
        </w:tc>
        <w:tc>
          <w:tcPr>
            <w:tcW w:w="1764" w:type="dxa"/>
          </w:tcPr>
          <w:p w14:paraId="5C234FF7" w14:textId="77777777" w:rsidR="007C0E64" w:rsidRDefault="007C0E64" w:rsidP="009E1406">
            <w:pPr>
              <w:pStyle w:val="BodyText"/>
              <w:jc w:val="left"/>
              <w:rPr>
                <w:szCs w:val="24"/>
              </w:rPr>
            </w:pPr>
            <w:r>
              <w:rPr>
                <w:szCs w:val="24"/>
              </w:rPr>
              <w:t>0,</w:t>
            </w:r>
          </w:p>
          <w:p w14:paraId="51BF9CC8" w14:textId="77777777" w:rsidR="007C0E64" w:rsidRPr="00BA5495" w:rsidRDefault="007C0E64" w:rsidP="009E1406">
            <w:pPr>
              <w:pStyle w:val="BodyText"/>
              <w:jc w:val="left"/>
              <w:rPr>
                <w:b/>
                <w:bCs/>
                <w:szCs w:val="24"/>
              </w:rPr>
            </w:pPr>
            <w:proofErr w:type="gramStart"/>
            <w:r>
              <w:rPr>
                <w:szCs w:val="24"/>
              </w:rPr>
              <w:t>b[</w:t>
            </w:r>
            <w:proofErr w:type="gramEnd"/>
            <w:r>
              <w:rPr>
                <w:szCs w:val="24"/>
              </w:rPr>
              <w:t>] = Empty Array</w:t>
            </w:r>
          </w:p>
        </w:tc>
        <w:tc>
          <w:tcPr>
            <w:tcW w:w="1186" w:type="dxa"/>
          </w:tcPr>
          <w:p w14:paraId="3EEE8DA2" w14:textId="77777777" w:rsidR="007C0E64" w:rsidRPr="00BA5495" w:rsidRDefault="007C0E64" w:rsidP="009E1406">
            <w:pPr>
              <w:pStyle w:val="BodyText"/>
              <w:jc w:val="center"/>
              <w:rPr>
                <w:b/>
                <w:szCs w:val="24"/>
              </w:rPr>
            </w:pPr>
            <w:r>
              <w:rPr>
                <w:szCs w:val="24"/>
              </w:rPr>
              <w:t>Pass</w:t>
            </w:r>
          </w:p>
        </w:tc>
        <w:tc>
          <w:tcPr>
            <w:tcW w:w="2481" w:type="dxa"/>
          </w:tcPr>
          <w:p w14:paraId="60BC45AF"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31CA2F81" w14:textId="77777777" w:rsidR="007C0E64" w:rsidRPr="00BA5495" w:rsidRDefault="007C0E64" w:rsidP="009E1406">
            <w:pPr>
              <w:pStyle w:val="BodyText"/>
              <w:jc w:val="left"/>
              <w:rPr>
                <w:b/>
                <w:szCs w:val="24"/>
              </w:rPr>
            </w:pPr>
            <w:r>
              <w:rPr>
                <w:szCs w:val="24"/>
              </w:rPr>
              <w:t>280T</w:t>
            </w:r>
          </w:p>
        </w:tc>
      </w:tr>
      <w:tr w:rsidR="007C0E64" w:rsidRPr="00BA5495" w14:paraId="427F6E97" w14:textId="77777777" w:rsidTr="009E1406">
        <w:trPr>
          <w:trHeight w:val="759"/>
        </w:trPr>
        <w:tc>
          <w:tcPr>
            <w:tcW w:w="845" w:type="dxa"/>
          </w:tcPr>
          <w:p w14:paraId="28389DEC" w14:textId="77777777" w:rsidR="007C0E64" w:rsidRPr="00BA5495" w:rsidRDefault="007C0E64" w:rsidP="009E1406">
            <w:pPr>
              <w:pStyle w:val="BodyText"/>
              <w:jc w:val="center"/>
              <w:rPr>
                <w:b/>
                <w:szCs w:val="24"/>
              </w:rPr>
            </w:pPr>
            <w:r>
              <w:rPr>
                <w:b/>
                <w:iCs/>
                <w:szCs w:val="24"/>
              </w:rPr>
              <w:t>3</w:t>
            </w:r>
          </w:p>
        </w:tc>
        <w:tc>
          <w:tcPr>
            <w:tcW w:w="1753" w:type="dxa"/>
          </w:tcPr>
          <w:p w14:paraId="1F0F1FAF"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223F31DA" w14:textId="77777777" w:rsidR="007C0E64" w:rsidRDefault="007C0E64" w:rsidP="009E1406">
            <w:pPr>
              <w:pStyle w:val="BodyText"/>
              <w:jc w:val="left"/>
              <w:rPr>
                <w:szCs w:val="24"/>
              </w:rPr>
            </w:pPr>
            <w:r>
              <w:rPr>
                <w:szCs w:val="24"/>
              </w:rPr>
              <w:t>off = 0</w:t>
            </w:r>
          </w:p>
          <w:p w14:paraId="6D68314A" w14:textId="77777777" w:rsidR="007C0E64" w:rsidRPr="00BA5495" w:rsidRDefault="007C0E64" w:rsidP="009E1406">
            <w:pPr>
              <w:pStyle w:val="BodyText"/>
              <w:jc w:val="left"/>
              <w:rPr>
                <w:b/>
                <w:bCs/>
                <w:szCs w:val="24"/>
              </w:rPr>
            </w:pPr>
            <w:proofErr w:type="spellStart"/>
            <w:r>
              <w:rPr>
                <w:szCs w:val="24"/>
              </w:rPr>
              <w:t>len</w:t>
            </w:r>
            <w:proofErr w:type="spellEnd"/>
            <w:r>
              <w:rPr>
                <w:szCs w:val="24"/>
              </w:rPr>
              <w:t xml:space="preserve"> = 3</w:t>
            </w:r>
          </w:p>
        </w:tc>
        <w:tc>
          <w:tcPr>
            <w:tcW w:w="1322" w:type="dxa"/>
          </w:tcPr>
          <w:p w14:paraId="5137CD75" w14:textId="77777777" w:rsidR="007C0E64" w:rsidRDefault="007C0E64" w:rsidP="009E1406">
            <w:pPr>
              <w:pStyle w:val="BodyText"/>
              <w:jc w:val="left"/>
              <w:rPr>
                <w:szCs w:val="24"/>
              </w:rPr>
            </w:pPr>
            <w:r>
              <w:rPr>
                <w:szCs w:val="24"/>
              </w:rPr>
              <w:t>-1,</w:t>
            </w:r>
          </w:p>
          <w:p w14:paraId="64D1D8CB" w14:textId="77777777" w:rsidR="007C0E64" w:rsidRPr="00BA5495" w:rsidRDefault="007C0E64" w:rsidP="009E1406">
            <w:pPr>
              <w:pStyle w:val="BodyText"/>
              <w:jc w:val="left"/>
              <w:rPr>
                <w:b/>
                <w:szCs w:val="24"/>
              </w:rPr>
            </w:pPr>
            <w:proofErr w:type="gramStart"/>
            <w:r>
              <w:rPr>
                <w:szCs w:val="24"/>
              </w:rPr>
              <w:t>b[</w:t>
            </w:r>
            <w:proofErr w:type="gramEnd"/>
            <w:r>
              <w:rPr>
                <w:szCs w:val="24"/>
              </w:rPr>
              <w:t>] = Empty Array</w:t>
            </w:r>
          </w:p>
        </w:tc>
        <w:tc>
          <w:tcPr>
            <w:tcW w:w="1764" w:type="dxa"/>
          </w:tcPr>
          <w:p w14:paraId="6176D509" w14:textId="77777777" w:rsidR="007C0E64" w:rsidRDefault="007C0E64" w:rsidP="009E1406">
            <w:pPr>
              <w:pStyle w:val="BodyText"/>
              <w:jc w:val="left"/>
              <w:rPr>
                <w:szCs w:val="24"/>
              </w:rPr>
            </w:pPr>
            <w:r>
              <w:rPr>
                <w:szCs w:val="24"/>
              </w:rPr>
              <w:t>-1,</w:t>
            </w:r>
          </w:p>
          <w:p w14:paraId="26D7ACB0" w14:textId="77777777" w:rsidR="007C0E64" w:rsidRPr="00BA5495" w:rsidRDefault="007C0E64" w:rsidP="009E1406">
            <w:pPr>
              <w:pStyle w:val="BodyText"/>
              <w:jc w:val="left"/>
              <w:rPr>
                <w:b/>
                <w:bCs/>
                <w:szCs w:val="24"/>
              </w:rPr>
            </w:pPr>
            <w:proofErr w:type="gramStart"/>
            <w:r>
              <w:rPr>
                <w:szCs w:val="24"/>
              </w:rPr>
              <w:t>b[</w:t>
            </w:r>
            <w:proofErr w:type="gramEnd"/>
            <w:r>
              <w:rPr>
                <w:szCs w:val="24"/>
              </w:rPr>
              <w:t>] = Empty Array</w:t>
            </w:r>
          </w:p>
        </w:tc>
        <w:tc>
          <w:tcPr>
            <w:tcW w:w="1186" w:type="dxa"/>
          </w:tcPr>
          <w:p w14:paraId="3B089D6D" w14:textId="77777777" w:rsidR="007C0E64" w:rsidRPr="00BA5495" w:rsidRDefault="007C0E64" w:rsidP="009E1406">
            <w:pPr>
              <w:pStyle w:val="BodyText"/>
              <w:jc w:val="center"/>
              <w:rPr>
                <w:b/>
                <w:szCs w:val="24"/>
              </w:rPr>
            </w:pPr>
            <w:r>
              <w:rPr>
                <w:szCs w:val="24"/>
              </w:rPr>
              <w:t>Pass</w:t>
            </w:r>
          </w:p>
        </w:tc>
        <w:tc>
          <w:tcPr>
            <w:tcW w:w="2481" w:type="dxa"/>
          </w:tcPr>
          <w:p w14:paraId="548C2EFF"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20F3C2A8" w14:textId="77777777" w:rsidR="007C0E64" w:rsidRPr="00BA5495" w:rsidRDefault="007C0E64" w:rsidP="009E1406">
            <w:pPr>
              <w:pStyle w:val="BodyText"/>
              <w:jc w:val="left"/>
              <w:rPr>
                <w:b/>
                <w:szCs w:val="24"/>
              </w:rPr>
            </w:pPr>
            <w:r>
              <w:rPr>
                <w:szCs w:val="24"/>
              </w:rPr>
              <w:t>280F, 285T</w:t>
            </w:r>
          </w:p>
        </w:tc>
      </w:tr>
      <w:tr w:rsidR="007C0E64" w:rsidRPr="00BA5495" w14:paraId="7FF00F3E" w14:textId="77777777" w:rsidTr="009E1406">
        <w:trPr>
          <w:trHeight w:val="759"/>
        </w:trPr>
        <w:tc>
          <w:tcPr>
            <w:tcW w:w="845" w:type="dxa"/>
          </w:tcPr>
          <w:p w14:paraId="2DC25C3E" w14:textId="77777777" w:rsidR="007C0E64" w:rsidRPr="00BA5495" w:rsidRDefault="007C0E64" w:rsidP="009E1406">
            <w:pPr>
              <w:pStyle w:val="BodyText"/>
              <w:jc w:val="center"/>
              <w:rPr>
                <w:b/>
                <w:szCs w:val="24"/>
              </w:rPr>
            </w:pPr>
            <w:r>
              <w:rPr>
                <w:b/>
                <w:iCs/>
                <w:szCs w:val="24"/>
              </w:rPr>
              <w:t>4</w:t>
            </w:r>
          </w:p>
        </w:tc>
        <w:tc>
          <w:tcPr>
            <w:tcW w:w="1753" w:type="dxa"/>
          </w:tcPr>
          <w:p w14:paraId="145971A5"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4669867B" w14:textId="77777777" w:rsidR="007C0E64" w:rsidRDefault="007C0E64" w:rsidP="009E1406">
            <w:pPr>
              <w:pStyle w:val="BodyText"/>
              <w:jc w:val="left"/>
              <w:rPr>
                <w:szCs w:val="24"/>
              </w:rPr>
            </w:pPr>
            <w:r>
              <w:rPr>
                <w:szCs w:val="24"/>
              </w:rPr>
              <w:t>off = 0</w:t>
            </w:r>
          </w:p>
          <w:p w14:paraId="5958F7B8" w14:textId="77777777" w:rsidR="007C0E64" w:rsidRPr="00BA5495" w:rsidRDefault="007C0E64" w:rsidP="009E1406">
            <w:pPr>
              <w:pStyle w:val="BodyText"/>
              <w:jc w:val="left"/>
              <w:rPr>
                <w:b/>
                <w:bCs/>
                <w:szCs w:val="24"/>
              </w:rPr>
            </w:pPr>
            <w:proofErr w:type="spellStart"/>
            <w:r>
              <w:rPr>
                <w:szCs w:val="24"/>
              </w:rPr>
              <w:t>len</w:t>
            </w:r>
            <w:proofErr w:type="spellEnd"/>
            <w:r>
              <w:rPr>
                <w:szCs w:val="24"/>
              </w:rPr>
              <w:t xml:space="preserve"> = 3</w:t>
            </w:r>
          </w:p>
        </w:tc>
        <w:tc>
          <w:tcPr>
            <w:tcW w:w="1322" w:type="dxa"/>
          </w:tcPr>
          <w:p w14:paraId="45244248" w14:textId="77777777" w:rsidR="007C0E64" w:rsidRDefault="007C0E64" w:rsidP="009E1406">
            <w:pPr>
              <w:pStyle w:val="BodyText"/>
              <w:jc w:val="left"/>
              <w:rPr>
                <w:szCs w:val="24"/>
              </w:rPr>
            </w:pPr>
            <w:r>
              <w:rPr>
                <w:szCs w:val="24"/>
              </w:rPr>
              <w:t>1,</w:t>
            </w:r>
          </w:p>
          <w:p w14:paraId="1B0FA857" w14:textId="77777777" w:rsidR="007C0E64" w:rsidRPr="00BA5495" w:rsidRDefault="007C0E64" w:rsidP="009E1406">
            <w:pPr>
              <w:pStyle w:val="BodyText"/>
              <w:jc w:val="left"/>
              <w:rPr>
                <w:b/>
                <w:szCs w:val="24"/>
              </w:rPr>
            </w:pPr>
            <w:proofErr w:type="gramStart"/>
            <w:r>
              <w:rPr>
                <w:szCs w:val="24"/>
              </w:rPr>
              <w:t>b[</w:t>
            </w:r>
            <w:proofErr w:type="gramEnd"/>
            <w:r>
              <w:rPr>
                <w:szCs w:val="24"/>
              </w:rPr>
              <w:t>] = ‘A’</w:t>
            </w:r>
          </w:p>
        </w:tc>
        <w:tc>
          <w:tcPr>
            <w:tcW w:w="1764" w:type="dxa"/>
          </w:tcPr>
          <w:p w14:paraId="42B9BF76" w14:textId="77777777" w:rsidR="007C0E64" w:rsidRDefault="007C0E64" w:rsidP="009E1406">
            <w:pPr>
              <w:pStyle w:val="BodyText"/>
              <w:jc w:val="left"/>
              <w:rPr>
                <w:szCs w:val="24"/>
              </w:rPr>
            </w:pPr>
            <w:r>
              <w:rPr>
                <w:szCs w:val="24"/>
              </w:rPr>
              <w:t>1,</w:t>
            </w:r>
          </w:p>
          <w:p w14:paraId="6AF2F1FF" w14:textId="77777777" w:rsidR="007C0E64" w:rsidRPr="00BA5495" w:rsidRDefault="007C0E64" w:rsidP="009E1406">
            <w:pPr>
              <w:pStyle w:val="BodyText"/>
              <w:jc w:val="left"/>
              <w:rPr>
                <w:b/>
                <w:bCs/>
                <w:szCs w:val="24"/>
              </w:rPr>
            </w:pPr>
            <w:proofErr w:type="gramStart"/>
            <w:r>
              <w:rPr>
                <w:szCs w:val="24"/>
              </w:rPr>
              <w:t>b[</w:t>
            </w:r>
            <w:proofErr w:type="gramEnd"/>
            <w:r>
              <w:rPr>
                <w:szCs w:val="24"/>
              </w:rPr>
              <w:t>] = ‘A’</w:t>
            </w:r>
          </w:p>
        </w:tc>
        <w:tc>
          <w:tcPr>
            <w:tcW w:w="1186" w:type="dxa"/>
          </w:tcPr>
          <w:p w14:paraId="053AC591" w14:textId="77777777" w:rsidR="007C0E64" w:rsidRPr="00BA5495" w:rsidRDefault="007C0E64" w:rsidP="009E1406">
            <w:pPr>
              <w:pStyle w:val="BodyText"/>
              <w:jc w:val="center"/>
              <w:rPr>
                <w:b/>
                <w:szCs w:val="24"/>
              </w:rPr>
            </w:pPr>
            <w:r>
              <w:rPr>
                <w:szCs w:val="24"/>
              </w:rPr>
              <w:t>Pass</w:t>
            </w:r>
          </w:p>
        </w:tc>
        <w:tc>
          <w:tcPr>
            <w:tcW w:w="2481" w:type="dxa"/>
          </w:tcPr>
          <w:p w14:paraId="3AB9FDF4"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0C504EEA" w14:textId="77777777" w:rsidR="007C0E64" w:rsidRPr="00BA5495" w:rsidRDefault="007C0E64" w:rsidP="009E1406">
            <w:pPr>
              <w:pStyle w:val="BodyText"/>
              <w:jc w:val="left"/>
              <w:rPr>
                <w:b/>
                <w:szCs w:val="24"/>
              </w:rPr>
            </w:pPr>
            <w:r>
              <w:rPr>
                <w:szCs w:val="24"/>
              </w:rPr>
              <w:t>280F, 285F, 292T, 294T</w:t>
            </w:r>
          </w:p>
        </w:tc>
      </w:tr>
    </w:tbl>
    <w:p w14:paraId="3785AC1E" w14:textId="77777777" w:rsidR="007C0E64" w:rsidRDefault="007C0E64" w:rsidP="007C0E64">
      <w:pPr>
        <w:pStyle w:val="BodyText"/>
        <w:rPr>
          <w:b/>
          <w:bCs/>
          <w:sz w:val="36"/>
          <w:szCs w:val="36"/>
          <w:u w:val="single"/>
        </w:rPr>
      </w:pPr>
    </w:p>
    <w:p w14:paraId="1E28D8A3" w14:textId="77777777" w:rsidR="007C0E64" w:rsidRDefault="007C0E64" w:rsidP="007C0E64">
      <w:pPr>
        <w:pStyle w:val="BodyText"/>
        <w:rPr>
          <w:b/>
          <w:bCs/>
          <w:sz w:val="32"/>
          <w:szCs w:val="32"/>
        </w:rPr>
      </w:pPr>
      <w:r>
        <w:rPr>
          <w:b/>
          <w:bCs/>
          <w:sz w:val="32"/>
          <w:szCs w:val="32"/>
        </w:rPr>
        <w:lastRenderedPageBreak/>
        <w:t>Boundary Interior</w:t>
      </w:r>
      <w:r w:rsidRPr="00BA5495">
        <w:rPr>
          <w:b/>
          <w:bCs/>
          <w:sz w:val="32"/>
          <w:szCs w:val="32"/>
        </w:rPr>
        <w:t>:</w:t>
      </w:r>
    </w:p>
    <w:p w14:paraId="200BA19C" w14:textId="77777777" w:rsidR="007C0E64" w:rsidRDefault="007C0E64" w:rsidP="007C0E64">
      <w:r>
        <w:t>Possible logical paths (depends upon successful or unsuccessful read, returned from stub function. Input does not effectively dictate the decision):</w:t>
      </w:r>
    </w:p>
    <w:p w14:paraId="7943A094" w14:textId="77777777" w:rsidR="007C0E64" w:rsidRDefault="007C0E64" w:rsidP="007C0E64">
      <w:pPr>
        <w:pStyle w:val="ListParagraph"/>
        <w:numPr>
          <w:ilvl w:val="0"/>
          <w:numId w:val="44"/>
        </w:numPr>
      </w:pPr>
      <w:r>
        <w:t>294T</w:t>
      </w:r>
    </w:p>
    <w:p w14:paraId="327455D6" w14:textId="77777777" w:rsidR="007C0E64" w:rsidRPr="00BA5495" w:rsidRDefault="007C0E64" w:rsidP="007C0E64">
      <w:pPr>
        <w:pStyle w:val="ListParagraph"/>
        <w:numPr>
          <w:ilvl w:val="0"/>
          <w:numId w:val="44"/>
        </w:numPr>
      </w:pPr>
      <w:r>
        <w:t>294F</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C4B4E2A" w14:textId="77777777" w:rsidTr="009E1406">
        <w:trPr>
          <w:trHeight w:val="759"/>
        </w:trPr>
        <w:tc>
          <w:tcPr>
            <w:tcW w:w="845" w:type="dxa"/>
          </w:tcPr>
          <w:p w14:paraId="340DC730" w14:textId="77777777" w:rsidR="007C0E64" w:rsidRPr="00BA5495" w:rsidRDefault="007C0E64" w:rsidP="009E1406">
            <w:pPr>
              <w:pStyle w:val="BodyText"/>
              <w:jc w:val="center"/>
              <w:rPr>
                <w:b/>
                <w:szCs w:val="24"/>
              </w:rPr>
            </w:pPr>
            <w:r w:rsidRPr="00BA5495">
              <w:rPr>
                <w:b/>
                <w:szCs w:val="24"/>
              </w:rPr>
              <w:t>Test case#</w:t>
            </w:r>
          </w:p>
        </w:tc>
        <w:tc>
          <w:tcPr>
            <w:tcW w:w="1753" w:type="dxa"/>
          </w:tcPr>
          <w:p w14:paraId="0F9F4B1E"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6D1166BB" w14:textId="77777777" w:rsidR="007C0E64" w:rsidRPr="00BA5495" w:rsidRDefault="007C0E64" w:rsidP="009E1406">
            <w:pPr>
              <w:pStyle w:val="BodyText"/>
              <w:jc w:val="center"/>
              <w:rPr>
                <w:b/>
                <w:szCs w:val="24"/>
              </w:rPr>
            </w:pPr>
            <w:r w:rsidRPr="00BA5495">
              <w:rPr>
                <w:b/>
                <w:szCs w:val="24"/>
              </w:rPr>
              <w:t>Output</w:t>
            </w:r>
          </w:p>
        </w:tc>
        <w:tc>
          <w:tcPr>
            <w:tcW w:w="1764" w:type="dxa"/>
          </w:tcPr>
          <w:p w14:paraId="4F9F13E9"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24CBB4C7" w14:textId="77777777" w:rsidR="007C0E64" w:rsidRPr="00BA5495" w:rsidRDefault="007C0E64" w:rsidP="009E1406">
            <w:pPr>
              <w:pStyle w:val="BodyText"/>
              <w:jc w:val="center"/>
              <w:rPr>
                <w:b/>
                <w:szCs w:val="24"/>
              </w:rPr>
            </w:pPr>
            <w:r w:rsidRPr="00BA5495">
              <w:rPr>
                <w:b/>
                <w:szCs w:val="24"/>
              </w:rPr>
              <w:t>Pass/Fail</w:t>
            </w:r>
          </w:p>
        </w:tc>
        <w:tc>
          <w:tcPr>
            <w:tcW w:w="2481" w:type="dxa"/>
          </w:tcPr>
          <w:p w14:paraId="35E2F5AF" w14:textId="77777777" w:rsidR="007C0E64" w:rsidRPr="00BA5495" w:rsidRDefault="007C0E64" w:rsidP="009E1406">
            <w:pPr>
              <w:pStyle w:val="BodyText"/>
              <w:jc w:val="center"/>
              <w:rPr>
                <w:b/>
                <w:szCs w:val="24"/>
              </w:rPr>
            </w:pPr>
            <w:r w:rsidRPr="00BA5495">
              <w:rPr>
                <w:b/>
                <w:szCs w:val="24"/>
              </w:rPr>
              <w:t>Comments/Remarks</w:t>
            </w:r>
          </w:p>
          <w:p w14:paraId="5EF807AD" w14:textId="77777777" w:rsidR="007C0E64" w:rsidRPr="00BA5495" w:rsidRDefault="007C0E64" w:rsidP="009E1406">
            <w:pPr>
              <w:pStyle w:val="BodyText"/>
              <w:jc w:val="center"/>
              <w:rPr>
                <w:b/>
                <w:szCs w:val="24"/>
              </w:rPr>
            </w:pPr>
          </w:p>
        </w:tc>
      </w:tr>
      <w:tr w:rsidR="007C0E64" w:rsidRPr="00BA5495" w14:paraId="091CA6D6" w14:textId="77777777" w:rsidTr="009E1406">
        <w:trPr>
          <w:trHeight w:val="759"/>
        </w:trPr>
        <w:tc>
          <w:tcPr>
            <w:tcW w:w="845" w:type="dxa"/>
          </w:tcPr>
          <w:p w14:paraId="200284B1" w14:textId="77777777" w:rsidR="007C0E64" w:rsidRPr="00BA5495" w:rsidRDefault="007C0E64" w:rsidP="009E1406">
            <w:pPr>
              <w:pStyle w:val="BodyText"/>
              <w:jc w:val="center"/>
              <w:rPr>
                <w:b/>
                <w:szCs w:val="24"/>
              </w:rPr>
            </w:pPr>
            <w:r>
              <w:rPr>
                <w:b/>
                <w:szCs w:val="24"/>
              </w:rPr>
              <w:t>1</w:t>
            </w:r>
          </w:p>
        </w:tc>
        <w:tc>
          <w:tcPr>
            <w:tcW w:w="1753" w:type="dxa"/>
          </w:tcPr>
          <w:p w14:paraId="1BA92F47"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44877A61" w14:textId="77777777" w:rsidR="007C0E64" w:rsidRDefault="007C0E64" w:rsidP="009E1406">
            <w:pPr>
              <w:pStyle w:val="BodyText"/>
              <w:jc w:val="left"/>
              <w:rPr>
                <w:szCs w:val="24"/>
              </w:rPr>
            </w:pPr>
            <w:r>
              <w:rPr>
                <w:szCs w:val="24"/>
              </w:rPr>
              <w:t>off = 0</w:t>
            </w:r>
          </w:p>
          <w:p w14:paraId="1C6EAEF0" w14:textId="77777777" w:rsidR="007C0E64" w:rsidRPr="00BA5495" w:rsidRDefault="007C0E64" w:rsidP="009E1406">
            <w:pPr>
              <w:pStyle w:val="BodyText"/>
              <w:rPr>
                <w:szCs w:val="24"/>
              </w:rPr>
            </w:pPr>
            <w:proofErr w:type="spellStart"/>
            <w:r>
              <w:rPr>
                <w:szCs w:val="24"/>
              </w:rPr>
              <w:t>len</w:t>
            </w:r>
            <w:proofErr w:type="spellEnd"/>
            <w:r>
              <w:rPr>
                <w:szCs w:val="24"/>
              </w:rPr>
              <w:t xml:space="preserve"> = 3</w:t>
            </w:r>
          </w:p>
        </w:tc>
        <w:tc>
          <w:tcPr>
            <w:tcW w:w="1322" w:type="dxa"/>
          </w:tcPr>
          <w:p w14:paraId="5D39DC8A" w14:textId="77777777" w:rsidR="007C0E64" w:rsidRDefault="007C0E64" w:rsidP="009E1406">
            <w:pPr>
              <w:pStyle w:val="BodyText"/>
              <w:jc w:val="left"/>
              <w:rPr>
                <w:szCs w:val="24"/>
              </w:rPr>
            </w:pPr>
            <w:r>
              <w:rPr>
                <w:szCs w:val="24"/>
              </w:rPr>
              <w:t>3,</w:t>
            </w:r>
          </w:p>
          <w:p w14:paraId="0FCE928C" w14:textId="77777777" w:rsidR="007C0E64" w:rsidRPr="00BA5495" w:rsidRDefault="007C0E64" w:rsidP="009E1406">
            <w:pPr>
              <w:pStyle w:val="BodyText"/>
              <w:jc w:val="center"/>
              <w:rPr>
                <w:szCs w:val="24"/>
              </w:rPr>
            </w:pPr>
            <w:proofErr w:type="gramStart"/>
            <w:r>
              <w:rPr>
                <w:szCs w:val="24"/>
              </w:rPr>
              <w:t>b[</w:t>
            </w:r>
            <w:proofErr w:type="gramEnd"/>
            <w:r>
              <w:rPr>
                <w:szCs w:val="24"/>
              </w:rPr>
              <w:t>] =‘ABC’</w:t>
            </w:r>
          </w:p>
        </w:tc>
        <w:tc>
          <w:tcPr>
            <w:tcW w:w="1764" w:type="dxa"/>
          </w:tcPr>
          <w:p w14:paraId="02D8B45E" w14:textId="77777777" w:rsidR="007C0E64" w:rsidRDefault="007C0E64" w:rsidP="009E1406">
            <w:pPr>
              <w:pStyle w:val="BodyText"/>
              <w:jc w:val="left"/>
              <w:rPr>
                <w:szCs w:val="24"/>
              </w:rPr>
            </w:pPr>
            <w:r>
              <w:rPr>
                <w:szCs w:val="24"/>
              </w:rPr>
              <w:t>3,</w:t>
            </w:r>
          </w:p>
          <w:p w14:paraId="4E8C33C5" w14:textId="77777777" w:rsidR="007C0E64" w:rsidRPr="00BA5495" w:rsidRDefault="007C0E64" w:rsidP="009E1406">
            <w:pPr>
              <w:pStyle w:val="BodyText"/>
              <w:rPr>
                <w:szCs w:val="24"/>
              </w:rPr>
            </w:pPr>
            <w:proofErr w:type="gramStart"/>
            <w:r>
              <w:rPr>
                <w:szCs w:val="24"/>
              </w:rPr>
              <w:t>b[</w:t>
            </w:r>
            <w:proofErr w:type="gramEnd"/>
            <w:r>
              <w:rPr>
                <w:szCs w:val="24"/>
              </w:rPr>
              <w:t>] =‘ABC’</w:t>
            </w:r>
          </w:p>
        </w:tc>
        <w:tc>
          <w:tcPr>
            <w:tcW w:w="1186" w:type="dxa"/>
          </w:tcPr>
          <w:p w14:paraId="73AADA31" w14:textId="77777777" w:rsidR="007C0E64" w:rsidRPr="00BA5495" w:rsidRDefault="007C0E64" w:rsidP="009E1406">
            <w:pPr>
              <w:pStyle w:val="BodyText"/>
              <w:jc w:val="center"/>
              <w:rPr>
                <w:szCs w:val="24"/>
              </w:rPr>
            </w:pPr>
            <w:r>
              <w:rPr>
                <w:szCs w:val="24"/>
              </w:rPr>
              <w:t>Pass</w:t>
            </w:r>
          </w:p>
        </w:tc>
        <w:tc>
          <w:tcPr>
            <w:tcW w:w="2481" w:type="dxa"/>
          </w:tcPr>
          <w:p w14:paraId="7C818188"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0F5348CD" w14:textId="77777777" w:rsidR="007C0E64" w:rsidRPr="00BA5495" w:rsidRDefault="007C0E64" w:rsidP="009E1406">
            <w:pPr>
              <w:pStyle w:val="BodyText"/>
              <w:jc w:val="center"/>
              <w:rPr>
                <w:szCs w:val="24"/>
              </w:rPr>
            </w:pPr>
            <w:r>
              <w:rPr>
                <w:szCs w:val="24"/>
              </w:rPr>
              <w:t>294F</w:t>
            </w:r>
          </w:p>
        </w:tc>
      </w:tr>
      <w:tr w:rsidR="007C0E64" w:rsidRPr="00BA5495" w14:paraId="49D80E5A" w14:textId="77777777" w:rsidTr="009E1406">
        <w:trPr>
          <w:trHeight w:val="759"/>
        </w:trPr>
        <w:tc>
          <w:tcPr>
            <w:tcW w:w="845" w:type="dxa"/>
          </w:tcPr>
          <w:p w14:paraId="2B39025C" w14:textId="77777777" w:rsidR="007C0E64" w:rsidRPr="00BA5495" w:rsidRDefault="007C0E64" w:rsidP="009E1406">
            <w:pPr>
              <w:pStyle w:val="BodyText"/>
              <w:jc w:val="center"/>
              <w:rPr>
                <w:b/>
                <w:iCs/>
                <w:szCs w:val="24"/>
              </w:rPr>
            </w:pPr>
            <w:r>
              <w:rPr>
                <w:b/>
                <w:iCs/>
                <w:szCs w:val="24"/>
              </w:rPr>
              <w:t>2</w:t>
            </w:r>
          </w:p>
        </w:tc>
        <w:tc>
          <w:tcPr>
            <w:tcW w:w="1753" w:type="dxa"/>
          </w:tcPr>
          <w:p w14:paraId="451C5A1D"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6BB9EA71" w14:textId="77777777" w:rsidR="007C0E64" w:rsidRDefault="007C0E64" w:rsidP="009E1406">
            <w:pPr>
              <w:pStyle w:val="BodyText"/>
              <w:jc w:val="left"/>
              <w:rPr>
                <w:szCs w:val="24"/>
              </w:rPr>
            </w:pPr>
            <w:r>
              <w:rPr>
                <w:szCs w:val="24"/>
              </w:rPr>
              <w:t>off = 0</w:t>
            </w:r>
          </w:p>
          <w:p w14:paraId="5663DE12" w14:textId="77777777" w:rsidR="007C0E64" w:rsidRPr="00BA5495" w:rsidRDefault="007C0E64" w:rsidP="009E1406">
            <w:pPr>
              <w:pStyle w:val="BodyText"/>
              <w:rPr>
                <w:szCs w:val="24"/>
              </w:rPr>
            </w:pPr>
            <w:proofErr w:type="spellStart"/>
            <w:r>
              <w:rPr>
                <w:szCs w:val="24"/>
              </w:rPr>
              <w:t>len</w:t>
            </w:r>
            <w:proofErr w:type="spellEnd"/>
            <w:r>
              <w:rPr>
                <w:szCs w:val="24"/>
              </w:rPr>
              <w:t xml:space="preserve"> = 3</w:t>
            </w:r>
          </w:p>
        </w:tc>
        <w:tc>
          <w:tcPr>
            <w:tcW w:w="1322" w:type="dxa"/>
          </w:tcPr>
          <w:p w14:paraId="504B3D78" w14:textId="77777777" w:rsidR="007C0E64" w:rsidRDefault="007C0E64" w:rsidP="009E1406">
            <w:pPr>
              <w:pStyle w:val="BodyText"/>
              <w:jc w:val="left"/>
              <w:rPr>
                <w:szCs w:val="24"/>
              </w:rPr>
            </w:pPr>
            <w:r>
              <w:rPr>
                <w:szCs w:val="24"/>
              </w:rPr>
              <w:t>1,</w:t>
            </w:r>
          </w:p>
          <w:p w14:paraId="7181F1C4" w14:textId="77777777" w:rsidR="007C0E64" w:rsidRPr="00BA5495" w:rsidRDefault="007C0E64" w:rsidP="009E1406">
            <w:pPr>
              <w:pStyle w:val="BodyText"/>
              <w:jc w:val="center"/>
              <w:rPr>
                <w:szCs w:val="24"/>
              </w:rPr>
            </w:pPr>
            <w:proofErr w:type="gramStart"/>
            <w:r>
              <w:rPr>
                <w:szCs w:val="24"/>
              </w:rPr>
              <w:t>b[</w:t>
            </w:r>
            <w:proofErr w:type="gramEnd"/>
            <w:r>
              <w:rPr>
                <w:szCs w:val="24"/>
              </w:rPr>
              <w:t>] =‘A’</w:t>
            </w:r>
          </w:p>
        </w:tc>
        <w:tc>
          <w:tcPr>
            <w:tcW w:w="1764" w:type="dxa"/>
          </w:tcPr>
          <w:p w14:paraId="2124EFDB" w14:textId="77777777" w:rsidR="007C0E64" w:rsidRDefault="007C0E64" w:rsidP="009E1406">
            <w:pPr>
              <w:pStyle w:val="BodyText"/>
              <w:jc w:val="left"/>
              <w:rPr>
                <w:szCs w:val="24"/>
              </w:rPr>
            </w:pPr>
            <w:r>
              <w:rPr>
                <w:szCs w:val="24"/>
              </w:rPr>
              <w:t>1,</w:t>
            </w:r>
          </w:p>
          <w:p w14:paraId="21125D95" w14:textId="77777777" w:rsidR="007C0E64" w:rsidRPr="00BA5495" w:rsidRDefault="007C0E64" w:rsidP="009E1406">
            <w:pPr>
              <w:pStyle w:val="BodyText"/>
              <w:jc w:val="center"/>
              <w:rPr>
                <w:szCs w:val="24"/>
              </w:rPr>
            </w:pPr>
            <w:proofErr w:type="gramStart"/>
            <w:r>
              <w:rPr>
                <w:szCs w:val="24"/>
              </w:rPr>
              <w:t>b[</w:t>
            </w:r>
            <w:proofErr w:type="gramEnd"/>
            <w:r>
              <w:rPr>
                <w:szCs w:val="24"/>
              </w:rPr>
              <w:t>] =‘A’</w:t>
            </w:r>
          </w:p>
        </w:tc>
        <w:tc>
          <w:tcPr>
            <w:tcW w:w="1186" w:type="dxa"/>
          </w:tcPr>
          <w:p w14:paraId="589CD95F" w14:textId="77777777" w:rsidR="007C0E64" w:rsidRPr="00BA5495" w:rsidRDefault="007C0E64" w:rsidP="009E1406">
            <w:pPr>
              <w:pStyle w:val="BodyText"/>
              <w:jc w:val="center"/>
              <w:rPr>
                <w:szCs w:val="24"/>
              </w:rPr>
            </w:pPr>
            <w:r>
              <w:rPr>
                <w:szCs w:val="24"/>
              </w:rPr>
              <w:t>Pass</w:t>
            </w:r>
          </w:p>
        </w:tc>
        <w:tc>
          <w:tcPr>
            <w:tcW w:w="2481" w:type="dxa"/>
          </w:tcPr>
          <w:p w14:paraId="144BECDA"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3FCA2AC8" w14:textId="77777777" w:rsidR="007C0E64" w:rsidRPr="00BA5495" w:rsidRDefault="007C0E64" w:rsidP="009E1406">
            <w:pPr>
              <w:pStyle w:val="BodyText"/>
              <w:jc w:val="center"/>
              <w:rPr>
                <w:szCs w:val="24"/>
              </w:rPr>
            </w:pPr>
            <w:r>
              <w:rPr>
                <w:szCs w:val="24"/>
              </w:rPr>
              <w:t>294T</w:t>
            </w:r>
          </w:p>
        </w:tc>
      </w:tr>
    </w:tbl>
    <w:p w14:paraId="00AB686B" w14:textId="77777777" w:rsidR="007C0E64" w:rsidRDefault="007C0E64" w:rsidP="007C0E64">
      <w:pPr>
        <w:pStyle w:val="BodyText"/>
        <w:rPr>
          <w:b/>
          <w:bCs/>
          <w:sz w:val="36"/>
          <w:szCs w:val="36"/>
          <w:u w:val="single"/>
        </w:rPr>
      </w:pPr>
    </w:p>
    <w:p w14:paraId="4AD17C8E"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61A42974" w14:textId="77777777" w:rsidR="007C0E64" w:rsidRPr="00BA5495" w:rsidRDefault="007C0E64" w:rsidP="007C0E64">
      <w:r>
        <w:t>Consider N=4 for loop boundary</w:t>
      </w:r>
    </w:p>
    <w:tbl>
      <w:tblPr>
        <w:tblStyle w:val="TableGrid"/>
        <w:tblW w:w="9351" w:type="dxa"/>
        <w:tblLook w:val="04A0" w:firstRow="1" w:lastRow="0" w:firstColumn="1" w:lastColumn="0" w:noHBand="0" w:noVBand="1"/>
      </w:tblPr>
      <w:tblGrid>
        <w:gridCol w:w="842"/>
        <w:gridCol w:w="1702"/>
        <w:gridCol w:w="1404"/>
        <w:gridCol w:w="1744"/>
        <w:gridCol w:w="1186"/>
        <w:gridCol w:w="2473"/>
      </w:tblGrid>
      <w:tr w:rsidR="007C0E64" w:rsidRPr="00BA5495" w14:paraId="740D56D4" w14:textId="77777777" w:rsidTr="009E1406">
        <w:trPr>
          <w:trHeight w:val="759"/>
        </w:trPr>
        <w:tc>
          <w:tcPr>
            <w:tcW w:w="845" w:type="dxa"/>
          </w:tcPr>
          <w:p w14:paraId="71D73296" w14:textId="77777777" w:rsidR="007C0E64" w:rsidRPr="00BA5495" w:rsidRDefault="007C0E64" w:rsidP="009E1406">
            <w:pPr>
              <w:pStyle w:val="BodyText"/>
              <w:jc w:val="center"/>
              <w:rPr>
                <w:b/>
                <w:szCs w:val="24"/>
              </w:rPr>
            </w:pPr>
            <w:r w:rsidRPr="00BA5495">
              <w:rPr>
                <w:b/>
                <w:szCs w:val="24"/>
              </w:rPr>
              <w:t>Test case#</w:t>
            </w:r>
          </w:p>
        </w:tc>
        <w:tc>
          <w:tcPr>
            <w:tcW w:w="1753" w:type="dxa"/>
          </w:tcPr>
          <w:p w14:paraId="67BC9076"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7FEF554" w14:textId="77777777" w:rsidR="007C0E64" w:rsidRPr="00BA5495" w:rsidRDefault="007C0E64" w:rsidP="009E1406">
            <w:pPr>
              <w:pStyle w:val="BodyText"/>
              <w:jc w:val="center"/>
              <w:rPr>
                <w:b/>
                <w:szCs w:val="24"/>
              </w:rPr>
            </w:pPr>
            <w:r w:rsidRPr="00BA5495">
              <w:rPr>
                <w:b/>
                <w:szCs w:val="24"/>
              </w:rPr>
              <w:t>Output</w:t>
            </w:r>
          </w:p>
        </w:tc>
        <w:tc>
          <w:tcPr>
            <w:tcW w:w="1764" w:type="dxa"/>
          </w:tcPr>
          <w:p w14:paraId="1B167807"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48075638" w14:textId="77777777" w:rsidR="007C0E64" w:rsidRPr="00BA5495" w:rsidRDefault="007C0E64" w:rsidP="009E1406">
            <w:pPr>
              <w:pStyle w:val="BodyText"/>
              <w:jc w:val="center"/>
              <w:rPr>
                <w:b/>
                <w:szCs w:val="24"/>
              </w:rPr>
            </w:pPr>
            <w:r w:rsidRPr="00BA5495">
              <w:rPr>
                <w:b/>
                <w:szCs w:val="24"/>
              </w:rPr>
              <w:t>Pass/Fail</w:t>
            </w:r>
          </w:p>
        </w:tc>
        <w:tc>
          <w:tcPr>
            <w:tcW w:w="2481" w:type="dxa"/>
          </w:tcPr>
          <w:p w14:paraId="5C838C97" w14:textId="77777777" w:rsidR="007C0E64" w:rsidRPr="00BA5495" w:rsidRDefault="007C0E64" w:rsidP="009E1406">
            <w:pPr>
              <w:pStyle w:val="BodyText"/>
              <w:jc w:val="center"/>
              <w:rPr>
                <w:b/>
                <w:szCs w:val="24"/>
              </w:rPr>
            </w:pPr>
            <w:r w:rsidRPr="00BA5495">
              <w:rPr>
                <w:b/>
                <w:szCs w:val="24"/>
              </w:rPr>
              <w:t>Comments/Remarks</w:t>
            </w:r>
          </w:p>
          <w:p w14:paraId="3DB56C6D" w14:textId="77777777" w:rsidR="007C0E64" w:rsidRPr="00BA5495" w:rsidRDefault="007C0E64" w:rsidP="009E1406">
            <w:pPr>
              <w:pStyle w:val="BodyText"/>
              <w:jc w:val="center"/>
              <w:rPr>
                <w:b/>
                <w:szCs w:val="24"/>
              </w:rPr>
            </w:pPr>
          </w:p>
        </w:tc>
      </w:tr>
      <w:tr w:rsidR="007C0E64" w:rsidRPr="00BA5495" w14:paraId="29019CCD" w14:textId="77777777" w:rsidTr="009E1406">
        <w:trPr>
          <w:trHeight w:val="759"/>
        </w:trPr>
        <w:tc>
          <w:tcPr>
            <w:tcW w:w="845" w:type="dxa"/>
          </w:tcPr>
          <w:p w14:paraId="3EC8FCED" w14:textId="77777777" w:rsidR="007C0E64" w:rsidRPr="00BA5495" w:rsidRDefault="007C0E64" w:rsidP="009E1406">
            <w:pPr>
              <w:pStyle w:val="BodyText"/>
              <w:jc w:val="center"/>
              <w:rPr>
                <w:b/>
                <w:szCs w:val="24"/>
              </w:rPr>
            </w:pPr>
            <w:r>
              <w:rPr>
                <w:b/>
                <w:szCs w:val="24"/>
              </w:rPr>
              <w:t>1</w:t>
            </w:r>
          </w:p>
        </w:tc>
        <w:tc>
          <w:tcPr>
            <w:tcW w:w="1753" w:type="dxa"/>
          </w:tcPr>
          <w:p w14:paraId="3F9BD7F4"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58B88CE5" w14:textId="77777777" w:rsidR="007C0E64" w:rsidRDefault="007C0E64" w:rsidP="009E1406">
            <w:pPr>
              <w:pStyle w:val="BodyText"/>
              <w:jc w:val="left"/>
              <w:rPr>
                <w:szCs w:val="24"/>
              </w:rPr>
            </w:pPr>
            <w:r>
              <w:rPr>
                <w:szCs w:val="24"/>
              </w:rPr>
              <w:t>off = 0</w:t>
            </w:r>
          </w:p>
          <w:p w14:paraId="3B02248E" w14:textId="77777777" w:rsidR="007C0E64" w:rsidRPr="00BA5495" w:rsidRDefault="007C0E64" w:rsidP="009E1406">
            <w:pPr>
              <w:pStyle w:val="BodyText"/>
              <w:rPr>
                <w:szCs w:val="24"/>
              </w:rPr>
            </w:pPr>
            <w:proofErr w:type="spellStart"/>
            <w:r>
              <w:rPr>
                <w:szCs w:val="24"/>
              </w:rPr>
              <w:t>len</w:t>
            </w:r>
            <w:proofErr w:type="spellEnd"/>
            <w:r>
              <w:rPr>
                <w:szCs w:val="24"/>
              </w:rPr>
              <w:t xml:space="preserve"> = 1</w:t>
            </w:r>
          </w:p>
        </w:tc>
        <w:tc>
          <w:tcPr>
            <w:tcW w:w="1322" w:type="dxa"/>
          </w:tcPr>
          <w:p w14:paraId="5C411C9F" w14:textId="77777777" w:rsidR="007C0E64" w:rsidRDefault="007C0E64" w:rsidP="009E1406">
            <w:pPr>
              <w:pStyle w:val="BodyText"/>
              <w:jc w:val="left"/>
              <w:rPr>
                <w:szCs w:val="24"/>
              </w:rPr>
            </w:pPr>
            <w:r>
              <w:rPr>
                <w:szCs w:val="24"/>
              </w:rPr>
              <w:t>1,</w:t>
            </w:r>
          </w:p>
          <w:p w14:paraId="48F3F313" w14:textId="77777777" w:rsidR="007C0E64" w:rsidRPr="00BA5495" w:rsidRDefault="007C0E64" w:rsidP="009E1406">
            <w:pPr>
              <w:pStyle w:val="BodyText"/>
              <w:jc w:val="center"/>
              <w:rPr>
                <w:szCs w:val="24"/>
              </w:rPr>
            </w:pPr>
            <w:proofErr w:type="gramStart"/>
            <w:r>
              <w:rPr>
                <w:szCs w:val="24"/>
              </w:rPr>
              <w:t>b[</w:t>
            </w:r>
            <w:proofErr w:type="gramEnd"/>
            <w:r>
              <w:rPr>
                <w:szCs w:val="24"/>
              </w:rPr>
              <w:t>] =‘A’</w:t>
            </w:r>
          </w:p>
        </w:tc>
        <w:tc>
          <w:tcPr>
            <w:tcW w:w="1764" w:type="dxa"/>
          </w:tcPr>
          <w:p w14:paraId="51C10EA5" w14:textId="77777777" w:rsidR="007C0E64" w:rsidRDefault="007C0E64" w:rsidP="009E1406">
            <w:pPr>
              <w:pStyle w:val="BodyText"/>
              <w:jc w:val="left"/>
              <w:rPr>
                <w:szCs w:val="24"/>
              </w:rPr>
            </w:pPr>
            <w:r>
              <w:rPr>
                <w:szCs w:val="24"/>
              </w:rPr>
              <w:t>1,</w:t>
            </w:r>
          </w:p>
          <w:p w14:paraId="765BBB9C" w14:textId="77777777" w:rsidR="007C0E64" w:rsidRPr="00BA5495" w:rsidRDefault="007C0E64" w:rsidP="009E1406">
            <w:pPr>
              <w:pStyle w:val="BodyText"/>
              <w:rPr>
                <w:szCs w:val="24"/>
              </w:rPr>
            </w:pPr>
            <w:proofErr w:type="gramStart"/>
            <w:r>
              <w:rPr>
                <w:szCs w:val="24"/>
              </w:rPr>
              <w:t>b[</w:t>
            </w:r>
            <w:proofErr w:type="gramEnd"/>
            <w:r>
              <w:rPr>
                <w:szCs w:val="24"/>
              </w:rPr>
              <w:t>] =‘A’</w:t>
            </w:r>
          </w:p>
        </w:tc>
        <w:tc>
          <w:tcPr>
            <w:tcW w:w="1186" w:type="dxa"/>
          </w:tcPr>
          <w:p w14:paraId="3839508D" w14:textId="77777777" w:rsidR="007C0E64" w:rsidRPr="00BA5495" w:rsidRDefault="007C0E64" w:rsidP="009E1406">
            <w:pPr>
              <w:pStyle w:val="BodyText"/>
              <w:jc w:val="center"/>
              <w:rPr>
                <w:szCs w:val="24"/>
              </w:rPr>
            </w:pPr>
            <w:r>
              <w:rPr>
                <w:szCs w:val="24"/>
              </w:rPr>
              <w:t>Pass</w:t>
            </w:r>
          </w:p>
        </w:tc>
        <w:tc>
          <w:tcPr>
            <w:tcW w:w="2481" w:type="dxa"/>
          </w:tcPr>
          <w:p w14:paraId="09D3F4E3"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in consecutive calls.</w:t>
            </w:r>
          </w:p>
          <w:p w14:paraId="23665CC4" w14:textId="77777777" w:rsidR="007C0E64" w:rsidRPr="00BA5495" w:rsidRDefault="007C0E64" w:rsidP="009E1406">
            <w:pPr>
              <w:pStyle w:val="BodyText"/>
              <w:jc w:val="center"/>
              <w:rPr>
                <w:szCs w:val="24"/>
              </w:rPr>
            </w:pPr>
            <w:r>
              <w:rPr>
                <w:szCs w:val="24"/>
              </w:rPr>
              <w:t>Covers 292F</w:t>
            </w:r>
          </w:p>
        </w:tc>
      </w:tr>
      <w:tr w:rsidR="007C0E64" w:rsidRPr="00BA5495" w14:paraId="77DC9280" w14:textId="77777777" w:rsidTr="009E1406">
        <w:trPr>
          <w:trHeight w:val="759"/>
        </w:trPr>
        <w:tc>
          <w:tcPr>
            <w:tcW w:w="845" w:type="dxa"/>
          </w:tcPr>
          <w:p w14:paraId="3DE936E5" w14:textId="77777777" w:rsidR="007C0E64" w:rsidRPr="00BA5495" w:rsidRDefault="007C0E64" w:rsidP="009E1406">
            <w:pPr>
              <w:pStyle w:val="BodyText"/>
              <w:jc w:val="center"/>
              <w:rPr>
                <w:b/>
                <w:iCs/>
                <w:szCs w:val="24"/>
              </w:rPr>
            </w:pPr>
            <w:r>
              <w:rPr>
                <w:b/>
                <w:iCs/>
                <w:szCs w:val="24"/>
              </w:rPr>
              <w:t>2</w:t>
            </w:r>
          </w:p>
        </w:tc>
        <w:tc>
          <w:tcPr>
            <w:tcW w:w="1753" w:type="dxa"/>
          </w:tcPr>
          <w:p w14:paraId="36EBC18A"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0D6C9684" w14:textId="77777777" w:rsidR="007C0E64" w:rsidRDefault="007C0E64" w:rsidP="009E1406">
            <w:pPr>
              <w:pStyle w:val="BodyText"/>
              <w:jc w:val="left"/>
              <w:rPr>
                <w:szCs w:val="24"/>
              </w:rPr>
            </w:pPr>
            <w:r>
              <w:rPr>
                <w:szCs w:val="24"/>
              </w:rPr>
              <w:t>off = 0</w:t>
            </w:r>
          </w:p>
          <w:p w14:paraId="19D6EF17" w14:textId="77777777" w:rsidR="007C0E64" w:rsidRPr="00BA5495" w:rsidRDefault="007C0E64" w:rsidP="009E1406">
            <w:pPr>
              <w:pStyle w:val="BodyText"/>
              <w:rPr>
                <w:szCs w:val="24"/>
              </w:rPr>
            </w:pPr>
            <w:proofErr w:type="spellStart"/>
            <w:r>
              <w:rPr>
                <w:szCs w:val="24"/>
              </w:rPr>
              <w:t>len</w:t>
            </w:r>
            <w:proofErr w:type="spellEnd"/>
            <w:r>
              <w:rPr>
                <w:szCs w:val="24"/>
              </w:rPr>
              <w:t xml:space="preserve"> = 2</w:t>
            </w:r>
          </w:p>
        </w:tc>
        <w:tc>
          <w:tcPr>
            <w:tcW w:w="1322" w:type="dxa"/>
          </w:tcPr>
          <w:p w14:paraId="659F147A" w14:textId="77777777" w:rsidR="007C0E64" w:rsidRDefault="007C0E64" w:rsidP="009E1406">
            <w:pPr>
              <w:pStyle w:val="BodyText"/>
              <w:jc w:val="left"/>
              <w:rPr>
                <w:szCs w:val="24"/>
              </w:rPr>
            </w:pPr>
            <w:r>
              <w:rPr>
                <w:szCs w:val="24"/>
              </w:rPr>
              <w:t>2,</w:t>
            </w:r>
          </w:p>
          <w:p w14:paraId="22E18555" w14:textId="77777777" w:rsidR="007C0E64" w:rsidRPr="00BA5495" w:rsidRDefault="007C0E64" w:rsidP="009E1406">
            <w:pPr>
              <w:pStyle w:val="BodyText"/>
              <w:jc w:val="center"/>
              <w:rPr>
                <w:szCs w:val="24"/>
              </w:rPr>
            </w:pPr>
            <w:proofErr w:type="gramStart"/>
            <w:r>
              <w:rPr>
                <w:szCs w:val="24"/>
              </w:rPr>
              <w:t>b[</w:t>
            </w:r>
            <w:proofErr w:type="gramEnd"/>
            <w:r>
              <w:rPr>
                <w:szCs w:val="24"/>
              </w:rPr>
              <w:t>] =‘AB’</w:t>
            </w:r>
          </w:p>
        </w:tc>
        <w:tc>
          <w:tcPr>
            <w:tcW w:w="1764" w:type="dxa"/>
          </w:tcPr>
          <w:p w14:paraId="40C4CEC4" w14:textId="77777777" w:rsidR="007C0E64" w:rsidRDefault="007C0E64" w:rsidP="009E1406">
            <w:pPr>
              <w:pStyle w:val="BodyText"/>
              <w:jc w:val="left"/>
              <w:rPr>
                <w:szCs w:val="24"/>
              </w:rPr>
            </w:pPr>
            <w:r>
              <w:rPr>
                <w:szCs w:val="24"/>
              </w:rPr>
              <w:t>2,</w:t>
            </w:r>
          </w:p>
          <w:p w14:paraId="593D1A94" w14:textId="77777777" w:rsidR="007C0E64" w:rsidRPr="00BA5495" w:rsidRDefault="007C0E64" w:rsidP="009E1406">
            <w:pPr>
              <w:pStyle w:val="BodyText"/>
              <w:jc w:val="center"/>
              <w:rPr>
                <w:szCs w:val="24"/>
              </w:rPr>
            </w:pPr>
            <w:proofErr w:type="gramStart"/>
            <w:r>
              <w:rPr>
                <w:szCs w:val="24"/>
              </w:rPr>
              <w:t>b[</w:t>
            </w:r>
            <w:proofErr w:type="gramEnd"/>
            <w:r>
              <w:rPr>
                <w:szCs w:val="24"/>
              </w:rPr>
              <w:t>] =‘AB’</w:t>
            </w:r>
          </w:p>
        </w:tc>
        <w:tc>
          <w:tcPr>
            <w:tcW w:w="1186" w:type="dxa"/>
          </w:tcPr>
          <w:p w14:paraId="183196C1" w14:textId="77777777" w:rsidR="007C0E64" w:rsidRPr="00BA5495" w:rsidRDefault="007C0E64" w:rsidP="009E1406">
            <w:pPr>
              <w:pStyle w:val="BodyText"/>
              <w:jc w:val="center"/>
              <w:rPr>
                <w:szCs w:val="24"/>
              </w:rPr>
            </w:pPr>
            <w:r>
              <w:rPr>
                <w:szCs w:val="24"/>
              </w:rPr>
              <w:t>Pass</w:t>
            </w:r>
          </w:p>
        </w:tc>
        <w:tc>
          <w:tcPr>
            <w:tcW w:w="2481" w:type="dxa"/>
          </w:tcPr>
          <w:p w14:paraId="41712EAC"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in consecutive calls.</w:t>
            </w:r>
          </w:p>
          <w:p w14:paraId="2E185E0B" w14:textId="77777777" w:rsidR="007C0E64" w:rsidRPr="00BA5495" w:rsidRDefault="007C0E64" w:rsidP="009E1406">
            <w:pPr>
              <w:pStyle w:val="BodyText"/>
              <w:jc w:val="center"/>
              <w:rPr>
                <w:szCs w:val="24"/>
              </w:rPr>
            </w:pPr>
            <w:r>
              <w:rPr>
                <w:szCs w:val="24"/>
              </w:rPr>
              <w:t>Covers 292T once</w:t>
            </w:r>
          </w:p>
        </w:tc>
      </w:tr>
      <w:tr w:rsidR="007C0E64" w:rsidRPr="00BA5495" w14:paraId="06572337" w14:textId="77777777" w:rsidTr="009E1406">
        <w:trPr>
          <w:trHeight w:val="759"/>
        </w:trPr>
        <w:tc>
          <w:tcPr>
            <w:tcW w:w="845" w:type="dxa"/>
          </w:tcPr>
          <w:p w14:paraId="63ED35C7" w14:textId="77777777" w:rsidR="007C0E64" w:rsidRDefault="007C0E64" w:rsidP="009E1406">
            <w:pPr>
              <w:pStyle w:val="BodyText"/>
              <w:jc w:val="center"/>
              <w:rPr>
                <w:b/>
                <w:iCs/>
                <w:szCs w:val="24"/>
              </w:rPr>
            </w:pPr>
            <w:r>
              <w:rPr>
                <w:b/>
                <w:iCs/>
                <w:szCs w:val="24"/>
              </w:rPr>
              <w:t>3</w:t>
            </w:r>
          </w:p>
        </w:tc>
        <w:tc>
          <w:tcPr>
            <w:tcW w:w="1753" w:type="dxa"/>
          </w:tcPr>
          <w:p w14:paraId="1E35081C"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7384D477" w14:textId="77777777" w:rsidR="007C0E64" w:rsidRDefault="007C0E64" w:rsidP="009E1406">
            <w:pPr>
              <w:pStyle w:val="BodyText"/>
              <w:jc w:val="left"/>
              <w:rPr>
                <w:szCs w:val="24"/>
              </w:rPr>
            </w:pPr>
            <w:r>
              <w:rPr>
                <w:szCs w:val="24"/>
              </w:rPr>
              <w:t>off = 0</w:t>
            </w:r>
          </w:p>
          <w:p w14:paraId="49D7BF35" w14:textId="77777777" w:rsidR="007C0E64" w:rsidRDefault="007C0E64" w:rsidP="009E1406">
            <w:pPr>
              <w:pStyle w:val="BodyText"/>
              <w:jc w:val="left"/>
              <w:rPr>
                <w:szCs w:val="24"/>
              </w:rPr>
            </w:pPr>
            <w:proofErr w:type="spellStart"/>
            <w:r>
              <w:rPr>
                <w:szCs w:val="24"/>
              </w:rPr>
              <w:t>len</w:t>
            </w:r>
            <w:proofErr w:type="spellEnd"/>
            <w:r>
              <w:rPr>
                <w:szCs w:val="24"/>
              </w:rPr>
              <w:t xml:space="preserve"> = 4</w:t>
            </w:r>
          </w:p>
        </w:tc>
        <w:tc>
          <w:tcPr>
            <w:tcW w:w="1322" w:type="dxa"/>
          </w:tcPr>
          <w:p w14:paraId="74CF3655" w14:textId="77777777" w:rsidR="007C0E64" w:rsidRDefault="007C0E64" w:rsidP="009E1406">
            <w:pPr>
              <w:pStyle w:val="BodyText"/>
              <w:jc w:val="left"/>
              <w:rPr>
                <w:szCs w:val="24"/>
              </w:rPr>
            </w:pPr>
            <w:r>
              <w:rPr>
                <w:szCs w:val="24"/>
              </w:rPr>
              <w:t>4,</w:t>
            </w:r>
          </w:p>
          <w:p w14:paraId="4C64522A" w14:textId="77777777" w:rsidR="007C0E64" w:rsidRDefault="007C0E64" w:rsidP="009E1406">
            <w:pPr>
              <w:pStyle w:val="BodyText"/>
              <w:jc w:val="left"/>
              <w:rPr>
                <w:szCs w:val="24"/>
              </w:rPr>
            </w:pPr>
            <w:proofErr w:type="gramStart"/>
            <w:r>
              <w:rPr>
                <w:szCs w:val="24"/>
              </w:rPr>
              <w:t>b[</w:t>
            </w:r>
            <w:proofErr w:type="gramEnd"/>
            <w:r>
              <w:rPr>
                <w:szCs w:val="24"/>
              </w:rPr>
              <w:t>] =‘ABCD’</w:t>
            </w:r>
          </w:p>
        </w:tc>
        <w:tc>
          <w:tcPr>
            <w:tcW w:w="1764" w:type="dxa"/>
          </w:tcPr>
          <w:p w14:paraId="3FB0F5B1" w14:textId="77777777" w:rsidR="007C0E64" w:rsidRDefault="007C0E64" w:rsidP="009E1406">
            <w:pPr>
              <w:pStyle w:val="BodyText"/>
              <w:jc w:val="left"/>
              <w:rPr>
                <w:szCs w:val="24"/>
              </w:rPr>
            </w:pPr>
            <w:r>
              <w:rPr>
                <w:szCs w:val="24"/>
              </w:rPr>
              <w:t>4,</w:t>
            </w:r>
          </w:p>
          <w:p w14:paraId="02CE5861" w14:textId="77777777" w:rsidR="007C0E64" w:rsidRDefault="007C0E64" w:rsidP="009E1406">
            <w:pPr>
              <w:pStyle w:val="BodyText"/>
              <w:jc w:val="left"/>
              <w:rPr>
                <w:szCs w:val="24"/>
              </w:rPr>
            </w:pPr>
            <w:proofErr w:type="gramStart"/>
            <w:r>
              <w:rPr>
                <w:szCs w:val="24"/>
              </w:rPr>
              <w:t>b[</w:t>
            </w:r>
            <w:proofErr w:type="gramEnd"/>
            <w:r>
              <w:rPr>
                <w:szCs w:val="24"/>
              </w:rPr>
              <w:t>] =‘ABCD’</w:t>
            </w:r>
          </w:p>
        </w:tc>
        <w:tc>
          <w:tcPr>
            <w:tcW w:w="1186" w:type="dxa"/>
          </w:tcPr>
          <w:p w14:paraId="412122E2" w14:textId="77777777" w:rsidR="007C0E64" w:rsidRDefault="007C0E64" w:rsidP="009E1406">
            <w:pPr>
              <w:pStyle w:val="BodyText"/>
              <w:jc w:val="center"/>
              <w:rPr>
                <w:szCs w:val="24"/>
              </w:rPr>
            </w:pPr>
            <w:r>
              <w:rPr>
                <w:szCs w:val="24"/>
              </w:rPr>
              <w:t>Pass</w:t>
            </w:r>
          </w:p>
        </w:tc>
        <w:tc>
          <w:tcPr>
            <w:tcW w:w="2481" w:type="dxa"/>
          </w:tcPr>
          <w:p w14:paraId="2F4400F0"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in consecutive calls.</w:t>
            </w:r>
          </w:p>
          <w:p w14:paraId="5EE4B095" w14:textId="77777777" w:rsidR="007C0E64" w:rsidRDefault="007C0E64" w:rsidP="009E1406">
            <w:pPr>
              <w:pStyle w:val="BodyText"/>
              <w:jc w:val="left"/>
              <w:rPr>
                <w:szCs w:val="24"/>
              </w:rPr>
            </w:pPr>
            <w:r>
              <w:rPr>
                <w:szCs w:val="24"/>
              </w:rPr>
              <w:lastRenderedPageBreak/>
              <w:t>Covers 292T N-1 times</w:t>
            </w:r>
          </w:p>
        </w:tc>
      </w:tr>
      <w:tr w:rsidR="007C0E64" w:rsidRPr="00BA5495" w14:paraId="69E635D3" w14:textId="77777777" w:rsidTr="009E1406">
        <w:trPr>
          <w:trHeight w:val="759"/>
        </w:trPr>
        <w:tc>
          <w:tcPr>
            <w:tcW w:w="845" w:type="dxa"/>
          </w:tcPr>
          <w:p w14:paraId="57EEBBB6" w14:textId="77777777" w:rsidR="007C0E64" w:rsidRDefault="007C0E64" w:rsidP="009E1406">
            <w:pPr>
              <w:pStyle w:val="BodyText"/>
              <w:jc w:val="center"/>
              <w:rPr>
                <w:b/>
                <w:iCs/>
                <w:szCs w:val="24"/>
              </w:rPr>
            </w:pPr>
            <w:r>
              <w:rPr>
                <w:b/>
                <w:iCs/>
                <w:szCs w:val="24"/>
              </w:rPr>
              <w:lastRenderedPageBreak/>
              <w:t>4</w:t>
            </w:r>
          </w:p>
        </w:tc>
        <w:tc>
          <w:tcPr>
            <w:tcW w:w="1753" w:type="dxa"/>
          </w:tcPr>
          <w:p w14:paraId="7CA420F0"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F907FA3" w14:textId="77777777" w:rsidR="007C0E64" w:rsidRDefault="007C0E64" w:rsidP="009E1406">
            <w:pPr>
              <w:pStyle w:val="BodyText"/>
              <w:jc w:val="left"/>
              <w:rPr>
                <w:szCs w:val="24"/>
              </w:rPr>
            </w:pPr>
            <w:r>
              <w:rPr>
                <w:szCs w:val="24"/>
              </w:rPr>
              <w:t>off = 0</w:t>
            </w:r>
          </w:p>
          <w:p w14:paraId="257D7226" w14:textId="77777777" w:rsidR="007C0E64" w:rsidRDefault="007C0E64" w:rsidP="009E1406">
            <w:pPr>
              <w:pStyle w:val="BodyText"/>
              <w:jc w:val="left"/>
              <w:rPr>
                <w:szCs w:val="24"/>
              </w:rPr>
            </w:pPr>
            <w:proofErr w:type="spellStart"/>
            <w:r>
              <w:rPr>
                <w:szCs w:val="24"/>
              </w:rPr>
              <w:t>len</w:t>
            </w:r>
            <w:proofErr w:type="spellEnd"/>
            <w:r>
              <w:rPr>
                <w:szCs w:val="24"/>
              </w:rPr>
              <w:t xml:space="preserve"> = 2</w:t>
            </w:r>
          </w:p>
        </w:tc>
        <w:tc>
          <w:tcPr>
            <w:tcW w:w="1322" w:type="dxa"/>
          </w:tcPr>
          <w:p w14:paraId="5890DECA" w14:textId="77777777" w:rsidR="007C0E64" w:rsidRDefault="007C0E64" w:rsidP="009E1406">
            <w:pPr>
              <w:pStyle w:val="BodyText"/>
              <w:jc w:val="left"/>
              <w:rPr>
                <w:szCs w:val="24"/>
              </w:rPr>
            </w:pPr>
            <w:r>
              <w:rPr>
                <w:szCs w:val="24"/>
              </w:rPr>
              <w:t>4,</w:t>
            </w:r>
          </w:p>
          <w:p w14:paraId="48BFD40F" w14:textId="77777777" w:rsidR="007C0E64" w:rsidRDefault="007C0E64" w:rsidP="009E1406">
            <w:pPr>
              <w:pStyle w:val="BodyText"/>
              <w:jc w:val="left"/>
              <w:rPr>
                <w:szCs w:val="24"/>
              </w:rPr>
            </w:pPr>
            <w:proofErr w:type="gramStart"/>
            <w:r>
              <w:rPr>
                <w:szCs w:val="24"/>
              </w:rPr>
              <w:t>b[</w:t>
            </w:r>
            <w:proofErr w:type="gramEnd"/>
            <w:r>
              <w:rPr>
                <w:szCs w:val="24"/>
              </w:rPr>
              <w:t>] =‘ABCDE’</w:t>
            </w:r>
          </w:p>
        </w:tc>
        <w:tc>
          <w:tcPr>
            <w:tcW w:w="1764" w:type="dxa"/>
          </w:tcPr>
          <w:p w14:paraId="023713C7" w14:textId="77777777" w:rsidR="007C0E64" w:rsidRDefault="007C0E64" w:rsidP="009E1406">
            <w:pPr>
              <w:pStyle w:val="BodyText"/>
              <w:jc w:val="left"/>
              <w:rPr>
                <w:szCs w:val="24"/>
              </w:rPr>
            </w:pPr>
            <w:r>
              <w:rPr>
                <w:szCs w:val="24"/>
              </w:rPr>
              <w:t>4,</w:t>
            </w:r>
          </w:p>
          <w:p w14:paraId="15FE61FB" w14:textId="77777777" w:rsidR="007C0E64" w:rsidRDefault="007C0E64" w:rsidP="009E1406">
            <w:pPr>
              <w:pStyle w:val="BodyText"/>
              <w:jc w:val="left"/>
              <w:rPr>
                <w:szCs w:val="24"/>
              </w:rPr>
            </w:pPr>
            <w:proofErr w:type="gramStart"/>
            <w:r>
              <w:rPr>
                <w:szCs w:val="24"/>
              </w:rPr>
              <w:t>b[</w:t>
            </w:r>
            <w:proofErr w:type="gramEnd"/>
            <w:r>
              <w:rPr>
                <w:szCs w:val="24"/>
              </w:rPr>
              <w:t>] =‘ABCDE’</w:t>
            </w:r>
          </w:p>
        </w:tc>
        <w:tc>
          <w:tcPr>
            <w:tcW w:w="1186" w:type="dxa"/>
          </w:tcPr>
          <w:p w14:paraId="5B01A5DD" w14:textId="77777777" w:rsidR="007C0E64" w:rsidRDefault="007C0E64" w:rsidP="009E1406">
            <w:pPr>
              <w:pStyle w:val="BodyText"/>
              <w:jc w:val="center"/>
              <w:rPr>
                <w:szCs w:val="24"/>
              </w:rPr>
            </w:pPr>
            <w:r>
              <w:rPr>
                <w:szCs w:val="24"/>
              </w:rPr>
              <w:t>Pass</w:t>
            </w:r>
          </w:p>
        </w:tc>
        <w:tc>
          <w:tcPr>
            <w:tcW w:w="2481" w:type="dxa"/>
          </w:tcPr>
          <w:p w14:paraId="6944EB4B"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‘E’ in consecutive calls.</w:t>
            </w:r>
          </w:p>
          <w:p w14:paraId="14039E8D" w14:textId="77777777" w:rsidR="007C0E64" w:rsidRDefault="007C0E64" w:rsidP="009E1406">
            <w:pPr>
              <w:pStyle w:val="BodyText"/>
              <w:jc w:val="left"/>
              <w:rPr>
                <w:szCs w:val="24"/>
              </w:rPr>
            </w:pPr>
            <w:r>
              <w:rPr>
                <w:szCs w:val="24"/>
              </w:rPr>
              <w:t>Covers 292T N times</w:t>
            </w:r>
          </w:p>
        </w:tc>
      </w:tr>
      <w:tr w:rsidR="007C0E64" w:rsidRPr="00BA5495" w14:paraId="48ABEC43" w14:textId="77777777" w:rsidTr="009E1406">
        <w:trPr>
          <w:trHeight w:val="759"/>
        </w:trPr>
        <w:tc>
          <w:tcPr>
            <w:tcW w:w="845" w:type="dxa"/>
          </w:tcPr>
          <w:p w14:paraId="3FABDF1B" w14:textId="77777777" w:rsidR="007C0E64" w:rsidRDefault="007C0E64" w:rsidP="009E1406">
            <w:pPr>
              <w:pStyle w:val="BodyText"/>
              <w:jc w:val="center"/>
              <w:rPr>
                <w:b/>
                <w:iCs/>
                <w:szCs w:val="24"/>
              </w:rPr>
            </w:pPr>
            <w:r>
              <w:rPr>
                <w:b/>
                <w:iCs/>
                <w:szCs w:val="24"/>
              </w:rPr>
              <w:t>5</w:t>
            </w:r>
          </w:p>
        </w:tc>
        <w:tc>
          <w:tcPr>
            <w:tcW w:w="1753" w:type="dxa"/>
          </w:tcPr>
          <w:p w14:paraId="3F9AE786"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4B0DBEB" w14:textId="77777777" w:rsidR="007C0E64" w:rsidRDefault="007C0E64" w:rsidP="009E1406">
            <w:pPr>
              <w:pStyle w:val="BodyText"/>
              <w:jc w:val="left"/>
              <w:rPr>
                <w:szCs w:val="24"/>
              </w:rPr>
            </w:pPr>
            <w:r>
              <w:rPr>
                <w:szCs w:val="24"/>
              </w:rPr>
              <w:t>off = 0</w:t>
            </w:r>
          </w:p>
          <w:p w14:paraId="7FF190D9" w14:textId="77777777" w:rsidR="007C0E64" w:rsidRDefault="007C0E64" w:rsidP="009E1406">
            <w:pPr>
              <w:pStyle w:val="BodyText"/>
              <w:jc w:val="left"/>
              <w:rPr>
                <w:szCs w:val="24"/>
              </w:rPr>
            </w:pPr>
            <w:proofErr w:type="spellStart"/>
            <w:r>
              <w:rPr>
                <w:szCs w:val="24"/>
              </w:rPr>
              <w:t>len</w:t>
            </w:r>
            <w:proofErr w:type="spellEnd"/>
            <w:r>
              <w:rPr>
                <w:szCs w:val="24"/>
              </w:rPr>
              <w:t xml:space="preserve"> = 2</w:t>
            </w:r>
          </w:p>
        </w:tc>
        <w:tc>
          <w:tcPr>
            <w:tcW w:w="1322" w:type="dxa"/>
          </w:tcPr>
          <w:p w14:paraId="714EC3CC" w14:textId="77777777" w:rsidR="007C0E64" w:rsidRDefault="007C0E64" w:rsidP="009E1406">
            <w:pPr>
              <w:pStyle w:val="BodyText"/>
              <w:jc w:val="left"/>
              <w:rPr>
                <w:szCs w:val="24"/>
              </w:rPr>
            </w:pPr>
            <w:r>
              <w:rPr>
                <w:szCs w:val="24"/>
              </w:rPr>
              <w:t>4,</w:t>
            </w:r>
          </w:p>
          <w:p w14:paraId="75BA69C2" w14:textId="77777777" w:rsidR="007C0E64" w:rsidRDefault="007C0E64" w:rsidP="009E1406">
            <w:pPr>
              <w:pStyle w:val="BodyText"/>
              <w:jc w:val="left"/>
              <w:rPr>
                <w:szCs w:val="24"/>
              </w:rPr>
            </w:pPr>
            <w:proofErr w:type="gramStart"/>
            <w:r>
              <w:rPr>
                <w:szCs w:val="24"/>
              </w:rPr>
              <w:t>b[</w:t>
            </w:r>
            <w:proofErr w:type="gramEnd"/>
            <w:r>
              <w:rPr>
                <w:szCs w:val="24"/>
              </w:rPr>
              <w:t>] =‘ABCDEF’</w:t>
            </w:r>
          </w:p>
        </w:tc>
        <w:tc>
          <w:tcPr>
            <w:tcW w:w="1764" w:type="dxa"/>
          </w:tcPr>
          <w:p w14:paraId="0B783309" w14:textId="77777777" w:rsidR="007C0E64" w:rsidRDefault="007C0E64" w:rsidP="009E1406">
            <w:pPr>
              <w:pStyle w:val="BodyText"/>
              <w:jc w:val="left"/>
              <w:rPr>
                <w:szCs w:val="24"/>
              </w:rPr>
            </w:pPr>
            <w:r>
              <w:rPr>
                <w:szCs w:val="24"/>
              </w:rPr>
              <w:t>4,</w:t>
            </w:r>
          </w:p>
          <w:p w14:paraId="1D4AA7FA" w14:textId="77777777" w:rsidR="007C0E64" w:rsidRDefault="007C0E64" w:rsidP="009E1406">
            <w:pPr>
              <w:pStyle w:val="BodyText"/>
              <w:jc w:val="left"/>
              <w:rPr>
                <w:szCs w:val="24"/>
              </w:rPr>
            </w:pPr>
            <w:proofErr w:type="gramStart"/>
            <w:r>
              <w:rPr>
                <w:szCs w:val="24"/>
              </w:rPr>
              <w:t>b[</w:t>
            </w:r>
            <w:proofErr w:type="gramEnd"/>
            <w:r>
              <w:rPr>
                <w:szCs w:val="24"/>
              </w:rPr>
              <w:t>] =‘ABCDEF’</w:t>
            </w:r>
          </w:p>
        </w:tc>
        <w:tc>
          <w:tcPr>
            <w:tcW w:w="1186" w:type="dxa"/>
          </w:tcPr>
          <w:p w14:paraId="541AF524" w14:textId="77777777" w:rsidR="007C0E64" w:rsidRDefault="007C0E64" w:rsidP="009E1406">
            <w:pPr>
              <w:pStyle w:val="BodyText"/>
              <w:jc w:val="center"/>
              <w:rPr>
                <w:szCs w:val="24"/>
              </w:rPr>
            </w:pPr>
            <w:r>
              <w:rPr>
                <w:szCs w:val="24"/>
              </w:rPr>
              <w:t>Pass</w:t>
            </w:r>
          </w:p>
        </w:tc>
        <w:tc>
          <w:tcPr>
            <w:tcW w:w="2481" w:type="dxa"/>
          </w:tcPr>
          <w:p w14:paraId="293B3F52"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‘E’, ‘F’ in consecutive calls.</w:t>
            </w:r>
          </w:p>
          <w:p w14:paraId="60F8ED13" w14:textId="77777777" w:rsidR="007C0E64" w:rsidRDefault="007C0E64" w:rsidP="009E1406">
            <w:pPr>
              <w:pStyle w:val="BodyText"/>
              <w:jc w:val="left"/>
              <w:rPr>
                <w:szCs w:val="24"/>
              </w:rPr>
            </w:pPr>
            <w:r>
              <w:rPr>
                <w:szCs w:val="24"/>
              </w:rPr>
              <w:t xml:space="preserve">Covers 292T N+1 </w:t>
            </w:r>
            <w:proofErr w:type="gramStart"/>
            <w:r>
              <w:rPr>
                <w:szCs w:val="24"/>
              </w:rPr>
              <w:t>times</w:t>
            </w:r>
            <w:proofErr w:type="gramEnd"/>
          </w:p>
        </w:tc>
      </w:tr>
    </w:tbl>
    <w:p w14:paraId="06939192" w14:textId="77777777" w:rsidR="007C0E64" w:rsidRDefault="007C0E64" w:rsidP="007C0E64">
      <w:pPr>
        <w:pStyle w:val="BodyText"/>
        <w:rPr>
          <w:b/>
          <w:bCs/>
          <w:sz w:val="36"/>
          <w:szCs w:val="36"/>
          <w:u w:val="single"/>
        </w:rPr>
      </w:pPr>
    </w:p>
    <w:p w14:paraId="66444F99"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65AE9E4F" w14:textId="77777777" w:rsidR="007C0E64" w:rsidRPr="00BA5495" w:rsidRDefault="007C0E64" w:rsidP="007C0E64">
      <w:pPr>
        <w:pStyle w:val="BodyText"/>
        <w:rPr>
          <w:b/>
          <w:bCs/>
          <w:sz w:val="32"/>
          <w:szCs w:val="32"/>
        </w:rPr>
      </w:pPr>
      <w:r>
        <w:t>Path 1: 280T</w:t>
      </w:r>
    </w:p>
    <w:p w14:paraId="76FC34F5" w14:textId="77777777" w:rsidR="007C0E64" w:rsidRPr="001723BC" w:rsidRDefault="007C0E64" w:rsidP="007C0E64">
      <w:pPr>
        <w:pStyle w:val="BodyText"/>
      </w:pPr>
      <w:r>
        <w:t>Path 2: 280F, 285T</w:t>
      </w:r>
    </w:p>
    <w:p w14:paraId="4488894C" w14:textId="77777777" w:rsidR="007C0E64" w:rsidRPr="00BA5495" w:rsidRDefault="007C0E64" w:rsidP="007C0E64">
      <w:pPr>
        <w:pStyle w:val="BodyText"/>
        <w:rPr>
          <w:b/>
          <w:bCs/>
          <w:sz w:val="32"/>
          <w:szCs w:val="32"/>
        </w:rPr>
      </w:pPr>
      <w:r>
        <w:t>Path 3: 280F, 285F, 292F</w:t>
      </w:r>
    </w:p>
    <w:p w14:paraId="450810D6" w14:textId="77777777" w:rsidR="007C0E64" w:rsidRDefault="007C0E64" w:rsidP="007C0E64">
      <w:pPr>
        <w:pStyle w:val="BodyText"/>
      </w:pPr>
      <w:r>
        <w:t>Path 4: 280F, 285F, 292TF, 294F</w:t>
      </w:r>
    </w:p>
    <w:p w14:paraId="617AAE9E" w14:textId="77777777" w:rsidR="007C0E64" w:rsidRPr="00BA5495" w:rsidRDefault="007C0E64" w:rsidP="007C0E64">
      <w:pPr>
        <w:pStyle w:val="BodyText"/>
        <w:rPr>
          <w:b/>
          <w:bCs/>
          <w:sz w:val="32"/>
          <w:szCs w:val="32"/>
        </w:rPr>
      </w:pPr>
      <w:r>
        <w:t>Path 5: 280F, 285F, 292T, 294T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1C1ECA97" w14:textId="77777777" w:rsidTr="009E1406">
        <w:trPr>
          <w:trHeight w:val="759"/>
        </w:trPr>
        <w:tc>
          <w:tcPr>
            <w:tcW w:w="845" w:type="dxa"/>
          </w:tcPr>
          <w:p w14:paraId="3A89CB2D" w14:textId="77777777" w:rsidR="007C0E64" w:rsidRPr="00BA5495" w:rsidRDefault="007C0E64" w:rsidP="009E1406">
            <w:pPr>
              <w:pStyle w:val="BodyText"/>
              <w:jc w:val="center"/>
              <w:rPr>
                <w:b/>
                <w:szCs w:val="24"/>
              </w:rPr>
            </w:pPr>
            <w:r w:rsidRPr="00BA5495">
              <w:rPr>
                <w:b/>
                <w:szCs w:val="24"/>
              </w:rPr>
              <w:t>Test case#</w:t>
            </w:r>
          </w:p>
        </w:tc>
        <w:tc>
          <w:tcPr>
            <w:tcW w:w="1753" w:type="dxa"/>
          </w:tcPr>
          <w:p w14:paraId="534446C7"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7D5C1A6E" w14:textId="77777777" w:rsidR="007C0E64" w:rsidRPr="00BA5495" w:rsidRDefault="007C0E64" w:rsidP="009E1406">
            <w:pPr>
              <w:pStyle w:val="BodyText"/>
              <w:jc w:val="center"/>
              <w:rPr>
                <w:b/>
                <w:szCs w:val="24"/>
              </w:rPr>
            </w:pPr>
            <w:r w:rsidRPr="00BA5495">
              <w:rPr>
                <w:b/>
                <w:szCs w:val="24"/>
              </w:rPr>
              <w:t>Output</w:t>
            </w:r>
          </w:p>
        </w:tc>
        <w:tc>
          <w:tcPr>
            <w:tcW w:w="1764" w:type="dxa"/>
          </w:tcPr>
          <w:p w14:paraId="516EDB81"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24E7D349" w14:textId="77777777" w:rsidR="007C0E64" w:rsidRPr="00BA5495" w:rsidRDefault="007C0E64" w:rsidP="009E1406">
            <w:pPr>
              <w:pStyle w:val="BodyText"/>
              <w:jc w:val="center"/>
              <w:rPr>
                <w:b/>
                <w:szCs w:val="24"/>
              </w:rPr>
            </w:pPr>
            <w:r w:rsidRPr="00BA5495">
              <w:rPr>
                <w:b/>
                <w:szCs w:val="24"/>
              </w:rPr>
              <w:t>Pass/Fail</w:t>
            </w:r>
          </w:p>
        </w:tc>
        <w:tc>
          <w:tcPr>
            <w:tcW w:w="2481" w:type="dxa"/>
          </w:tcPr>
          <w:p w14:paraId="6CA14ED0" w14:textId="77777777" w:rsidR="007C0E64" w:rsidRPr="00BA5495" w:rsidRDefault="007C0E64" w:rsidP="009E1406">
            <w:pPr>
              <w:pStyle w:val="BodyText"/>
              <w:jc w:val="center"/>
              <w:rPr>
                <w:b/>
                <w:szCs w:val="24"/>
              </w:rPr>
            </w:pPr>
            <w:r w:rsidRPr="00BA5495">
              <w:rPr>
                <w:b/>
                <w:szCs w:val="24"/>
              </w:rPr>
              <w:t>Comments/Remarks</w:t>
            </w:r>
          </w:p>
          <w:p w14:paraId="035983B8" w14:textId="77777777" w:rsidR="007C0E64" w:rsidRPr="00BA5495" w:rsidRDefault="007C0E64" w:rsidP="009E1406">
            <w:pPr>
              <w:pStyle w:val="BodyText"/>
              <w:jc w:val="center"/>
              <w:rPr>
                <w:b/>
                <w:szCs w:val="24"/>
              </w:rPr>
            </w:pPr>
          </w:p>
        </w:tc>
      </w:tr>
      <w:tr w:rsidR="007C0E64" w:rsidRPr="00BA5495" w14:paraId="13259AD1" w14:textId="77777777" w:rsidTr="009E1406">
        <w:trPr>
          <w:trHeight w:val="759"/>
        </w:trPr>
        <w:tc>
          <w:tcPr>
            <w:tcW w:w="845" w:type="dxa"/>
          </w:tcPr>
          <w:p w14:paraId="644EC4CA" w14:textId="77777777" w:rsidR="007C0E64" w:rsidRPr="00BA5495" w:rsidRDefault="007C0E64" w:rsidP="009E1406">
            <w:pPr>
              <w:pStyle w:val="BodyText"/>
              <w:jc w:val="center"/>
              <w:rPr>
                <w:b/>
                <w:szCs w:val="24"/>
              </w:rPr>
            </w:pPr>
            <w:r>
              <w:rPr>
                <w:b/>
                <w:szCs w:val="24"/>
              </w:rPr>
              <w:t>1</w:t>
            </w:r>
          </w:p>
        </w:tc>
        <w:tc>
          <w:tcPr>
            <w:tcW w:w="1753" w:type="dxa"/>
          </w:tcPr>
          <w:p w14:paraId="3CE07397"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09BF4B84" w14:textId="77777777" w:rsidR="007C0E64" w:rsidRDefault="007C0E64" w:rsidP="009E1406">
            <w:pPr>
              <w:pStyle w:val="BodyText"/>
              <w:jc w:val="left"/>
              <w:rPr>
                <w:szCs w:val="24"/>
              </w:rPr>
            </w:pPr>
            <w:r>
              <w:rPr>
                <w:szCs w:val="24"/>
              </w:rPr>
              <w:t>off = 0</w:t>
            </w:r>
          </w:p>
          <w:p w14:paraId="0AC0AA66" w14:textId="77777777" w:rsidR="007C0E64" w:rsidRPr="00BA5495" w:rsidRDefault="007C0E64" w:rsidP="009E1406">
            <w:pPr>
              <w:pStyle w:val="BodyText"/>
              <w:rPr>
                <w:szCs w:val="24"/>
              </w:rPr>
            </w:pPr>
            <w:proofErr w:type="spellStart"/>
            <w:r>
              <w:rPr>
                <w:szCs w:val="24"/>
              </w:rPr>
              <w:t>len</w:t>
            </w:r>
            <w:proofErr w:type="spellEnd"/>
            <w:r>
              <w:rPr>
                <w:szCs w:val="24"/>
              </w:rPr>
              <w:t xml:space="preserve"> = 3</w:t>
            </w:r>
          </w:p>
        </w:tc>
        <w:tc>
          <w:tcPr>
            <w:tcW w:w="1322" w:type="dxa"/>
          </w:tcPr>
          <w:p w14:paraId="1C55BB50" w14:textId="77777777" w:rsidR="007C0E64" w:rsidRDefault="007C0E64" w:rsidP="009E1406">
            <w:pPr>
              <w:pStyle w:val="BodyText"/>
              <w:jc w:val="left"/>
              <w:rPr>
                <w:szCs w:val="24"/>
              </w:rPr>
            </w:pPr>
            <w:r>
              <w:rPr>
                <w:szCs w:val="24"/>
              </w:rPr>
              <w:t>3,</w:t>
            </w:r>
          </w:p>
          <w:p w14:paraId="1FFF9EA4" w14:textId="77777777" w:rsidR="007C0E64" w:rsidRPr="00BA5495" w:rsidRDefault="007C0E64" w:rsidP="009E1406">
            <w:pPr>
              <w:pStyle w:val="BodyText"/>
              <w:jc w:val="center"/>
              <w:rPr>
                <w:szCs w:val="24"/>
              </w:rPr>
            </w:pPr>
            <w:proofErr w:type="gramStart"/>
            <w:r>
              <w:rPr>
                <w:szCs w:val="24"/>
              </w:rPr>
              <w:t>b[</w:t>
            </w:r>
            <w:proofErr w:type="gramEnd"/>
            <w:r>
              <w:rPr>
                <w:szCs w:val="24"/>
              </w:rPr>
              <w:t>] =‘ABC’</w:t>
            </w:r>
          </w:p>
        </w:tc>
        <w:tc>
          <w:tcPr>
            <w:tcW w:w="1764" w:type="dxa"/>
          </w:tcPr>
          <w:p w14:paraId="2C75C45C" w14:textId="77777777" w:rsidR="007C0E64" w:rsidRDefault="007C0E64" w:rsidP="009E1406">
            <w:pPr>
              <w:pStyle w:val="BodyText"/>
              <w:jc w:val="left"/>
              <w:rPr>
                <w:szCs w:val="24"/>
              </w:rPr>
            </w:pPr>
            <w:r>
              <w:rPr>
                <w:szCs w:val="24"/>
              </w:rPr>
              <w:t>3,</w:t>
            </w:r>
          </w:p>
          <w:p w14:paraId="3CFABB8A" w14:textId="77777777" w:rsidR="007C0E64" w:rsidRPr="00BA5495" w:rsidRDefault="007C0E64" w:rsidP="009E1406">
            <w:pPr>
              <w:pStyle w:val="BodyText"/>
              <w:rPr>
                <w:szCs w:val="24"/>
              </w:rPr>
            </w:pPr>
            <w:proofErr w:type="gramStart"/>
            <w:r>
              <w:rPr>
                <w:szCs w:val="24"/>
              </w:rPr>
              <w:t>b[</w:t>
            </w:r>
            <w:proofErr w:type="gramEnd"/>
            <w:r>
              <w:rPr>
                <w:szCs w:val="24"/>
              </w:rPr>
              <w:t>] =‘ABC’</w:t>
            </w:r>
          </w:p>
        </w:tc>
        <w:tc>
          <w:tcPr>
            <w:tcW w:w="1186" w:type="dxa"/>
          </w:tcPr>
          <w:p w14:paraId="79F966DC" w14:textId="77777777" w:rsidR="007C0E64" w:rsidRPr="00BA5495" w:rsidRDefault="007C0E64" w:rsidP="009E1406">
            <w:pPr>
              <w:pStyle w:val="BodyText"/>
              <w:jc w:val="center"/>
              <w:rPr>
                <w:szCs w:val="24"/>
              </w:rPr>
            </w:pPr>
            <w:r>
              <w:rPr>
                <w:szCs w:val="24"/>
              </w:rPr>
              <w:t>Pass</w:t>
            </w:r>
          </w:p>
        </w:tc>
        <w:tc>
          <w:tcPr>
            <w:tcW w:w="2481" w:type="dxa"/>
          </w:tcPr>
          <w:p w14:paraId="6FEBFBEE"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4B2CDCF6" w14:textId="77777777" w:rsidR="007C0E64" w:rsidRPr="00BA5495" w:rsidRDefault="007C0E64" w:rsidP="009E1406">
            <w:pPr>
              <w:pStyle w:val="BodyText"/>
              <w:jc w:val="center"/>
              <w:rPr>
                <w:szCs w:val="24"/>
              </w:rPr>
            </w:pPr>
            <w:r>
              <w:rPr>
                <w:szCs w:val="24"/>
              </w:rPr>
              <w:t>Covers Path4</w:t>
            </w:r>
          </w:p>
        </w:tc>
      </w:tr>
      <w:tr w:rsidR="007C0E64" w:rsidRPr="00BA5495" w14:paraId="069A687A" w14:textId="77777777" w:rsidTr="009E1406">
        <w:trPr>
          <w:trHeight w:val="759"/>
        </w:trPr>
        <w:tc>
          <w:tcPr>
            <w:tcW w:w="845" w:type="dxa"/>
          </w:tcPr>
          <w:p w14:paraId="24B1086A" w14:textId="77777777" w:rsidR="007C0E64" w:rsidRPr="00BA5495" w:rsidRDefault="007C0E64" w:rsidP="009E1406">
            <w:pPr>
              <w:pStyle w:val="BodyText"/>
              <w:jc w:val="center"/>
              <w:rPr>
                <w:b/>
                <w:iCs/>
                <w:szCs w:val="24"/>
              </w:rPr>
            </w:pPr>
            <w:r>
              <w:rPr>
                <w:b/>
                <w:iCs/>
                <w:szCs w:val="24"/>
              </w:rPr>
              <w:t>2</w:t>
            </w:r>
          </w:p>
        </w:tc>
        <w:tc>
          <w:tcPr>
            <w:tcW w:w="1753" w:type="dxa"/>
          </w:tcPr>
          <w:p w14:paraId="369C7EBC"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2CB6BCED" w14:textId="77777777" w:rsidR="007C0E64" w:rsidRDefault="007C0E64" w:rsidP="009E1406">
            <w:pPr>
              <w:pStyle w:val="BodyText"/>
              <w:jc w:val="left"/>
              <w:rPr>
                <w:szCs w:val="24"/>
              </w:rPr>
            </w:pPr>
            <w:r>
              <w:rPr>
                <w:szCs w:val="24"/>
              </w:rPr>
              <w:t>off = 0</w:t>
            </w:r>
          </w:p>
          <w:p w14:paraId="797AA6A3" w14:textId="77777777" w:rsidR="007C0E64" w:rsidRPr="00BA5495" w:rsidRDefault="007C0E64" w:rsidP="009E1406">
            <w:pPr>
              <w:pStyle w:val="BodyText"/>
              <w:rPr>
                <w:szCs w:val="24"/>
              </w:rPr>
            </w:pPr>
            <w:proofErr w:type="spellStart"/>
            <w:r>
              <w:rPr>
                <w:szCs w:val="24"/>
              </w:rPr>
              <w:t>len</w:t>
            </w:r>
            <w:proofErr w:type="spellEnd"/>
            <w:r>
              <w:rPr>
                <w:szCs w:val="24"/>
              </w:rPr>
              <w:t xml:space="preserve"> = 0</w:t>
            </w:r>
          </w:p>
        </w:tc>
        <w:tc>
          <w:tcPr>
            <w:tcW w:w="1322" w:type="dxa"/>
          </w:tcPr>
          <w:p w14:paraId="7157B38C" w14:textId="77777777" w:rsidR="007C0E64" w:rsidRDefault="007C0E64" w:rsidP="009E1406">
            <w:pPr>
              <w:pStyle w:val="BodyText"/>
              <w:jc w:val="left"/>
              <w:rPr>
                <w:szCs w:val="24"/>
              </w:rPr>
            </w:pPr>
            <w:r>
              <w:rPr>
                <w:szCs w:val="24"/>
              </w:rPr>
              <w:t>0,</w:t>
            </w:r>
          </w:p>
          <w:p w14:paraId="4C8FF746" w14:textId="77777777" w:rsidR="007C0E64" w:rsidRPr="00BA5495" w:rsidRDefault="007C0E64" w:rsidP="009E1406">
            <w:pPr>
              <w:pStyle w:val="BodyText"/>
              <w:jc w:val="center"/>
              <w:rPr>
                <w:szCs w:val="24"/>
              </w:rPr>
            </w:pPr>
            <w:proofErr w:type="gramStart"/>
            <w:r>
              <w:rPr>
                <w:szCs w:val="24"/>
              </w:rPr>
              <w:t>b[</w:t>
            </w:r>
            <w:proofErr w:type="gramEnd"/>
            <w:r>
              <w:rPr>
                <w:szCs w:val="24"/>
              </w:rPr>
              <w:t>] = Empty Array</w:t>
            </w:r>
          </w:p>
        </w:tc>
        <w:tc>
          <w:tcPr>
            <w:tcW w:w="1764" w:type="dxa"/>
          </w:tcPr>
          <w:p w14:paraId="4A0E042F" w14:textId="77777777" w:rsidR="007C0E64" w:rsidRDefault="007C0E64" w:rsidP="009E1406">
            <w:pPr>
              <w:pStyle w:val="BodyText"/>
              <w:jc w:val="left"/>
              <w:rPr>
                <w:szCs w:val="24"/>
              </w:rPr>
            </w:pPr>
            <w:r>
              <w:rPr>
                <w:szCs w:val="24"/>
              </w:rPr>
              <w:t>0,</w:t>
            </w:r>
          </w:p>
          <w:p w14:paraId="16C34B0E" w14:textId="77777777" w:rsidR="007C0E64" w:rsidRPr="00BA5495" w:rsidRDefault="007C0E64" w:rsidP="009E1406">
            <w:pPr>
              <w:pStyle w:val="BodyText"/>
              <w:jc w:val="center"/>
              <w:rPr>
                <w:szCs w:val="24"/>
              </w:rPr>
            </w:pPr>
            <w:proofErr w:type="gramStart"/>
            <w:r>
              <w:rPr>
                <w:szCs w:val="24"/>
              </w:rPr>
              <w:t>b[</w:t>
            </w:r>
            <w:proofErr w:type="gramEnd"/>
            <w:r>
              <w:rPr>
                <w:szCs w:val="24"/>
              </w:rPr>
              <w:t>] = Empty Array</w:t>
            </w:r>
          </w:p>
        </w:tc>
        <w:tc>
          <w:tcPr>
            <w:tcW w:w="1186" w:type="dxa"/>
          </w:tcPr>
          <w:p w14:paraId="5D23129A" w14:textId="77777777" w:rsidR="007C0E64" w:rsidRPr="00BA5495" w:rsidRDefault="007C0E64" w:rsidP="009E1406">
            <w:pPr>
              <w:pStyle w:val="BodyText"/>
              <w:jc w:val="center"/>
              <w:rPr>
                <w:szCs w:val="24"/>
              </w:rPr>
            </w:pPr>
            <w:r>
              <w:rPr>
                <w:szCs w:val="24"/>
              </w:rPr>
              <w:t>Pass</w:t>
            </w:r>
          </w:p>
        </w:tc>
        <w:tc>
          <w:tcPr>
            <w:tcW w:w="2481" w:type="dxa"/>
          </w:tcPr>
          <w:p w14:paraId="258D98D4"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442CD2A9" w14:textId="77777777" w:rsidR="007C0E64" w:rsidRPr="00BA5495" w:rsidRDefault="007C0E64" w:rsidP="009E1406">
            <w:pPr>
              <w:pStyle w:val="BodyText"/>
              <w:jc w:val="center"/>
              <w:rPr>
                <w:szCs w:val="24"/>
              </w:rPr>
            </w:pPr>
            <w:r>
              <w:rPr>
                <w:szCs w:val="24"/>
              </w:rPr>
              <w:t>Covers Path1</w:t>
            </w:r>
          </w:p>
        </w:tc>
      </w:tr>
      <w:tr w:rsidR="007C0E64" w:rsidRPr="00BA5495" w14:paraId="4D73A678" w14:textId="77777777" w:rsidTr="009E1406">
        <w:trPr>
          <w:trHeight w:val="759"/>
        </w:trPr>
        <w:tc>
          <w:tcPr>
            <w:tcW w:w="845" w:type="dxa"/>
          </w:tcPr>
          <w:p w14:paraId="6CA6C3F2" w14:textId="77777777" w:rsidR="007C0E64" w:rsidRDefault="007C0E64" w:rsidP="009E1406">
            <w:pPr>
              <w:pStyle w:val="BodyText"/>
              <w:jc w:val="center"/>
              <w:rPr>
                <w:b/>
                <w:iCs/>
                <w:szCs w:val="24"/>
              </w:rPr>
            </w:pPr>
            <w:r>
              <w:rPr>
                <w:b/>
                <w:iCs/>
                <w:szCs w:val="24"/>
              </w:rPr>
              <w:t>3</w:t>
            </w:r>
          </w:p>
        </w:tc>
        <w:tc>
          <w:tcPr>
            <w:tcW w:w="1753" w:type="dxa"/>
          </w:tcPr>
          <w:p w14:paraId="54B7FA86"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112B7D4" w14:textId="77777777" w:rsidR="007C0E64" w:rsidRDefault="007C0E64" w:rsidP="009E1406">
            <w:pPr>
              <w:pStyle w:val="BodyText"/>
              <w:jc w:val="left"/>
              <w:rPr>
                <w:szCs w:val="24"/>
              </w:rPr>
            </w:pPr>
            <w:r>
              <w:rPr>
                <w:szCs w:val="24"/>
              </w:rPr>
              <w:t>off = 0</w:t>
            </w:r>
          </w:p>
          <w:p w14:paraId="36230EFE" w14:textId="77777777" w:rsidR="007C0E64" w:rsidRPr="00BA5495" w:rsidRDefault="007C0E64" w:rsidP="009E1406">
            <w:pPr>
              <w:pStyle w:val="BodyText"/>
              <w:rPr>
                <w:szCs w:val="24"/>
              </w:rPr>
            </w:pPr>
            <w:proofErr w:type="spellStart"/>
            <w:r>
              <w:rPr>
                <w:szCs w:val="24"/>
              </w:rPr>
              <w:lastRenderedPageBreak/>
              <w:t>len</w:t>
            </w:r>
            <w:proofErr w:type="spellEnd"/>
            <w:r>
              <w:rPr>
                <w:szCs w:val="24"/>
              </w:rPr>
              <w:t xml:space="preserve"> = 3</w:t>
            </w:r>
          </w:p>
        </w:tc>
        <w:tc>
          <w:tcPr>
            <w:tcW w:w="1322" w:type="dxa"/>
          </w:tcPr>
          <w:p w14:paraId="7A02EAFB" w14:textId="77777777" w:rsidR="007C0E64" w:rsidRDefault="007C0E64" w:rsidP="009E1406">
            <w:pPr>
              <w:pStyle w:val="BodyText"/>
              <w:jc w:val="left"/>
              <w:rPr>
                <w:szCs w:val="24"/>
              </w:rPr>
            </w:pPr>
            <w:r>
              <w:rPr>
                <w:szCs w:val="24"/>
              </w:rPr>
              <w:lastRenderedPageBreak/>
              <w:t>-1,</w:t>
            </w:r>
          </w:p>
          <w:p w14:paraId="5CFD8EAD" w14:textId="77777777" w:rsidR="007C0E64" w:rsidRPr="00BA5495" w:rsidRDefault="007C0E64" w:rsidP="009E1406">
            <w:pPr>
              <w:pStyle w:val="BodyText"/>
              <w:jc w:val="center"/>
              <w:rPr>
                <w:szCs w:val="24"/>
              </w:rPr>
            </w:pPr>
            <w:proofErr w:type="gramStart"/>
            <w:r>
              <w:rPr>
                <w:szCs w:val="24"/>
              </w:rPr>
              <w:lastRenderedPageBreak/>
              <w:t>b[</w:t>
            </w:r>
            <w:proofErr w:type="gramEnd"/>
            <w:r>
              <w:rPr>
                <w:szCs w:val="24"/>
              </w:rPr>
              <w:t>] = Empty Array</w:t>
            </w:r>
          </w:p>
        </w:tc>
        <w:tc>
          <w:tcPr>
            <w:tcW w:w="1764" w:type="dxa"/>
          </w:tcPr>
          <w:p w14:paraId="0657677B" w14:textId="77777777" w:rsidR="007C0E64" w:rsidRDefault="007C0E64" w:rsidP="009E1406">
            <w:pPr>
              <w:pStyle w:val="BodyText"/>
              <w:jc w:val="left"/>
              <w:rPr>
                <w:szCs w:val="24"/>
              </w:rPr>
            </w:pPr>
            <w:r>
              <w:rPr>
                <w:szCs w:val="24"/>
              </w:rPr>
              <w:lastRenderedPageBreak/>
              <w:t>-1,</w:t>
            </w:r>
          </w:p>
          <w:p w14:paraId="62298AFC" w14:textId="77777777" w:rsidR="007C0E64" w:rsidRPr="00BA5495" w:rsidRDefault="007C0E64" w:rsidP="009E1406">
            <w:pPr>
              <w:pStyle w:val="BodyText"/>
              <w:jc w:val="center"/>
              <w:rPr>
                <w:szCs w:val="24"/>
              </w:rPr>
            </w:pPr>
            <w:proofErr w:type="gramStart"/>
            <w:r>
              <w:rPr>
                <w:szCs w:val="24"/>
              </w:rPr>
              <w:t>b[</w:t>
            </w:r>
            <w:proofErr w:type="gramEnd"/>
            <w:r>
              <w:rPr>
                <w:szCs w:val="24"/>
              </w:rPr>
              <w:t>] = Empty Array</w:t>
            </w:r>
          </w:p>
        </w:tc>
        <w:tc>
          <w:tcPr>
            <w:tcW w:w="1186" w:type="dxa"/>
          </w:tcPr>
          <w:p w14:paraId="6EC5D350" w14:textId="77777777" w:rsidR="007C0E64" w:rsidRPr="00BA5495" w:rsidRDefault="007C0E64" w:rsidP="009E1406">
            <w:pPr>
              <w:pStyle w:val="BodyText"/>
              <w:jc w:val="center"/>
              <w:rPr>
                <w:szCs w:val="24"/>
              </w:rPr>
            </w:pPr>
            <w:r>
              <w:rPr>
                <w:szCs w:val="24"/>
              </w:rPr>
              <w:t>Pass</w:t>
            </w:r>
          </w:p>
        </w:tc>
        <w:tc>
          <w:tcPr>
            <w:tcW w:w="2481" w:type="dxa"/>
          </w:tcPr>
          <w:p w14:paraId="3648A83D"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xml:space="preserve">) returns -1 to </w:t>
            </w:r>
            <w:r>
              <w:rPr>
                <w:szCs w:val="24"/>
              </w:rPr>
              <w:lastRenderedPageBreak/>
              <w:t>notify an error at first call.</w:t>
            </w:r>
          </w:p>
          <w:p w14:paraId="1C6AEF86" w14:textId="77777777" w:rsidR="007C0E64" w:rsidRPr="00BA5495" w:rsidRDefault="007C0E64" w:rsidP="009E1406">
            <w:pPr>
              <w:pStyle w:val="BodyText"/>
              <w:jc w:val="center"/>
              <w:rPr>
                <w:szCs w:val="24"/>
              </w:rPr>
            </w:pPr>
            <w:r>
              <w:rPr>
                <w:szCs w:val="24"/>
              </w:rPr>
              <w:t>Covers Path2</w:t>
            </w:r>
          </w:p>
        </w:tc>
      </w:tr>
      <w:tr w:rsidR="007C0E64" w:rsidRPr="00BA5495" w14:paraId="0008ACFC" w14:textId="77777777" w:rsidTr="009E1406">
        <w:trPr>
          <w:trHeight w:val="759"/>
        </w:trPr>
        <w:tc>
          <w:tcPr>
            <w:tcW w:w="845" w:type="dxa"/>
          </w:tcPr>
          <w:p w14:paraId="68C62BAC" w14:textId="77777777" w:rsidR="007C0E64" w:rsidRDefault="007C0E64" w:rsidP="009E1406">
            <w:pPr>
              <w:pStyle w:val="BodyText"/>
              <w:jc w:val="center"/>
              <w:rPr>
                <w:b/>
                <w:iCs/>
                <w:szCs w:val="24"/>
              </w:rPr>
            </w:pPr>
            <w:r>
              <w:rPr>
                <w:b/>
                <w:iCs/>
                <w:szCs w:val="24"/>
              </w:rPr>
              <w:lastRenderedPageBreak/>
              <w:t>4</w:t>
            </w:r>
          </w:p>
        </w:tc>
        <w:tc>
          <w:tcPr>
            <w:tcW w:w="1753" w:type="dxa"/>
          </w:tcPr>
          <w:p w14:paraId="15865CC6"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5EA1D1FF" w14:textId="77777777" w:rsidR="007C0E64" w:rsidRDefault="007C0E64" w:rsidP="009E1406">
            <w:pPr>
              <w:pStyle w:val="BodyText"/>
              <w:jc w:val="left"/>
              <w:rPr>
                <w:szCs w:val="24"/>
              </w:rPr>
            </w:pPr>
            <w:r>
              <w:rPr>
                <w:szCs w:val="24"/>
              </w:rPr>
              <w:t>off = 0</w:t>
            </w:r>
          </w:p>
          <w:p w14:paraId="01021B14" w14:textId="77777777" w:rsidR="007C0E64" w:rsidRPr="00BA5495" w:rsidRDefault="007C0E64" w:rsidP="009E1406">
            <w:pPr>
              <w:pStyle w:val="BodyText"/>
              <w:rPr>
                <w:szCs w:val="24"/>
              </w:rPr>
            </w:pPr>
            <w:proofErr w:type="spellStart"/>
            <w:r>
              <w:rPr>
                <w:szCs w:val="24"/>
              </w:rPr>
              <w:t>len</w:t>
            </w:r>
            <w:proofErr w:type="spellEnd"/>
            <w:r>
              <w:rPr>
                <w:szCs w:val="24"/>
              </w:rPr>
              <w:t xml:space="preserve"> = 3</w:t>
            </w:r>
          </w:p>
        </w:tc>
        <w:tc>
          <w:tcPr>
            <w:tcW w:w="1322" w:type="dxa"/>
          </w:tcPr>
          <w:p w14:paraId="48D56FE9" w14:textId="77777777" w:rsidR="007C0E64" w:rsidRDefault="007C0E64" w:rsidP="009E1406">
            <w:pPr>
              <w:pStyle w:val="BodyText"/>
              <w:jc w:val="left"/>
              <w:rPr>
                <w:szCs w:val="24"/>
              </w:rPr>
            </w:pPr>
            <w:r>
              <w:rPr>
                <w:szCs w:val="24"/>
              </w:rPr>
              <w:t>1,</w:t>
            </w:r>
          </w:p>
          <w:p w14:paraId="3F33067A" w14:textId="77777777" w:rsidR="007C0E64" w:rsidRPr="00BA5495" w:rsidRDefault="007C0E64" w:rsidP="009E1406">
            <w:pPr>
              <w:pStyle w:val="BodyText"/>
              <w:jc w:val="center"/>
              <w:rPr>
                <w:szCs w:val="24"/>
              </w:rPr>
            </w:pPr>
            <w:proofErr w:type="gramStart"/>
            <w:r>
              <w:rPr>
                <w:szCs w:val="24"/>
              </w:rPr>
              <w:t>b[</w:t>
            </w:r>
            <w:proofErr w:type="gramEnd"/>
            <w:r>
              <w:rPr>
                <w:szCs w:val="24"/>
              </w:rPr>
              <w:t>] = ‘A’</w:t>
            </w:r>
          </w:p>
        </w:tc>
        <w:tc>
          <w:tcPr>
            <w:tcW w:w="1764" w:type="dxa"/>
          </w:tcPr>
          <w:p w14:paraId="238C4A8B" w14:textId="77777777" w:rsidR="007C0E64" w:rsidRDefault="007C0E64" w:rsidP="009E1406">
            <w:pPr>
              <w:pStyle w:val="BodyText"/>
              <w:jc w:val="left"/>
              <w:rPr>
                <w:szCs w:val="24"/>
              </w:rPr>
            </w:pPr>
            <w:r>
              <w:rPr>
                <w:szCs w:val="24"/>
              </w:rPr>
              <w:t>1,</w:t>
            </w:r>
          </w:p>
          <w:p w14:paraId="58147044" w14:textId="77777777" w:rsidR="007C0E64" w:rsidRPr="00BA5495" w:rsidRDefault="007C0E64" w:rsidP="009E1406">
            <w:pPr>
              <w:pStyle w:val="BodyText"/>
              <w:jc w:val="center"/>
              <w:rPr>
                <w:szCs w:val="24"/>
              </w:rPr>
            </w:pPr>
            <w:proofErr w:type="gramStart"/>
            <w:r>
              <w:rPr>
                <w:szCs w:val="24"/>
              </w:rPr>
              <w:t>b[</w:t>
            </w:r>
            <w:proofErr w:type="gramEnd"/>
            <w:r>
              <w:rPr>
                <w:szCs w:val="24"/>
              </w:rPr>
              <w:t>] = ‘A’</w:t>
            </w:r>
          </w:p>
        </w:tc>
        <w:tc>
          <w:tcPr>
            <w:tcW w:w="1186" w:type="dxa"/>
          </w:tcPr>
          <w:p w14:paraId="2323BC45" w14:textId="77777777" w:rsidR="007C0E64" w:rsidRPr="00BA5495" w:rsidRDefault="007C0E64" w:rsidP="009E1406">
            <w:pPr>
              <w:pStyle w:val="BodyText"/>
              <w:jc w:val="center"/>
              <w:rPr>
                <w:szCs w:val="24"/>
              </w:rPr>
            </w:pPr>
            <w:r>
              <w:rPr>
                <w:szCs w:val="24"/>
              </w:rPr>
              <w:t>Pass</w:t>
            </w:r>
          </w:p>
        </w:tc>
        <w:tc>
          <w:tcPr>
            <w:tcW w:w="2481" w:type="dxa"/>
          </w:tcPr>
          <w:p w14:paraId="2CFA5532"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1AA32680" w14:textId="77777777" w:rsidR="007C0E64" w:rsidRPr="00BA5495" w:rsidRDefault="007C0E64" w:rsidP="009E1406">
            <w:pPr>
              <w:pStyle w:val="BodyText"/>
              <w:jc w:val="center"/>
              <w:rPr>
                <w:szCs w:val="24"/>
              </w:rPr>
            </w:pPr>
            <w:r>
              <w:rPr>
                <w:szCs w:val="24"/>
              </w:rPr>
              <w:t>Covers Path5</w:t>
            </w:r>
          </w:p>
        </w:tc>
      </w:tr>
      <w:tr w:rsidR="007C0E64" w:rsidRPr="00BA5495" w14:paraId="71416B49" w14:textId="77777777" w:rsidTr="009E1406">
        <w:trPr>
          <w:trHeight w:val="759"/>
        </w:trPr>
        <w:tc>
          <w:tcPr>
            <w:tcW w:w="845" w:type="dxa"/>
          </w:tcPr>
          <w:p w14:paraId="67E0E0AA" w14:textId="77777777" w:rsidR="007C0E64" w:rsidRDefault="007C0E64" w:rsidP="009E1406">
            <w:pPr>
              <w:pStyle w:val="BodyText"/>
              <w:jc w:val="center"/>
              <w:rPr>
                <w:b/>
                <w:iCs/>
                <w:szCs w:val="24"/>
              </w:rPr>
            </w:pPr>
            <w:r>
              <w:rPr>
                <w:b/>
                <w:iCs/>
                <w:szCs w:val="24"/>
              </w:rPr>
              <w:t>5</w:t>
            </w:r>
          </w:p>
        </w:tc>
        <w:tc>
          <w:tcPr>
            <w:tcW w:w="1753" w:type="dxa"/>
          </w:tcPr>
          <w:p w14:paraId="3917BE8A"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5EF58102" w14:textId="77777777" w:rsidR="007C0E64" w:rsidRDefault="007C0E64" w:rsidP="009E1406">
            <w:pPr>
              <w:pStyle w:val="BodyText"/>
              <w:jc w:val="left"/>
              <w:rPr>
                <w:szCs w:val="24"/>
              </w:rPr>
            </w:pPr>
            <w:r>
              <w:rPr>
                <w:szCs w:val="24"/>
              </w:rPr>
              <w:t>off = 0</w:t>
            </w:r>
          </w:p>
          <w:p w14:paraId="0B631181" w14:textId="77777777" w:rsidR="007C0E64" w:rsidRDefault="007C0E64" w:rsidP="009E1406">
            <w:pPr>
              <w:pStyle w:val="BodyText"/>
              <w:jc w:val="left"/>
              <w:rPr>
                <w:szCs w:val="24"/>
              </w:rPr>
            </w:pPr>
            <w:proofErr w:type="spellStart"/>
            <w:r>
              <w:rPr>
                <w:szCs w:val="24"/>
              </w:rPr>
              <w:t>len</w:t>
            </w:r>
            <w:proofErr w:type="spellEnd"/>
            <w:r>
              <w:rPr>
                <w:szCs w:val="24"/>
              </w:rPr>
              <w:t xml:space="preserve"> = 1</w:t>
            </w:r>
          </w:p>
        </w:tc>
        <w:tc>
          <w:tcPr>
            <w:tcW w:w="1322" w:type="dxa"/>
          </w:tcPr>
          <w:p w14:paraId="72A34B4A" w14:textId="77777777" w:rsidR="007C0E64" w:rsidRDefault="007C0E64" w:rsidP="009E1406">
            <w:pPr>
              <w:pStyle w:val="BodyText"/>
              <w:jc w:val="left"/>
              <w:rPr>
                <w:szCs w:val="24"/>
              </w:rPr>
            </w:pPr>
            <w:r>
              <w:rPr>
                <w:szCs w:val="24"/>
              </w:rPr>
              <w:t>1,</w:t>
            </w:r>
          </w:p>
          <w:p w14:paraId="7D8C5662"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764" w:type="dxa"/>
          </w:tcPr>
          <w:p w14:paraId="0BDADB3A" w14:textId="77777777" w:rsidR="007C0E64" w:rsidRDefault="007C0E64" w:rsidP="009E1406">
            <w:pPr>
              <w:pStyle w:val="BodyText"/>
              <w:jc w:val="left"/>
              <w:rPr>
                <w:szCs w:val="24"/>
              </w:rPr>
            </w:pPr>
            <w:r>
              <w:rPr>
                <w:szCs w:val="24"/>
              </w:rPr>
              <w:t>1,</w:t>
            </w:r>
          </w:p>
          <w:p w14:paraId="6618E9A7"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186" w:type="dxa"/>
          </w:tcPr>
          <w:p w14:paraId="64C8A49A" w14:textId="77777777" w:rsidR="007C0E64" w:rsidRDefault="007C0E64" w:rsidP="009E1406">
            <w:pPr>
              <w:pStyle w:val="BodyText"/>
              <w:jc w:val="center"/>
              <w:rPr>
                <w:szCs w:val="24"/>
              </w:rPr>
            </w:pPr>
            <w:r>
              <w:rPr>
                <w:szCs w:val="24"/>
              </w:rPr>
              <w:t>Pass</w:t>
            </w:r>
          </w:p>
        </w:tc>
        <w:tc>
          <w:tcPr>
            <w:tcW w:w="2481" w:type="dxa"/>
          </w:tcPr>
          <w:p w14:paraId="005F883B"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in consecutive calls.</w:t>
            </w:r>
          </w:p>
          <w:p w14:paraId="6BFA0291" w14:textId="77777777" w:rsidR="007C0E64" w:rsidRDefault="007C0E64" w:rsidP="009E1406">
            <w:pPr>
              <w:pStyle w:val="BodyText"/>
              <w:jc w:val="left"/>
              <w:rPr>
                <w:szCs w:val="24"/>
              </w:rPr>
            </w:pPr>
            <w:r>
              <w:rPr>
                <w:szCs w:val="24"/>
              </w:rPr>
              <w:t>Covers Path3</w:t>
            </w:r>
          </w:p>
        </w:tc>
      </w:tr>
    </w:tbl>
    <w:p w14:paraId="75BDCC6C" w14:textId="77777777" w:rsidR="007C0E64" w:rsidRDefault="007C0E64" w:rsidP="007C0E64">
      <w:pPr>
        <w:pStyle w:val="BodyText"/>
        <w:rPr>
          <w:b/>
          <w:bCs/>
          <w:sz w:val="36"/>
          <w:szCs w:val="36"/>
          <w:u w:val="single"/>
        </w:rPr>
      </w:pPr>
    </w:p>
    <w:p w14:paraId="0D5843A6"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5A1999" w14:paraId="62B5B4CA"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7E6E3" w14:textId="77777777" w:rsidR="007C0E64" w:rsidRPr="005A1999" w:rsidRDefault="007C0E64" w:rsidP="009E1406">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1530E" w14:textId="77777777" w:rsidR="007C0E64" w:rsidRPr="005A1999" w:rsidRDefault="007C0E64" w:rsidP="009E1406">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C0998" w14:textId="77777777" w:rsidR="007C0E64" w:rsidRPr="005A1999" w:rsidRDefault="007C0E64" w:rsidP="009E1406">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8C6F7" w14:textId="77777777" w:rsidR="007C0E64" w:rsidRPr="005A1999" w:rsidRDefault="007C0E64" w:rsidP="009E1406">
            <w:pPr>
              <w:jc w:val="center"/>
              <w:rPr>
                <w:b/>
              </w:rPr>
            </w:pPr>
            <w:r w:rsidRPr="005A1999">
              <w:rPr>
                <w:b/>
              </w:rPr>
              <w:t>Uses</w:t>
            </w:r>
          </w:p>
        </w:tc>
      </w:tr>
      <w:tr w:rsidR="007C0E64" w:rsidRPr="005A1999" w14:paraId="253B9981"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59906" w14:textId="77777777" w:rsidR="007C0E64" w:rsidRPr="005A1999" w:rsidRDefault="007C0E64" w:rsidP="009E1406">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2C6DBE" w14:textId="77777777" w:rsidR="007C0E64" w:rsidRPr="005A1999" w:rsidRDefault="007C0E64" w:rsidP="009E1406">
            <w:proofErr w:type="spellStart"/>
            <w:r>
              <w:t>i</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B07E4" w14:textId="77777777" w:rsidR="007C0E64" w:rsidRPr="005A1999" w:rsidRDefault="007C0E64" w:rsidP="009E1406">
            <w:r>
              <w:t>290, 292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EA5E96" w14:textId="77777777" w:rsidR="007C0E64" w:rsidRPr="005A1999" w:rsidRDefault="007C0E64" w:rsidP="009E1406">
            <w:r>
              <w:t>292, 297</w:t>
            </w:r>
          </w:p>
        </w:tc>
      </w:tr>
      <w:tr w:rsidR="007C0E64" w:rsidRPr="005A1999" w14:paraId="36E2E604"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7CB636" w14:textId="77777777" w:rsidR="007C0E64" w:rsidRPr="005A1999" w:rsidRDefault="007C0E64" w:rsidP="009E1406">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73958" w14:textId="77777777" w:rsidR="007C0E64" w:rsidRPr="005A1999" w:rsidRDefault="007C0E64" w:rsidP="009E1406">
            <w:r>
              <w:t>c</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0FA509" w14:textId="77777777" w:rsidR="007C0E64" w:rsidRPr="005A1999" w:rsidRDefault="007C0E64" w:rsidP="009E1406">
            <w:r>
              <w:t>284, 293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3B095D" w14:textId="77777777" w:rsidR="007C0E64" w:rsidRPr="005A1999" w:rsidRDefault="007C0E64" w:rsidP="009E1406">
            <w:r>
              <w:t>285, 288, 294, 297</w:t>
            </w:r>
          </w:p>
        </w:tc>
      </w:tr>
      <w:tr w:rsidR="007C0E64" w:rsidRPr="005A1999" w14:paraId="348C57D7"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9EE7E4" w14:textId="77777777" w:rsidR="007C0E64" w:rsidRPr="005A1999" w:rsidRDefault="007C0E64" w:rsidP="009E1406">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2F7C3" w14:textId="77777777" w:rsidR="007C0E64" w:rsidRPr="005A1999" w:rsidRDefault="007C0E64" w:rsidP="009E1406">
            <w:proofErr w:type="spellStart"/>
            <w:r>
              <w:t>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6D3" w14:textId="77777777" w:rsidR="007C0E64" w:rsidRPr="005A1999" w:rsidRDefault="007C0E64" w:rsidP="009E1406">
            <w:r>
              <w:t>278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0DA553" w14:textId="77777777" w:rsidR="007C0E64" w:rsidRPr="005A1999" w:rsidRDefault="007C0E64" w:rsidP="009E1406">
            <w:r>
              <w:t>279, 292</w:t>
            </w:r>
          </w:p>
        </w:tc>
      </w:tr>
    </w:tbl>
    <w:p w14:paraId="0712A229" w14:textId="77777777" w:rsidR="007C0E64" w:rsidRPr="005A1999"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5A1999" w14:paraId="76F29900"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3A435" w14:textId="77777777" w:rsidR="007C0E64" w:rsidRPr="005A1999" w:rsidRDefault="007C0E64" w:rsidP="009E1406">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F70A0" w14:textId="77777777" w:rsidR="007C0E64" w:rsidRPr="005A1999" w:rsidRDefault="007C0E64" w:rsidP="009E1406">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08F35" w14:textId="77777777" w:rsidR="007C0E64" w:rsidRPr="005A1999" w:rsidRDefault="007C0E64" w:rsidP="009E1406">
            <w:pPr>
              <w:jc w:val="center"/>
              <w:rPr>
                <w:b/>
              </w:rPr>
            </w:pPr>
            <w:r w:rsidRPr="005A1999">
              <w:rPr>
                <w:b/>
              </w:rPr>
              <w:t>DU pairs</w:t>
            </w:r>
          </w:p>
        </w:tc>
      </w:tr>
      <w:tr w:rsidR="007C0E64" w:rsidRPr="005A1999" w14:paraId="13432289"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49068" w14:textId="77777777" w:rsidR="007C0E64" w:rsidRPr="005A1999" w:rsidRDefault="007C0E64" w:rsidP="009E1406">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4C5EB" w14:textId="77777777" w:rsidR="007C0E64" w:rsidRPr="005A1999" w:rsidRDefault="007C0E64" w:rsidP="009E1406">
            <w:proofErr w:type="spellStart"/>
            <w:r>
              <w:t>i</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A97D92" w14:textId="77777777" w:rsidR="007C0E64" w:rsidRPr="005A1999" w:rsidRDefault="007C0E64" w:rsidP="009E1406">
            <w:r>
              <w:t>&lt;290,292&gt;, &lt;290,297&gt;, &lt;292, 292&gt;, &lt;292,297&gt;</w:t>
            </w:r>
          </w:p>
        </w:tc>
      </w:tr>
      <w:tr w:rsidR="007C0E64" w:rsidRPr="005A1999" w14:paraId="5F692A12"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099BE" w14:textId="77777777" w:rsidR="007C0E64" w:rsidRPr="005A1999" w:rsidRDefault="007C0E64" w:rsidP="009E1406">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6DBCC" w14:textId="77777777" w:rsidR="007C0E64" w:rsidRPr="005A1999" w:rsidRDefault="007C0E64" w:rsidP="009E1406">
            <w:r>
              <w:t>c</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B0FC7" w14:textId="77777777" w:rsidR="007C0E64" w:rsidRPr="005A1999" w:rsidRDefault="007C0E64" w:rsidP="009E1406">
            <w:r>
              <w:t>&lt;284,285&gt;, &lt;284,288&gt;, &lt;293,294&gt;, &lt;293,297&gt;</w:t>
            </w:r>
          </w:p>
        </w:tc>
      </w:tr>
      <w:tr w:rsidR="007C0E64" w:rsidRPr="005A1999" w14:paraId="3DA83B54"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FDA24" w14:textId="77777777" w:rsidR="007C0E64" w:rsidRPr="005A1999" w:rsidRDefault="007C0E64" w:rsidP="009E1406">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07C9C" w14:textId="77777777" w:rsidR="007C0E64" w:rsidRPr="005A1999" w:rsidRDefault="007C0E64" w:rsidP="009E1406">
            <w:proofErr w:type="spellStart"/>
            <w:r>
              <w:t>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24DD" w14:textId="77777777" w:rsidR="007C0E64" w:rsidRPr="005A1999" w:rsidRDefault="007C0E64" w:rsidP="009E1406">
            <w:r>
              <w:t>&lt;278, 279&gt;, &lt;278,292&gt;</w:t>
            </w:r>
          </w:p>
        </w:tc>
      </w:tr>
    </w:tbl>
    <w:p w14:paraId="79F8E7E5" w14:textId="77777777" w:rsidR="007C0E64" w:rsidRDefault="007C0E64" w:rsidP="007C0E64">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169813B4" w14:textId="77777777" w:rsidTr="009E1406">
        <w:trPr>
          <w:trHeight w:val="759"/>
        </w:trPr>
        <w:tc>
          <w:tcPr>
            <w:tcW w:w="845" w:type="dxa"/>
          </w:tcPr>
          <w:p w14:paraId="5CE528FC" w14:textId="77777777" w:rsidR="007C0E64" w:rsidRPr="00BA5495" w:rsidRDefault="007C0E64" w:rsidP="009E1406">
            <w:pPr>
              <w:pStyle w:val="BodyText"/>
              <w:jc w:val="center"/>
              <w:rPr>
                <w:b/>
                <w:szCs w:val="24"/>
              </w:rPr>
            </w:pPr>
            <w:r w:rsidRPr="00BA5495">
              <w:rPr>
                <w:b/>
                <w:szCs w:val="24"/>
              </w:rPr>
              <w:t>Test case#</w:t>
            </w:r>
          </w:p>
        </w:tc>
        <w:tc>
          <w:tcPr>
            <w:tcW w:w="1753" w:type="dxa"/>
          </w:tcPr>
          <w:p w14:paraId="5E6241DB"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7A85677D" w14:textId="77777777" w:rsidR="007C0E64" w:rsidRPr="00BA5495" w:rsidRDefault="007C0E64" w:rsidP="009E1406">
            <w:pPr>
              <w:pStyle w:val="BodyText"/>
              <w:jc w:val="center"/>
              <w:rPr>
                <w:b/>
                <w:szCs w:val="24"/>
              </w:rPr>
            </w:pPr>
            <w:r w:rsidRPr="00BA5495">
              <w:rPr>
                <w:b/>
                <w:szCs w:val="24"/>
              </w:rPr>
              <w:t>Output</w:t>
            </w:r>
          </w:p>
        </w:tc>
        <w:tc>
          <w:tcPr>
            <w:tcW w:w="1764" w:type="dxa"/>
          </w:tcPr>
          <w:p w14:paraId="6AE02D0E"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352D5BA9" w14:textId="77777777" w:rsidR="007C0E64" w:rsidRPr="00BA5495" w:rsidRDefault="007C0E64" w:rsidP="009E1406">
            <w:pPr>
              <w:pStyle w:val="BodyText"/>
              <w:jc w:val="center"/>
              <w:rPr>
                <w:b/>
                <w:szCs w:val="24"/>
              </w:rPr>
            </w:pPr>
            <w:r w:rsidRPr="00BA5495">
              <w:rPr>
                <w:b/>
                <w:szCs w:val="24"/>
              </w:rPr>
              <w:t>Pass/Fail</w:t>
            </w:r>
          </w:p>
        </w:tc>
        <w:tc>
          <w:tcPr>
            <w:tcW w:w="2481" w:type="dxa"/>
          </w:tcPr>
          <w:p w14:paraId="282239B0" w14:textId="77777777" w:rsidR="007C0E64" w:rsidRPr="00BA5495" w:rsidRDefault="007C0E64" w:rsidP="009E1406">
            <w:pPr>
              <w:pStyle w:val="BodyText"/>
              <w:jc w:val="center"/>
              <w:rPr>
                <w:b/>
                <w:szCs w:val="24"/>
              </w:rPr>
            </w:pPr>
            <w:r w:rsidRPr="00BA5495">
              <w:rPr>
                <w:b/>
                <w:szCs w:val="24"/>
              </w:rPr>
              <w:t>Comments/Remarks</w:t>
            </w:r>
          </w:p>
          <w:p w14:paraId="440BDFDE" w14:textId="77777777" w:rsidR="007C0E64" w:rsidRPr="00BA5495" w:rsidRDefault="007C0E64" w:rsidP="009E1406">
            <w:pPr>
              <w:pStyle w:val="BodyText"/>
              <w:jc w:val="center"/>
              <w:rPr>
                <w:b/>
                <w:szCs w:val="24"/>
              </w:rPr>
            </w:pPr>
          </w:p>
        </w:tc>
      </w:tr>
      <w:tr w:rsidR="007C0E64" w:rsidRPr="00BA5495" w14:paraId="73BAE4EB" w14:textId="77777777" w:rsidTr="009E1406">
        <w:trPr>
          <w:trHeight w:val="759"/>
        </w:trPr>
        <w:tc>
          <w:tcPr>
            <w:tcW w:w="845" w:type="dxa"/>
          </w:tcPr>
          <w:p w14:paraId="6338A1E0" w14:textId="77777777" w:rsidR="007C0E64" w:rsidRPr="00BA5495" w:rsidRDefault="007C0E64" w:rsidP="009E1406">
            <w:pPr>
              <w:pStyle w:val="BodyText"/>
              <w:jc w:val="center"/>
              <w:rPr>
                <w:b/>
                <w:szCs w:val="24"/>
              </w:rPr>
            </w:pPr>
            <w:r>
              <w:rPr>
                <w:b/>
                <w:szCs w:val="24"/>
              </w:rPr>
              <w:t>1</w:t>
            </w:r>
          </w:p>
        </w:tc>
        <w:tc>
          <w:tcPr>
            <w:tcW w:w="1753" w:type="dxa"/>
          </w:tcPr>
          <w:p w14:paraId="0EA70524"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87CE5BC" w14:textId="77777777" w:rsidR="007C0E64" w:rsidRDefault="007C0E64" w:rsidP="009E1406">
            <w:pPr>
              <w:pStyle w:val="BodyText"/>
              <w:jc w:val="left"/>
              <w:rPr>
                <w:szCs w:val="24"/>
              </w:rPr>
            </w:pPr>
            <w:r>
              <w:rPr>
                <w:szCs w:val="24"/>
              </w:rPr>
              <w:t>off = 0</w:t>
            </w:r>
          </w:p>
          <w:p w14:paraId="2A8624DB" w14:textId="77777777" w:rsidR="007C0E64" w:rsidRPr="00BA5495" w:rsidRDefault="007C0E64" w:rsidP="009E1406">
            <w:pPr>
              <w:pStyle w:val="BodyText"/>
              <w:rPr>
                <w:szCs w:val="24"/>
              </w:rPr>
            </w:pPr>
            <w:proofErr w:type="spellStart"/>
            <w:r>
              <w:rPr>
                <w:szCs w:val="24"/>
              </w:rPr>
              <w:t>len</w:t>
            </w:r>
            <w:proofErr w:type="spellEnd"/>
            <w:r>
              <w:rPr>
                <w:szCs w:val="24"/>
              </w:rPr>
              <w:t xml:space="preserve"> = 3</w:t>
            </w:r>
          </w:p>
        </w:tc>
        <w:tc>
          <w:tcPr>
            <w:tcW w:w="1322" w:type="dxa"/>
          </w:tcPr>
          <w:p w14:paraId="7740AAF0" w14:textId="77777777" w:rsidR="007C0E64" w:rsidRDefault="007C0E64" w:rsidP="009E1406">
            <w:pPr>
              <w:pStyle w:val="BodyText"/>
              <w:jc w:val="left"/>
              <w:rPr>
                <w:szCs w:val="24"/>
              </w:rPr>
            </w:pPr>
            <w:r>
              <w:rPr>
                <w:szCs w:val="24"/>
              </w:rPr>
              <w:t>3,</w:t>
            </w:r>
          </w:p>
          <w:p w14:paraId="06EAC109" w14:textId="77777777" w:rsidR="007C0E64" w:rsidRPr="00BA5495" w:rsidRDefault="007C0E64" w:rsidP="009E1406">
            <w:pPr>
              <w:pStyle w:val="BodyText"/>
              <w:jc w:val="center"/>
              <w:rPr>
                <w:szCs w:val="24"/>
              </w:rPr>
            </w:pPr>
            <w:proofErr w:type="gramStart"/>
            <w:r>
              <w:rPr>
                <w:szCs w:val="24"/>
              </w:rPr>
              <w:t>b[</w:t>
            </w:r>
            <w:proofErr w:type="gramEnd"/>
            <w:r>
              <w:rPr>
                <w:szCs w:val="24"/>
              </w:rPr>
              <w:t>] =‘ABC’</w:t>
            </w:r>
          </w:p>
        </w:tc>
        <w:tc>
          <w:tcPr>
            <w:tcW w:w="1764" w:type="dxa"/>
          </w:tcPr>
          <w:p w14:paraId="76FC35E1" w14:textId="77777777" w:rsidR="007C0E64" w:rsidRDefault="007C0E64" w:rsidP="009E1406">
            <w:pPr>
              <w:pStyle w:val="BodyText"/>
              <w:jc w:val="left"/>
              <w:rPr>
                <w:szCs w:val="24"/>
              </w:rPr>
            </w:pPr>
            <w:r>
              <w:rPr>
                <w:szCs w:val="24"/>
              </w:rPr>
              <w:t>3,</w:t>
            </w:r>
          </w:p>
          <w:p w14:paraId="44AC011C" w14:textId="77777777" w:rsidR="007C0E64" w:rsidRPr="00BA5495" w:rsidRDefault="007C0E64" w:rsidP="009E1406">
            <w:pPr>
              <w:pStyle w:val="BodyText"/>
              <w:rPr>
                <w:szCs w:val="24"/>
              </w:rPr>
            </w:pPr>
            <w:proofErr w:type="gramStart"/>
            <w:r>
              <w:rPr>
                <w:szCs w:val="24"/>
              </w:rPr>
              <w:t>b[</w:t>
            </w:r>
            <w:proofErr w:type="gramEnd"/>
            <w:r>
              <w:rPr>
                <w:szCs w:val="24"/>
              </w:rPr>
              <w:t>] =‘ABC’</w:t>
            </w:r>
          </w:p>
        </w:tc>
        <w:tc>
          <w:tcPr>
            <w:tcW w:w="1186" w:type="dxa"/>
          </w:tcPr>
          <w:p w14:paraId="15B35921" w14:textId="77777777" w:rsidR="007C0E64" w:rsidRPr="00BA5495" w:rsidRDefault="007C0E64" w:rsidP="009E1406">
            <w:pPr>
              <w:pStyle w:val="BodyText"/>
              <w:jc w:val="center"/>
              <w:rPr>
                <w:szCs w:val="24"/>
              </w:rPr>
            </w:pPr>
            <w:r>
              <w:rPr>
                <w:szCs w:val="24"/>
              </w:rPr>
              <w:t>Pass</w:t>
            </w:r>
          </w:p>
        </w:tc>
        <w:tc>
          <w:tcPr>
            <w:tcW w:w="2481" w:type="dxa"/>
          </w:tcPr>
          <w:p w14:paraId="1C6F052E" w14:textId="77777777" w:rsidR="007C0E64" w:rsidRDefault="007C0E64" w:rsidP="009E1406">
            <w:pPr>
              <w:pStyle w:val="BodyText"/>
              <w:jc w:val="center"/>
            </w:pPr>
            <w:proofErr w:type="spellStart"/>
            <w:r>
              <w:rPr>
                <w:szCs w:val="24"/>
              </w:rPr>
              <w:t>i</w:t>
            </w:r>
            <w:proofErr w:type="spellEnd"/>
            <w:r>
              <w:rPr>
                <w:szCs w:val="24"/>
              </w:rPr>
              <w:t xml:space="preserve"> = Covers </w:t>
            </w:r>
            <w:r>
              <w:t>&lt;290,292&gt;, &lt;290,297&gt;, &lt;292, 292&gt;, &lt;292,297&gt;</w:t>
            </w:r>
          </w:p>
          <w:p w14:paraId="6A268668" w14:textId="77777777" w:rsidR="007C0E64" w:rsidRDefault="007C0E64" w:rsidP="009E1406">
            <w:pPr>
              <w:pStyle w:val="BodyText"/>
              <w:jc w:val="center"/>
            </w:pPr>
            <w:r>
              <w:t>c = Covers &lt;284,285&gt;, &lt;284,288&gt;, &lt;293,294&gt;, &lt;293,297&gt;</w:t>
            </w:r>
          </w:p>
          <w:p w14:paraId="62FF35AC" w14:textId="77777777" w:rsidR="007C0E64" w:rsidRPr="00BA5495" w:rsidRDefault="007C0E64" w:rsidP="009E1406">
            <w:pPr>
              <w:pStyle w:val="BodyText"/>
              <w:jc w:val="center"/>
              <w:rPr>
                <w:szCs w:val="24"/>
              </w:rPr>
            </w:pPr>
            <w:proofErr w:type="spellStart"/>
            <w:r>
              <w:lastRenderedPageBreak/>
              <w:t>len</w:t>
            </w:r>
            <w:proofErr w:type="spellEnd"/>
            <w:r>
              <w:t xml:space="preserve"> = Covers &lt;278, 279&gt;, &lt;278,292&gt;</w:t>
            </w:r>
          </w:p>
        </w:tc>
      </w:tr>
    </w:tbl>
    <w:p w14:paraId="63ECF89D" w14:textId="77777777" w:rsidR="007C0E64" w:rsidRDefault="007C0E64" w:rsidP="007C0E64">
      <w:pPr>
        <w:pStyle w:val="BodyText"/>
        <w:rPr>
          <w:b/>
          <w:bCs/>
          <w:sz w:val="36"/>
          <w:szCs w:val="36"/>
          <w:u w:val="single"/>
        </w:rPr>
      </w:pPr>
    </w:p>
    <w:p w14:paraId="0DBDF47D" w14:textId="74698F64" w:rsidR="008E011A" w:rsidRPr="001C1CC8" w:rsidRDefault="008E011A" w:rsidP="001C1CC8">
      <w:pPr>
        <w:pStyle w:val="Heading3"/>
        <w:jc w:val="left"/>
        <w:rPr>
          <w:b/>
          <w:sz w:val="32"/>
          <w:szCs w:val="32"/>
        </w:rPr>
      </w:pPr>
      <w:r w:rsidRPr="001C1CC8">
        <w:rPr>
          <w:b/>
          <w:sz w:val="32"/>
          <w:szCs w:val="32"/>
        </w:rPr>
        <w:t>Function 6:</w:t>
      </w:r>
    </w:p>
    <w:p w14:paraId="4B5906E6" w14:textId="0B967DCC" w:rsidR="008E011A" w:rsidRDefault="008E011A" w:rsidP="008E011A">
      <w:pPr>
        <w:pStyle w:val="BodyText"/>
        <w:rPr>
          <w:b/>
          <w:bCs/>
          <w:sz w:val="32"/>
          <w:szCs w:val="32"/>
        </w:rPr>
      </w:pPr>
      <w:r w:rsidRPr="00BA5495">
        <w:rPr>
          <w:b/>
          <w:bCs/>
          <w:sz w:val="32"/>
          <w:szCs w:val="32"/>
        </w:rPr>
        <w:t xml:space="preserve">Source Code: </w:t>
      </w:r>
    </w:p>
    <w:p w14:paraId="2764A898" w14:textId="5BA48C82" w:rsidR="008D6B01" w:rsidRDefault="008D6B01" w:rsidP="008E011A">
      <w:pPr>
        <w:pStyle w:val="BodyText"/>
        <w:rPr>
          <w:b/>
          <w:bCs/>
          <w:sz w:val="32"/>
          <w:szCs w:val="32"/>
        </w:rPr>
      </w:pPr>
      <w:r w:rsidRPr="00CD375C">
        <w:rPr>
          <w:szCs w:val="24"/>
        </w:rPr>
        <w:t>https://github.com/openjdk/jdk/tree/master/src/java.base/share/classes/java/</w:t>
      </w:r>
      <w:r>
        <w:rPr>
          <w:szCs w:val="24"/>
        </w:rPr>
        <w:t>math/</w:t>
      </w:r>
      <w:r w:rsidRPr="00F6785B">
        <w:rPr>
          <w:szCs w:val="24"/>
        </w:rPr>
        <w:t xml:space="preserve"> </w:t>
      </w:r>
      <w:r w:rsidRPr="00F56D35">
        <w:rPr>
          <w:szCs w:val="24"/>
        </w:rPr>
        <w:t>MutableBigInteger.java</w:t>
      </w:r>
    </w:p>
    <w:p w14:paraId="316A74D4" w14:textId="186C044F" w:rsidR="008E011A" w:rsidRPr="00BA5495" w:rsidRDefault="00E34E4C" w:rsidP="008E011A">
      <w:pPr>
        <w:pStyle w:val="BodyText"/>
        <w:rPr>
          <w:b/>
          <w:bCs/>
          <w:sz w:val="32"/>
          <w:szCs w:val="32"/>
        </w:rPr>
      </w:pPr>
      <w:r w:rsidRPr="00E34E4C">
        <w:rPr>
          <w:b/>
          <w:bCs/>
          <w:noProof/>
          <w:sz w:val="32"/>
          <w:szCs w:val="32"/>
        </w:rPr>
        <w:drawing>
          <wp:inline distT="0" distB="0" distL="0" distR="0" wp14:anchorId="02EE08E5" wp14:editId="114F791C">
            <wp:extent cx="5732145" cy="371030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710305"/>
                    </a:xfrm>
                    <a:prstGeom prst="rect">
                      <a:avLst/>
                    </a:prstGeom>
                  </pic:spPr>
                </pic:pic>
              </a:graphicData>
            </a:graphic>
          </wp:inline>
        </w:drawing>
      </w:r>
    </w:p>
    <w:p w14:paraId="5C10C999" w14:textId="77777777" w:rsidR="008E011A" w:rsidRPr="00BA5495" w:rsidRDefault="008E011A" w:rsidP="008E011A">
      <w:pPr>
        <w:pStyle w:val="BodyText"/>
        <w:rPr>
          <w:b/>
          <w:bCs/>
          <w:sz w:val="32"/>
          <w:szCs w:val="32"/>
        </w:rPr>
      </w:pPr>
      <w:r w:rsidRPr="00BA5495">
        <w:rPr>
          <w:b/>
          <w:bCs/>
          <w:sz w:val="32"/>
          <w:szCs w:val="32"/>
        </w:rPr>
        <w:t xml:space="preserve">CFG: </w:t>
      </w:r>
    </w:p>
    <w:p w14:paraId="0B12D198" w14:textId="364B2F2A" w:rsidR="008E011A" w:rsidRPr="00BA5495" w:rsidRDefault="003845F2" w:rsidP="003845F2">
      <w:pPr>
        <w:pStyle w:val="BodyText"/>
        <w:tabs>
          <w:tab w:val="center" w:pos="4513"/>
          <w:tab w:val="left" w:pos="8244"/>
        </w:tabs>
        <w:jc w:val="left"/>
        <w:rPr>
          <w:sz w:val="32"/>
          <w:szCs w:val="32"/>
        </w:rPr>
      </w:pPr>
      <w:r>
        <w:rPr>
          <w:sz w:val="32"/>
          <w:szCs w:val="32"/>
        </w:rPr>
        <w:lastRenderedPageBreak/>
        <w:tab/>
      </w:r>
      <w:r w:rsidR="00E563B2">
        <w:rPr>
          <w:noProof/>
          <w:sz w:val="32"/>
          <w:szCs w:val="32"/>
        </w:rPr>
        <w:drawing>
          <wp:inline distT="0" distB="0" distL="0" distR="0" wp14:anchorId="7D5D3219" wp14:editId="30C641E1">
            <wp:extent cx="5986145" cy="629158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86145" cy="6291580"/>
                    </a:xfrm>
                    <a:prstGeom prst="rect">
                      <a:avLst/>
                    </a:prstGeom>
                  </pic:spPr>
                </pic:pic>
              </a:graphicData>
            </a:graphic>
          </wp:inline>
        </w:drawing>
      </w:r>
      <w:r w:rsidR="008E011A" w:rsidRPr="00BA5495">
        <w:rPr>
          <w:sz w:val="32"/>
          <w:szCs w:val="32"/>
        </w:rPr>
        <w:t>.</w:t>
      </w:r>
      <w:r>
        <w:rPr>
          <w:sz w:val="32"/>
          <w:szCs w:val="32"/>
        </w:rPr>
        <w:tab/>
      </w:r>
    </w:p>
    <w:p w14:paraId="6BFF73FB" w14:textId="77777777" w:rsidR="008E011A" w:rsidRPr="00BA5495" w:rsidRDefault="008E011A" w:rsidP="008E011A">
      <w:pPr>
        <w:pStyle w:val="BodyText"/>
        <w:rPr>
          <w:b/>
          <w:bCs/>
          <w:sz w:val="32"/>
          <w:szCs w:val="32"/>
        </w:rPr>
      </w:pPr>
      <w:r w:rsidRPr="00BA5495">
        <w:rPr>
          <w:b/>
          <w:bCs/>
          <w:sz w:val="32"/>
          <w:szCs w:val="32"/>
        </w:rPr>
        <w:t>Statement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8E011A" w:rsidRPr="00BA5495" w14:paraId="05BAC266" w14:textId="77777777" w:rsidTr="00616C3B">
        <w:trPr>
          <w:trHeight w:val="759"/>
        </w:trPr>
        <w:tc>
          <w:tcPr>
            <w:tcW w:w="846" w:type="dxa"/>
          </w:tcPr>
          <w:p w14:paraId="42115420" w14:textId="77777777" w:rsidR="008E011A" w:rsidRPr="00BA5495" w:rsidRDefault="008E011A" w:rsidP="00616C3B">
            <w:pPr>
              <w:pStyle w:val="BodyText"/>
              <w:jc w:val="center"/>
              <w:rPr>
                <w:b/>
                <w:szCs w:val="24"/>
              </w:rPr>
            </w:pPr>
            <w:r w:rsidRPr="00BA5495">
              <w:rPr>
                <w:b/>
                <w:szCs w:val="24"/>
              </w:rPr>
              <w:t>Test case#</w:t>
            </w:r>
          </w:p>
        </w:tc>
        <w:tc>
          <w:tcPr>
            <w:tcW w:w="1784" w:type="dxa"/>
          </w:tcPr>
          <w:p w14:paraId="2DD537DA" w14:textId="77777777" w:rsidR="008E011A" w:rsidRPr="00BA5495" w:rsidRDefault="008E011A" w:rsidP="00616C3B">
            <w:pPr>
              <w:pStyle w:val="BodyText"/>
              <w:jc w:val="center"/>
              <w:rPr>
                <w:b/>
                <w:bCs/>
                <w:szCs w:val="24"/>
              </w:rPr>
            </w:pPr>
            <w:r w:rsidRPr="00BA5495">
              <w:rPr>
                <w:b/>
                <w:bCs/>
                <w:szCs w:val="24"/>
              </w:rPr>
              <w:t>Input</w:t>
            </w:r>
          </w:p>
        </w:tc>
        <w:tc>
          <w:tcPr>
            <w:tcW w:w="1334" w:type="dxa"/>
          </w:tcPr>
          <w:p w14:paraId="67CC7312" w14:textId="77777777" w:rsidR="008E011A" w:rsidRPr="00BA5495" w:rsidRDefault="008E011A" w:rsidP="00616C3B">
            <w:pPr>
              <w:pStyle w:val="BodyText"/>
              <w:jc w:val="center"/>
              <w:rPr>
                <w:b/>
                <w:szCs w:val="24"/>
              </w:rPr>
            </w:pPr>
            <w:r w:rsidRPr="00BA5495">
              <w:rPr>
                <w:b/>
                <w:szCs w:val="24"/>
              </w:rPr>
              <w:t>Output</w:t>
            </w:r>
          </w:p>
        </w:tc>
        <w:tc>
          <w:tcPr>
            <w:tcW w:w="1783" w:type="dxa"/>
          </w:tcPr>
          <w:p w14:paraId="29676151" w14:textId="77777777" w:rsidR="008E011A" w:rsidRPr="00BA5495" w:rsidRDefault="008E011A" w:rsidP="00616C3B">
            <w:pPr>
              <w:pStyle w:val="BodyText"/>
              <w:jc w:val="center"/>
              <w:rPr>
                <w:b/>
                <w:szCs w:val="24"/>
              </w:rPr>
            </w:pPr>
            <w:r w:rsidRPr="00BA5495">
              <w:rPr>
                <w:b/>
                <w:bCs/>
                <w:szCs w:val="24"/>
              </w:rPr>
              <w:t>Expected Output</w:t>
            </w:r>
          </w:p>
        </w:tc>
        <w:tc>
          <w:tcPr>
            <w:tcW w:w="1119" w:type="dxa"/>
          </w:tcPr>
          <w:p w14:paraId="7E0D29DA" w14:textId="77777777" w:rsidR="008E011A" w:rsidRPr="00BA5495" w:rsidRDefault="008E011A" w:rsidP="00616C3B">
            <w:pPr>
              <w:pStyle w:val="BodyText"/>
              <w:jc w:val="center"/>
              <w:rPr>
                <w:b/>
                <w:szCs w:val="24"/>
              </w:rPr>
            </w:pPr>
            <w:r w:rsidRPr="00BA5495">
              <w:rPr>
                <w:b/>
                <w:szCs w:val="24"/>
              </w:rPr>
              <w:t>Pass/Fail</w:t>
            </w:r>
          </w:p>
        </w:tc>
        <w:tc>
          <w:tcPr>
            <w:tcW w:w="2485" w:type="dxa"/>
          </w:tcPr>
          <w:p w14:paraId="5A0B90B2" w14:textId="77777777" w:rsidR="008E011A" w:rsidRPr="00BA5495" w:rsidRDefault="008E011A" w:rsidP="00616C3B">
            <w:pPr>
              <w:pStyle w:val="BodyText"/>
              <w:jc w:val="center"/>
              <w:rPr>
                <w:b/>
                <w:szCs w:val="24"/>
              </w:rPr>
            </w:pPr>
            <w:r w:rsidRPr="00BA5495">
              <w:rPr>
                <w:b/>
                <w:szCs w:val="24"/>
              </w:rPr>
              <w:t>Comments/Remarks</w:t>
            </w:r>
          </w:p>
          <w:p w14:paraId="08BAEA4A" w14:textId="77777777" w:rsidR="008E011A" w:rsidRPr="00BA5495" w:rsidRDefault="008E011A" w:rsidP="00616C3B">
            <w:pPr>
              <w:pStyle w:val="BodyText"/>
              <w:jc w:val="center"/>
              <w:rPr>
                <w:b/>
                <w:szCs w:val="24"/>
              </w:rPr>
            </w:pPr>
          </w:p>
        </w:tc>
      </w:tr>
      <w:tr w:rsidR="008E011A" w:rsidRPr="00BA5495" w14:paraId="3EBB521D" w14:textId="77777777" w:rsidTr="00616C3B">
        <w:trPr>
          <w:trHeight w:val="759"/>
        </w:trPr>
        <w:tc>
          <w:tcPr>
            <w:tcW w:w="846" w:type="dxa"/>
          </w:tcPr>
          <w:p w14:paraId="68C0684B" w14:textId="62A10F20" w:rsidR="008E011A" w:rsidRPr="00BA5495" w:rsidRDefault="008E011A" w:rsidP="00616C3B">
            <w:pPr>
              <w:pStyle w:val="BodyText"/>
              <w:jc w:val="center"/>
              <w:rPr>
                <w:b/>
                <w:szCs w:val="24"/>
              </w:rPr>
            </w:pPr>
            <w:r w:rsidRPr="00BA5495">
              <w:rPr>
                <w:b/>
                <w:szCs w:val="24"/>
              </w:rPr>
              <w:t>1</w:t>
            </w:r>
          </w:p>
        </w:tc>
        <w:tc>
          <w:tcPr>
            <w:tcW w:w="1784" w:type="dxa"/>
          </w:tcPr>
          <w:p w14:paraId="386DE9A7" w14:textId="6737F3A4" w:rsidR="00575267" w:rsidRPr="00BA5495" w:rsidRDefault="00C001D2" w:rsidP="00575267">
            <w:pPr>
              <w:pStyle w:val="BodyText"/>
              <w:jc w:val="center"/>
              <w:rPr>
                <w:szCs w:val="24"/>
              </w:rPr>
            </w:pPr>
            <w:r>
              <w:rPr>
                <w:szCs w:val="24"/>
              </w:rPr>
              <w:t xml:space="preserve">a = </w:t>
            </w:r>
            <w:r w:rsidR="00575267">
              <w:rPr>
                <w:szCs w:val="24"/>
              </w:rPr>
              <w:t>15</w:t>
            </w:r>
            <w:r w:rsidR="00575267">
              <w:rPr>
                <w:szCs w:val="24"/>
              </w:rPr>
              <w:br/>
              <w:t>b = 0</w:t>
            </w:r>
          </w:p>
        </w:tc>
        <w:tc>
          <w:tcPr>
            <w:tcW w:w="1334" w:type="dxa"/>
          </w:tcPr>
          <w:p w14:paraId="6BA96E6D" w14:textId="5883CDA2" w:rsidR="008E011A" w:rsidRPr="00BA5495" w:rsidRDefault="0072470D" w:rsidP="00616C3B">
            <w:pPr>
              <w:pStyle w:val="BodyText"/>
              <w:jc w:val="center"/>
              <w:rPr>
                <w:szCs w:val="24"/>
              </w:rPr>
            </w:pPr>
            <w:r>
              <w:rPr>
                <w:szCs w:val="24"/>
              </w:rPr>
              <w:t>15</w:t>
            </w:r>
          </w:p>
        </w:tc>
        <w:tc>
          <w:tcPr>
            <w:tcW w:w="1783" w:type="dxa"/>
          </w:tcPr>
          <w:p w14:paraId="5DFE45BB" w14:textId="4C1EA477" w:rsidR="008E011A" w:rsidRPr="00BA5495" w:rsidRDefault="0072470D" w:rsidP="00616C3B">
            <w:pPr>
              <w:pStyle w:val="BodyText"/>
              <w:rPr>
                <w:szCs w:val="24"/>
              </w:rPr>
            </w:pPr>
            <w:r>
              <w:rPr>
                <w:szCs w:val="24"/>
              </w:rPr>
              <w:t xml:space="preserve">          15</w:t>
            </w:r>
          </w:p>
        </w:tc>
        <w:tc>
          <w:tcPr>
            <w:tcW w:w="1119" w:type="dxa"/>
          </w:tcPr>
          <w:p w14:paraId="7EC5F3C4" w14:textId="3AAC6DC9" w:rsidR="008E011A" w:rsidRPr="00BA5495" w:rsidRDefault="0072470D" w:rsidP="00616C3B">
            <w:pPr>
              <w:pStyle w:val="BodyText"/>
              <w:jc w:val="center"/>
              <w:rPr>
                <w:szCs w:val="24"/>
              </w:rPr>
            </w:pPr>
            <w:r>
              <w:rPr>
                <w:szCs w:val="24"/>
              </w:rPr>
              <w:t>Pass</w:t>
            </w:r>
          </w:p>
        </w:tc>
        <w:tc>
          <w:tcPr>
            <w:tcW w:w="2485" w:type="dxa"/>
          </w:tcPr>
          <w:p w14:paraId="0B25A86F" w14:textId="37E155D1" w:rsidR="008E011A" w:rsidRPr="00BA5495" w:rsidRDefault="0072470D" w:rsidP="00616C3B">
            <w:pPr>
              <w:pStyle w:val="BodyText"/>
              <w:jc w:val="center"/>
              <w:rPr>
                <w:szCs w:val="24"/>
              </w:rPr>
            </w:pPr>
            <w:r>
              <w:rPr>
                <w:szCs w:val="24"/>
              </w:rPr>
              <w:t>Covers statement 2047-2048</w:t>
            </w:r>
          </w:p>
        </w:tc>
      </w:tr>
      <w:tr w:rsidR="008E011A" w:rsidRPr="00BA5495" w14:paraId="4F33C238" w14:textId="77777777" w:rsidTr="00616C3B">
        <w:trPr>
          <w:trHeight w:val="759"/>
        </w:trPr>
        <w:tc>
          <w:tcPr>
            <w:tcW w:w="846" w:type="dxa"/>
          </w:tcPr>
          <w:p w14:paraId="3349E752" w14:textId="39EC66FE" w:rsidR="008E011A" w:rsidRPr="00BA5495" w:rsidRDefault="00FD7B97" w:rsidP="00616C3B">
            <w:pPr>
              <w:pStyle w:val="BodyText"/>
              <w:jc w:val="center"/>
              <w:rPr>
                <w:b/>
                <w:iCs/>
                <w:szCs w:val="24"/>
              </w:rPr>
            </w:pPr>
            <w:r>
              <w:rPr>
                <w:b/>
                <w:iCs/>
                <w:szCs w:val="24"/>
              </w:rPr>
              <w:lastRenderedPageBreak/>
              <w:t>2</w:t>
            </w:r>
            <w:r w:rsidR="008E011A" w:rsidRPr="00BA5495">
              <w:rPr>
                <w:b/>
                <w:iCs/>
                <w:szCs w:val="24"/>
              </w:rPr>
              <w:t xml:space="preserve"> </w:t>
            </w:r>
          </w:p>
        </w:tc>
        <w:tc>
          <w:tcPr>
            <w:tcW w:w="1784" w:type="dxa"/>
          </w:tcPr>
          <w:p w14:paraId="2D7CD7A1" w14:textId="77777777" w:rsidR="008E011A" w:rsidRDefault="003345F3" w:rsidP="00616C3B">
            <w:pPr>
              <w:pStyle w:val="BodyText"/>
              <w:jc w:val="center"/>
              <w:rPr>
                <w:szCs w:val="24"/>
              </w:rPr>
            </w:pPr>
            <w:r>
              <w:rPr>
                <w:szCs w:val="24"/>
              </w:rPr>
              <w:t>a = 0</w:t>
            </w:r>
          </w:p>
          <w:p w14:paraId="353C04E3" w14:textId="61D05745" w:rsidR="003345F3" w:rsidRPr="00BA5495" w:rsidRDefault="003345F3" w:rsidP="00616C3B">
            <w:pPr>
              <w:pStyle w:val="BodyText"/>
              <w:jc w:val="center"/>
              <w:rPr>
                <w:szCs w:val="24"/>
              </w:rPr>
            </w:pPr>
            <w:r>
              <w:rPr>
                <w:szCs w:val="24"/>
              </w:rPr>
              <w:t>b =15</w:t>
            </w:r>
          </w:p>
        </w:tc>
        <w:tc>
          <w:tcPr>
            <w:tcW w:w="1334" w:type="dxa"/>
          </w:tcPr>
          <w:p w14:paraId="5A9458F9" w14:textId="128A8E07" w:rsidR="008E011A" w:rsidRPr="00BA5495" w:rsidRDefault="003345F3" w:rsidP="00616C3B">
            <w:pPr>
              <w:pStyle w:val="BodyText"/>
              <w:jc w:val="center"/>
              <w:rPr>
                <w:szCs w:val="24"/>
              </w:rPr>
            </w:pPr>
            <w:r>
              <w:rPr>
                <w:szCs w:val="24"/>
              </w:rPr>
              <w:t>15</w:t>
            </w:r>
          </w:p>
        </w:tc>
        <w:tc>
          <w:tcPr>
            <w:tcW w:w="1783" w:type="dxa"/>
          </w:tcPr>
          <w:p w14:paraId="08262080" w14:textId="687399BC" w:rsidR="008E011A" w:rsidRPr="00BA5495" w:rsidRDefault="003345F3" w:rsidP="00C86909">
            <w:pPr>
              <w:pStyle w:val="BodyText"/>
              <w:jc w:val="center"/>
              <w:rPr>
                <w:szCs w:val="24"/>
              </w:rPr>
            </w:pPr>
            <w:r>
              <w:rPr>
                <w:szCs w:val="24"/>
              </w:rPr>
              <w:t>15</w:t>
            </w:r>
          </w:p>
        </w:tc>
        <w:tc>
          <w:tcPr>
            <w:tcW w:w="1119" w:type="dxa"/>
          </w:tcPr>
          <w:p w14:paraId="39B99263" w14:textId="1D516333" w:rsidR="008E011A" w:rsidRPr="00BA5495" w:rsidRDefault="003345F3" w:rsidP="00616C3B">
            <w:pPr>
              <w:pStyle w:val="BodyText"/>
              <w:jc w:val="center"/>
              <w:rPr>
                <w:szCs w:val="24"/>
              </w:rPr>
            </w:pPr>
            <w:r>
              <w:rPr>
                <w:szCs w:val="24"/>
              </w:rPr>
              <w:t>Pass</w:t>
            </w:r>
          </w:p>
        </w:tc>
        <w:tc>
          <w:tcPr>
            <w:tcW w:w="2485" w:type="dxa"/>
          </w:tcPr>
          <w:p w14:paraId="1F31A92C" w14:textId="4667E9B2" w:rsidR="008E011A" w:rsidRPr="00BA5495" w:rsidRDefault="003345F3" w:rsidP="00616C3B">
            <w:pPr>
              <w:pStyle w:val="BodyText"/>
              <w:jc w:val="center"/>
              <w:rPr>
                <w:szCs w:val="24"/>
              </w:rPr>
            </w:pPr>
            <w:r>
              <w:rPr>
                <w:szCs w:val="24"/>
              </w:rPr>
              <w:t>Covers statement 2049-2050</w:t>
            </w:r>
          </w:p>
        </w:tc>
      </w:tr>
      <w:tr w:rsidR="00616F08" w:rsidRPr="00BA5495" w14:paraId="25517518" w14:textId="77777777" w:rsidTr="00616C3B">
        <w:trPr>
          <w:trHeight w:val="759"/>
        </w:trPr>
        <w:tc>
          <w:tcPr>
            <w:tcW w:w="846" w:type="dxa"/>
          </w:tcPr>
          <w:p w14:paraId="5DBE8B29" w14:textId="4105DAE8" w:rsidR="00616F08" w:rsidRDefault="00616F08" w:rsidP="00616C3B">
            <w:pPr>
              <w:pStyle w:val="BodyText"/>
              <w:jc w:val="center"/>
              <w:rPr>
                <w:b/>
                <w:iCs/>
                <w:szCs w:val="24"/>
              </w:rPr>
            </w:pPr>
            <w:r>
              <w:rPr>
                <w:b/>
                <w:iCs/>
                <w:szCs w:val="24"/>
              </w:rPr>
              <w:t>3</w:t>
            </w:r>
          </w:p>
        </w:tc>
        <w:tc>
          <w:tcPr>
            <w:tcW w:w="1784" w:type="dxa"/>
          </w:tcPr>
          <w:p w14:paraId="775CA2AE" w14:textId="197DE138" w:rsidR="00616F08" w:rsidRDefault="00616F08" w:rsidP="00616F08">
            <w:pPr>
              <w:pStyle w:val="BodyText"/>
              <w:jc w:val="center"/>
              <w:rPr>
                <w:szCs w:val="24"/>
              </w:rPr>
            </w:pPr>
            <w:r>
              <w:rPr>
                <w:szCs w:val="24"/>
              </w:rPr>
              <w:t>a = 98</w:t>
            </w:r>
          </w:p>
          <w:p w14:paraId="71ED806E" w14:textId="67D00FD3" w:rsidR="00616F08" w:rsidRDefault="00616F08" w:rsidP="00616F08">
            <w:pPr>
              <w:pStyle w:val="BodyText"/>
              <w:jc w:val="center"/>
              <w:rPr>
                <w:szCs w:val="24"/>
              </w:rPr>
            </w:pPr>
            <w:r>
              <w:rPr>
                <w:szCs w:val="24"/>
              </w:rPr>
              <w:t>b =56</w:t>
            </w:r>
          </w:p>
        </w:tc>
        <w:tc>
          <w:tcPr>
            <w:tcW w:w="1334" w:type="dxa"/>
          </w:tcPr>
          <w:p w14:paraId="3F64E250" w14:textId="680972F2" w:rsidR="00616F08" w:rsidRDefault="00616F08" w:rsidP="00616C3B">
            <w:pPr>
              <w:pStyle w:val="BodyText"/>
              <w:jc w:val="center"/>
              <w:rPr>
                <w:szCs w:val="24"/>
              </w:rPr>
            </w:pPr>
            <w:r>
              <w:rPr>
                <w:szCs w:val="24"/>
              </w:rPr>
              <w:t>14</w:t>
            </w:r>
          </w:p>
        </w:tc>
        <w:tc>
          <w:tcPr>
            <w:tcW w:w="1783" w:type="dxa"/>
          </w:tcPr>
          <w:p w14:paraId="1C4AF5B3" w14:textId="7E4B189E" w:rsidR="00616F08" w:rsidRDefault="00616F08" w:rsidP="00616C3B">
            <w:pPr>
              <w:pStyle w:val="BodyText"/>
              <w:jc w:val="center"/>
              <w:rPr>
                <w:szCs w:val="24"/>
              </w:rPr>
            </w:pPr>
            <w:r>
              <w:rPr>
                <w:szCs w:val="24"/>
              </w:rPr>
              <w:t>14</w:t>
            </w:r>
          </w:p>
        </w:tc>
        <w:tc>
          <w:tcPr>
            <w:tcW w:w="1119" w:type="dxa"/>
          </w:tcPr>
          <w:p w14:paraId="02C09751" w14:textId="0FBF8DCF" w:rsidR="00616F08" w:rsidRDefault="00616F08" w:rsidP="00616C3B">
            <w:pPr>
              <w:pStyle w:val="BodyText"/>
              <w:jc w:val="center"/>
              <w:rPr>
                <w:szCs w:val="24"/>
              </w:rPr>
            </w:pPr>
            <w:r>
              <w:rPr>
                <w:szCs w:val="24"/>
              </w:rPr>
              <w:t xml:space="preserve">Pass </w:t>
            </w:r>
          </w:p>
        </w:tc>
        <w:tc>
          <w:tcPr>
            <w:tcW w:w="2485" w:type="dxa"/>
          </w:tcPr>
          <w:p w14:paraId="3179B640" w14:textId="68134DBD" w:rsidR="00616F08" w:rsidRDefault="00616F08" w:rsidP="00616C3B">
            <w:pPr>
              <w:pStyle w:val="BodyText"/>
              <w:jc w:val="center"/>
              <w:rPr>
                <w:szCs w:val="24"/>
              </w:rPr>
            </w:pPr>
            <w:r>
              <w:rPr>
                <w:szCs w:val="24"/>
              </w:rPr>
              <w:t>Covers statement 2047,2049, 2051-2069</w:t>
            </w:r>
          </w:p>
        </w:tc>
      </w:tr>
    </w:tbl>
    <w:p w14:paraId="0FAEB1E4" w14:textId="77777777" w:rsidR="008E011A" w:rsidRPr="00BA5495" w:rsidRDefault="008E011A" w:rsidP="008E011A">
      <w:pPr>
        <w:pStyle w:val="BodyText"/>
        <w:rPr>
          <w:rFonts w:cstheme="majorBidi"/>
          <w:szCs w:val="22"/>
        </w:rPr>
      </w:pPr>
    </w:p>
    <w:p w14:paraId="3BEB3F9C" w14:textId="77777777" w:rsidR="008E011A" w:rsidRPr="00BA5495" w:rsidRDefault="008E011A" w:rsidP="008E011A">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8E011A" w:rsidRPr="00BA5495" w14:paraId="53F013B1" w14:textId="77777777" w:rsidTr="00C86909">
        <w:trPr>
          <w:trHeight w:val="759"/>
        </w:trPr>
        <w:tc>
          <w:tcPr>
            <w:tcW w:w="845" w:type="dxa"/>
          </w:tcPr>
          <w:p w14:paraId="4AF41DF6" w14:textId="77777777" w:rsidR="008E011A" w:rsidRPr="00BA5495" w:rsidRDefault="008E011A" w:rsidP="00616C3B">
            <w:pPr>
              <w:pStyle w:val="BodyText"/>
              <w:jc w:val="center"/>
              <w:rPr>
                <w:b/>
                <w:szCs w:val="24"/>
              </w:rPr>
            </w:pPr>
            <w:r w:rsidRPr="00BA5495">
              <w:rPr>
                <w:b/>
                <w:szCs w:val="24"/>
              </w:rPr>
              <w:t>Test case#</w:t>
            </w:r>
          </w:p>
        </w:tc>
        <w:tc>
          <w:tcPr>
            <w:tcW w:w="1753" w:type="dxa"/>
          </w:tcPr>
          <w:p w14:paraId="122E3B7D" w14:textId="77777777" w:rsidR="008E011A" w:rsidRPr="00BA5495" w:rsidRDefault="008E011A" w:rsidP="00616C3B">
            <w:pPr>
              <w:pStyle w:val="BodyText"/>
              <w:jc w:val="center"/>
              <w:rPr>
                <w:b/>
                <w:bCs/>
                <w:szCs w:val="24"/>
              </w:rPr>
            </w:pPr>
            <w:r w:rsidRPr="00BA5495">
              <w:rPr>
                <w:b/>
                <w:bCs/>
                <w:szCs w:val="24"/>
              </w:rPr>
              <w:t>Input</w:t>
            </w:r>
          </w:p>
        </w:tc>
        <w:tc>
          <w:tcPr>
            <w:tcW w:w="1322" w:type="dxa"/>
          </w:tcPr>
          <w:p w14:paraId="12ACEB14" w14:textId="77777777" w:rsidR="008E011A" w:rsidRPr="00BA5495" w:rsidRDefault="008E011A" w:rsidP="00616C3B">
            <w:pPr>
              <w:pStyle w:val="BodyText"/>
              <w:jc w:val="center"/>
              <w:rPr>
                <w:b/>
                <w:szCs w:val="24"/>
              </w:rPr>
            </w:pPr>
            <w:r w:rsidRPr="00BA5495">
              <w:rPr>
                <w:b/>
                <w:szCs w:val="24"/>
              </w:rPr>
              <w:t>Output</w:t>
            </w:r>
          </w:p>
        </w:tc>
        <w:tc>
          <w:tcPr>
            <w:tcW w:w="1764" w:type="dxa"/>
          </w:tcPr>
          <w:p w14:paraId="0EC30861" w14:textId="77777777" w:rsidR="008E011A" w:rsidRPr="00BA5495" w:rsidRDefault="008E011A" w:rsidP="00616C3B">
            <w:pPr>
              <w:pStyle w:val="BodyText"/>
              <w:jc w:val="center"/>
              <w:rPr>
                <w:b/>
                <w:szCs w:val="24"/>
              </w:rPr>
            </w:pPr>
            <w:r w:rsidRPr="00BA5495">
              <w:rPr>
                <w:b/>
                <w:bCs/>
                <w:szCs w:val="24"/>
              </w:rPr>
              <w:t>Expected Output</w:t>
            </w:r>
          </w:p>
        </w:tc>
        <w:tc>
          <w:tcPr>
            <w:tcW w:w="1186" w:type="dxa"/>
          </w:tcPr>
          <w:p w14:paraId="6B2527DC" w14:textId="77777777" w:rsidR="008E011A" w:rsidRPr="00BA5495" w:rsidRDefault="008E011A" w:rsidP="00616C3B">
            <w:pPr>
              <w:pStyle w:val="BodyText"/>
              <w:jc w:val="center"/>
              <w:rPr>
                <w:b/>
                <w:szCs w:val="24"/>
              </w:rPr>
            </w:pPr>
            <w:r w:rsidRPr="00BA5495">
              <w:rPr>
                <w:b/>
                <w:szCs w:val="24"/>
              </w:rPr>
              <w:t>Pass/Fail</w:t>
            </w:r>
          </w:p>
        </w:tc>
        <w:tc>
          <w:tcPr>
            <w:tcW w:w="2481" w:type="dxa"/>
          </w:tcPr>
          <w:p w14:paraId="0B770CB9" w14:textId="77777777" w:rsidR="008E011A" w:rsidRPr="00BA5495" w:rsidRDefault="008E011A" w:rsidP="00616C3B">
            <w:pPr>
              <w:pStyle w:val="BodyText"/>
              <w:jc w:val="center"/>
              <w:rPr>
                <w:b/>
                <w:szCs w:val="24"/>
              </w:rPr>
            </w:pPr>
            <w:r w:rsidRPr="00BA5495">
              <w:rPr>
                <w:b/>
                <w:szCs w:val="24"/>
              </w:rPr>
              <w:t>Comments/Remarks</w:t>
            </w:r>
          </w:p>
          <w:p w14:paraId="712FDAF6" w14:textId="77777777" w:rsidR="008E011A" w:rsidRPr="00BA5495" w:rsidRDefault="008E011A" w:rsidP="00616C3B">
            <w:pPr>
              <w:pStyle w:val="BodyText"/>
              <w:jc w:val="center"/>
              <w:rPr>
                <w:b/>
                <w:szCs w:val="24"/>
              </w:rPr>
            </w:pPr>
          </w:p>
        </w:tc>
      </w:tr>
      <w:tr w:rsidR="008E011A" w:rsidRPr="00BA5495" w14:paraId="12F72977" w14:textId="77777777" w:rsidTr="00C86909">
        <w:trPr>
          <w:trHeight w:val="759"/>
        </w:trPr>
        <w:tc>
          <w:tcPr>
            <w:tcW w:w="845" w:type="dxa"/>
          </w:tcPr>
          <w:p w14:paraId="3C303EC0" w14:textId="49164AF9" w:rsidR="008E011A" w:rsidRPr="00BA5495" w:rsidRDefault="008E011A" w:rsidP="00616C3B">
            <w:pPr>
              <w:pStyle w:val="BodyText"/>
              <w:jc w:val="center"/>
              <w:rPr>
                <w:b/>
                <w:szCs w:val="24"/>
              </w:rPr>
            </w:pPr>
            <w:r w:rsidRPr="00BA5495">
              <w:rPr>
                <w:b/>
                <w:szCs w:val="24"/>
              </w:rPr>
              <w:t>1</w:t>
            </w:r>
          </w:p>
        </w:tc>
        <w:tc>
          <w:tcPr>
            <w:tcW w:w="1753" w:type="dxa"/>
          </w:tcPr>
          <w:p w14:paraId="21E4103D" w14:textId="40F19DA6" w:rsidR="008E011A" w:rsidRPr="00BA5495" w:rsidRDefault="005D1E4F" w:rsidP="00616C3B">
            <w:pPr>
              <w:pStyle w:val="BodyText"/>
              <w:jc w:val="center"/>
              <w:rPr>
                <w:szCs w:val="24"/>
              </w:rPr>
            </w:pPr>
            <w:r>
              <w:rPr>
                <w:szCs w:val="24"/>
              </w:rPr>
              <w:t>a = 15</w:t>
            </w:r>
            <w:r>
              <w:rPr>
                <w:szCs w:val="24"/>
              </w:rPr>
              <w:br/>
              <w:t>b = 0</w:t>
            </w:r>
          </w:p>
        </w:tc>
        <w:tc>
          <w:tcPr>
            <w:tcW w:w="1322" w:type="dxa"/>
          </w:tcPr>
          <w:p w14:paraId="454FA863" w14:textId="62800EC1" w:rsidR="008E011A" w:rsidRPr="00BA5495" w:rsidRDefault="005D1E4F" w:rsidP="00616C3B">
            <w:pPr>
              <w:pStyle w:val="BodyText"/>
              <w:jc w:val="center"/>
              <w:rPr>
                <w:szCs w:val="24"/>
              </w:rPr>
            </w:pPr>
            <w:r>
              <w:rPr>
                <w:szCs w:val="24"/>
              </w:rPr>
              <w:t>15</w:t>
            </w:r>
          </w:p>
        </w:tc>
        <w:tc>
          <w:tcPr>
            <w:tcW w:w="1764" w:type="dxa"/>
          </w:tcPr>
          <w:p w14:paraId="1BFBA899" w14:textId="005A475C" w:rsidR="008E011A" w:rsidRPr="00BA5495" w:rsidRDefault="005D1E4F" w:rsidP="00C86909">
            <w:pPr>
              <w:pStyle w:val="BodyText"/>
              <w:jc w:val="center"/>
              <w:rPr>
                <w:szCs w:val="24"/>
              </w:rPr>
            </w:pPr>
            <w:r>
              <w:rPr>
                <w:szCs w:val="24"/>
              </w:rPr>
              <w:t>15</w:t>
            </w:r>
          </w:p>
        </w:tc>
        <w:tc>
          <w:tcPr>
            <w:tcW w:w="1186" w:type="dxa"/>
          </w:tcPr>
          <w:p w14:paraId="207FA5C3" w14:textId="75B3C5AA" w:rsidR="008E011A" w:rsidRPr="00BA5495" w:rsidRDefault="00C86909" w:rsidP="00616C3B">
            <w:pPr>
              <w:pStyle w:val="BodyText"/>
              <w:jc w:val="center"/>
              <w:rPr>
                <w:szCs w:val="24"/>
              </w:rPr>
            </w:pPr>
            <w:r>
              <w:rPr>
                <w:szCs w:val="24"/>
              </w:rPr>
              <w:t>Pass</w:t>
            </w:r>
          </w:p>
        </w:tc>
        <w:tc>
          <w:tcPr>
            <w:tcW w:w="2481" w:type="dxa"/>
          </w:tcPr>
          <w:p w14:paraId="5C06FBCF" w14:textId="3755F465" w:rsidR="008E011A" w:rsidRPr="00BA5495" w:rsidRDefault="00C86909" w:rsidP="00616C3B">
            <w:pPr>
              <w:pStyle w:val="BodyText"/>
              <w:jc w:val="center"/>
              <w:rPr>
                <w:szCs w:val="24"/>
              </w:rPr>
            </w:pPr>
            <w:r>
              <w:rPr>
                <w:szCs w:val="24"/>
              </w:rPr>
              <w:t>Covers B2047T</w:t>
            </w:r>
          </w:p>
        </w:tc>
      </w:tr>
      <w:tr w:rsidR="00C86909" w:rsidRPr="00BA5495" w14:paraId="09D1AE88" w14:textId="77777777" w:rsidTr="00C86909">
        <w:trPr>
          <w:trHeight w:val="759"/>
        </w:trPr>
        <w:tc>
          <w:tcPr>
            <w:tcW w:w="845" w:type="dxa"/>
          </w:tcPr>
          <w:p w14:paraId="2EFE77F9" w14:textId="799049B8" w:rsidR="00C86909" w:rsidRPr="00BA5495" w:rsidRDefault="00C86909" w:rsidP="00C86909">
            <w:pPr>
              <w:pStyle w:val="BodyText"/>
              <w:jc w:val="center"/>
              <w:rPr>
                <w:b/>
                <w:iCs/>
                <w:szCs w:val="24"/>
              </w:rPr>
            </w:pPr>
            <w:r>
              <w:rPr>
                <w:b/>
                <w:iCs/>
                <w:szCs w:val="24"/>
              </w:rPr>
              <w:t>2</w:t>
            </w:r>
          </w:p>
        </w:tc>
        <w:tc>
          <w:tcPr>
            <w:tcW w:w="1753" w:type="dxa"/>
          </w:tcPr>
          <w:p w14:paraId="02B83F50" w14:textId="77777777" w:rsidR="00C86909" w:rsidRDefault="00C86909" w:rsidP="00C86909">
            <w:pPr>
              <w:pStyle w:val="BodyText"/>
              <w:jc w:val="center"/>
              <w:rPr>
                <w:szCs w:val="24"/>
              </w:rPr>
            </w:pPr>
            <w:r>
              <w:rPr>
                <w:szCs w:val="24"/>
              </w:rPr>
              <w:t>a = 0</w:t>
            </w:r>
          </w:p>
          <w:p w14:paraId="734D58B5" w14:textId="71619C9A" w:rsidR="00C86909" w:rsidRPr="00BA5495" w:rsidRDefault="00C86909" w:rsidP="00C86909">
            <w:pPr>
              <w:pStyle w:val="BodyText"/>
              <w:jc w:val="center"/>
              <w:rPr>
                <w:szCs w:val="24"/>
              </w:rPr>
            </w:pPr>
            <w:r>
              <w:rPr>
                <w:szCs w:val="24"/>
              </w:rPr>
              <w:t>b =15</w:t>
            </w:r>
          </w:p>
        </w:tc>
        <w:tc>
          <w:tcPr>
            <w:tcW w:w="1322" w:type="dxa"/>
          </w:tcPr>
          <w:p w14:paraId="7950FC01" w14:textId="48C1B729" w:rsidR="00C86909" w:rsidRPr="00BA5495" w:rsidRDefault="00C86909" w:rsidP="00C86909">
            <w:pPr>
              <w:pStyle w:val="BodyText"/>
              <w:jc w:val="center"/>
              <w:rPr>
                <w:szCs w:val="24"/>
              </w:rPr>
            </w:pPr>
            <w:r>
              <w:rPr>
                <w:szCs w:val="24"/>
              </w:rPr>
              <w:t>15</w:t>
            </w:r>
          </w:p>
        </w:tc>
        <w:tc>
          <w:tcPr>
            <w:tcW w:w="1764" w:type="dxa"/>
          </w:tcPr>
          <w:p w14:paraId="32E0B411" w14:textId="4A9C6A00" w:rsidR="00C86909" w:rsidRPr="00BA5495" w:rsidRDefault="00C86909" w:rsidP="00C86909">
            <w:pPr>
              <w:pStyle w:val="BodyText"/>
              <w:jc w:val="center"/>
              <w:rPr>
                <w:szCs w:val="24"/>
              </w:rPr>
            </w:pPr>
            <w:r>
              <w:rPr>
                <w:szCs w:val="24"/>
              </w:rPr>
              <w:t>15</w:t>
            </w:r>
          </w:p>
        </w:tc>
        <w:tc>
          <w:tcPr>
            <w:tcW w:w="1186" w:type="dxa"/>
          </w:tcPr>
          <w:p w14:paraId="7168B3D5" w14:textId="6D9B4E20" w:rsidR="00C86909" w:rsidRPr="00BA5495" w:rsidRDefault="00C86909" w:rsidP="00C86909">
            <w:pPr>
              <w:pStyle w:val="BodyText"/>
              <w:jc w:val="center"/>
              <w:rPr>
                <w:szCs w:val="24"/>
              </w:rPr>
            </w:pPr>
            <w:r>
              <w:rPr>
                <w:szCs w:val="24"/>
              </w:rPr>
              <w:t>Pass</w:t>
            </w:r>
          </w:p>
        </w:tc>
        <w:tc>
          <w:tcPr>
            <w:tcW w:w="2481" w:type="dxa"/>
          </w:tcPr>
          <w:p w14:paraId="58C7F367" w14:textId="1C74F4E1" w:rsidR="00C86909" w:rsidRPr="00BA5495" w:rsidRDefault="00C86909" w:rsidP="00C86909">
            <w:pPr>
              <w:pStyle w:val="BodyText"/>
              <w:jc w:val="center"/>
              <w:rPr>
                <w:szCs w:val="24"/>
              </w:rPr>
            </w:pPr>
            <w:r>
              <w:rPr>
                <w:szCs w:val="24"/>
              </w:rPr>
              <w:t>Covers B2049T, B2047F</w:t>
            </w:r>
          </w:p>
        </w:tc>
      </w:tr>
      <w:tr w:rsidR="008B0303" w:rsidRPr="00BA5495" w14:paraId="6A8FFE5A" w14:textId="77777777" w:rsidTr="00C86909">
        <w:trPr>
          <w:trHeight w:val="759"/>
        </w:trPr>
        <w:tc>
          <w:tcPr>
            <w:tcW w:w="845" w:type="dxa"/>
          </w:tcPr>
          <w:p w14:paraId="7120C5C1" w14:textId="311DB051" w:rsidR="008B0303" w:rsidRDefault="008B0303" w:rsidP="00C86909">
            <w:pPr>
              <w:pStyle w:val="BodyText"/>
              <w:jc w:val="center"/>
              <w:rPr>
                <w:b/>
                <w:iCs/>
                <w:szCs w:val="24"/>
              </w:rPr>
            </w:pPr>
            <w:r>
              <w:rPr>
                <w:b/>
                <w:iCs/>
                <w:szCs w:val="24"/>
              </w:rPr>
              <w:t>3</w:t>
            </w:r>
          </w:p>
        </w:tc>
        <w:tc>
          <w:tcPr>
            <w:tcW w:w="1753" w:type="dxa"/>
          </w:tcPr>
          <w:p w14:paraId="26FA52F6" w14:textId="77777777" w:rsidR="008B0303" w:rsidRDefault="008B0303" w:rsidP="008B0303">
            <w:pPr>
              <w:pStyle w:val="BodyText"/>
              <w:jc w:val="center"/>
              <w:rPr>
                <w:szCs w:val="24"/>
              </w:rPr>
            </w:pPr>
            <w:r>
              <w:rPr>
                <w:szCs w:val="24"/>
              </w:rPr>
              <w:t>a = 98</w:t>
            </w:r>
          </w:p>
          <w:p w14:paraId="114F6B69" w14:textId="6C4D7B22" w:rsidR="008B0303" w:rsidRDefault="008B0303" w:rsidP="008B0303">
            <w:pPr>
              <w:pStyle w:val="BodyText"/>
              <w:jc w:val="center"/>
              <w:rPr>
                <w:szCs w:val="24"/>
              </w:rPr>
            </w:pPr>
            <w:r>
              <w:rPr>
                <w:szCs w:val="24"/>
              </w:rPr>
              <w:t>b =56</w:t>
            </w:r>
          </w:p>
        </w:tc>
        <w:tc>
          <w:tcPr>
            <w:tcW w:w="1322" w:type="dxa"/>
          </w:tcPr>
          <w:p w14:paraId="2ED85D02" w14:textId="491C42D7" w:rsidR="008B0303" w:rsidRDefault="008B0303" w:rsidP="00C86909">
            <w:pPr>
              <w:pStyle w:val="BodyText"/>
              <w:jc w:val="center"/>
              <w:rPr>
                <w:szCs w:val="24"/>
              </w:rPr>
            </w:pPr>
            <w:r>
              <w:rPr>
                <w:szCs w:val="24"/>
              </w:rPr>
              <w:t>14</w:t>
            </w:r>
          </w:p>
        </w:tc>
        <w:tc>
          <w:tcPr>
            <w:tcW w:w="1764" w:type="dxa"/>
          </w:tcPr>
          <w:p w14:paraId="3D74E29A" w14:textId="061A0C7E" w:rsidR="008B0303" w:rsidRDefault="008B0303" w:rsidP="00C86909">
            <w:pPr>
              <w:pStyle w:val="BodyText"/>
              <w:jc w:val="center"/>
              <w:rPr>
                <w:szCs w:val="24"/>
              </w:rPr>
            </w:pPr>
            <w:r>
              <w:rPr>
                <w:szCs w:val="24"/>
              </w:rPr>
              <w:t>14</w:t>
            </w:r>
          </w:p>
        </w:tc>
        <w:tc>
          <w:tcPr>
            <w:tcW w:w="1186" w:type="dxa"/>
          </w:tcPr>
          <w:p w14:paraId="482615B9" w14:textId="439406F9" w:rsidR="008B0303" w:rsidRDefault="008B0303" w:rsidP="00C86909">
            <w:pPr>
              <w:pStyle w:val="BodyText"/>
              <w:jc w:val="center"/>
              <w:rPr>
                <w:szCs w:val="24"/>
              </w:rPr>
            </w:pPr>
            <w:r>
              <w:rPr>
                <w:szCs w:val="24"/>
              </w:rPr>
              <w:t>Pass</w:t>
            </w:r>
          </w:p>
        </w:tc>
        <w:tc>
          <w:tcPr>
            <w:tcW w:w="2481" w:type="dxa"/>
          </w:tcPr>
          <w:p w14:paraId="781C23A2" w14:textId="7BB26E2F" w:rsidR="008B0303" w:rsidRDefault="008B0303" w:rsidP="00C86909">
            <w:pPr>
              <w:pStyle w:val="BodyText"/>
              <w:jc w:val="center"/>
              <w:rPr>
                <w:szCs w:val="24"/>
              </w:rPr>
            </w:pPr>
            <w:r>
              <w:rPr>
                <w:szCs w:val="24"/>
              </w:rPr>
              <w:t>Covers B2047F, B2049F, B2060TF, B2061T</w:t>
            </w:r>
          </w:p>
        </w:tc>
      </w:tr>
      <w:tr w:rsidR="003E2DFC" w:rsidRPr="00BA5495" w14:paraId="42E4F9BD" w14:textId="77777777" w:rsidTr="00C86909">
        <w:trPr>
          <w:trHeight w:val="759"/>
        </w:trPr>
        <w:tc>
          <w:tcPr>
            <w:tcW w:w="845" w:type="dxa"/>
          </w:tcPr>
          <w:p w14:paraId="785433AD" w14:textId="6D361305" w:rsidR="003E2DFC" w:rsidRDefault="003E2DFC" w:rsidP="003E2DFC">
            <w:pPr>
              <w:pStyle w:val="BodyText"/>
              <w:jc w:val="center"/>
              <w:rPr>
                <w:b/>
                <w:iCs/>
                <w:szCs w:val="24"/>
              </w:rPr>
            </w:pPr>
            <w:r>
              <w:rPr>
                <w:b/>
                <w:iCs/>
                <w:szCs w:val="24"/>
              </w:rPr>
              <w:t>4</w:t>
            </w:r>
          </w:p>
        </w:tc>
        <w:tc>
          <w:tcPr>
            <w:tcW w:w="1753" w:type="dxa"/>
          </w:tcPr>
          <w:p w14:paraId="61B6815E" w14:textId="4F493547" w:rsidR="003E2DFC" w:rsidRDefault="003E2DFC" w:rsidP="003E2DFC">
            <w:pPr>
              <w:pStyle w:val="BodyText"/>
              <w:jc w:val="center"/>
              <w:rPr>
                <w:szCs w:val="24"/>
              </w:rPr>
            </w:pPr>
            <w:r>
              <w:rPr>
                <w:szCs w:val="24"/>
              </w:rPr>
              <w:t>a = 56</w:t>
            </w:r>
          </w:p>
          <w:p w14:paraId="514F6630" w14:textId="7C6EB15A" w:rsidR="003E2DFC" w:rsidRDefault="003E2DFC" w:rsidP="003E2DFC">
            <w:pPr>
              <w:pStyle w:val="BodyText"/>
              <w:jc w:val="center"/>
              <w:rPr>
                <w:szCs w:val="24"/>
              </w:rPr>
            </w:pPr>
            <w:r>
              <w:rPr>
                <w:szCs w:val="24"/>
              </w:rPr>
              <w:t>b =98</w:t>
            </w:r>
          </w:p>
        </w:tc>
        <w:tc>
          <w:tcPr>
            <w:tcW w:w="1322" w:type="dxa"/>
          </w:tcPr>
          <w:p w14:paraId="6E102078" w14:textId="2A7BFAE0" w:rsidR="003E2DFC" w:rsidRDefault="003E2DFC" w:rsidP="003E2DFC">
            <w:pPr>
              <w:pStyle w:val="BodyText"/>
              <w:jc w:val="center"/>
              <w:rPr>
                <w:szCs w:val="24"/>
              </w:rPr>
            </w:pPr>
            <w:r>
              <w:rPr>
                <w:szCs w:val="24"/>
              </w:rPr>
              <w:t>14</w:t>
            </w:r>
          </w:p>
        </w:tc>
        <w:tc>
          <w:tcPr>
            <w:tcW w:w="1764" w:type="dxa"/>
          </w:tcPr>
          <w:p w14:paraId="7BBA7E0C" w14:textId="71541C3E" w:rsidR="003E2DFC" w:rsidRDefault="003E2DFC" w:rsidP="003E2DFC">
            <w:pPr>
              <w:pStyle w:val="BodyText"/>
              <w:jc w:val="center"/>
              <w:rPr>
                <w:szCs w:val="24"/>
              </w:rPr>
            </w:pPr>
            <w:r>
              <w:rPr>
                <w:szCs w:val="24"/>
              </w:rPr>
              <w:t>14</w:t>
            </w:r>
          </w:p>
        </w:tc>
        <w:tc>
          <w:tcPr>
            <w:tcW w:w="1186" w:type="dxa"/>
          </w:tcPr>
          <w:p w14:paraId="3C828646" w14:textId="42CC718E" w:rsidR="003E2DFC" w:rsidRDefault="003E2DFC" w:rsidP="003E2DFC">
            <w:pPr>
              <w:pStyle w:val="BodyText"/>
              <w:jc w:val="center"/>
              <w:rPr>
                <w:szCs w:val="24"/>
              </w:rPr>
            </w:pPr>
            <w:r>
              <w:rPr>
                <w:szCs w:val="24"/>
              </w:rPr>
              <w:t>Pass</w:t>
            </w:r>
          </w:p>
        </w:tc>
        <w:tc>
          <w:tcPr>
            <w:tcW w:w="2481" w:type="dxa"/>
          </w:tcPr>
          <w:p w14:paraId="76660544" w14:textId="28BE732E" w:rsidR="003E2DFC" w:rsidRDefault="003E2DFC" w:rsidP="003E2DFC">
            <w:pPr>
              <w:pStyle w:val="BodyText"/>
              <w:jc w:val="center"/>
              <w:rPr>
                <w:szCs w:val="24"/>
              </w:rPr>
            </w:pPr>
            <w:r>
              <w:rPr>
                <w:szCs w:val="24"/>
              </w:rPr>
              <w:t>Covers B2047F, B2049F, B2060TF, B2061F</w:t>
            </w:r>
          </w:p>
        </w:tc>
      </w:tr>
    </w:tbl>
    <w:p w14:paraId="4C215166" w14:textId="77777777" w:rsidR="008E011A" w:rsidRPr="00BA5495" w:rsidRDefault="008E011A" w:rsidP="008E011A">
      <w:pPr>
        <w:pStyle w:val="BodyText"/>
        <w:rPr>
          <w:rFonts w:cstheme="majorBidi"/>
          <w:szCs w:val="22"/>
        </w:rPr>
      </w:pPr>
    </w:p>
    <w:p w14:paraId="353CA686" w14:textId="77777777" w:rsidR="008E011A" w:rsidRPr="00BA5495" w:rsidRDefault="008E011A" w:rsidP="008E011A">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8E011A" w:rsidRPr="00BA5495" w14:paraId="4A24D54B" w14:textId="77777777" w:rsidTr="00516633">
        <w:trPr>
          <w:trHeight w:val="759"/>
        </w:trPr>
        <w:tc>
          <w:tcPr>
            <w:tcW w:w="845" w:type="dxa"/>
          </w:tcPr>
          <w:p w14:paraId="72CD2ECE" w14:textId="77777777" w:rsidR="008E011A" w:rsidRPr="00BA5495" w:rsidRDefault="008E011A" w:rsidP="00616C3B">
            <w:pPr>
              <w:pStyle w:val="BodyText"/>
              <w:jc w:val="center"/>
              <w:rPr>
                <w:b/>
                <w:szCs w:val="24"/>
              </w:rPr>
            </w:pPr>
            <w:r w:rsidRPr="00BA5495">
              <w:rPr>
                <w:b/>
                <w:szCs w:val="24"/>
              </w:rPr>
              <w:t>Test case#</w:t>
            </w:r>
          </w:p>
        </w:tc>
        <w:tc>
          <w:tcPr>
            <w:tcW w:w="1753" w:type="dxa"/>
          </w:tcPr>
          <w:p w14:paraId="448983A8" w14:textId="77777777" w:rsidR="008E011A" w:rsidRPr="00BA5495" w:rsidRDefault="008E011A" w:rsidP="00616C3B">
            <w:pPr>
              <w:pStyle w:val="BodyText"/>
              <w:jc w:val="center"/>
              <w:rPr>
                <w:b/>
                <w:bCs/>
                <w:szCs w:val="24"/>
              </w:rPr>
            </w:pPr>
            <w:r w:rsidRPr="00BA5495">
              <w:rPr>
                <w:b/>
                <w:bCs/>
                <w:szCs w:val="24"/>
              </w:rPr>
              <w:t>Input</w:t>
            </w:r>
          </w:p>
        </w:tc>
        <w:tc>
          <w:tcPr>
            <w:tcW w:w="1322" w:type="dxa"/>
          </w:tcPr>
          <w:p w14:paraId="6A8C9062" w14:textId="77777777" w:rsidR="008E011A" w:rsidRPr="00BA5495" w:rsidRDefault="008E011A" w:rsidP="00616C3B">
            <w:pPr>
              <w:pStyle w:val="BodyText"/>
              <w:jc w:val="center"/>
              <w:rPr>
                <w:b/>
                <w:szCs w:val="24"/>
              </w:rPr>
            </w:pPr>
            <w:r w:rsidRPr="00BA5495">
              <w:rPr>
                <w:b/>
                <w:szCs w:val="24"/>
              </w:rPr>
              <w:t>Output</w:t>
            </w:r>
          </w:p>
        </w:tc>
        <w:tc>
          <w:tcPr>
            <w:tcW w:w="1764" w:type="dxa"/>
          </w:tcPr>
          <w:p w14:paraId="2D8BDCF7" w14:textId="77777777" w:rsidR="008E011A" w:rsidRPr="00BA5495" w:rsidRDefault="008E011A" w:rsidP="00616C3B">
            <w:pPr>
              <w:pStyle w:val="BodyText"/>
              <w:jc w:val="center"/>
              <w:rPr>
                <w:b/>
                <w:szCs w:val="24"/>
              </w:rPr>
            </w:pPr>
            <w:r w:rsidRPr="00BA5495">
              <w:rPr>
                <w:b/>
                <w:bCs/>
                <w:szCs w:val="24"/>
              </w:rPr>
              <w:t>Expected Output</w:t>
            </w:r>
          </w:p>
        </w:tc>
        <w:tc>
          <w:tcPr>
            <w:tcW w:w="1186" w:type="dxa"/>
          </w:tcPr>
          <w:p w14:paraId="69A8AFA4" w14:textId="77777777" w:rsidR="008E011A" w:rsidRPr="00BA5495" w:rsidRDefault="008E011A" w:rsidP="00616C3B">
            <w:pPr>
              <w:pStyle w:val="BodyText"/>
              <w:jc w:val="center"/>
              <w:rPr>
                <w:b/>
                <w:szCs w:val="24"/>
              </w:rPr>
            </w:pPr>
            <w:r w:rsidRPr="00BA5495">
              <w:rPr>
                <w:b/>
                <w:szCs w:val="24"/>
              </w:rPr>
              <w:t>Pass/Fail</w:t>
            </w:r>
          </w:p>
        </w:tc>
        <w:tc>
          <w:tcPr>
            <w:tcW w:w="2481" w:type="dxa"/>
          </w:tcPr>
          <w:p w14:paraId="07672476" w14:textId="77777777" w:rsidR="008E011A" w:rsidRPr="00BA5495" w:rsidRDefault="008E011A" w:rsidP="00616C3B">
            <w:pPr>
              <w:pStyle w:val="BodyText"/>
              <w:jc w:val="center"/>
              <w:rPr>
                <w:b/>
                <w:szCs w:val="24"/>
              </w:rPr>
            </w:pPr>
            <w:r w:rsidRPr="00BA5495">
              <w:rPr>
                <w:b/>
                <w:szCs w:val="24"/>
              </w:rPr>
              <w:t>Comments/Remarks</w:t>
            </w:r>
          </w:p>
          <w:p w14:paraId="1AEE7C57" w14:textId="77777777" w:rsidR="008E011A" w:rsidRPr="00BA5495" w:rsidRDefault="008E011A" w:rsidP="00616C3B">
            <w:pPr>
              <w:pStyle w:val="BodyText"/>
              <w:jc w:val="center"/>
              <w:rPr>
                <w:b/>
                <w:szCs w:val="24"/>
              </w:rPr>
            </w:pPr>
          </w:p>
        </w:tc>
      </w:tr>
      <w:tr w:rsidR="00516633" w:rsidRPr="00BA5495" w14:paraId="70016FD7" w14:textId="77777777" w:rsidTr="00516633">
        <w:trPr>
          <w:trHeight w:val="759"/>
        </w:trPr>
        <w:tc>
          <w:tcPr>
            <w:tcW w:w="845" w:type="dxa"/>
          </w:tcPr>
          <w:p w14:paraId="0217873A" w14:textId="2401CCD9" w:rsidR="00516633" w:rsidRPr="00BA5495" w:rsidRDefault="00516633" w:rsidP="00516633">
            <w:pPr>
              <w:pStyle w:val="BodyText"/>
              <w:jc w:val="center"/>
              <w:rPr>
                <w:b/>
                <w:szCs w:val="24"/>
              </w:rPr>
            </w:pPr>
            <w:r w:rsidRPr="00BA5495">
              <w:rPr>
                <w:b/>
                <w:szCs w:val="24"/>
              </w:rPr>
              <w:t>1</w:t>
            </w:r>
          </w:p>
        </w:tc>
        <w:tc>
          <w:tcPr>
            <w:tcW w:w="1753" w:type="dxa"/>
          </w:tcPr>
          <w:p w14:paraId="5BAB5B8A" w14:textId="001452C5" w:rsidR="00516633" w:rsidRPr="00BA5495" w:rsidRDefault="00516633" w:rsidP="00516633">
            <w:pPr>
              <w:pStyle w:val="BodyText"/>
              <w:jc w:val="center"/>
              <w:rPr>
                <w:szCs w:val="24"/>
              </w:rPr>
            </w:pPr>
            <w:r>
              <w:rPr>
                <w:szCs w:val="24"/>
              </w:rPr>
              <w:t>a = 15</w:t>
            </w:r>
            <w:r>
              <w:rPr>
                <w:szCs w:val="24"/>
              </w:rPr>
              <w:br/>
              <w:t>b = 0</w:t>
            </w:r>
          </w:p>
        </w:tc>
        <w:tc>
          <w:tcPr>
            <w:tcW w:w="1322" w:type="dxa"/>
          </w:tcPr>
          <w:p w14:paraId="57E3A210" w14:textId="7ABBA14A" w:rsidR="00516633" w:rsidRPr="00BA5495" w:rsidRDefault="00516633" w:rsidP="00516633">
            <w:pPr>
              <w:pStyle w:val="BodyText"/>
              <w:jc w:val="center"/>
              <w:rPr>
                <w:szCs w:val="24"/>
              </w:rPr>
            </w:pPr>
            <w:r>
              <w:rPr>
                <w:szCs w:val="24"/>
              </w:rPr>
              <w:t>15</w:t>
            </w:r>
          </w:p>
        </w:tc>
        <w:tc>
          <w:tcPr>
            <w:tcW w:w="1764" w:type="dxa"/>
          </w:tcPr>
          <w:p w14:paraId="52CD23FE" w14:textId="0B278CE5" w:rsidR="00516633" w:rsidRPr="00BA5495" w:rsidRDefault="00516633" w:rsidP="00516633">
            <w:pPr>
              <w:pStyle w:val="BodyText"/>
              <w:jc w:val="center"/>
              <w:rPr>
                <w:szCs w:val="24"/>
              </w:rPr>
            </w:pPr>
            <w:r>
              <w:rPr>
                <w:szCs w:val="24"/>
              </w:rPr>
              <w:t>15</w:t>
            </w:r>
          </w:p>
        </w:tc>
        <w:tc>
          <w:tcPr>
            <w:tcW w:w="1186" w:type="dxa"/>
          </w:tcPr>
          <w:p w14:paraId="22EA9B7F" w14:textId="0754EE28" w:rsidR="00516633" w:rsidRPr="00BA5495" w:rsidRDefault="00516633" w:rsidP="00516633">
            <w:pPr>
              <w:pStyle w:val="BodyText"/>
              <w:jc w:val="center"/>
              <w:rPr>
                <w:szCs w:val="24"/>
              </w:rPr>
            </w:pPr>
            <w:r>
              <w:rPr>
                <w:szCs w:val="24"/>
              </w:rPr>
              <w:t>Pass</w:t>
            </w:r>
          </w:p>
        </w:tc>
        <w:tc>
          <w:tcPr>
            <w:tcW w:w="2481" w:type="dxa"/>
          </w:tcPr>
          <w:p w14:paraId="1D5C10E9" w14:textId="153E8E1C" w:rsidR="00516633" w:rsidRPr="00BA5495" w:rsidRDefault="00516633" w:rsidP="00516633">
            <w:pPr>
              <w:pStyle w:val="BodyText"/>
              <w:jc w:val="center"/>
              <w:rPr>
                <w:szCs w:val="24"/>
              </w:rPr>
            </w:pPr>
            <w:r>
              <w:rPr>
                <w:szCs w:val="24"/>
              </w:rPr>
              <w:t xml:space="preserve">Covers </w:t>
            </w:r>
            <w:r w:rsidR="00D162D7">
              <w:rPr>
                <w:szCs w:val="24"/>
              </w:rPr>
              <w:t>C</w:t>
            </w:r>
            <w:r>
              <w:rPr>
                <w:szCs w:val="24"/>
              </w:rPr>
              <w:t>2047T</w:t>
            </w:r>
          </w:p>
        </w:tc>
      </w:tr>
      <w:tr w:rsidR="00516633" w:rsidRPr="00BA5495" w14:paraId="7FFAC877" w14:textId="77777777" w:rsidTr="00516633">
        <w:trPr>
          <w:trHeight w:val="759"/>
        </w:trPr>
        <w:tc>
          <w:tcPr>
            <w:tcW w:w="845" w:type="dxa"/>
          </w:tcPr>
          <w:p w14:paraId="022C89F7" w14:textId="4CF49B70" w:rsidR="00516633" w:rsidRPr="00BA5495" w:rsidRDefault="00516633" w:rsidP="00516633">
            <w:pPr>
              <w:pStyle w:val="BodyText"/>
              <w:jc w:val="center"/>
              <w:rPr>
                <w:b/>
                <w:iCs/>
                <w:szCs w:val="24"/>
              </w:rPr>
            </w:pPr>
            <w:r>
              <w:rPr>
                <w:b/>
                <w:iCs/>
                <w:szCs w:val="24"/>
              </w:rPr>
              <w:t>2</w:t>
            </w:r>
          </w:p>
        </w:tc>
        <w:tc>
          <w:tcPr>
            <w:tcW w:w="1753" w:type="dxa"/>
          </w:tcPr>
          <w:p w14:paraId="030E927A" w14:textId="77777777" w:rsidR="00516633" w:rsidRDefault="00516633" w:rsidP="00516633">
            <w:pPr>
              <w:pStyle w:val="BodyText"/>
              <w:jc w:val="center"/>
              <w:rPr>
                <w:szCs w:val="24"/>
              </w:rPr>
            </w:pPr>
            <w:r>
              <w:rPr>
                <w:szCs w:val="24"/>
              </w:rPr>
              <w:t>a = 0</w:t>
            </w:r>
          </w:p>
          <w:p w14:paraId="01B569C7" w14:textId="611604BF" w:rsidR="00516633" w:rsidRPr="00BA5495" w:rsidRDefault="00516633" w:rsidP="00516633">
            <w:pPr>
              <w:pStyle w:val="BodyText"/>
              <w:jc w:val="center"/>
              <w:rPr>
                <w:szCs w:val="24"/>
              </w:rPr>
            </w:pPr>
            <w:r>
              <w:rPr>
                <w:szCs w:val="24"/>
              </w:rPr>
              <w:t>b =15</w:t>
            </w:r>
          </w:p>
        </w:tc>
        <w:tc>
          <w:tcPr>
            <w:tcW w:w="1322" w:type="dxa"/>
          </w:tcPr>
          <w:p w14:paraId="27A7AEBE" w14:textId="19C10295" w:rsidR="00516633" w:rsidRPr="00BA5495" w:rsidRDefault="00516633" w:rsidP="00516633">
            <w:pPr>
              <w:pStyle w:val="BodyText"/>
              <w:jc w:val="center"/>
              <w:rPr>
                <w:szCs w:val="24"/>
              </w:rPr>
            </w:pPr>
            <w:r>
              <w:rPr>
                <w:szCs w:val="24"/>
              </w:rPr>
              <w:t>15</w:t>
            </w:r>
          </w:p>
        </w:tc>
        <w:tc>
          <w:tcPr>
            <w:tcW w:w="1764" w:type="dxa"/>
          </w:tcPr>
          <w:p w14:paraId="66E78961" w14:textId="1C8CCE0C" w:rsidR="00516633" w:rsidRPr="00BA5495" w:rsidRDefault="00516633" w:rsidP="00516633">
            <w:pPr>
              <w:pStyle w:val="BodyText"/>
              <w:jc w:val="center"/>
              <w:rPr>
                <w:szCs w:val="24"/>
              </w:rPr>
            </w:pPr>
            <w:r>
              <w:rPr>
                <w:szCs w:val="24"/>
              </w:rPr>
              <w:t>15</w:t>
            </w:r>
          </w:p>
        </w:tc>
        <w:tc>
          <w:tcPr>
            <w:tcW w:w="1186" w:type="dxa"/>
          </w:tcPr>
          <w:p w14:paraId="5B8E490B" w14:textId="60C95383" w:rsidR="00516633" w:rsidRPr="00BA5495" w:rsidRDefault="00516633" w:rsidP="00516633">
            <w:pPr>
              <w:pStyle w:val="BodyText"/>
              <w:jc w:val="center"/>
              <w:rPr>
                <w:szCs w:val="24"/>
              </w:rPr>
            </w:pPr>
            <w:r>
              <w:rPr>
                <w:szCs w:val="24"/>
              </w:rPr>
              <w:t>Pass</w:t>
            </w:r>
          </w:p>
        </w:tc>
        <w:tc>
          <w:tcPr>
            <w:tcW w:w="2481" w:type="dxa"/>
          </w:tcPr>
          <w:p w14:paraId="7C952008" w14:textId="64A67FA2" w:rsidR="00516633" w:rsidRPr="00BA5495" w:rsidRDefault="00516633" w:rsidP="00516633">
            <w:pPr>
              <w:pStyle w:val="BodyText"/>
              <w:jc w:val="center"/>
              <w:rPr>
                <w:szCs w:val="24"/>
              </w:rPr>
            </w:pPr>
            <w:r>
              <w:rPr>
                <w:szCs w:val="24"/>
              </w:rPr>
              <w:t xml:space="preserve">Covers </w:t>
            </w:r>
            <w:r w:rsidR="001478F7">
              <w:rPr>
                <w:szCs w:val="24"/>
              </w:rPr>
              <w:t>C</w:t>
            </w:r>
            <w:r>
              <w:rPr>
                <w:szCs w:val="24"/>
              </w:rPr>
              <w:t xml:space="preserve">2049T, </w:t>
            </w:r>
            <w:r w:rsidR="001478F7">
              <w:rPr>
                <w:szCs w:val="24"/>
              </w:rPr>
              <w:t>C</w:t>
            </w:r>
            <w:r>
              <w:rPr>
                <w:szCs w:val="24"/>
              </w:rPr>
              <w:t>2047F</w:t>
            </w:r>
          </w:p>
        </w:tc>
      </w:tr>
      <w:tr w:rsidR="00516633" w:rsidRPr="00BA5495" w14:paraId="16CD5DE5" w14:textId="77777777" w:rsidTr="00516633">
        <w:trPr>
          <w:trHeight w:val="759"/>
        </w:trPr>
        <w:tc>
          <w:tcPr>
            <w:tcW w:w="845" w:type="dxa"/>
          </w:tcPr>
          <w:p w14:paraId="7B3C7C59" w14:textId="5F97C9B2" w:rsidR="00516633" w:rsidRDefault="00516633" w:rsidP="00516633">
            <w:pPr>
              <w:pStyle w:val="BodyText"/>
              <w:jc w:val="center"/>
              <w:rPr>
                <w:b/>
                <w:iCs/>
                <w:szCs w:val="24"/>
              </w:rPr>
            </w:pPr>
            <w:r>
              <w:rPr>
                <w:b/>
                <w:iCs/>
                <w:szCs w:val="24"/>
              </w:rPr>
              <w:t>3</w:t>
            </w:r>
          </w:p>
        </w:tc>
        <w:tc>
          <w:tcPr>
            <w:tcW w:w="1753" w:type="dxa"/>
          </w:tcPr>
          <w:p w14:paraId="5D2191A5" w14:textId="77777777" w:rsidR="00516633" w:rsidRDefault="00516633" w:rsidP="00516633">
            <w:pPr>
              <w:pStyle w:val="BodyText"/>
              <w:jc w:val="center"/>
              <w:rPr>
                <w:szCs w:val="24"/>
              </w:rPr>
            </w:pPr>
            <w:r>
              <w:rPr>
                <w:szCs w:val="24"/>
              </w:rPr>
              <w:t>a = 98</w:t>
            </w:r>
          </w:p>
          <w:p w14:paraId="5A7B6B4D" w14:textId="6BDD5AEE" w:rsidR="00516633" w:rsidRDefault="00516633" w:rsidP="00516633">
            <w:pPr>
              <w:pStyle w:val="BodyText"/>
              <w:jc w:val="center"/>
              <w:rPr>
                <w:szCs w:val="24"/>
              </w:rPr>
            </w:pPr>
            <w:r>
              <w:rPr>
                <w:szCs w:val="24"/>
              </w:rPr>
              <w:t>b =56</w:t>
            </w:r>
          </w:p>
        </w:tc>
        <w:tc>
          <w:tcPr>
            <w:tcW w:w="1322" w:type="dxa"/>
          </w:tcPr>
          <w:p w14:paraId="4BD0444F" w14:textId="25F63D32" w:rsidR="00516633" w:rsidRDefault="00516633" w:rsidP="00516633">
            <w:pPr>
              <w:pStyle w:val="BodyText"/>
              <w:jc w:val="center"/>
              <w:rPr>
                <w:szCs w:val="24"/>
              </w:rPr>
            </w:pPr>
            <w:r>
              <w:rPr>
                <w:szCs w:val="24"/>
              </w:rPr>
              <w:t>14</w:t>
            </w:r>
          </w:p>
        </w:tc>
        <w:tc>
          <w:tcPr>
            <w:tcW w:w="1764" w:type="dxa"/>
          </w:tcPr>
          <w:p w14:paraId="0FD974A7" w14:textId="72966DD2" w:rsidR="00516633" w:rsidRDefault="00516633" w:rsidP="00516633">
            <w:pPr>
              <w:pStyle w:val="BodyText"/>
              <w:jc w:val="center"/>
              <w:rPr>
                <w:szCs w:val="24"/>
              </w:rPr>
            </w:pPr>
            <w:r>
              <w:rPr>
                <w:szCs w:val="24"/>
              </w:rPr>
              <w:t>14</w:t>
            </w:r>
          </w:p>
        </w:tc>
        <w:tc>
          <w:tcPr>
            <w:tcW w:w="1186" w:type="dxa"/>
          </w:tcPr>
          <w:p w14:paraId="245CD800" w14:textId="0FFFF625" w:rsidR="00516633" w:rsidRDefault="00516633" w:rsidP="00516633">
            <w:pPr>
              <w:pStyle w:val="BodyText"/>
              <w:jc w:val="center"/>
              <w:rPr>
                <w:szCs w:val="24"/>
              </w:rPr>
            </w:pPr>
            <w:r>
              <w:rPr>
                <w:szCs w:val="24"/>
              </w:rPr>
              <w:t>Pass</w:t>
            </w:r>
          </w:p>
        </w:tc>
        <w:tc>
          <w:tcPr>
            <w:tcW w:w="2481" w:type="dxa"/>
          </w:tcPr>
          <w:p w14:paraId="18D74DB8" w14:textId="1E41D165" w:rsidR="00516633" w:rsidRDefault="00516633" w:rsidP="00516633">
            <w:pPr>
              <w:pStyle w:val="BodyText"/>
              <w:jc w:val="center"/>
              <w:rPr>
                <w:szCs w:val="24"/>
              </w:rPr>
            </w:pPr>
            <w:r>
              <w:rPr>
                <w:szCs w:val="24"/>
              </w:rPr>
              <w:t xml:space="preserve">Covers </w:t>
            </w:r>
            <w:r w:rsidR="001478F7">
              <w:rPr>
                <w:szCs w:val="24"/>
              </w:rPr>
              <w:t>C</w:t>
            </w:r>
            <w:r>
              <w:rPr>
                <w:szCs w:val="24"/>
              </w:rPr>
              <w:t xml:space="preserve">2047F, </w:t>
            </w:r>
            <w:r w:rsidR="001478F7">
              <w:rPr>
                <w:szCs w:val="24"/>
              </w:rPr>
              <w:t>C</w:t>
            </w:r>
            <w:r>
              <w:rPr>
                <w:szCs w:val="24"/>
              </w:rPr>
              <w:t xml:space="preserve">2049F, </w:t>
            </w:r>
            <w:r w:rsidR="001478F7">
              <w:rPr>
                <w:szCs w:val="24"/>
              </w:rPr>
              <w:t>C</w:t>
            </w:r>
            <w:r>
              <w:rPr>
                <w:szCs w:val="24"/>
              </w:rPr>
              <w:t xml:space="preserve">2060TF, </w:t>
            </w:r>
            <w:r w:rsidR="001478F7">
              <w:rPr>
                <w:szCs w:val="24"/>
              </w:rPr>
              <w:t>C</w:t>
            </w:r>
            <w:r>
              <w:rPr>
                <w:szCs w:val="24"/>
              </w:rPr>
              <w:t>2061T</w:t>
            </w:r>
          </w:p>
        </w:tc>
      </w:tr>
      <w:tr w:rsidR="00516633" w:rsidRPr="00BA5495" w14:paraId="0488C627" w14:textId="77777777" w:rsidTr="00516633">
        <w:trPr>
          <w:trHeight w:val="759"/>
        </w:trPr>
        <w:tc>
          <w:tcPr>
            <w:tcW w:w="845" w:type="dxa"/>
          </w:tcPr>
          <w:p w14:paraId="3D578A0C" w14:textId="0E267EBE" w:rsidR="00516633" w:rsidRDefault="00516633" w:rsidP="00516633">
            <w:pPr>
              <w:pStyle w:val="BodyText"/>
              <w:jc w:val="center"/>
              <w:rPr>
                <w:b/>
                <w:iCs/>
                <w:szCs w:val="24"/>
              </w:rPr>
            </w:pPr>
            <w:r>
              <w:rPr>
                <w:b/>
                <w:iCs/>
                <w:szCs w:val="24"/>
              </w:rPr>
              <w:t>4</w:t>
            </w:r>
          </w:p>
        </w:tc>
        <w:tc>
          <w:tcPr>
            <w:tcW w:w="1753" w:type="dxa"/>
          </w:tcPr>
          <w:p w14:paraId="75D8F7D1" w14:textId="77777777" w:rsidR="00516633" w:rsidRDefault="00516633" w:rsidP="00516633">
            <w:pPr>
              <w:pStyle w:val="BodyText"/>
              <w:jc w:val="center"/>
              <w:rPr>
                <w:szCs w:val="24"/>
              </w:rPr>
            </w:pPr>
            <w:r>
              <w:rPr>
                <w:szCs w:val="24"/>
              </w:rPr>
              <w:t>a = 56</w:t>
            </w:r>
          </w:p>
          <w:p w14:paraId="6257C50D" w14:textId="1FA800FE" w:rsidR="00516633" w:rsidRDefault="00516633" w:rsidP="00516633">
            <w:pPr>
              <w:pStyle w:val="BodyText"/>
              <w:jc w:val="center"/>
              <w:rPr>
                <w:szCs w:val="24"/>
              </w:rPr>
            </w:pPr>
            <w:r>
              <w:rPr>
                <w:szCs w:val="24"/>
              </w:rPr>
              <w:t>b =98</w:t>
            </w:r>
          </w:p>
        </w:tc>
        <w:tc>
          <w:tcPr>
            <w:tcW w:w="1322" w:type="dxa"/>
          </w:tcPr>
          <w:p w14:paraId="5C2F63A1" w14:textId="0B3AD1B0" w:rsidR="00516633" w:rsidRDefault="00516633" w:rsidP="00516633">
            <w:pPr>
              <w:pStyle w:val="BodyText"/>
              <w:jc w:val="center"/>
              <w:rPr>
                <w:szCs w:val="24"/>
              </w:rPr>
            </w:pPr>
            <w:r>
              <w:rPr>
                <w:szCs w:val="24"/>
              </w:rPr>
              <w:t>14</w:t>
            </w:r>
          </w:p>
        </w:tc>
        <w:tc>
          <w:tcPr>
            <w:tcW w:w="1764" w:type="dxa"/>
          </w:tcPr>
          <w:p w14:paraId="210E0483" w14:textId="6A8B165D" w:rsidR="00516633" w:rsidRDefault="00516633" w:rsidP="00516633">
            <w:pPr>
              <w:pStyle w:val="BodyText"/>
              <w:jc w:val="center"/>
              <w:rPr>
                <w:szCs w:val="24"/>
              </w:rPr>
            </w:pPr>
            <w:r>
              <w:rPr>
                <w:szCs w:val="24"/>
              </w:rPr>
              <w:t>14</w:t>
            </w:r>
          </w:p>
        </w:tc>
        <w:tc>
          <w:tcPr>
            <w:tcW w:w="1186" w:type="dxa"/>
          </w:tcPr>
          <w:p w14:paraId="31CFD415" w14:textId="74E5EE49" w:rsidR="00516633" w:rsidRDefault="00516633" w:rsidP="00516633">
            <w:pPr>
              <w:pStyle w:val="BodyText"/>
              <w:jc w:val="center"/>
              <w:rPr>
                <w:szCs w:val="24"/>
              </w:rPr>
            </w:pPr>
            <w:r>
              <w:rPr>
                <w:szCs w:val="24"/>
              </w:rPr>
              <w:t>Pass</w:t>
            </w:r>
          </w:p>
        </w:tc>
        <w:tc>
          <w:tcPr>
            <w:tcW w:w="2481" w:type="dxa"/>
          </w:tcPr>
          <w:p w14:paraId="0D07EFD7" w14:textId="10F50A85" w:rsidR="00516633" w:rsidRDefault="00516633" w:rsidP="00516633">
            <w:pPr>
              <w:pStyle w:val="BodyText"/>
              <w:jc w:val="center"/>
              <w:rPr>
                <w:szCs w:val="24"/>
              </w:rPr>
            </w:pPr>
            <w:r>
              <w:rPr>
                <w:szCs w:val="24"/>
              </w:rPr>
              <w:t xml:space="preserve">Covers </w:t>
            </w:r>
            <w:r w:rsidR="00EA12FB">
              <w:rPr>
                <w:szCs w:val="24"/>
              </w:rPr>
              <w:t>C</w:t>
            </w:r>
            <w:r>
              <w:rPr>
                <w:szCs w:val="24"/>
              </w:rPr>
              <w:t xml:space="preserve">2047F, </w:t>
            </w:r>
            <w:r w:rsidR="00EA12FB">
              <w:rPr>
                <w:szCs w:val="24"/>
              </w:rPr>
              <w:t>C</w:t>
            </w:r>
            <w:r>
              <w:rPr>
                <w:szCs w:val="24"/>
              </w:rPr>
              <w:t xml:space="preserve">2049F, </w:t>
            </w:r>
            <w:r w:rsidR="00EA12FB">
              <w:rPr>
                <w:szCs w:val="24"/>
              </w:rPr>
              <w:t>C</w:t>
            </w:r>
            <w:r>
              <w:rPr>
                <w:szCs w:val="24"/>
              </w:rPr>
              <w:t xml:space="preserve">2060TF, </w:t>
            </w:r>
            <w:r w:rsidR="00EA12FB">
              <w:rPr>
                <w:szCs w:val="24"/>
              </w:rPr>
              <w:t>C</w:t>
            </w:r>
            <w:r>
              <w:rPr>
                <w:szCs w:val="24"/>
              </w:rPr>
              <w:t>2061F</w:t>
            </w:r>
          </w:p>
        </w:tc>
      </w:tr>
    </w:tbl>
    <w:p w14:paraId="4850E6AA" w14:textId="62ADF454" w:rsidR="00D630F1" w:rsidRDefault="00D630F1" w:rsidP="004B17F0">
      <w:pPr>
        <w:pStyle w:val="BodyText"/>
        <w:rPr>
          <w:rFonts w:cstheme="majorBidi"/>
        </w:rPr>
      </w:pPr>
    </w:p>
    <w:p w14:paraId="02CD201D" w14:textId="77777777" w:rsidR="00E61B2B" w:rsidRPr="00BA5495" w:rsidRDefault="00E61B2B" w:rsidP="00E61B2B">
      <w:pPr>
        <w:pStyle w:val="BodyText"/>
        <w:rPr>
          <w:b/>
          <w:bCs/>
          <w:sz w:val="32"/>
          <w:szCs w:val="32"/>
        </w:rPr>
      </w:pPr>
      <w:r>
        <w:rPr>
          <w:b/>
          <w:bCs/>
          <w:sz w:val="32"/>
          <w:szCs w:val="32"/>
        </w:rPr>
        <w:t>Boundary Interior</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E61B2B" w:rsidRPr="00BA5495" w14:paraId="73883298" w14:textId="77777777" w:rsidTr="009E1406">
        <w:trPr>
          <w:trHeight w:val="759"/>
        </w:trPr>
        <w:tc>
          <w:tcPr>
            <w:tcW w:w="845" w:type="dxa"/>
          </w:tcPr>
          <w:p w14:paraId="1255ABE7" w14:textId="77777777" w:rsidR="00E61B2B" w:rsidRPr="00BA5495" w:rsidRDefault="00E61B2B" w:rsidP="009E1406">
            <w:pPr>
              <w:pStyle w:val="BodyText"/>
              <w:jc w:val="center"/>
              <w:rPr>
                <w:b/>
                <w:szCs w:val="24"/>
              </w:rPr>
            </w:pPr>
            <w:r w:rsidRPr="00BA5495">
              <w:rPr>
                <w:b/>
                <w:szCs w:val="24"/>
              </w:rPr>
              <w:t>Test case#</w:t>
            </w:r>
          </w:p>
        </w:tc>
        <w:tc>
          <w:tcPr>
            <w:tcW w:w="1753" w:type="dxa"/>
          </w:tcPr>
          <w:p w14:paraId="7BB070F4" w14:textId="77777777" w:rsidR="00E61B2B" w:rsidRPr="00BA5495" w:rsidRDefault="00E61B2B" w:rsidP="009E1406">
            <w:pPr>
              <w:pStyle w:val="BodyText"/>
              <w:jc w:val="center"/>
              <w:rPr>
                <w:b/>
                <w:bCs/>
                <w:szCs w:val="24"/>
              </w:rPr>
            </w:pPr>
            <w:r w:rsidRPr="00BA5495">
              <w:rPr>
                <w:b/>
                <w:bCs/>
                <w:szCs w:val="24"/>
              </w:rPr>
              <w:t>Input</w:t>
            </w:r>
          </w:p>
        </w:tc>
        <w:tc>
          <w:tcPr>
            <w:tcW w:w="1322" w:type="dxa"/>
          </w:tcPr>
          <w:p w14:paraId="3AEA4A66" w14:textId="77777777" w:rsidR="00E61B2B" w:rsidRPr="00BA5495" w:rsidRDefault="00E61B2B" w:rsidP="009E1406">
            <w:pPr>
              <w:pStyle w:val="BodyText"/>
              <w:jc w:val="center"/>
              <w:rPr>
                <w:b/>
                <w:szCs w:val="24"/>
              </w:rPr>
            </w:pPr>
            <w:r w:rsidRPr="00BA5495">
              <w:rPr>
                <w:b/>
                <w:szCs w:val="24"/>
              </w:rPr>
              <w:t>Output</w:t>
            </w:r>
          </w:p>
        </w:tc>
        <w:tc>
          <w:tcPr>
            <w:tcW w:w="1764" w:type="dxa"/>
          </w:tcPr>
          <w:p w14:paraId="4934EFC4" w14:textId="77777777" w:rsidR="00E61B2B" w:rsidRPr="00BA5495" w:rsidRDefault="00E61B2B" w:rsidP="009E1406">
            <w:pPr>
              <w:pStyle w:val="BodyText"/>
              <w:jc w:val="center"/>
              <w:rPr>
                <w:b/>
                <w:szCs w:val="24"/>
              </w:rPr>
            </w:pPr>
            <w:r w:rsidRPr="00BA5495">
              <w:rPr>
                <w:b/>
                <w:bCs/>
                <w:szCs w:val="24"/>
              </w:rPr>
              <w:t>Expected Output</w:t>
            </w:r>
          </w:p>
        </w:tc>
        <w:tc>
          <w:tcPr>
            <w:tcW w:w="1186" w:type="dxa"/>
          </w:tcPr>
          <w:p w14:paraId="0EDEFB56" w14:textId="77777777" w:rsidR="00E61B2B" w:rsidRPr="00BA5495" w:rsidRDefault="00E61B2B" w:rsidP="009E1406">
            <w:pPr>
              <w:pStyle w:val="BodyText"/>
              <w:jc w:val="center"/>
              <w:rPr>
                <w:b/>
                <w:szCs w:val="24"/>
              </w:rPr>
            </w:pPr>
            <w:r w:rsidRPr="00BA5495">
              <w:rPr>
                <w:b/>
                <w:szCs w:val="24"/>
              </w:rPr>
              <w:t>Pass/Fail</w:t>
            </w:r>
          </w:p>
        </w:tc>
        <w:tc>
          <w:tcPr>
            <w:tcW w:w="2481" w:type="dxa"/>
          </w:tcPr>
          <w:p w14:paraId="1B5CD083" w14:textId="77777777" w:rsidR="00E61B2B" w:rsidRPr="00BA5495" w:rsidRDefault="00E61B2B" w:rsidP="009E1406">
            <w:pPr>
              <w:pStyle w:val="BodyText"/>
              <w:jc w:val="center"/>
              <w:rPr>
                <w:b/>
                <w:szCs w:val="24"/>
              </w:rPr>
            </w:pPr>
            <w:r w:rsidRPr="00BA5495">
              <w:rPr>
                <w:b/>
                <w:szCs w:val="24"/>
              </w:rPr>
              <w:t>Comments/Remarks</w:t>
            </w:r>
          </w:p>
          <w:p w14:paraId="52B7E2E4" w14:textId="77777777" w:rsidR="00E61B2B" w:rsidRPr="00BA5495" w:rsidRDefault="00E61B2B" w:rsidP="009E1406">
            <w:pPr>
              <w:pStyle w:val="BodyText"/>
              <w:jc w:val="center"/>
              <w:rPr>
                <w:b/>
                <w:szCs w:val="24"/>
              </w:rPr>
            </w:pPr>
          </w:p>
        </w:tc>
      </w:tr>
      <w:tr w:rsidR="00E61B2B" w:rsidRPr="00BA5495" w14:paraId="1F801C31" w14:textId="77777777" w:rsidTr="009E1406">
        <w:trPr>
          <w:trHeight w:val="759"/>
        </w:trPr>
        <w:tc>
          <w:tcPr>
            <w:tcW w:w="845" w:type="dxa"/>
          </w:tcPr>
          <w:p w14:paraId="4B09F564" w14:textId="77777777" w:rsidR="00E61B2B" w:rsidRPr="00BA5495" w:rsidRDefault="00E61B2B" w:rsidP="009E1406">
            <w:pPr>
              <w:pStyle w:val="BodyText"/>
              <w:jc w:val="center"/>
              <w:rPr>
                <w:b/>
                <w:szCs w:val="24"/>
              </w:rPr>
            </w:pPr>
            <w:r>
              <w:rPr>
                <w:b/>
                <w:szCs w:val="24"/>
              </w:rPr>
              <w:t>1</w:t>
            </w:r>
          </w:p>
        </w:tc>
        <w:tc>
          <w:tcPr>
            <w:tcW w:w="1753" w:type="dxa"/>
          </w:tcPr>
          <w:p w14:paraId="5817E70D" w14:textId="77777777" w:rsidR="00E61B2B" w:rsidRDefault="00E61B2B" w:rsidP="009E1406">
            <w:pPr>
              <w:pStyle w:val="BodyText"/>
              <w:rPr>
                <w:szCs w:val="24"/>
              </w:rPr>
            </w:pPr>
            <w:r>
              <w:rPr>
                <w:szCs w:val="24"/>
              </w:rPr>
              <w:t>a = 98</w:t>
            </w:r>
          </w:p>
          <w:p w14:paraId="2807C2E1" w14:textId="77777777" w:rsidR="00E61B2B" w:rsidRPr="00BA5495" w:rsidRDefault="00E61B2B" w:rsidP="009E1406">
            <w:pPr>
              <w:pStyle w:val="BodyText"/>
              <w:rPr>
                <w:szCs w:val="24"/>
              </w:rPr>
            </w:pPr>
            <w:r>
              <w:rPr>
                <w:szCs w:val="24"/>
              </w:rPr>
              <w:t>b =56</w:t>
            </w:r>
          </w:p>
        </w:tc>
        <w:tc>
          <w:tcPr>
            <w:tcW w:w="1322" w:type="dxa"/>
          </w:tcPr>
          <w:p w14:paraId="4CCBED75" w14:textId="77777777" w:rsidR="00E61B2B" w:rsidRPr="00BA5495" w:rsidRDefault="00E61B2B" w:rsidP="00E61B2B">
            <w:pPr>
              <w:pStyle w:val="BodyText"/>
              <w:jc w:val="center"/>
              <w:rPr>
                <w:szCs w:val="24"/>
              </w:rPr>
            </w:pPr>
            <w:r>
              <w:rPr>
                <w:szCs w:val="24"/>
              </w:rPr>
              <w:t>14</w:t>
            </w:r>
          </w:p>
        </w:tc>
        <w:tc>
          <w:tcPr>
            <w:tcW w:w="1764" w:type="dxa"/>
          </w:tcPr>
          <w:p w14:paraId="4661726D" w14:textId="77777777" w:rsidR="00E61B2B" w:rsidRPr="00BA5495" w:rsidRDefault="00E61B2B" w:rsidP="00E61B2B">
            <w:pPr>
              <w:pStyle w:val="BodyText"/>
              <w:jc w:val="center"/>
              <w:rPr>
                <w:szCs w:val="24"/>
              </w:rPr>
            </w:pPr>
            <w:r>
              <w:rPr>
                <w:szCs w:val="24"/>
              </w:rPr>
              <w:t>14</w:t>
            </w:r>
          </w:p>
        </w:tc>
        <w:tc>
          <w:tcPr>
            <w:tcW w:w="1186" w:type="dxa"/>
          </w:tcPr>
          <w:p w14:paraId="236FA008" w14:textId="77777777" w:rsidR="00E61B2B" w:rsidRPr="00BA5495" w:rsidRDefault="00E61B2B" w:rsidP="009E1406">
            <w:pPr>
              <w:pStyle w:val="BodyText"/>
              <w:jc w:val="center"/>
              <w:rPr>
                <w:szCs w:val="24"/>
              </w:rPr>
            </w:pPr>
            <w:r>
              <w:rPr>
                <w:szCs w:val="24"/>
              </w:rPr>
              <w:t>Pass</w:t>
            </w:r>
          </w:p>
        </w:tc>
        <w:tc>
          <w:tcPr>
            <w:tcW w:w="2481" w:type="dxa"/>
          </w:tcPr>
          <w:p w14:paraId="0C5B23FB" w14:textId="77777777" w:rsidR="00E61B2B" w:rsidRPr="00BA5495" w:rsidRDefault="00E61B2B" w:rsidP="009E1406">
            <w:pPr>
              <w:pStyle w:val="BodyText"/>
              <w:jc w:val="center"/>
              <w:rPr>
                <w:szCs w:val="24"/>
              </w:rPr>
            </w:pPr>
            <w:r>
              <w:rPr>
                <w:szCs w:val="24"/>
              </w:rPr>
              <w:t xml:space="preserve">Covers boundary interior path </w:t>
            </w:r>
            <w:r>
              <w:rPr>
                <w:szCs w:val="24"/>
              </w:rPr>
              <w:br/>
              <w:t>DEG</w:t>
            </w:r>
          </w:p>
        </w:tc>
      </w:tr>
      <w:tr w:rsidR="00E61B2B" w:rsidRPr="00BA5495" w14:paraId="78352250" w14:textId="77777777" w:rsidTr="009E1406">
        <w:trPr>
          <w:trHeight w:val="759"/>
        </w:trPr>
        <w:tc>
          <w:tcPr>
            <w:tcW w:w="845" w:type="dxa"/>
          </w:tcPr>
          <w:p w14:paraId="10C64CA2" w14:textId="77777777" w:rsidR="00E61B2B" w:rsidRPr="00BA5495" w:rsidRDefault="00E61B2B" w:rsidP="009E1406">
            <w:pPr>
              <w:pStyle w:val="BodyText"/>
              <w:jc w:val="center"/>
              <w:rPr>
                <w:b/>
                <w:iCs/>
                <w:szCs w:val="24"/>
              </w:rPr>
            </w:pPr>
            <w:r>
              <w:rPr>
                <w:b/>
                <w:iCs/>
                <w:szCs w:val="24"/>
              </w:rPr>
              <w:t>2</w:t>
            </w:r>
          </w:p>
        </w:tc>
        <w:tc>
          <w:tcPr>
            <w:tcW w:w="1753" w:type="dxa"/>
          </w:tcPr>
          <w:p w14:paraId="2276AB9C" w14:textId="77777777" w:rsidR="00E61B2B" w:rsidRDefault="00E61B2B" w:rsidP="009E1406">
            <w:pPr>
              <w:pStyle w:val="BodyText"/>
              <w:rPr>
                <w:szCs w:val="24"/>
              </w:rPr>
            </w:pPr>
            <w:r>
              <w:rPr>
                <w:szCs w:val="24"/>
              </w:rPr>
              <w:t>a = 56</w:t>
            </w:r>
          </w:p>
          <w:p w14:paraId="3DA24176" w14:textId="77777777" w:rsidR="00E61B2B" w:rsidRPr="00BA5495" w:rsidRDefault="00E61B2B" w:rsidP="009E1406">
            <w:pPr>
              <w:pStyle w:val="BodyText"/>
              <w:rPr>
                <w:szCs w:val="24"/>
              </w:rPr>
            </w:pPr>
            <w:r>
              <w:rPr>
                <w:szCs w:val="24"/>
              </w:rPr>
              <w:t>b =98</w:t>
            </w:r>
          </w:p>
        </w:tc>
        <w:tc>
          <w:tcPr>
            <w:tcW w:w="1322" w:type="dxa"/>
          </w:tcPr>
          <w:p w14:paraId="14B611C7" w14:textId="77777777" w:rsidR="00E61B2B" w:rsidRPr="00BA5495" w:rsidRDefault="00E61B2B" w:rsidP="009E1406">
            <w:pPr>
              <w:pStyle w:val="BodyText"/>
              <w:jc w:val="center"/>
              <w:rPr>
                <w:szCs w:val="24"/>
              </w:rPr>
            </w:pPr>
            <w:r>
              <w:rPr>
                <w:szCs w:val="24"/>
              </w:rPr>
              <w:t>14</w:t>
            </w:r>
          </w:p>
        </w:tc>
        <w:tc>
          <w:tcPr>
            <w:tcW w:w="1764" w:type="dxa"/>
          </w:tcPr>
          <w:p w14:paraId="27D4C4D4" w14:textId="77777777" w:rsidR="00E61B2B" w:rsidRPr="00BA5495" w:rsidRDefault="00E61B2B" w:rsidP="009E1406">
            <w:pPr>
              <w:pStyle w:val="BodyText"/>
              <w:jc w:val="center"/>
              <w:rPr>
                <w:szCs w:val="24"/>
              </w:rPr>
            </w:pPr>
            <w:r>
              <w:rPr>
                <w:szCs w:val="24"/>
              </w:rPr>
              <w:t>14</w:t>
            </w:r>
          </w:p>
        </w:tc>
        <w:tc>
          <w:tcPr>
            <w:tcW w:w="1186" w:type="dxa"/>
          </w:tcPr>
          <w:p w14:paraId="288FC213" w14:textId="77777777" w:rsidR="00E61B2B" w:rsidRPr="00BA5495" w:rsidRDefault="00E61B2B" w:rsidP="009E1406">
            <w:pPr>
              <w:pStyle w:val="BodyText"/>
              <w:jc w:val="center"/>
              <w:rPr>
                <w:szCs w:val="24"/>
              </w:rPr>
            </w:pPr>
            <w:r>
              <w:rPr>
                <w:szCs w:val="24"/>
              </w:rPr>
              <w:t>Pass</w:t>
            </w:r>
          </w:p>
        </w:tc>
        <w:tc>
          <w:tcPr>
            <w:tcW w:w="2481" w:type="dxa"/>
          </w:tcPr>
          <w:p w14:paraId="2E150A33" w14:textId="77777777" w:rsidR="00E61B2B" w:rsidRPr="00BA5495" w:rsidRDefault="00E61B2B" w:rsidP="009E1406">
            <w:pPr>
              <w:pStyle w:val="BodyText"/>
              <w:jc w:val="center"/>
              <w:rPr>
                <w:szCs w:val="24"/>
              </w:rPr>
            </w:pPr>
            <w:r>
              <w:rPr>
                <w:szCs w:val="24"/>
              </w:rPr>
              <w:t xml:space="preserve">Covers boundary interior path </w:t>
            </w:r>
            <w:r>
              <w:rPr>
                <w:szCs w:val="24"/>
              </w:rPr>
              <w:br/>
              <w:t>DEF</w:t>
            </w:r>
          </w:p>
        </w:tc>
      </w:tr>
    </w:tbl>
    <w:p w14:paraId="29724476" w14:textId="77777777" w:rsidR="00E61B2B" w:rsidRDefault="00E61B2B" w:rsidP="00E61B2B">
      <w:pPr>
        <w:pStyle w:val="BodyText"/>
        <w:rPr>
          <w:b/>
          <w:bCs/>
          <w:sz w:val="36"/>
          <w:szCs w:val="36"/>
          <w:u w:val="single"/>
        </w:rPr>
      </w:pPr>
    </w:p>
    <w:p w14:paraId="1FB91DD7" w14:textId="105FEBEC" w:rsidR="00E61B2B" w:rsidRDefault="00E61B2B" w:rsidP="00E61B2B">
      <w:pPr>
        <w:pStyle w:val="BodyText"/>
        <w:rPr>
          <w:b/>
          <w:bCs/>
          <w:sz w:val="32"/>
          <w:szCs w:val="32"/>
        </w:rPr>
      </w:pPr>
      <w:r>
        <w:rPr>
          <w:b/>
          <w:bCs/>
          <w:sz w:val="32"/>
          <w:szCs w:val="32"/>
        </w:rPr>
        <w:t>Loop Boundary</w:t>
      </w:r>
      <w:r w:rsidRPr="00BA5495">
        <w:rPr>
          <w:b/>
          <w:bCs/>
          <w:sz w:val="32"/>
          <w:szCs w:val="32"/>
        </w:rPr>
        <w:t>:</w:t>
      </w:r>
    </w:p>
    <w:p w14:paraId="4AEA6C3D" w14:textId="42A1604C" w:rsidR="009E1406" w:rsidRPr="009049F9" w:rsidRDefault="009049F9" w:rsidP="00E61B2B">
      <w:pPr>
        <w:pStyle w:val="BodyText"/>
        <w:rPr>
          <w:szCs w:val="24"/>
        </w:rPr>
      </w:pPr>
      <w:r>
        <w:rPr>
          <w:szCs w:val="24"/>
        </w:rPr>
        <w:t>I choose loop upper bound = 5</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E61B2B" w:rsidRPr="00BA5495" w14:paraId="7D30B57E" w14:textId="77777777" w:rsidTr="009E1406">
        <w:trPr>
          <w:trHeight w:val="759"/>
        </w:trPr>
        <w:tc>
          <w:tcPr>
            <w:tcW w:w="845" w:type="dxa"/>
          </w:tcPr>
          <w:p w14:paraId="1BBA72B6" w14:textId="77777777" w:rsidR="00E61B2B" w:rsidRPr="00BA5495" w:rsidRDefault="00E61B2B" w:rsidP="009E1406">
            <w:pPr>
              <w:pStyle w:val="BodyText"/>
              <w:jc w:val="center"/>
              <w:rPr>
                <w:b/>
                <w:szCs w:val="24"/>
              </w:rPr>
            </w:pPr>
            <w:r w:rsidRPr="00BA5495">
              <w:rPr>
                <w:b/>
                <w:szCs w:val="24"/>
              </w:rPr>
              <w:t>Test case#</w:t>
            </w:r>
          </w:p>
        </w:tc>
        <w:tc>
          <w:tcPr>
            <w:tcW w:w="1753" w:type="dxa"/>
          </w:tcPr>
          <w:p w14:paraId="5ACF6D08" w14:textId="77777777" w:rsidR="00E61B2B" w:rsidRPr="00BA5495" w:rsidRDefault="00E61B2B" w:rsidP="009E1406">
            <w:pPr>
              <w:pStyle w:val="BodyText"/>
              <w:jc w:val="center"/>
              <w:rPr>
                <w:b/>
                <w:bCs/>
                <w:szCs w:val="24"/>
              </w:rPr>
            </w:pPr>
            <w:r w:rsidRPr="00BA5495">
              <w:rPr>
                <w:b/>
                <w:bCs/>
                <w:szCs w:val="24"/>
              </w:rPr>
              <w:t>Input</w:t>
            </w:r>
          </w:p>
        </w:tc>
        <w:tc>
          <w:tcPr>
            <w:tcW w:w="1322" w:type="dxa"/>
          </w:tcPr>
          <w:p w14:paraId="6296BF98" w14:textId="77777777" w:rsidR="00E61B2B" w:rsidRPr="00BA5495" w:rsidRDefault="00E61B2B" w:rsidP="009E1406">
            <w:pPr>
              <w:pStyle w:val="BodyText"/>
              <w:jc w:val="center"/>
              <w:rPr>
                <w:b/>
                <w:szCs w:val="24"/>
              </w:rPr>
            </w:pPr>
            <w:r w:rsidRPr="00BA5495">
              <w:rPr>
                <w:b/>
                <w:szCs w:val="24"/>
              </w:rPr>
              <w:t>Output</w:t>
            </w:r>
          </w:p>
        </w:tc>
        <w:tc>
          <w:tcPr>
            <w:tcW w:w="1764" w:type="dxa"/>
          </w:tcPr>
          <w:p w14:paraId="4C411571" w14:textId="77777777" w:rsidR="00E61B2B" w:rsidRPr="00BA5495" w:rsidRDefault="00E61B2B" w:rsidP="009E1406">
            <w:pPr>
              <w:pStyle w:val="BodyText"/>
              <w:jc w:val="center"/>
              <w:rPr>
                <w:b/>
                <w:szCs w:val="24"/>
              </w:rPr>
            </w:pPr>
            <w:r w:rsidRPr="00BA5495">
              <w:rPr>
                <w:b/>
                <w:bCs/>
                <w:szCs w:val="24"/>
              </w:rPr>
              <w:t>Expected Output</w:t>
            </w:r>
          </w:p>
        </w:tc>
        <w:tc>
          <w:tcPr>
            <w:tcW w:w="1186" w:type="dxa"/>
          </w:tcPr>
          <w:p w14:paraId="77E0671D" w14:textId="77777777" w:rsidR="00E61B2B" w:rsidRPr="00BA5495" w:rsidRDefault="00E61B2B" w:rsidP="009E1406">
            <w:pPr>
              <w:pStyle w:val="BodyText"/>
              <w:jc w:val="center"/>
              <w:rPr>
                <w:b/>
                <w:szCs w:val="24"/>
              </w:rPr>
            </w:pPr>
            <w:r w:rsidRPr="00BA5495">
              <w:rPr>
                <w:b/>
                <w:szCs w:val="24"/>
              </w:rPr>
              <w:t>Pass/Fail</w:t>
            </w:r>
          </w:p>
        </w:tc>
        <w:tc>
          <w:tcPr>
            <w:tcW w:w="2481" w:type="dxa"/>
          </w:tcPr>
          <w:p w14:paraId="76E0C648" w14:textId="77777777" w:rsidR="00E61B2B" w:rsidRPr="00BA5495" w:rsidRDefault="00E61B2B" w:rsidP="009E1406">
            <w:pPr>
              <w:pStyle w:val="BodyText"/>
              <w:jc w:val="center"/>
              <w:rPr>
                <w:b/>
                <w:szCs w:val="24"/>
              </w:rPr>
            </w:pPr>
            <w:r w:rsidRPr="00BA5495">
              <w:rPr>
                <w:b/>
                <w:szCs w:val="24"/>
              </w:rPr>
              <w:t>Comments/Remarks</w:t>
            </w:r>
          </w:p>
          <w:p w14:paraId="2823B703" w14:textId="77777777" w:rsidR="00E61B2B" w:rsidRPr="00BA5495" w:rsidRDefault="00E61B2B" w:rsidP="009E1406">
            <w:pPr>
              <w:pStyle w:val="BodyText"/>
              <w:jc w:val="center"/>
              <w:rPr>
                <w:b/>
                <w:szCs w:val="24"/>
              </w:rPr>
            </w:pPr>
          </w:p>
        </w:tc>
      </w:tr>
      <w:tr w:rsidR="00E61B2B" w:rsidRPr="00BA5495" w14:paraId="4A242D93" w14:textId="77777777" w:rsidTr="009E1406">
        <w:trPr>
          <w:trHeight w:val="759"/>
        </w:trPr>
        <w:tc>
          <w:tcPr>
            <w:tcW w:w="845" w:type="dxa"/>
          </w:tcPr>
          <w:p w14:paraId="50AFA6F2" w14:textId="77777777" w:rsidR="00E61B2B" w:rsidRPr="00BA5495" w:rsidRDefault="00E61B2B" w:rsidP="009E1406">
            <w:pPr>
              <w:pStyle w:val="BodyText"/>
              <w:jc w:val="center"/>
              <w:rPr>
                <w:b/>
                <w:szCs w:val="24"/>
              </w:rPr>
            </w:pPr>
            <w:r>
              <w:rPr>
                <w:b/>
                <w:szCs w:val="24"/>
              </w:rPr>
              <w:t>1</w:t>
            </w:r>
          </w:p>
        </w:tc>
        <w:tc>
          <w:tcPr>
            <w:tcW w:w="1753" w:type="dxa"/>
          </w:tcPr>
          <w:p w14:paraId="7DA47BA2" w14:textId="77777777" w:rsidR="00E61B2B" w:rsidRDefault="00E61B2B" w:rsidP="009E1406">
            <w:pPr>
              <w:pStyle w:val="BodyText"/>
              <w:rPr>
                <w:szCs w:val="24"/>
              </w:rPr>
            </w:pPr>
            <w:r>
              <w:rPr>
                <w:szCs w:val="24"/>
              </w:rPr>
              <w:t>a = 12</w:t>
            </w:r>
          </w:p>
          <w:p w14:paraId="2A28015F" w14:textId="77777777" w:rsidR="00E61B2B" w:rsidRPr="00BA5495" w:rsidRDefault="00E61B2B" w:rsidP="009E1406">
            <w:pPr>
              <w:pStyle w:val="BodyText"/>
              <w:rPr>
                <w:szCs w:val="24"/>
              </w:rPr>
            </w:pPr>
            <w:r>
              <w:rPr>
                <w:szCs w:val="24"/>
              </w:rPr>
              <w:t>b = 12</w:t>
            </w:r>
          </w:p>
        </w:tc>
        <w:tc>
          <w:tcPr>
            <w:tcW w:w="1322" w:type="dxa"/>
          </w:tcPr>
          <w:p w14:paraId="5BC95561" w14:textId="77777777" w:rsidR="00E61B2B" w:rsidRPr="00BA5495" w:rsidRDefault="00E61B2B" w:rsidP="00E61B2B">
            <w:pPr>
              <w:pStyle w:val="BodyText"/>
              <w:jc w:val="center"/>
              <w:rPr>
                <w:szCs w:val="24"/>
              </w:rPr>
            </w:pPr>
            <w:r>
              <w:rPr>
                <w:szCs w:val="24"/>
              </w:rPr>
              <w:t>12</w:t>
            </w:r>
          </w:p>
        </w:tc>
        <w:tc>
          <w:tcPr>
            <w:tcW w:w="1764" w:type="dxa"/>
          </w:tcPr>
          <w:p w14:paraId="55DD4919" w14:textId="77777777" w:rsidR="00E61B2B" w:rsidRPr="00BA5495" w:rsidRDefault="00E61B2B" w:rsidP="00E61B2B">
            <w:pPr>
              <w:pStyle w:val="BodyText"/>
              <w:jc w:val="center"/>
              <w:rPr>
                <w:szCs w:val="24"/>
              </w:rPr>
            </w:pPr>
            <w:r>
              <w:rPr>
                <w:szCs w:val="24"/>
              </w:rPr>
              <w:t>12</w:t>
            </w:r>
          </w:p>
        </w:tc>
        <w:tc>
          <w:tcPr>
            <w:tcW w:w="1186" w:type="dxa"/>
          </w:tcPr>
          <w:p w14:paraId="254A1C46" w14:textId="77777777" w:rsidR="00E61B2B" w:rsidRPr="00BA5495" w:rsidRDefault="00E61B2B" w:rsidP="009E1406">
            <w:pPr>
              <w:pStyle w:val="BodyText"/>
              <w:jc w:val="center"/>
              <w:rPr>
                <w:szCs w:val="24"/>
              </w:rPr>
            </w:pPr>
            <w:r>
              <w:rPr>
                <w:szCs w:val="24"/>
              </w:rPr>
              <w:t>Pass</w:t>
            </w:r>
          </w:p>
        </w:tc>
        <w:tc>
          <w:tcPr>
            <w:tcW w:w="2481" w:type="dxa"/>
          </w:tcPr>
          <w:p w14:paraId="272B7B41" w14:textId="77777777" w:rsidR="00E61B2B" w:rsidRPr="00BA5495" w:rsidRDefault="00E61B2B" w:rsidP="009E1406">
            <w:pPr>
              <w:pStyle w:val="BodyText"/>
              <w:jc w:val="center"/>
              <w:rPr>
                <w:szCs w:val="24"/>
              </w:rPr>
            </w:pPr>
            <w:r>
              <w:rPr>
                <w:szCs w:val="24"/>
              </w:rPr>
              <w:t>Loop is skipped entirely.</w:t>
            </w:r>
          </w:p>
        </w:tc>
      </w:tr>
      <w:tr w:rsidR="00E61B2B" w:rsidRPr="00BA5495" w14:paraId="1C986D7C" w14:textId="77777777" w:rsidTr="009E1406">
        <w:trPr>
          <w:trHeight w:val="759"/>
        </w:trPr>
        <w:tc>
          <w:tcPr>
            <w:tcW w:w="845" w:type="dxa"/>
          </w:tcPr>
          <w:p w14:paraId="68F54CBF" w14:textId="77777777" w:rsidR="00E61B2B" w:rsidRPr="00BA5495" w:rsidRDefault="00E61B2B" w:rsidP="009E1406">
            <w:pPr>
              <w:pStyle w:val="BodyText"/>
              <w:jc w:val="center"/>
              <w:rPr>
                <w:b/>
                <w:iCs/>
                <w:szCs w:val="24"/>
              </w:rPr>
            </w:pPr>
            <w:r>
              <w:rPr>
                <w:b/>
                <w:iCs/>
                <w:szCs w:val="24"/>
              </w:rPr>
              <w:t>2</w:t>
            </w:r>
          </w:p>
        </w:tc>
        <w:tc>
          <w:tcPr>
            <w:tcW w:w="1753" w:type="dxa"/>
          </w:tcPr>
          <w:p w14:paraId="258E2E41" w14:textId="77777777" w:rsidR="00E61B2B" w:rsidRDefault="00E61B2B" w:rsidP="009E1406">
            <w:pPr>
              <w:pStyle w:val="BodyText"/>
              <w:rPr>
                <w:szCs w:val="24"/>
              </w:rPr>
            </w:pPr>
            <w:r>
              <w:rPr>
                <w:szCs w:val="24"/>
              </w:rPr>
              <w:t>a = 4</w:t>
            </w:r>
          </w:p>
          <w:p w14:paraId="5A91388C" w14:textId="77777777" w:rsidR="00E61B2B" w:rsidRPr="00BA5495" w:rsidRDefault="00E61B2B" w:rsidP="009E1406">
            <w:pPr>
              <w:pStyle w:val="BodyText"/>
              <w:rPr>
                <w:szCs w:val="24"/>
              </w:rPr>
            </w:pPr>
            <w:r>
              <w:rPr>
                <w:szCs w:val="24"/>
              </w:rPr>
              <w:t>b = 2</w:t>
            </w:r>
          </w:p>
        </w:tc>
        <w:tc>
          <w:tcPr>
            <w:tcW w:w="1322" w:type="dxa"/>
          </w:tcPr>
          <w:p w14:paraId="103330E6" w14:textId="77777777" w:rsidR="00E61B2B" w:rsidRPr="00BA5495" w:rsidRDefault="00E61B2B" w:rsidP="009E1406">
            <w:pPr>
              <w:pStyle w:val="BodyText"/>
              <w:jc w:val="center"/>
              <w:rPr>
                <w:szCs w:val="24"/>
              </w:rPr>
            </w:pPr>
            <w:r>
              <w:rPr>
                <w:szCs w:val="24"/>
              </w:rPr>
              <w:t>2</w:t>
            </w:r>
          </w:p>
        </w:tc>
        <w:tc>
          <w:tcPr>
            <w:tcW w:w="1764" w:type="dxa"/>
          </w:tcPr>
          <w:p w14:paraId="16E79976" w14:textId="77777777" w:rsidR="00E61B2B" w:rsidRPr="00BA5495" w:rsidRDefault="00E61B2B" w:rsidP="009E1406">
            <w:pPr>
              <w:pStyle w:val="BodyText"/>
              <w:jc w:val="center"/>
              <w:rPr>
                <w:szCs w:val="24"/>
              </w:rPr>
            </w:pPr>
            <w:r>
              <w:rPr>
                <w:szCs w:val="24"/>
              </w:rPr>
              <w:t>2</w:t>
            </w:r>
          </w:p>
        </w:tc>
        <w:tc>
          <w:tcPr>
            <w:tcW w:w="1186" w:type="dxa"/>
          </w:tcPr>
          <w:p w14:paraId="4DF6F64B" w14:textId="77777777" w:rsidR="00E61B2B" w:rsidRPr="00BA5495" w:rsidRDefault="00E61B2B" w:rsidP="009E1406">
            <w:pPr>
              <w:pStyle w:val="BodyText"/>
              <w:jc w:val="center"/>
              <w:rPr>
                <w:szCs w:val="24"/>
              </w:rPr>
            </w:pPr>
            <w:r>
              <w:rPr>
                <w:szCs w:val="24"/>
              </w:rPr>
              <w:t>Pass</w:t>
            </w:r>
          </w:p>
        </w:tc>
        <w:tc>
          <w:tcPr>
            <w:tcW w:w="2481" w:type="dxa"/>
          </w:tcPr>
          <w:p w14:paraId="16537E74" w14:textId="77777777" w:rsidR="00E61B2B" w:rsidRDefault="00E61B2B" w:rsidP="009E1406">
            <w:pPr>
              <w:pStyle w:val="BodyText"/>
              <w:jc w:val="center"/>
              <w:rPr>
                <w:szCs w:val="24"/>
              </w:rPr>
            </w:pPr>
            <w:r>
              <w:rPr>
                <w:szCs w:val="24"/>
              </w:rPr>
              <w:t>Loop is run only once</w:t>
            </w:r>
          </w:p>
          <w:p w14:paraId="1C26EE80" w14:textId="77777777" w:rsidR="00E61B2B" w:rsidRPr="00AA611E" w:rsidRDefault="00E61B2B" w:rsidP="009E1406"/>
        </w:tc>
      </w:tr>
      <w:tr w:rsidR="00FB279C" w:rsidRPr="00BA5495" w14:paraId="632867D8" w14:textId="77777777" w:rsidTr="009E1406">
        <w:trPr>
          <w:trHeight w:val="759"/>
        </w:trPr>
        <w:tc>
          <w:tcPr>
            <w:tcW w:w="845" w:type="dxa"/>
          </w:tcPr>
          <w:p w14:paraId="1EACDE61" w14:textId="77777777" w:rsidR="00FB279C" w:rsidRDefault="00FB279C" w:rsidP="00FB279C">
            <w:pPr>
              <w:pStyle w:val="BodyText"/>
              <w:jc w:val="center"/>
              <w:rPr>
                <w:b/>
                <w:iCs/>
                <w:szCs w:val="24"/>
              </w:rPr>
            </w:pPr>
            <w:r>
              <w:rPr>
                <w:b/>
                <w:iCs/>
                <w:szCs w:val="24"/>
              </w:rPr>
              <w:t xml:space="preserve">3 </w:t>
            </w:r>
          </w:p>
        </w:tc>
        <w:tc>
          <w:tcPr>
            <w:tcW w:w="1753" w:type="dxa"/>
          </w:tcPr>
          <w:p w14:paraId="1A27A841" w14:textId="31B17D76" w:rsidR="00FB279C" w:rsidRDefault="00FB279C" w:rsidP="00FB279C">
            <w:pPr>
              <w:pStyle w:val="BodyText"/>
              <w:rPr>
                <w:szCs w:val="24"/>
              </w:rPr>
            </w:pPr>
            <w:r>
              <w:rPr>
                <w:szCs w:val="24"/>
              </w:rPr>
              <w:t>a = 6</w:t>
            </w:r>
          </w:p>
          <w:p w14:paraId="68DBE8C8" w14:textId="7E6E72CB" w:rsidR="00FB279C" w:rsidRDefault="00FB279C" w:rsidP="00FB279C">
            <w:pPr>
              <w:pStyle w:val="BodyText"/>
              <w:rPr>
                <w:szCs w:val="24"/>
              </w:rPr>
            </w:pPr>
            <w:r>
              <w:rPr>
                <w:szCs w:val="24"/>
              </w:rPr>
              <w:t>b = 2</w:t>
            </w:r>
          </w:p>
        </w:tc>
        <w:tc>
          <w:tcPr>
            <w:tcW w:w="1322" w:type="dxa"/>
          </w:tcPr>
          <w:p w14:paraId="577E2DAD" w14:textId="6E36C3E3" w:rsidR="00FB279C" w:rsidRDefault="00FB279C" w:rsidP="00FB279C">
            <w:pPr>
              <w:pStyle w:val="BodyText"/>
              <w:jc w:val="center"/>
              <w:rPr>
                <w:szCs w:val="24"/>
              </w:rPr>
            </w:pPr>
            <w:r>
              <w:rPr>
                <w:szCs w:val="24"/>
              </w:rPr>
              <w:t>2</w:t>
            </w:r>
          </w:p>
        </w:tc>
        <w:tc>
          <w:tcPr>
            <w:tcW w:w="1764" w:type="dxa"/>
          </w:tcPr>
          <w:p w14:paraId="1EAB2AB4" w14:textId="4605DC44" w:rsidR="00FB279C" w:rsidRDefault="00FB279C" w:rsidP="00FB279C">
            <w:pPr>
              <w:pStyle w:val="BodyText"/>
              <w:jc w:val="center"/>
              <w:rPr>
                <w:szCs w:val="24"/>
              </w:rPr>
            </w:pPr>
            <w:r>
              <w:rPr>
                <w:szCs w:val="24"/>
              </w:rPr>
              <w:t>2</w:t>
            </w:r>
          </w:p>
        </w:tc>
        <w:tc>
          <w:tcPr>
            <w:tcW w:w="1186" w:type="dxa"/>
          </w:tcPr>
          <w:p w14:paraId="2792019A" w14:textId="69DFFFD5" w:rsidR="00FB279C" w:rsidRDefault="00FB279C" w:rsidP="00FB279C">
            <w:pPr>
              <w:pStyle w:val="BodyText"/>
              <w:jc w:val="center"/>
              <w:rPr>
                <w:szCs w:val="24"/>
              </w:rPr>
            </w:pPr>
            <w:r>
              <w:rPr>
                <w:szCs w:val="24"/>
              </w:rPr>
              <w:t>Pass</w:t>
            </w:r>
          </w:p>
        </w:tc>
        <w:tc>
          <w:tcPr>
            <w:tcW w:w="2481" w:type="dxa"/>
          </w:tcPr>
          <w:p w14:paraId="51667421" w14:textId="03CED087" w:rsidR="00FB279C" w:rsidRDefault="00FB279C" w:rsidP="00FB279C">
            <w:pPr>
              <w:pStyle w:val="BodyText"/>
              <w:jc w:val="center"/>
              <w:rPr>
                <w:szCs w:val="24"/>
              </w:rPr>
            </w:pPr>
            <w:r>
              <w:rPr>
                <w:szCs w:val="24"/>
              </w:rPr>
              <w:t>Loop is run twice.</w:t>
            </w:r>
          </w:p>
          <w:p w14:paraId="27542BFE" w14:textId="77777777" w:rsidR="00FB279C" w:rsidRDefault="00FB279C" w:rsidP="00FB279C">
            <w:pPr>
              <w:pStyle w:val="BodyText"/>
              <w:jc w:val="center"/>
              <w:rPr>
                <w:szCs w:val="24"/>
              </w:rPr>
            </w:pPr>
          </w:p>
        </w:tc>
      </w:tr>
      <w:tr w:rsidR="009049F9" w:rsidRPr="00BA5495" w14:paraId="02E37601" w14:textId="77777777" w:rsidTr="009E1406">
        <w:trPr>
          <w:trHeight w:val="759"/>
        </w:trPr>
        <w:tc>
          <w:tcPr>
            <w:tcW w:w="845" w:type="dxa"/>
          </w:tcPr>
          <w:p w14:paraId="2024A8A1" w14:textId="61ED69A4" w:rsidR="009049F9" w:rsidRDefault="009049F9" w:rsidP="009049F9">
            <w:pPr>
              <w:pStyle w:val="BodyText"/>
              <w:jc w:val="center"/>
              <w:rPr>
                <w:b/>
                <w:iCs/>
                <w:szCs w:val="24"/>
              </w:rPr>
            </w:pPr>
            <w:r>
              <w:rPr>
                <w:b/>
                <w:iCs/>
                <w:szCs w:val="24"/>
              </w:rPr>
              <w:t>4</w:t>
            </w:r>
          </w:p>
        </w:tc>
        <w:tc>
          <w:tcPr>
            <w:tcW w:w="1753" w:type="dxa"/>
          </w:tcPr>
          <w:p w14:paraId="2CE31764" w14:textId="1AE48AEE" w:rsidR="009049F9" w:rsidRDefault="009049F9" w:rsidP="009049F9">
            <w:pPr>
              <w:pStyle w:val="BodyText"/>
              <w:rPr>
                <w:szCs w:val="24"/>
              </w:rPr>
            </w:pPr>
            <w:r>
              <w:rPr>
                <w:szCs w:val="24"/>
              </w:rPr>
              <w:t>a = 10</w:t>
            </w:r>
          </w:p>
          <w:p w14:paraId="3965F631" w14:textId="1F052388" w:rsidR="009049F9" w:rsidRDefault="009049F9" w:rsidP="009049F9">
            <w:pPr>
              <w:pStyle w:val="BodyText"/>
              <w:rPr>
                <w:szCs w:val="24"/>
              </w:rPr>
            </w:pPr>
            <w:r>
              <w:rPr>
                <w:szCs w:val="24"/>
              </w:rPr>
              <w:t>b = 2</w:t>
            </w:r>
          </w:p>
        </w:tc>
        <w:tc>
          <w:tcPr>
            <w:tcW w:w="1322" w:type="dxa"/>
          </w:tcPr>
          <w:p w14:paraId="17A27724" w14:textId="2330E7D5" w:rsidR="009049F9" w:rsidRPr="00632C8F" w:rsidRDefault="009049F9" w:rsidP="009049F9">
            <w:pPr>
              <w:pStyle w:val="BodyText"/>
              <w:jc w:val="center"/>
              <w:rPr>
                <w:szCs w:val="24"/>
              </w:rPr>
            </w:pPr>
            <w:r>
              <w:rPr>
                <w:szCs w:val="24"/>
              </w:rPr>
              <w:t>2</w:t>
            </w:r>
          </w:p>
        </w:tc>
        <w:tc>
          <w:tcPr>
            <w:tcW w:w="1764" w:type="dxa"/>
          </w:tcPr>
          <w:p w14:paraId="4EC1628A" w14:textId="263A9E89" w:rsidR="009049F9" w:rsidRPr="00632C8F" w:rsidRDefault="009049F9" w:rsidP="009049F9">
            <w:pPr>
              <w:pStyle w:val="BodyText"/>
              <w:jc w:val="center"/>
              <w:rPr>
                <w:szCs w:val="24"/>
              </w:rPr>
            </w:pPr>
            <w:r>
              <w:rPr>
                <w:szCs w:val="24"/>
              </w:rPr>
              <w:t>2</w:t>
            </w:r>
          </w:p>
        </w:tc>
        <w:tc>
          <w:tcPr>
            <w:tcW w:w="1186" w:type="dxa"/>
          </w:tcPr>
          <w:p w14:paraId="6BEE2664" w14:textId="4EB8EAC5" w:rsidR="009049F9" w:rsidRDefault="009049F9" w:rsidP="009049F9">
            <w:pPr>
              <w:pStyle w:val="BodyText"/>
              <w:jc w:val="center"/>
              <w:rPr>
                <w:szCs w:val="24"/>
              </w:rPr>
            </w:pPr>
            <w:r>
              <w:rPr>
                <w:szCs w:val="24"/>
              </w:rPr>
              <w:t>Pass</w:t>
            </w:r>
          </w:p>
        </w:tc>
        <w:tc>
          <w:tcPr>
            <w:tcW w:w="2481" w:type="dxa"/>
          </w:tcPr>
          <w:p w14:paraId="2A43B780" w14:textId="26024789" w:rsidR="009049F9" w:rsidRDefault="009049F9" w:rsidP="009049F9">
            <w:pPr>
              <w:pStyle w:val="BodyText"/>
              <w:jc w:val="center"/>
              <w:rPr>
                <w:szCs w:val="24"/>
              </w:rPr>
            </w:pPr>
            <w:r>
              <w:rPr>
                <w:szCs w:val="24"/>
              </w:rPr>
              <w:t>Loop is run 4 times</w:t>
            </w:r>
          </w:p>
        </w:tc>
      </w:tr>
      <w:tr w:rsidR="009049F9" w:rsidRPr="00BA5495" w14:paraId="289DD683" w14:textId="77777777" w:rsidTr="009E1406">
        <w:trPr>
          <w:trHeight w:val="759"/>
        </w:trPr>
        <w:tc>
          <w:tcPr>
            <w:tcW w:w="845" w:type="dxa"/>
          </w:tcPr>
          <w:p w14:paraId="6B32C94C" w14:textId="6BFA939D" w:rsidR="009049F9" w:rsidRDefault="009049F9" w:rsidP="009049F9">
            <w:pPr>
              <w:pStyle w:val="BodyText"/>
              <w:jc w:val="center"/>
              <w:rPr>
                <w:b/>
                <w:iCs/>
                <w:szCs w:val="24"/>
              </w:rPr>
            </w:pPr>
            <w:r>
              <w:rPr>
                <w:b/>
                <w:iCs/>
                <w:szCs w:val="24"/>
              </w:rPr>
              <w:t>5</w:t>
            </w:r>
          </w:p>
        </w:tc>
        <w:tc>
          <w:tcPr>
            <w:tcW w:w="1753" w:type="dxa"/>
          </w:tcPr>
          <w:p w14:paraId="45E78C3A" w14:textId="42EC2F2A" w:rsidR="009049F9" w:rsidRDefault="009049F9" w:rsidP="009049F9">
            <w:pPr>
              <w:pStyle w:val="BodyText"/>
              <w:rPr>
                <w:szCs w:val="24"/>
              </w:rPr>
            </w:pPr>
            <w:r>
              <w:rPr>
                <w:szCs w:val="24"/>
              </w:rPr>
              <w:t>a = 12</w:t>
            </w:r>
          </w:p>
          <w:p w14:paraId="166146A6" w14:textId="5EFB6675" w:rsidR="009049F9" w:rsidRDefault="009049F9" w:rsidP="009049F9">
            <w:pPr>
              <w:pStyle w:val="BodyText"/>
              <w:rPr>
                <w:szCs w:val="24"/>
              </w:rPr>
            </w:pPr>
            <w:r>
              <w:rPr>
                <w:szCs w:val="24"/>
              </w:rPr>
              <w:t>b = 2</w:t>
            </w:r>
          </w:p>
        </w:tc>
        <w:tc>
          <w:tcPr>
            <w:tcW w:w="1322" w:type="dxa"/>
          </w:tcPr>
          <w:p w14:paraId="2CE01736" w14:textId="6D968B17" w:rsidR="009049F9" w:rsidRPr="0021208C" w:rsidRDefault="009049F9" w:rsidP="009049F9">
            <w:pPr>
              <w:pStyle w:val="BodyText"/>
              <w:jc w:val="center"/>
              <w:rPr>
                <w:szCs w:val="24"/>
              </w:rPr>
            </w:pPr>
            <w:r>
              <w:rPr>
                <w:szCs w:val="24"/>
              </w:rPr>
              <w:t>2</w:t>
            </w:r>
          </w:p>
        </w:tc>
        <w:tc>
          <w:tcPr>
            <w:tcW w:w="1764" w:type="dxa"/>
          </w:tcPr>
          <w:p w14:paraId="2BE74258" w14:textId="4362E379" w:rsidR="009049F9" w:rsidRPr="0021208C" w:rsidRDefault="009049F9" w:rsidP="009049F9">
            <w:pPr>
              <w:pStyle w:val="BodyText"/>
              <w:jc w:val="center"/>
              <w:rPr>
                <w:szCs w:val="24"/>
              </w:rPr>
            </w:pPr>
            <w:r>
              <w:rPr>
                <w:szCs w:val="24"/>
              </w:rPr>
              <w:t>2</w:t>
            </w:r>
          </w:p>
        </w:tc>
        <w:tc>
          <w:tcPr>
            <w:tcW w:w="1186" w:type="dxa"/>
          </w:tcPr>
          <w:p w14:paraId="61E8E7A2" w14:textId="086A790C" w:rsidR="009049F9" w:rsidRDefault="009049F9" w:rsidP="009049F9">
            <w:pPr>
              <w:pStyle w:val="BodyText"/>
              <w:jc w:val="center"/>
              <w:rPr>
                <w:szCs w:val="24"/>
              </w:rPr>
            </w:pPr>
            <w:r>
              <w:rPr>
                <w:szCs w:val="24"/>
              </w:rPr>
              <w:t>Pass</w:t>
            </w:r>
          </w:p>
        </w:tc>
        <w:tc>
          <w:tcPr>
            <w:tcW w:w="2481" w:type="dxa"/>
          </w:tcPr>
          <w:p w14:paraId="3F0B1E7F" w14:textId="407F28F0" w:rsidR="009049F9" w:rsidRDefault="009049F9" w:rsidP="009049F9">
            <w:pPr>
              <w:pStyle w:val="BodyText"/>
              <w:jc w:val="center"/>
              <w:rPr>
                <w:szCs w:val="24"/>
              </w:rPr>
            </w:pPr>
            <w:r>
              <w:rPr>
                <w:szCs w:val="24"/>
              </w:rPr>
              <w:t>Loop is run 5 times.</w:t>
            </w:r>
          </w:p>
        </w:tc>
      </w:tr>
      <w:tr w:rsidR="009049F9" w:rsidRPr="00BA5495" w14:paraId="36BF2FE3" w14:textId="77777777" w:rsidTr="009E1406">
        <w:trPr>
          <w:trHeight w:val="759"/>
        </w:trPr>
        <w:tc>
          <w:tcPr>
            <w:tcW w:w="845" w:type="dxa"/>
          </w:tcPr>
          <w:p w14:paraId="4A3B3A67" w14:textId="06FDE27A" w:rsidR="009049F9" w:rsidRDefault="009049F9" w:rsidP="009049F9">
            <w:pPr>
              <w:pStyle w:val="BodyText"/>
              <w:jc w:val="center"/>
              <w:rPr>
                <w:b/>
                <w:iCs/>
                <w:szCs w:val="24"/>
              </w:rPr>
            </w:pPr>
            <w:r>
              <w:rPr>
                <w:b/>
                <w:iCs/>
                <w:szCs w:val="24"/>
              </w:rPr>
              <w:t>6</w:t>
            </w:r>
          </w:p>
        </w:tc>
        <w:tc>
          <w:tcPr>
            <w:tcW w:w="1753" w:type="dxa"/>
          </w:tcPr>
          <w:p w14:paraId="6BE9AC54" w14:textId="39DB1D5D" w:rsidR="009049F9" w:rsidRDefault="009049F9" w:rsidP="009049F9">
            <w:pPr>
              <w:pStyle w:val="BodyText"/>
              <w:rPr>
                <w:szCs w:val="24"/>
              </w:rPr>
            </w:pPr>
            <w:r>
              <w:rPr>
                <w:szCs w:val="24"/>
              </w:rPr>
              <w:t>a = 14</w:t>
            </w:r>
          </w:p>
          <w:p w14:paraId="5D3C60F3" w14:textId="7E84FBF0" w:rsidR="009049F9" w:rsidRDefault="009049F9" w:rsidP="009049F9">
            <w:pPr>
              <w:pStyle w:val="BodyText"/>
              <w:rPr>
                <w:szCs w:val="24"/>
              </w:rPr>
            </w:pPr>
            <w:r>
              <w:rPr>
                <w:szCs w:val="24"/>
              </w:rPr>
              <w:t>b = 2</w:t>
            </w:r>
          </w:p>
        </w:tc>
        <w:tc>
          <w:tcPr>
            <w:tcW w:w="1322" w:type="dxa"/>
          </w:tcPr>
          <w:p w14:paraId="70603AD1" w14:textId="4EC215E8" w:rsidR="009049F9" w:rsidRPr="00800892" w:rsidRDefault="009049F9" w:rsidP="009049F9">
            <w:pPr>
              <w:pStyle w:val="BodyText"/>
              <w:jc w:val="center"/>
              <w:rPr>
                <w:szCs w:val="24"/>
              </w:rPr>
            </w:pPr>
            <w:r>
              <w:rPr>
                <w:szCs w:val="24"/>
              </w:rPr>
              <w:t>2</w:t>
            </w:r>
          </w:p>
        </w:tc>
        <w:tc>
          <w:tcPr>
            <w:tcW w:w="1764" w:type="dxa"/>
          </w:tcPr>
          <w:p w14:paraId="36BD5D63" w14:textId="06CF3888" w:rsidR="009049F9" w:rsidRPr="00800892" w:rsidRDefault="009049F9" w:rsidP="009049F9">
            <w:pPr>
              <w:pStyle w:val="BodyText"/>
              <w:jc w:val="center"/>
              <w:rPr>
                <w:szCs w:val="24"/>
              </w:rPr>
            </w:pPr>
            <w:r>
              <w:rPr>
                <w:szCs w:val="24"/>
              </w:rPr>
              <w:t>2</w:t>
            </w:r>
          </w:p>
        </w:tc>
        <w:tc>
          <w:tcPr>
            <w:tcW w:w="1186" w:type="dxa"/>
          </w:tcPr>
          <w:p w14:paraId="19B46361" w14:textId="04E56BB3" w:rsidR="009049F9" w:rsidRDefault="009049F9" w:rsidP="009049F9">
            <w:pPr>
              <w:pStyle w:val="BodyText"/>
              <w:jc w:val="center"/>
              <w:rPr>
                <w:szCs w:val="24"/>
              </w:rPr>
            </w:pPr>
            <w:r>
              <w:rPr>
                <w:szCs w:val="24"/>
              </w:rPr>
              <w:t>Pass</w:t>
            </w:r>
          </w:p>
        </w:tc>
        <w:tc>
          <w:tcPr>
            <w:tcW w:w="2481" w:type="dxa"/>
          </w:tcPr>
          <w:p w14:paraId="38552D7F" w14:textId="695254AE" w:rsidR="009049F9" w:rsidRDefault="009049F9" w:rsidP="009049F9">
            <w:pPr>
              <w:pStyle w:val="BodyText"/>
              <w:jc w:val="center"/>
              <w:rPr>
                <w:szCs w:val="24"/>
              </w:rPr>
            </w:pPr>
            <w:r>
              <w:rPr>
                <w:szCs w:val="24"/>
              </w:rPr>
              <w:t>Loop is run 6 times.</w:t>
            </w:r>
          </w:p>
        </w:tc>
      </w:tr>
    </w:tbl>
    <w:p w14:paraId="6746F192" w14:textId="77777777" w:rsidR="00E61B2B" w:rsidRDefault="00E61B2B" w:rsidP="00E61B2B">
      <w:pPr>
        <w:pStyle w:val="BodyText"/>
        <w:rPr>
          <w:b/>
          <w:bCs/>
          <w:sz w:val="36"/>
          <w:szCs w:val="36"/>
          <w:u w:val="single"/>
        </w:rPr>
      </w:pPr>
    </w:p>
    <w:p w14:paraId="27AE5A76" w14:textId="77777777" w:rsidR="00E61B2B" w:rsidRDefault="00E61B2B" w:rsidP="00E61B2B">
      <w:pPr>
        <w:pStyle w:val="BodyText"/>
        <w:rPr>
          <w:b/>
          <w:bCs/>
          <w:sz w:val="32"/>
          <w:szCs w:val="32"/>
        </w:rPr>
      </w:pPr>
      <w:r>
        <w:rPr>
          <w:b/>
          <w:bCs/>
          <w:sz w:val="32"/>
          <w:szCs w:val="32"/>
        </w:rPr>
        <w:t>Basis Path</w:t>
      </w:r>
      <w:r w:rsidRPr="00BA5495">
        <w:rPr>
          <w:b/>
          <w:bCs/>
          <w:sz w:val="32"/>
          <w:szCs w:val="32"/>
        </w:rPr>
        <w:t>:</w:t>
      </w:r>
    </w:p>
    <w:p w14:paraId="66D13456" w14:textId="77777777" w:rsidR="00E61B2B" w:rsidRDefault="00E61B2B" w:rsidP="00E61B2B">
      <w:pPr>
        <w:pStyle w:val="BodyText"/>
      </w:pPr>
      <w:r>
        <w:t>No. of Basis Paths = No. of decision points + 1</w:t>
      </w:r>
    </w:p>
    <w:p w14:paraId="02D1AE6C" w14:textId="77777777" w:rsidR="00E61B2B" w:rsidRDefault="00E61B2B" w:rsidP="00E61B2B">
      <w:pPr>
        <w:pStyle w:val="BodyText"/>
      </w:pPr>
      <w:r>
        <w:t>No. of Basis Paths = 4 + 1 = 5</w:t>
      </w:r>
    </w:p>
    <w:p w14:paraId="411D1D48" w14:textId="77777777" w:rsidR="00E61B2B" w:rsidRPr="00BA5495" w:rsidRDefault="00E61B2B" w:rsidP="00E61B2B">
      <w:pPr>
        <w:pStyle w:val="BodyText"/>
        <w:rPr>
          <w:b/>
          <w:bCs/>
          <w:sz w:val="32"/>
          <w:szCs w:val="32"/>
        </w:rPr>
      </w:pPr>
      <w:r>
        <w:lastRenderedPageBreak/>
        <w:t>Path 1: AI</w:t>
      </w:r>
    </w:p>
    <w:p w14:paraId="14F927E8" w14:textId="77777777" w:rsidR="00E61B2B" w:rsidRPr="001723BC" w:rsidRDefault="00E61B2B" w:rsidP="00E61B2B">
      <w:pPr>
        <w:pStyle w:val="BodyText"/>
      </w:pPr>
      <w:r>
        <w:t>Path 2: ABJ</w:t>
      </w:r>
    </w:p>
    <w:p w14:paraId="357CA41B" w14:textId="77777777" w:rsidR="00E61B2B" w:rsidRPr="00BA5495" w:rsidRDefault="00E61B2B" w:rsidP="00E61B2B">
      <w:pPr>
        <w:pStyle w:val="BodyText"/>
        <w:rPr>
          <w:b/>
          <w:bCs/>
          <w:sz w:val="32"/>
          <w:szCs w:val="32"/>
        </w:rPr>
      </w:pPr>
      <w:r>
        <w:t>Path 3: ABCDH</w:t>
      </w:r>
    </w:p>
    <w:p w14:paraId="09B07BD3" w14:textId="77777777" w:rsidR="00E61B2B" w:rsidRPr="00BA5495" w:rsidRDefault="00E61B2B" w:rsidP="00E61B2B">
      <w:pPr>
        <w:pStyle w:val="BodyText"/>
        <w:rPr>
          <w:b/>
          <w:bCs/>
          <w:sz w:val="32"/>
          <w:szCs w:val="32"/>
        </w:rPr>
      </w:pPr>
      <w:r>
        <w:t>Path 4: ABCDEFH</w:t>
      </w:r>
    </w:p>
    <w:p w14:paraId="528B033A" w14:textId="77777777" w:rsidR="00E61B2B" w:rsidRPr="00BA5495" w:rsidRDefault="00E61B2B" w:rsidP="00E61B2B">
      <w:pPr>
        <w:pStyle w:val="BodyText"/>
        <w:rPr>
          <w:b/>
          <w:bCs/>
          <w:sz w:val="32"/>
          <w:szCs w:val="32"/>
        </w:rPr>
      </w:pPr>
      <w:r>
        <w:t>Path 5: ABCDEGH</w:t>
      </w:r>
    </w:p>
    <w:p w14:paraId="3A079D0A" w14:textId="77777777" w:rsidR="00E61B2B" w:rsidRPr="00BA5495" w:rsidRDefault="00E61B2B" w:rsidP="00E61B2B">
      <w:pPr>
        <w:pStyle w:val="BodyText"/>
        <w:rPr>
          <w:b/>
          <w:bCs/>
          <w:sz w:val="32"/>
          <w:szCs w:val="32"/>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E61B2B" w:rsidRPr="00BA5495" w14:paraId="23BDE166" w14:textId="77777777" w:rsidTr="009E1406">
        <w:trPr>
          <w:trHeight w:val="759"/>
        </w:trPr>
        <w:tc>
          <w:tcPr>
            <w:tcW w:w="845" w:type="dxa"/>
          </w:tcPr>
          <w:p w14:paraId="512061B9" w14:textId="77777777" w:rsidR="00E61B2B" w:rsidRPr="00BA5495" w:rsidRDefault="00E61B2B" w:rsidP="009E1406">
            <w:pPr>
              <w:pStyle w:val="BodyText"/>
              <w:jc w:val="center"/>
              <w:rPr>
                <w:b/>
                <w:szCs w:val="24"/>
              </w:rPr>
            </w:pPr>
            <w:r w:rsidRPr="00BA5495">
              <w:rPr>
                <w:b/>
                <w:szCs w:val="24"/>
              </w:rPr>
              <w:t>Test case#</w:t>
            </w:r>
          </w:p>
        </w:tc>
        <w:tc>
          <w:tcPr>
            <w:tcW w:w="1753" w:type="dxa"/>
          </w:tcPr>
          <w:p w14:paraId="6251CEEC" w14:textId="77777777" w:rsidR="00E61B2B" w:rsidRPr="00BA5495" w:rsidRDefault="00E61B2B" w:rsidP="009E1406">
            <w:pPr>
              <w:pStyle w:val="BodyText"/>
              <w:jc w:val="center"/>
              <w:rPr>
                <w:b/>
                <w:bCs/>
                <w:szCs w:val="24"/>
              </w:rPr>
            </w:pPr>
            <w:r w:rsidRPr="00BA5495">
              <w:rPr>
                <w:b/>
                <w:bCs/>
                <w:szCs w:val="24"/>
              </w:rPr>
              <w:t>Input</w:t>
            </w:r>
          </w:p>
        </w:tc>
        <w:tc>
          <w:tcPr>
            <w:tcW w:w="1322" w:type="dxa"/>
          </w:tcPr>
          <w:p w14:paraId="777C0FF8" w14:textId="77777777" w:rsidR="00E61B2B" w:rsidRPr="00BA5495" w:rsidRDefault="00E61B2B" w:rsidP="009E1406">
            <w:pPr>
              <w:pStyle w:val="BodyText"/>
              <w:jc w:val="center"/>
              <w:rPr>
                <w:b/>
                <w:szCs w:val="24"/>
              </w:rPr>
            </w:pPr>
            <w:r w:rsidRPr="00BA5495">
              <w:rPr>
                <w:b/>
                <w:szCs w:val="24"/>
              </w:rPr>
              <w:t>Output</w:t>
            </w:r>
          </w:p>
        </w:tc>
        <w:tc>
          <w:tcPr>
            <w:tcW w:w="1764" w:type="dxa"/>
          </w:tcPr>
          <w:p w14:paraId="6D7D8DEF" w14:textId="77777777" w:rsidR="00E61B2B" w:rsidRPr="00BA5495" w:rsidRDefault="00E61B2B" w:rsidP="009E1406">
            <w:pPr>
              <w:pStyle w:val="BodyText"/>
              <w:jc w:val="center"/>
              <w:rPr>
                <w:b/>
                <w:szCs w:val="24"/>
              </w:rPr>
            </w:pPr>
            <w:r w:rsidRPr="00BA5495">
              <w:rPr>
                <w:b/>
                <w:bCs/>
                <w:szCs w:val="24"/>
              </w:rPr>
              <w:t>Expected Output</w:t>
            </w:r>
          </w:p>
        </w:tc>
        <w:tc>
          <w:tcPr>
            <w:tcW w:w="1186" w:type="dxa"/>
          </w:tcPr>
          <w:p w14:paraId="04BAF8F2" w14:textId="77777777" w:rsidR="00E61B2B" w:rsidRPr="00BA5495" w:rsidRDefault="00E61B2B" w:rsidP="009E1406">
            <w:pPr>
              <w:pStyle w:val="BodyText"/>
              <w:jc w:val="center"/>
              <w:rPr>
                <w:b/>
                <w:szCs w:val="24"/>
              </w:rPr>
            </w:pPr>
            <w:r w:rsidRPr="00BA5495">
              <w:rPr>
                <w:b/>
                <w:szCs w:val="24"/>
              </w:rPr>
              <w:t>Pass/Fail</w:t>
            </w:r>
          </w:p>
        </w:tc>
        <w:tc>
          <w:tcPr>
            <w:tcW w:w="2481" w:type="dxa"/>
          </w:tcPr>
          <w:p w14:paraId="13ED1DC7" w14:textId="77777777" w:rsidR="00E61B2B" w:rsidRPr="00BA5495" w:rsidRDefault="00E61B2B" w:rsidP="009E1406">
            <w:pPr>
              <w:pStyle w:val="BodyText"/>
              <w:jc w:val="center"/>
              <w:rPr>
                <w:b/>
                <w:szCs w:val="24"/>
              </w:rPr>
            </w:pPr>
            <w:r w:rsidRPr="00BA5495">
              <w:rPr>
                <w:b/>
                <w:szCs w:val="24"/>
              </w:rPr>
              <w:t>Comments/Remarks</w:t>
            </w:r>
          </w:p>
          <w:p w14:paraId="0A9C282C" w14:textId="77777777" w:rsidR="00E61B2B" w:rsidRPr="00BA5495" w:rsidRDefault="00E61B2B" w:rsidP="009E1406">
            <w:pPr>
              <w:pStyle w:val="BodyText"/>
              <w:jc w:val="center"/>
              <w:rPr>
                <w:b/>
                <w:szCs w:val="24"/>
              </w:rPr>
            </w:pPr>
          </w:p>
        </w:tc>
      </w:tr>
      <w:tr w:rsidR="00E61B2B" w:rsidRPr="00BA5495" w14:paraId="072793C9" w14:textId="77777777" w:rsidTr="009E1406">
        <w:trPr>
          <w:trHeight w:val="759"/>
        </w:trPr>
        <w:tc>
          <w:tcPr>
            <w:tcW w:w="845" w:type="dxa"/>
          </w:tcPr>
          <w:p w14:paraId="467CCF7C" w14:textId="77777777" w:rsidR="00E61B2B" w:rsidRPr="00BA5495" w:rsidRDefault="00E61B2B" w:rsidP="009E1406">
            <w:pPr>
              <w:pStyle w:val="BodyText"/>
              <w:jc w:val="center"/>
              <w:rPr>
                <w:b/>
                <w:szCs w:val="24"/>
              </w:rPr>
            </w:pPr>
            <w:r>
              <w:rPr>
                <w:b/>
                <w:szCs w:val="24"/>
              </w:rPr>
              <w:t>1</w:t>
            </w:r>
          </w:p>
        </w:tc>
        <w:tc>
          <w:tcPr>
            <w:tcW w:w="1753" w:type="dxa"/>
          </w:tcPr>
          <w:p w14:paraId="3D30A230" w14:textId="77777777" w:rsidR="00E61B2B" w:rsidRPr="00BA5495" w:rsidRDefault="00E61B2B" w:rsidP="009E1406">
            <w:pPr>
              <w:pStyle w:val="BodyText"/>
              <w:jc w:val="center"/>
              <w:rPr>
                <w:szCs w:val="24"/>
              </w:rPr>
            </w:pPr>
            <w:r>
              <w:rPr>
                <w:szCs w:val="24"/>
              </w:rPr>
              <w:t>a = 15</w:t>
            </w:r>
            <w:r>
              <w:rPr>
                <w:szCs w:val="24"/>
              </w:rPr>
              <w:br/>
              <w:t>b = 0</w:t>
            </w:r>
          </w:p>
        </w:tc>
        <w:tc>
          <w:tcPr>
            <w:tcW w:w="1322" w:type="dxa"/>
          </w:tcPr>
          <w:p w14:paraId="0DCAD29F" w14:textId="77777777" w:rsidR="00E61B2B" w:rsidRPr="00BA5495" w:rsidRDefault="00E61B2B" w:rsidP="009E1406">
            <w:pPr>
              <w:pStyle w:val="BodyText"/>
              <w:jc w:val="center"/>
              <w:rPr>
                <w:szCs w:val="24"/>
              </w:rPr>
            </w:pPr>
            <w:r>
              <w:rPr>
                <w:szCs w:val="24"/>
              </w:rPr>
              <w:t>15</w:t>
            </w:r>
          </w:p>
        </w:tc>
        <w:tc>
          <w:tcPr>
            <w:tcW w:w="1764" w:type="dxa"/>
          </w:tcPr>
          <w:p w14:paraId="38FEE6AB" w14:textId="77777777" w:rsidR="00E61B2B" w:rsidRPr="00BA5495" w:rsidRDefault="00E61B2B" w:rsidP="009E1406">
            <w:pPr>
              <w:pStyle w:val="BodyText"/>
              <w:jc w:val="center"/>
              <w:rPr>
                <w:szCs w:val="24"/>
              </w:rPr>
            </w:pPr>
            <w:r>
              <w:rPr>
                <w:szCs w:val="24"/>
              </w:rPr>
              <w:t>15</w:t>
            </w:r>
          </w:p>
        </w:tc>
        <w:tc>
          <w:tcPr>
            <w:tcW w:w="1186" w:type="dxa"/>
          </w:tcPr>
          <w:p w14:paraId="25E3FDD9" w14:textId="77777777" w:rsidR="00E61B2B" w:rsidRPr="00BA5495" w:rsidRDefault="00E61B2B" w:rsidP="009E1406">
            <w:pPr>
              <w:pStyle w:val="BodyText"/>
              <w:jc w:val="center"/>
              <w:rPr>
                <w:szCs w:val="24"/>
              </w:rPr>
            </w:pPr>
            <w:r>
              <w:rPr>
                <w:szCs w:val="24"/>
              </w:rPr>
              <w:t>Pass</w:t>
            </w:r>
          </w:p>
        </w:tc>
        <w:tc>
          <w:tcPr>
            <w:tcW w:w="2481" w:type="dxa"/>
          </w:tcPr>
          <w:p w14:paraId="368E2B80" w14:textId="77777777" w:rsidR="00E61B2B" w:rsidRPr="00BA5495" w:rsidRDefault="00E61B2B" w:rsidP="009E1406">
            <w:pPr>
              <w:pStyle w:val="BodyText"/>
              <w:jc w:val="center"/>
              <w:rPr>
                <w:szCs w:val="24"/>
              </w:rPr>
            </w:pPr>
            <w:r>
              <w:rPr>
                <w:szCs w:val="24"/>
              </w:rPr>
              <w:t>Covers basis path AI</w:t>
            </w:r>
          </w:p>
        </w:tc>
      </w:tr>
      <w:tr w:rsidR="00E61B2B" w:rsidRPr="00BA5495" w14:paraId="42B520E8" w14:textId="77777777" w:rsidTr="009E1406">
        <w:trPr>
          <w:trHeight w:val="759"/>
        </w:trPr>
        <w:tc>
          <w:tcPr>
            <w:tcW w:w="845" w:type="dxa"/>
          </w:tcPr>
          <w:p w14:paraId="145D4809" w14:textId="77777777" w:rsidR="00E61B2B" w:rsidRPr="00BA5495" w:rsidRDefault="00E61B2B" w:rsidP="009E1406">
            <w:pPr>
              <w:pStyle w:val="BodyText"/>
              <w:jc w:val="center"/>
              <w:rPr>
                <w:b/>
                <w:iCs/>
                <w:szCs w:val="24"/>
              </w:rPr>
            </w:pPr>
            <w:r>
              <w:rPr>
                <w:b/>
                <w:iCs/>
                <w:szCs w:val="24"/>
              </w:rPr>
              <w:t>2</w:t>
            </w:r>
          </w:p>
        </w:tc>
        <w:tc>
          <w:tcPr>
            <w:tcW w:w="1753" w:type="dxa"/>
          </w:tcPr>
          <w:p w14:paraId="59A135B8" w14:textId="77777777" w:rsidR="00E61B2B" w:rsidRDefault="00E61B2B" w:rsidP="009E1406">
            <w:pPr>
              <w:pStyle w:val="BodyText"/>
              <w:jc w:val="center"/>
              <w:rPr>
                <w:szCs w:val="24"/>
              </w:rPr>
            </w:pPr>
            <w:r>
              <w:rPr>
                <w:szCs w:val="24"/>
              </w:rPr>
              <w:t>a = 0</w:t>
            </w:r>
          </w:p>
          <w:p w14:paraId="1896B361" w14:textId="77777777" w:rsidR="00E61B2B" w:rsidRPr="00BA5495" w:rsidRDefault="00E61B2B" w:rsidP="009E1406">
            <w:pPr>
              <w:pStyle w:val="BodyText"/>
              <w:jc w:val="center"/>
              <w:rPr>
                <w:szCs w:val="24"/>
              </w:rPr>
            </w:pPr>
            <w:r>
              <w:rPr>
                <w:szCs w:val="24"/>
              </w:rPr>
              <w:t>b =15</w:t>
            </w:r>
          </w:p>
        </w:tc>
        <w:tc>
          <w:tcPr>
            <w:tcW w:w="1322" w:type="dxa"/>
          </w:tcPr>
          <w:p w14:paraId="686C5A6A" w14:textId="77777777" w:rsidR="00E61B2B" w:rsidRPr="00BA5495" w:rsidRDefault="00E61B2B" w:rsidP="009E1406">
            <w:pPr>
              <w:pStyle w:val="BodyText"/>
              <w:jc w:val="center"/>
              <w:rPr>
                <w:szCs w:val="24"/>
              </w:rPr>
            </w:pPr>
            <w:r>
              <w:rPr>
                <w:szCs w:val="24"/>
              </w:rPr>
              <w:t>15</w:t>
            </w:r>
          </w:p>
        </w:tc>
        <w:tc>
          <w:tcPr>
            <w:tcW w:w="1764" w:type="dxa"/>
          </w:tcPr>
          <w:p w14:paraId="1FD58DF8" w14:textId="77777777" w:rsidR="00E61B2B" w:rsidRPr="00BA5495" w:rsidRDefault="00E61B2B" w:rsidP="009E1406">
            <w:pPr>
              <w:pStyle w:val="BodyText"/>
              <w:jc w:val="center"/>
              <w:rPr>
                <w:szCs w:val="24"/>
              </w:rPr>
            </w:pPr>
            <w:r>
              <w:rPr>
                <w:szCs w:val="24"/>
              </w:rPr>
              <w:t>15</w:t>
            </w:r>
          </w:p>
        </w:tc>
        <w:tc>
          <w:tcPr>
            <w:tcW w:w="1186" w:type="dxa"/>
          </w:tcPr>
          <w:p w14:paraId="5EB4276D" w14:textId="77777777" w:rsidR="00E61B2B" w:rsidRPr="00BA5495" w:rsidRDefault="00E61B2B" w:rsidP="009E1406">
            <w:pPr>
              <w:pStyle w:val="BodyText"/>
              <w:jc w:val="center"/>
              <w:rPr>
                <w:szCs w:val="24"/>
              </w:rPr>
            </w:pPr>
            <w:r>
              <w:rPr>
                <w:szCs w:val="24"/>
              </w:rPr>
              <w:t>Pass</w:t>
            </w:r>
          </w:p>
        </w:tc>
        <w:tc>
          <w:tcPr>
            <w:tcW w:w="2481" w:type="dxa"/>
          </w:tcPr>
          <w:p w14:paraId="4059739D" w14:textId="77777777" w:rsidR="00E61B2B" w:rsidRPr="00BA5495" w:rsidRDefault="00E61B2B" w:rsidP="009E1406">
            <w:pPr>
              <w:pStyle w:val="BodyText"/>
              <w:jc w:val="center"/>
              <w:rPr>
                <w:szCs w:val="24"/>
              </w:rPr>
            </w:pPr>
            <w:r>
              <w:rPr>
                <w:szCs w:val="24"/>
              </w:rPr>
              <w:t>Covers basis path ABJ</w:t>
            </w:r>
          </w:p>
        </w:tc>
      </w:tr>
      <w:tr w:rsidR="00E61B2B" w:rsidRPr="00BA5495" w14:paraId="4D04C6FE" w14:textId="77777777" w:rsidTr="009E1406">
        <w:trPr>
          <w:trHeight w:val="759"/>
        </w:trPr>
        <w:tc>
          <w:tcPr>
            <w:tcW w:w="845" w:type="dxa"/>
          </w:tcPr>
          <w:p w14:paraId="39BC3A13" w14:textId="77777777" w:rsidR="00E61B2B" w:rsidRDefault="00E61B2B" w:rsidP="009E1406">
            <w:pPr>
              <w:pStyle w:val="BodyText"/>
              <w:jc w:val="center"/>
              <w:rPr>
                <w:b/>
                <w:iCs/>
                <w:szCs w:val="24"/>
              </w:rPr>
            </w:pPr>
            <w:r>
              <w:rPr>
                <w:b/>
                <w:iCs/>
                <w:szCs w:val="24"/>
              </w:rPr>
              <w:t>3</w:t>
            </w:r>
          </w:p>
        </w:tc>
        <w:tc>
          <w:tcPr>
            <w:tcW w:w="1753" w:type="dxa"/>
          </w:tcPr>
          <w:p w14:paraId="050CC3EC" w14:textId="77777777" w:rsidR="00E61B2B" w:rsidRDefault="00E61B2B" w:rsidP="009E1406">
            <w:pPr>
              <w:pStyle w:val="BodyText"/>
              <w:jc w:val="center"/>
              <w:rPr>
                <w:szCs w:val="24"/>
              </w:rPr>
            </w:pPr>
            <w:r>
              <w:rPr>
                <w:szCs w:val="24"/>
              </w:rPr>
              <w:t>a = 12</w:t>
            </w:r>
          </w:p>
          <w:p w14:paraId="55C4E01E" w14:textId="77777777" w:rsidR="00E61B2B" w:rsidRPr="00BA5495" w:rsidRDefault="00E61B2B" w:rsidP="009E1406">
            <w:pPr>
              <w:pStyle w:val="BodyText"/>
              <w:jc w:val="center"/>
              <w:rPr>
                <w:szCs w:val="24"/>
              </w:rPr>
            </w:pPr>
            <w:r>
              <w:rPr>
                <w:szCs w:val="24"/>
              </w:rPr>
              <w:t>b = 12</w:t>
            </w:r>
          </w:p>
        </w:tc>
        <w:tc>
          <w:tcPr>
            <w:tcW w:w="1322" w:type="dxa"/>
          </w:tcPr>
          <w:p w14:paraId="7CD6BF41" w14:textId="77777777" w:rsidR="00E61B2B" w:rsidRPr="00BA5495" w:rsidRDefault="00E61B2B" w:rsidP="009E1406">
            <w:pPr>
              <w:pStyle w:val="BodyText"/>
              <w:jc w:val="center"/>
              <w:rPr>
                <w:szCs w:val="24"/>
              </w:rPr>
            </w:pPr>
            <w:r>
              <w:rPr>
                <w:szCs w:val="24"/>
              </w:rPr>
              <w:t>12</w:t>
            </w:r>
          </w:p>
        </w:tc>
        <w:tc>
          <w:tcPr>
            <w:tcW w:w="1764" w:type="dxa"/>
          </w:tcPr>
          <w:p w14:paraId="55741114" w14:textId="77777777" w:rsidR="00E61B2B" w:rsidRPr="00BA5495" w:rsidRDefault="00E61B2B" w:rsidP="009E1406">
            <w:pPr>
              <w:pStyle w:val="BodyText"/>
              <w:jc w:val="center"/>
              <w:rPr>
                <w:szCs w:val="24"/>
              </w:rPr>
            </w:pPr>
            <w:r>
              <w:rPr>
                <w:szCs w:val="24"/>
              </w:rPr>
              <w:t>12</w:t>
            </w:r>
          </w:p>
        </w:tc>
        <w:tc>
          <w:tcPr>
            <w:tcW w:w="1186" w:type="dxa"/>
          </w:tcPr>
          <w:p w14:paraId="60C01ED4" w14:textId="77777777" w:rsidR="00E61B2B" w:rsidRPr="00BA5495" w:rsidRDefault="00E61B2B" w:rsidP="009E1406">
            <w:pPr>
              <w:pStyle w:val="BodyText"/>
              <w:jc w:val="center"/>
              <w:rPr>
                <w:szCs w:val="24"/>
              </w:rPr>
            </w:pPr>
            <w:r>
              <w:rPr>
                <w:szCs w:val="24"/>
              </w:rPr>
              <w:t>Pass</w:t>
            </w:r>
          </w:p>
        </w:tc>
        <w:tc>
          <w:tcPr>
            <w:tcW w:w="2481" w:type="dxa"/>
          </w:tcPr>
          <w:p w14:paraId="456BA0CE" w14:textId="77777777" w:rsidR="00E61B2B" w:rsidRPr="00BA5495" w:rsidRDefault="00E61B2B" w:rsidP="009E1406">
            <w:pPr>
              <w:pStyle w:val="BodyText"/>
              <w:jc w:val="center"/>
              <w:rPr>
                <w:szCs w:val="24"/>
              </w:rPr>
            </w:pPr>
            <w:r>
              <w:rPr>
                <w:szCs w:val="24"/>
              </w:rPr>
              <w:t>Covers basis path ABCDH</w:t>
            </w:r>
          </w:p>
        </w:tc>
      </w:tr>
      <w:tr w:rsidR="00E61B2B" w:rsidRPr="00BA5495" w14:paraId="22F6FCB9" w14:textId="77777777" w:rsidTr="009E1406">
        <w:trPr>
          <w:trHeight w:val="759"/>
        </w:trPr>
        <w:tc>
          <w:tcPr>
            <w:tcW w:w="845" w:type="dxa"/>
          </w:tcPr>
          <w:p w14:paraId="4B52D50A" w14:textId="77777777" w:rsidR="00E61B2B" w:rsidRDefault="00E61B2B" w:rsidP="009E1406">
            <w:pPr>
              <w:pStyle w:val="BodyText"/>
              <w:jc w:val="center"/>
              <w:rPr>
                <w:b/>
                <w:iCs/>
                <w:szCs w:val="24"/>
              </w:rPr>
            </w:pPr>
            <w:r>
              <w:rPr>
                <w:b/>
                <w:iCs/>
                <w:szCs w:val="24"/>
              </w:rPr>
              <w:t>4</w:t>
            </w:r>
          </w:p>
        </w:tc>
        <w:tc>
          <w:tcPr>
            <w:tcW w:w="1753" w:type="dxa"/>
          </w:tcPr>
          <w:p w14:paraId="43C3C782" w14:textId="77777777" w:rsidR="00E61B2B" w:rsidRDefault="00E61B2B" w:rsidP="009E1406">
            <w:pPr>
              <w:pStyle w:val="BodyText"/>
              <w:jc w:val="center"/>
              <w:rPr>
                <w:szCs w:val="24"/>
              </w:rPr>
            </w:pPr>
            <w:r>
              <w:rPr>
                <w:szCs w:val="24"/>
              </w:rPr>
              <w:t>a = 2</w:t>
            </w:r>
          </w:p>
          <w:p w14:paraId="48C9AF20" w14:textId="77777777" w:rsidR="00E61B2B" w:rsidRPr="00BA5495" w:rsidRDefault="00E61B2B" w:rsidP="009E1406">
            <w:pPr>
              <w:pStyle w:val="BodyText"/>
              <w:jc w:val="center"/>
              <w:rPr>
                <w:szCs w:val="24"/>
              </w:rPr>
            </w:pPr>
            <w:r>
              <w:rPr>
                <w:szCs w:val="24"/>
              </w:rPr>
              <w:t>b = 4</w:t>
            </w:r>
          </w:p>
        </w:tc>
        <w:tc>
          <w:tcPr>
            <w:tcW w:w="1322" w:type="dxa"/>
          </w:tcPr>
          <w:p w14:paraId="7C5043DA" w14:textId="77777777" w:rsidR="00E61B2B" w:rsidRPr="00BA5495" w:rsidRDefault="00E61B2B" w:rsidP="009E1406">
            <w:pPr>
              <w:pStyle w:val="BodyText"/>
              <w:jc w:val="center"/>
              <w:rPr>
                <w:szCs w:val="24"/>
              </w:rPr>
            </w:pPr>
            <w:r>
              <w:rPr>
                <w:szCs w:val="24"/>
              </w:rPr>
              <w:t>2</w:t>
            </w:r>
          </w:p>
        </w:tc>
        <w:tc>
          <w:tcPr>
            <w:tcW w:w="1764" w:type="dxa"/>
          </w:tcPr>
          <w:p w14:paraId="2E47EB3F" w14:textId="77777777" w:rsidR="00E61B2B" w:rsidRPr="00BA5495" w:rsidRDefault="00E61B2B" w:rsidP="009E1406">
            <w:pPr>
              <w:pStyle w:val="BodyText"/>
              <w:jc w:val="center"/>
              <w:rPr>
                <w:szCs w:val="24"/>
              </w:rPr>
            </w:pPr>
            <w:r>
              <w:rPr>
                <w:szCs w:val="24"/>
              </w:rPr>
              <w:t>2</w:t>
            </w:r>
          </w:p>
        </w:tc>
        <w:tc>
          <w:tcPr>
            <w:tcW w:w="1186" w:type="dxa"/>
          </w:tcPr>
          <w:p w14:paraId="18189CD7" w14:textId="77777777" w:rsidR="00E61B2B" w:rsidRPr="00BA5495" w:rsidRDefault="00E61B2B" w:rsidP="009E1406">
            <w:pPr>
              <w:pStyle w:val="BodyText"/>
              <w:jc w:val="center"/>
              <w:rPr>
                <w:szCs w:val="24"/>
              </w:rPr>
            </w:pPr>
            <w:r>
              <w:rPr>
                <w:szCs w:val="24"/>
              </w:rPr>
              <w:t>Pass</w:t>
            </w:r>
          </w:p>
        </w:tc>
        <w:tc>
          <w:tcPr>
            <w:tcW w:w="2481" w:type="dxa"/>
          </w:tcPr>
          <w:p w14:paraId="0345AC7D" w14:textId="77777777" w:rsidR="00E61B2B" w:rsidRPr="00BA5495" w:rsidRDefault="00E61B2B" w:rsidP="009E1406">
            <w:pPr>
              <w:pStyle w:val="BodyText"/>
              <w:jc w:val="center"/>
              <w:rPr>
                <w:szCs w:val="24"/>
              </w:rPr>
            </w:pPr>
            <w:r>
              <w:rPr>
                <w:szCs w:val="24"/>
              </w:rPr>
              <w:t>Covers basis path ABCDEFH</w:t>
            </w:r>
          </w:p>
        </w:tc>
      </w:tr>
      <w:tr w:rsidR="00E61B2B" w:rsidRPr="00BA5495" w14:paraId="3BF0F678" w14:textId="77777777" w:rsidTr="009E1406">
        <w:trPr>
          <w:trHeight w:val="759"/>
        </w:trPr>
        <w:tc>
          <w:tcPr>
            <w:tcW w:w="845" w:type="dxa"/>
          </w:tcPr>
          <w:p w14:paraId="7849F95B" w14:textId="77777777" w:rsidR="00E61B2B" w:rsidRDefault="00E61B2B" w:rsidP="009E1406">
            <w:pPr>
              <w:pStyle w:val="BodyText"/>
              <w:jc w:val="center"/>
              <w:rPr>
                <w:b/>
                <w:iCs/>
                <w:szCs w:val="24"/>
              </w:rPr>
            </w:pPr>
            <w:r>
              <w:rPr>
                <w:b/>
                <w:iCs/>
                <w:szCs w:val="24"/>
              </w:rPr>
              <w:t>5</w:t>
            </w:r>
          </w:p>
        </w:tc>
        <w:tc>
          <w:tcPr>
            <w:tcW w:w="1753" w:type="dxa"/>
          </w:tcPr>
          <w:p w14:paraId="48F01916" w14:textId="77777777" w:rsidR="00E61B2B" w:rsidRDefault="00E61B2B" w:rsidP="009E1406">
            <w:pPr>
              <w:pStyle w:val="BodyText"/>
              <w:jc w:val="center"/>
              <w:rPr>
                <w:szCs w:val="24"/>
              </w:rPr>
            </w:pPr>
            <w:r>
              <w:rPr>
                <w:szCs w:val="24"/>
              </w:rPr>
              <w:t>a = 4</w:t>
            </w:r>
          </w:p>
          <w:p w14:paraId="3DFF32BD" w14:textId="77777777" w:rsidR="00E61B2B" w:rsidRPr="00BA5495" w:rsidRDefault="00E61B2B" w:rsidP="009E1406">
            <w:pPr>
              <w:pStyle w:val="BodyText"/>
              <w:jc w:val="center"/>
              <w:rPr>
                <w:szCs w:val="24"/>
              </w:rPr>
            </w:pPr>
            <w:r>
              <w:rPr>
                <w:szCs w:val="24"/>
              </w:rPr>
              <w:t>b = 2</w:t>
            </w:r>
          </w:p>
        </w:tc>
        <w:tc>
          <w:tcPr>
            <w:tcW w:w="1322" w:type="dxa"/>
          </w:tcPr>
          <w:p w14:paraId="024A5D06" w14:textId="77777777" w:rsidR="00E61B2B" w:rsidRPr="00BA5495" w:rsidRDefault="00E61B2B" w:rsidP="009E1406">
            <w:pPr>
              <w:pStyle w:val="BodyText"/>
              <w:jc w:val="center"/>
              <w:rPr>
                <w:szCs w:val="24"/>
              </w:rPr>
            </w:pPr>
            <w:r>
              <w:rPr>
                <w:szCs w:val="24"/>
              </w:rPr>
              <w:t>2</w:t>
            </w:r>
          </w:p>
        </w:tc>
        <w:tc>
          <w:tcPr>
            <w:tcW w:w="1764" w:type="dxa"/>
          </w:tcPr>
          <w:p w14:paraId="79DF52EB" w14:textId="77777777" w:rsidR="00E61B2B" w:rsidRPr="00BA5495" w:rsidRDefault="00E61B2B" w:rsidP="009E1406">
            <w:pPr>
              <w:pStyle w:val="BodyText"/>
              <w:jc w:val="center"/>
              <w:rPr>
                <w:szCs w:val="24"/>
              </w:rPr>
            </w:pPr>
            <w:r>
              <w:rPr>
                <w:szCs w:val="24"/>
              </w:rPr>
              <w:t>2</w:t>
            </w:r>
          </w:p>
        </w:tc>
        <w:tc>
          <w:tcPr>
            <w:tcW w:w="1186" w:type="dxa"/>
          </w:tcPr>
          <w:p w14:paraId="077CF3DE" w14:textId="77777777" w:rsidR="00E61B2B" w:rsidRPr="00BA5495" w:rsidRDefault="00E61B2B" w:rsidP="009E1406">
            <w:pPr>
              <w:pStyle w:val="BodyText"/>
              <w:jc w:val="center"/>
              <w:rPr>
                <w:szCs w:val="24"/>
              </w:rPr>
            </w:pPr>
            <w:r>
              <w:rPr>
                <w:szCs w:val="24"/>
              </w:rPr>
              <w:t>Pass</w:t>
            </w:r>
          </w:p>
        </w:tc>
        <w:tc>
          <w:tcPr>
            <w:tcW w:w="2481" w:type="dxa"/>
          </w:tcPr>
          <w:p w14:paraId="5FA444D1" w14:textId="77777777" w:rsidR="00E61B2B" w:rsidRPr="00BA5495" w:rsidRDefault="00E61B2B" w:rsidP="009E1406">
            <w:pPr>
              <w:pStyle w:val="BodyText"/>
              <w:jc w:val="center"/>
              <w:rPr>
                <w:szCs w:val="24"/>
              </w:rPr>
            </w:pPr>
            <w:r>
              <w:rPr>
                <w:szCs w:val="24"/>
              </w:rPr>
              <w:t>Covers basis path ABCDEFH</w:t>
            </w:r>
          </w:p>
        </w:tc>
      </w:tr>
    </w:tbl>
    <w:p w14:paraId="262C2CB1" w14:textId="77777777" w:rsidR="00E61B2B" w:rsidRDefault="00E61B2B" w:rsidP="00E61B2B">
      <w:pPr>
        <w:pStyle w:val="BodyText"/>
        <w:rPr>
          <w:rFonts w:cstheme="majorBidi"/>
        </w:rPr>
      </w:pPr>
    </w:p>
    <w:p w14:paraId="07BB46A4" w14:textId="77777777" w:rsidR="00E61B2B" w:rsidRPr="000133B8" w:rsidRDefault="00E61B2B" w:rsidP="00E61B2B">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E61B2B" w:rsidRPr="005A1999" w14:paraId="374DB02F"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91A7DE" w14:textId="77777777" w:rsidR="00E61B2B" w:rsidRPr="005A1999" w:rsidRDefault="00E61B2B" w:rsidP="009E1406">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1C286" w14:textId="77777777" w:rsidR="00E61B2B" w:rsidRPr="005A1999" w:rsidRDefault="00E61B2B" w:rsidP="009E1406">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03E1C" w14:textId="77777777" w:rsidR="00E61B2B" w:rsidRPr="005A1999" w:rsidRDefault="00E61B2B" w:rsidP="009E1406">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B912F" w14:textId="77777777" w:rsidR="00E61B2B" w:rsidRPr="005A1999" w:rsidRDefault="00E61B2B" w:rsidP="009E1406">
            <w:pPr>
              <w:jc w:val="center"/>
              <w:rPr>
                <w:b/>
              </w:rPr>
            </w:pPr>
            <w:r w:rsidRPr="005A1999">
              <w:rPr>
                <w:b/>
              </w:rPr>
              <w:t>Uses</w:t>
            </w:r>
          </w:p>
        </w:tc>
      </w:tr>
      <w:tr w:rsidR="00E61B2B" w:rsidRPr="005A1999" w14:paraId="5FC178EA"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CDB6F" w14:textId="77777777" w:rsidR="00E61B2B" w:rsidRPr="005A1999" w:rsidRDefault="00E61B2B" w:rsidP="009E1406">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AFB6D" w14:textId="1E7C29D4" w:rsidR="00E61B2B" w:rsidRPr="005A1999" w:rsidRDefault="00E563B2" w:rsidP="009E1406">
            <w:r>
              <w:t>A</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C7716" w14:textId="77777777" w:rsidR="00E61B2B" w:rsidRPr="005A1999" w:rsidRDefault="00E61B2B" w:rsidP="009E1406">
            <w:r>
              <w:t>2046, 2055, 2062, 2063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175D0" w14:textId="77777777" w:rsidR="00E61B2B" w:rsidRPr="005A1999" w:rsidRDefault="00E61B2B" w:rsidP="009E1406">
            <w:r>
              <w:t>2048, 2049, 2053, 2055, 2060, 2061, 2062, 2063, 2065, 2069</w:t>
            </w:r>
          </w:p>
        </w:tc>
      </w:tr>
      <w:tr w:rsidR="00E61B2B" w:rsidRPr="005A1999" w14:paraId="3B53FB34"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8865F" w14:textId="77777777" w:rsidR="00E61B2B" w:rsidRPr="005A1999" w:rsidRDefault="00E61B2B" w:rsidP="009E1406">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57AA6D" w14:textId="77777777" w:rsidR="00E61B2B" w:rsidRPr="005A1999" w:rsidRDefault="00E61B2B" w:rsidP="009E1406">
            <w:r>
              <w:t xml:space="preserve">b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1EF1E" w14:textId="77777777" w:rsidR="00E61B2B" w:rsidRPr="005A1999" w:rsidRDefault="00E61B2B" w:rsidP="009E1406">
            <w:r>
              <w:t xml:space="preserve">2046, 2056, 2065, 2066 </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F0B5F" w14:textId="77777777" w:rsidR="00E61B2B" w:rsidRPr="005A1999" w:rsidRDefault="00E61B2B" w:rsidP="009E1406">
            <w:r>
              <w:t>2047, 2050, 2054, 2056, 2060, 2061, 2062, 2065, 2066</w:t>
            </w:r>
          </w:p>
        </w:tc>
      </w:tr>
      <w:tr w:rsidR="00E61B2B" w:rsidRPr="005A1999" w14:paraId="33A49AFB"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8BC81" w14:textId="77777777" w:rsidR="00E61B2B" w:rsidRPr="005A1999" w:rsidRDefault="00E61B2B" w:rsidP="009E1406">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C466B2" w14:textId="77777777" w:rsidR="00E61B2B" w:rsidRPr="005A1999" w:rsidRDefault="00E61B2B" w:rsidP="009E1406">
            <w:proofErr w:type="spellStart"/>
            <w:r w:rsidRPr="0057235E">
              <w:t>aZeros</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49F99" w14:textId="77777777" w:rsidR="00E61B2B" w:rsidRPr="005A1999" w:rsidRDefault="00E61B2B" w:rsidP="009E1406">
            <w:r>
              <w:t>2053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B5766" w14:textId="77777777" w:rsidR="00E61B2B" w:rsidRPr="005A1999" w:rsidRDefault="00E61B2B" w:rsidP="009E1406">
            <w:r>
              <w:t>2055, 2058</w:t>
            </w:r>
          </w:p>
        </w:tc>
      </w:tr>
    </w:tbl>
    <w:p w14:paraId="4CDA53A1" w14:textId="77777777" w:rsidR="00E61B2B" w:rsidRPr="005A1999" w:rsidRDefault="00E61B2B" w:rsidP="00E61B2B">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E61B2B" w:rsidRPr="005A1999" w14:paraId="45687BC5"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731C6" w14:textId="77777777" w:rsidR="00E61B2B" w:rsidRPr="005A1999" w:rsidRDefault="00E61B2B" w:rsidP="009E1406">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D58D6" w14:textId="77777777" w:rsidR="00E61B2B" w:rsidRPr="005A1999" w:rsidRDefault="00E61B2B" w:rsidP="009E1406">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5F6C3" w14:textId="77777777" w:rsidR="00E61B2B" w:rsidRPr="005A1999" w:rsidRDefault="00E61B2B" w:rsidP="009E1406">
            <w:pPr>
              <w:jc w:val="center"/>
              <w:rPr>
                <w:b/>
              </w:rPr>
            </w:pPr>
            <w:r w:rsidRPr="005A1999">
              <w:rPr>
                <w:b/>
              </w:rPr>
              <w:t>DU pairs</w:t>
            </w:r>
          </w:p>
        </w:tc>
      </w:tr>
      <w:tr w:rsidR="00E61B2B" w:rsidRPr="005A1999" w14:paraId="61AAD15D"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101BE" w14:textId="77777777" w:rsidR="00E61B2B" w:rsidRPr="005A1999" w:rsidRDefault="00E61B2B" w:rsidP="009E1406">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CB350" w14:textId="77777777" w:rsidR="00E61B2B" w:rsidRPr="005A1999" w:rsidRDefault="00E61B2B" w:rsidP="009E1406">
            <w:r>
              <w:t xml:space="preserve">a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608496" w14:textId="7972D70A" w:rsidR="003D0B9D" w:rsidRDefault="00E61B2B" w:rsidP="00D837A1">
            <w:pPr>
              <w:jc w:val="left"/>
            </w:pPr>
            <w:r>
              <w:t>&lt;2046,</w:t>
            </w:r>
            <w:r w:rsidR="00106169">
              <w:t xml:space="preserve"> </w:t>
            </w:r>
            <w:r>
              <w:t>2048&gt; &lt;2046, 2049&gt;</w:t>
            </w:r>
            <w:r w:rsidR="00D837A1">
              <w:t xml:space="preserve"> </w:t>
            </w:r>
            <w:r w:rsidR="00D837A1">
              <w:br/>
              <w:t>&lt;2046, 205</w:t>
            </w:r>
            <w:r w:rsidR="001C2999">
              <w:t>3</w:t>
            </w:r>
            <w:r w:rsidR="00D837A1">
              <w:t>&gt;</w:t>
            </w:r>
            <w:r w:rsidR="001C2999">
              <w:t xml:space="preserve"> &lt;2046, 2055&gt;</w:t>
            </w:r>
          </w:p>
          <w:p w14:paraId="2604DA92" w14:textId="77777777" w:rsidR="003D0B9D" w:rsidRDefault="003D0B9D" w:rsidP="00D837A1">
            <w:pPr>
              <w:jc w:val="left"/>
            </w:pPr>
            <w:r>
              <w:t>&lt;2055, 2060&gt; &lt;2055, 2061&gt;</w:t>
            </w:r>
          </w:p>
          <w:p w14:paraId="01612079" w14:textId="7BC5DE73" w:rsidR="003D0B9D" w:rsidRDefault="003D0B9D" w:rsidP="00D837A1">
            <w:pPr>
              <w:jc w:val="left"/>
            </w:pPr>
            <w:r>
              <w:t>&lt;2055, 2062&gt; &lt;2055, 2065&gt;</w:t>
            </w:r>
          </w:p>
          <w:p w14:paraId="70F3CBE0" w14:textId="4C70318E" w:rsidR="003D0B9D" w:rsidRDefault="003D0B9D" w:rsidP="00D837A1">
            <w:pPr>
              <w:jc w:val="left"/>
            </w:pPr>
            <w:r>
              <w:t>&lt;2055, 2069&gt;</w:t>
            </w:r>
          </w:p>
          <w:p w14:paraId="6C515111" w14:textId="77777777" w:rsidR="0026573F" w:rsidRDefault="003D0B9D" w:rsidP="00D837A1">
            <w:pPr>
              <w:jc w:val="left"/>
            </w:pPr>
            <w:r>
              <w:t>&lt;</w:t>
            </w:r>
            <w:r w:rsidR="0026573F">
              <w:t>2062, 2063&gt;</w:t>
            </w:r>
          </w:p>
          <w:p w14:paraId="18D9E30C" w14:textId="77777777" w:rsidR="0026573F" w:rsidRDefault="0026573F" w:rsidP="00D837A1">
            <w:pPr>
              <w:jc w:val="left"/>
            </w:pPr>
            <w:r>
              <w:t>&lt;2063, 2060&gt; &lt;2063, 2061&gt;</w:t>
            </w:r>
          </w:p>
          <w:p w14:paraId="38C7BD02" w14:textId="7E247DBB" w:rsidR="00E61B2B" w:rsidRPr="005A1999" w:rsidRDefault="0026573F" w:rsidP="00D837A1">
            <w:pPr>
              <w:jc w:val="left"/>
            </w:pPr>
            <w:r>
              <w:lastRenderedPageBreak/>
              <w:t>&lt;2063, 2062&gt;</w:t>
            </w:r>
            <w:r w:rsidR="00116A5B">
              <w:t xml:space="preserve"> &lt;2063, 2069&gt;</w:t>
            </w:r>
            <w:r w:rsidR="00E61B2B">
              <w:t xml:space="preserve"> </w:t>
            </w:r>
          </w:p>
        </w:tc>
      </w:tr>
      <w:tr w:rsidR="00E61B2B" w:rsidRPr="005A1999" w14:paraId="08022BCF"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EBC3E" w14:textId="77777777" w:rsidR="00E61B2B" w:rsidRPr="005A1999" w:rsidRDefault="00E61B2B" w:rsidP="009E1406">
            <w:r w:rsidRPr="005A1999">
              <w:lastRenderedPageBreak/>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88019" w14:textId="77777777" w:rsidR="00E61B2B" w:rsidRPr="005A1999" w:rsidRDefault="00E61B2B" w:rsidP="009E1406">
            <w:r>
              <w:t xml:space="preserve">b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6994C" w14:textId="77777777" w:rsidR="00E61B2B" w:rsidRDefault="001C2999" w:rsidP="007700C5">
            <w:pPr>
              <w:jc w:val="left"/>
            </w:pPr>
            <w:r>
              <w:t>&lt;2046, 2047&gt; &lt;2046, 2050&gt;</w:t>
            </w:r>
          </w:p>
          <w:p w14:paraId="6C29D310" w14:textId="77777777" w:rsidR="001C2999" w:rsidRDefault="001C2999" w:rsidP="007700C5">
            <w:pPr>
              <w:jc w:val="left"/>
            </w:pPr>
            <w:r>
              <w:t>&lt;2046,</w:t>
            </w:r>
            <w:r w:rsidR="007700C5">
              <w:t xml:space="preserve"> 2054&gt; &lt;2046, 2056&gt;</w:t>
            </w:r>
          </w:p>
          <w:p w14:paraId="20FE72CA" w14:textId="77777777" w:rsidR="007700C5" w:rsidRDefault="007700C5" w:rsidP="007700C5">
            <w:pPr>
              <w:jc w:val="left"/>
            </w:pPr>
            <w:r>
              <w:t>&lt;2056, 2060&gt; &lt;2056, 2061&gt;</w:t>
            </w:r>
            <w:r>
              <w:br/>
              <w:t>&lt;2056, 2062&gt; &lt;2056, 2065&gt;</w:t>
            </w:r>
          </w:p>
          <w:p w14:paraId="0005F824" w14:textId="77777777" w:rsidR="007700C5" w:rsidRDefault="007700C5" w:rsidP="007700C5">
            <w:pPr>
              <w:jc w:val="left"/>
            </w:pPr>
            <w:r>
              <w:t>&lt;2065, 2066&gt;</w:t>
            </w:r>
          </w:p>
          <w:p w14:paraId="6057165F" w14:textId="311430BC" w:rsidR="007700C5" w:rsidRPr="005A1999" w:rsidRDefault="007700C5" w:rsidP="007700C5">
            <w:pPr>
              <w:jc w:val="left"/>
            </w:pPr>
            <w:r>
              <w:t>&lt;2066, 2060&gt; &lt;2066, 2061&gt;</w:t>
            </w:r>
            <w:r>
              <w:br/>
              <w:t>&lt;2066, 2062&gt;</w:t>
            </w:r>
          </w:p>
        </w:tc>
      </w:tr>
      <w:tr w:rsidR="00E61B2B" w:rsidRPr="005A1999" w14:paraId="431E74BF"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749E3" w14:textId="77777777" w:rsidR="00E61B2B" w:rsidRPr="005A1999" w:rsidRDefault="00E61B2B" w:rsidP="009E1406">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7150" w14:textId="77777777" w:rsidR="00E61B2B" w:rsidRPr="005A1999" w:rsidRDefault="00E61B2B" w:rsidP="009E1406">
            <w:proofErr w:type="spellStart"/>
            <w:r w:rsidRPr="0057235E">
              <w:t>aZeros</w:t>
            </w:r>
            <w:proofErr w:type="spellEnd"/>
            <w:r>
              <w:t xml:space="preserve">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9A00D3" w14:textId="77777777" w:rsidR="00E61B2B" w:rsidRPr="005A1999" w:rsidRDefault="00E61B2B" w:rsidP="009E1406">
            <w:r>
              <w:t>&lt;2053, 2055&gt; &lt;2053, 2058&gt;</w:t>
            </w:r>
          </w:p>
        </w:tc>
      </w:tr>
    </w:tbl>
    <w:p w14:paraId="027191EA" w14:textId="77777777" w:rsidR="00E61B2B" w:rsidRDefault="00E61B2B" w:rsidP="00E61B2B">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E61B2B" w:rsidRPr="00BA5495" w14:paraId="35994337" w14:textId="77777777" w:rsidTr="009E1406">
        <w:trPr>
          <w:trHeight w:val="759"/>
        </w:trPr>
        <w:tc>
          <w:tcPr>
            <w:tcW w:w="845" w:type="dxa"/>
          </w:tcPr>
          <w:p w14:paraId="59F77F45" w14:textId="77777777" w:rsidR="00E61B2B" w:rsidRPr="00BA5495" w:rsidRDefault="00E61B2B" w:rsidP="009E1406">
            <w:pPr>
              <w:pStyle w:val="BodyText"/>
              <w:jc w:val="center"/>
              <w:rPr>
                <w:b/>
                <w:szCs w:val="24"/>
              </w:rPr>
            </w:pPr>
            <w:r w:rsidRPr="00BA5495">
              <w:rPr>
                <w:b/>
                <w:szCs w:val="24"/>
              </w:rPr>
              <w:t>Test case#</w:t>
            </w:r>
          </w:p>
        </w:tc>
        <w:tc>
          <w:tcPr>
            <w:tcW w:w="1753" w:type="dxa"/>
          </w:tcPr>
          <w:p w14:paraId="06DA5BEE" w14:textId="77777777" w:rsidR="00E61B2B" w:rsidRPr="00BA5495" w:rsidRDefault="00E61B2B" w:rsidP="009E1406">
            <w:pPr>
              <w:pStyle w:val="BodyText"/>
              <w:jc w:val="center"/>
              <w:rPr>
                <w:b/>
                <w:bCs/>
                <w:szCs w:val="24"/>
              </w:rPr>
            </w:pPr>
            <w:r w:rsidRPr="00BA5495">
              <w:rPr>
                <w:b/>
                <w:bCs/>
                <w:szCs w:val="24"/>
              </w:rPr>
              <w:t>Input</w:t>
            </w:r>
          </w:p>
        </w:tc>
        <w:tc>
          <w:tcPr>
            <w:tcW w:w="1322" w:type="dxa"/>
          </w:tcPr>
          <w:p w14:paraId="0205661F" w14:textId="77777777" w:rsidR="00E61B2B" w:rsidRPr="00BA5495" w:rsidRDefault="00E61B2B" w:rsidP="009E1406">
            <w:pPr>
              <w:pStyle w:val="BodyText"/>
              <w:jc w:val="center"/>
              <w:rPr>
                <w:b/>
                <w:szCs w:val="24"/>
              </w:rPr>
            </w:pPr>
            <w:r w:rsidRPr="00BA5495">
              <w:rPr>
                <w:b/>
                <w:szCs w:val="24"/>
              </w:rPr>
              <w:t>Output</w:t>
            </w:r>
          </w:p>
        </w:tc>
        <w:tc>
          <w:tcPr>
            <w:tcW w:w="1764" w:type="dxa"/>
          </w:tcPr>
          <w:p w14:paraId="242B70A1" w14:textId="77777777" w:rsidR="00E61B2B" w:rsidRPr="00BA5495" w:rsidRDefault="00E61B2B" w:rsidP="009E1406">
            <w:pPr>
              <w:pStyle w:val="BodyText"/>
              <w:jc w:val="center"/>
              <w:rPr>
                <w:b/>
                <w:szCs w:val="24"/>
              </w:rPr>
            </w:pPr>
            <w:r w:rsidRPr="00BA5495">
              <w:rPr>
                <w:b/>
                <w:bCs/>
                <w:szCs w:val="24"/>
              </w:rPr>
              <w:t>Expected Output</w:t>
            </w:r>
          </w:p>
        </w:tc>
        <w:tc>
          <w:tcPr>
            <w:tcW w:w="1186" w:type="dxa"/>
          </w:tcPr>
          <w:p w14:paraId="318CA144" w14:textId="77777777" w:rsidR="00E61B2B" w:rsidRPr="00BA5495" w:rsidRDefault="00E61B2B" w:rsidP="009E1406">
            <w:pPr>
              <w:pStyle w:val="BodyText"/>
              <w:jc w:val="center"/>
              <w:rPr>
                <w:b/>
                <w:szCs w:val="24"/>
              </w:rPr>
            </w:pPr>
            <w:r w:rsidRPr="00BA5495">
              <w:rPr>
                <w:b/>
                <w:szCs w:val="24"/>
              </w:rPr>
              <w:t>Pass/Fail</w:t>
            </w:r>
          </w:p>
        </w:tc>
        <w:tc>
          <w:tcPr>
            <w:tcW w:w="2481" w:type="dxa"/>
          </w:tcPr>
          <w:p w14:paraId="7B1370D6" w14:textId="77777777" w:rsidR="00E61B2B" w:rsidRPr="00BA5495" w:rsidRDefault="00E61B2B" w:rsidP="009E1406">
            <w:pPr>
              <w:pStyle w:val="BodyText"/>
              <w:jc w:val="center"/>
              <w:rPr>
                <w:b/>
                <w:szCs w:val="24"/>
              </w:rPr>
            </w:pPr>
            <w:r w:rsidRPr="00BA5495">
              <w:rPr>
                <w:b/>
                <w:szCs w:val="24"/>
              </w:rPr>
              <w:t>Comments/Remarks</w:t>
            </w:r>
          </w:p>
          <w:p w14:paraId="33DCB85B" w14:textId="77777777" w:rsidR="00E61B2B" w:rsidRPr="00BA5495" w:rsidRDefault="00E61B2B" w:rsidP="009E1406">
            <w:pPr>
              <w:pStyle w:val="BodyText"/>
              <w:jc w:val="center"/>
              <w:rPr>
                <w:b/>
                <w:szCs w:val="24"/>
              </w:rPr>
            </w:pPr>
          </w:p>
        </w:tc>
      </w:tr>
      <w:tr w:rsidR="00ED58A8" w:rsidRPr="00BA5495" w14:paraId="2743B47F" w14:textId="77777777" w:rsidTr="009E1406">
        <w:trPr>
          <w:trHeight w:val="759"/>
        </w:trPr>
        <w:tc>
          <w:tcPr>
            <w:tcW w:w="845" w:type="dxa"/>
          </w:tcPr>
          <w:p w14:paraId="53B46BBF" w14:textId="77777777" w:rsidR="00ED58A8" w:rsidRPr="00BA5495" w:rsidRDefault="00ED58A8" w:rsidP="00ED58A8">
            <w:pPr>
              <w:pStyle w:val="BodyText"/>
              <w:jc w:val="center"/>
              <w:rPr>
                <w:b/>
                <w:szCs w:val="24"/>
              </w:rPr>
            </w:pPr>
            <w:r>
              <w:rPr>
                <w:b/>
                <w:szCs w:val="24"/>
              </w:rPr>
              <w:t>1</w:t>
            </w:r>
          </w:p>
        </w:tc>
        <w:tc>
          <w:tcPr>
            <w:tcW w:w="1753" w:type="dxa"/>
          </w:tcPr>
          <w:p w14:paraId="4B966543" w14:textId="6C233042" w:rsidR="00ED58A8" w:rsidRPr="00BA5495" w:rsidRDefault="00ED58A8" w:rsidP="00ED58A8">
            <w:pPr>
              <w:pStyle w:val="BodyText"/>
              <w:jc w:val="center"/>
              <w:rPr>
                <w:szCs w:val="24"/>
              </w:rPr>
            </w:pPr>
            <w:r>
              <w:rPr>
                <w:szCs w:val="24"/>
              </w:rPr>
              <w:t>a = 15</w:t>
            </w:r>
            <w:r>
              <w:rPr>
                <w:szCs w:val="24"/>
              </w:rPr>
              <w:br/>
              <w:t>b = 0</w:t>
            </w:r>
          </w:p>
        </w:tc>
        <w:tc>
          <w:tcPr>
            <w:tcW w:w="1322" w:type="dxa"/>
          </w:tcPr>
          <w:p w14:paraId="63B7A43D" w14:textId="1CFF3BD4" w:rsidR="00ED58A8" w:rsidRPr="00BA5495" w:rsidRDefault="00ED58A8" w:rsidP="00ED58A8">
            <w:pPr>
              <w:pStyle w:val="BodyText"/>
              <w:jc w:val="center"/>
              <w:rPr>
                <w:szCs w:val="24"/>
              </w:rPr>
            </w:pPr>
            <w:r>
              <w:rPr>
                <w:szCs w:val="24"/>
              </w:rPr>
              <w:t>15</w:t>
            </w:r>
          </w:p>
        </w:tc>
        <w:tc>
          <w:tcPr>
            <w:tcW w:w="1764" w:type="dxa"/>
          </w:tcPr>
          <w:p w14:paraId="17249D64" w14:textId="06A70491" w:rsidR="00ED58A8" w:rsidRPr="00BA5495" w:rsidRDefault="00ED58A8" w:rsidP="00ED58A8">
            <w:pPr>
              <w:pStyle w:val="BodyText"/>
              <w:jc w:val="center"/>
              <w:rPr>
                <w:szCs w:val="24"/>
              </w:rPr>
            </w:pPr>
            <w:r>
              <w:rPr>
                <w:szCs w:val="24"/>
              </w:rPr>
              <w:t>15</w:t>
            </w:r>
          </w:p>
        </w:tc>
        <w:tc>
          <w:tcPr>
            <w:tcW w:w="1186" w:type="dxa"/>
          </w:tcPr>
          <w:p w14:paraId="72B6C803" w14:textId="5066EC44" w:rsidR="00ED58A8" w:rsidRPr="00BA5495" w:rsidRDefault="00ED58A8" w:rsidP="00ED58A8">
            <w:pPr>
              <w:pStyle w:val="BodyText"/>
              <w:jc w:val="center"/>
              <w:rPr>
                <w:szCs w:val="24"/>
              </w:rPr>
            </w:pPr>
            <w:r>
              <w:rPr>
                <w:szCs w:val="24"/>
              </w:rPr>
              <w:t>Pass</w:t>
            </w:r>
          </w:p>
        </w:tc>
        <w:tc>
          <w:tcPr>
            <w:tcW w:w="2481" w:type="dxa"/>
          </w:tcPr>
          <w:p w14:paraId="2E28A8DD" w14:textId="77777777" w:rsidR="002D5FC1" w:rsidRDefault="00ED58A8" w:rsidP="00ED58A8">
            <w:pPr>
              <w:pStyle w:val="BodyText"/>
              <w:jc w:val="left"/>
              <w:rPr>
                <w:szCs w:val="24"/>
              </w:rPr>
            </w:pPr>
            <w:r>
              <w:rPr>
                <w:szCs w:val="24"/>
              </w:rPr>
              <w:t xml:space="preserve">For a </w:t>
            </w:r>
            <w:proofErr w:type="gramStart"/>
            <w:r>
              <w:rPr>
                <w:szCs w:val="24"/>
              </w:rPr>
              <w:t>covers</w:t>
            </w:r>
            <w:proofErr w:type="gramEnd"/>
          </w:p>
          <w:p w14:paraId="44F50F8E" w14:textId="68E2EA3E" w:rsidR="00ED58A8" w:rsidRDefault="00ED58A8" w:rsidP="00ED58A8">
            <w:pPr>
              <w:pStyle w:val="BodyText"/>
              <w:jc w:val="left"/>
              <w:rPr>
                <w:szCs w:val="24"/>
              </w:rPr>
            </w:pPr>
            <w:r>
              <w:rPr>
                <w:szCs w:val="24"/>
              </w:rPr>
              <w:t>&lt;2046,</w:t>
            </w:r>
            <w:r w:rsidR="002D5FC1">
              <w:rPr>
                <w:szCs w:val="24"/>
              </w:rPr>
              <w:t xml:space="preserve"> </w:t>
            </w:r>
            <w:r>
              <w:rPr>
                <w:szCs w:val="24"/>
              </w:rPr>
              <w:t xml:space="preserve">2048&gt; </w:t>
            </w:r>
          </w:p>
          <w:p w14:paraId="1209C105" w14:textId="77777777" w:rsidR="002D5FC1" w:rsidRDefault="00ED58A8" w:rsidP="00ED58A8">
            <w:pPr>
              <w:pStyle w:val="BodyText"/>
              <w:jc w:val="left"/>
              <w:rPr>
                <w:szCs w:val="24"/>
              </w:rPr>
            </w:pPr>
            <w:r>
              <w:rPr>
                <w:szCs w:val="24"/>
              </w:rPr>
              <w:t xml:space="preserve">For b covers </w:t>
            </w:r>
          </w:p>
          <w:p w14:paraId="69240E41" w14:textId="36B67DED" w:rsidR="00ED58A8" w:rsidRPr="00BA5495" w:rsidRDefault="00ED58A8" w:rsidP="00ED58A8">
            <w:pPr>
              <w:pStyle w:val="BodyText"/>
              <w:jc w:val="left"/>
              <w:rPr>
                <w:szCs w:val="24"/>
              </w:rPr>
            </w:pPr>
            <w:r>
              <w:rPr>
                <w:szCs w:val="24"/>
              </w:rPr>
              <w:t>&lt;2046,</w:t>
            </w:r>
            <w:r w:rsidR="002D5FC1">
              <w:rPr>
                <w:szCs w:val="24"/>
              </w:rPr>
              <w:t xml:space="preserve"> </w:t>
            </w:r>
            <w:r>
              <w:rPr>
                <w:szCs w:val="24"/>
              </w:rPr>
              <w:t>2047&gt;</w:t>
            </w:r>
          </w:p>
        </w:tc>
      </w:tr>
      <w:tr w:rsidR="00ED58A8" w:rsidRPr="00BA5495" w14:paraId="59668A10" w14:textId="77777777" w:rsidTr="009E1406">
        <w:trPr>
          <w:trHeight w:val="759"/>
        </w:trPr>
        <w:tc>
          <w:tcPr>
            <w:tcW w:w="845" w:type="dxa"/>
          </w:tcPr>
          <w:p w14:paraId="6B7040A7" w14:textId="77777777" w:rsidR="00ED58A8" w:rsidRPr="00BA5495" w:rsidRDefault="00ED58A8" w:rsidP="00ED58A8">
            <w:pPr>
              <w:pStyle w:val="BodyText"/>
              <w:jc w:val="center"/>
              <w:rPr>
                <w:b/>
                <w:iCs/>
                <w:szCs w:val="24"/>
              </w:rPr>
            </w:pPr>
            <w:r>
              <w:rPr>
                <w:b/>
                <w:iCs/>
                <w:szCs w:val="24"/>
              </w:rPr>
              <w:t>2</w:t>
            </w:r>
          </w:p>
        </w:tc>
        <w:tc>
          <w:tcPr>
            <w:tcW w:w="1753" w:type="dxa"/>
          </w:tcPr>
          <w:p w14:paraId="10CDBFBD" w14:textId="77777777" w:rsidR="00ED58A8" w:rsidRDefault="00ED58A8" w:rsidP="00ED58A8">
            <w:pPr>
              <w:pStyle w:val="BodyText"/>
              <w:jc w:val="center"/>
              <w:rPr>
                <w:szCs w:val="24"/>
              </w:rPr>
            </w:pPr>
            <w:r>
              <w:rPr>
                <w:szCs w:val="24"/>
              </w:rPr>
              <w:t>a = 0</w:t>
            </w:r>
          </w:p>
          <w:p w14:paraId="4C6D42AD" w14:textId="404169BC" w:rsidR="00ED58A8" w:rsidRPr="00BA5495" w:rsidRDefault="00ED58A8" w:rsidP="00ED58A8">
            <w:pPr>
              <w:pStyle w:val="BodyText"/>
              <w:jc w:val="center"/>
              <w:rPr>
                <w:szCs w:val="24"/>
              </w:rPr>
            </w:pPr>
            <w:r>
              <w:rPr>
                <w:szCs w:val="24"/>
              </w:rPr>
              <w:t>b =15</w:t>
            </w:r>
          </w:p>
        </w:tc>
        <w:tc>
          <w:tcPr>
            <w:tcW w:w="1322" w:type="dxa"/>
          </w:tcPr>
          <w:p w14:paraId="16A3B201" w14:textId="2882345B" w:rsidR="00ED58A8" w:rsidRPr="00BA5495" w:rsidRDefault="00ED58A8" w:rsidP="00ED58A8">
            <w:pPr>
              <w:pStyle w:val="BodyText"/>
              <w:jc w:val="center"/>
              <w:rPr>
                <w:szCs w:val="24"/>
              </w:rPr>
            </w:pPr>
            <w:r>
              <w:rPr>
                <w:szCs w:val="24"/>
              </w:rPr>
              <w:t>15</w:t>
            </w:r>
          </w:p>
        </w:tc>
        <w:tc>
          <w:tcPr>
            <w:tcW w:w="1764" w:type="dxa"/>
          </w:tcPr>
          <w:p w14:paraId="20F08AF6" w14:textId="261F3F7B" w:rsidR="00ED58A8" w:rsidRPr="00BA5495" w:rsidRDefault="00ED58A8" w:rsidP="00ED58A8">
            <w:pPr>
              <w:pStyle w:val="BodyText"/>
              <w:jc w:val="center"/>
              <w:rPr>
                <w:szCs w:val="24"/>
              </w:rPr>
            </w:pPr>
            <w:r>
              <w:rPr>
                <w:szCs w:val="24"/>
              </w:rPr>
              <w:t>15</w:t>
            </w:r>
          </w:p>
        </w:tc>
        <w:tc>
          <w:tcPr>
            <w:tcW w:w="1186" w:type="dxa"/>
          </w:tcPr>
          <w:p w14:paraId="470FB47E" w14:textId="17D322E9" w:rsidR="00ED58A8" w:rsidRPr="00BA5495" w:rsidRDefault="00ED58A8" w:rsidP="00ED58A8">
            <w:pPr>
              <w:pStyle w:val="BodyText"/>
              <w:jc w:val="center"/>
              <w:rPr>
                <w:szCs w:val="24"/>
              </w:rPr>
            </w:pPr>
            <w:r>
              <w:rPr>
                <w:szCs w:val="24"/>
              </w:rPr>
              <w:t>Pass</w:t>
            </w:r>
          </w:p>
        </w:tc>
        <w:tc>
          <w:tcPr>
            <w:tcW w:w="2481" w:type="dxa"/>
          </w:tcPr>
          <w:p w14:paraId="0F88F1A8" w14:textId="77777777" w:rsidR="00E067B4" w:rsidRDefault="00ED58A8" w:rsidP="00ED58A8">
            <w:pPr>
              <w:pStyle w:val="BodyText"/>
              <w:jc w:val="left"/>
              <w:rPr>
                <w:szCs w:val="24"/>
              </w:rPr>
            </w:pPr>
            <w:r>
              <w:rPr>
                <w:szCs w:val="24"/>
              </w:rPr>
              <w:t xml:space="preserve">For a </w:t>
            </w:r>
            <w:proofErr w:type="gramStart"/>
            <w:r>
              <w:rPr>
                <w:szCs w:val="24"/>
              </w:rPr>
              <w:t>covers</w:t>
            </w:r>
            <w:proofErr w:type="gramEnd"/>
            <w:r>
              <w:rPr>
                <w:szCs w:val="24"/>
              </w:rPr>
              <w:t xml:space="preserve"> </w:t>
            </w:r>
          </w:p>
          <w:p w14:paraId="7193D54F" w14:textId="6EE98464" w:rsidR="00ED58A8" w:rsidRDefault="00ED58A8" w:rsidP="00ED58A8">
            <w:pPr>
              <w:pStyle w:val="BodyText"/>
              <w:jc w:val="left"/>
              <w:rPr>
                <w:szCs w:val="24"/>
              </w:rPr>
            </w:pPr>
            <w:r>
              <w:rPr>
                <w:szCs w:val="24"/>
              </w:rPr>
              <w:t>&lt;2046,</w:t>
            </w:r>
            <w:r w:rsidR="00E067B4">
              <w:rPr>
                <w:szCs w:val="24"/>
              </w:rPr>
              <w:t xml:space="preserve"> </w:t>
            </w:r>
            <w:r>
              <w:rPr>
                <w:szCs w:val="24"/>
              </w:rPr>
              <w:t xml:space="preserve">2049&gt; </w:t>
            </w:r>
          </w:p>
          <w:p w14:paraId="6FDECC87" w14:textId="77777777" w:rsidR="00ED58A8" w:rsidRDefault="00ED58A8" w:rsidP="00ED58A8">
            <w:pPr>
              <w:pStyle w:val="BodyText"/>
              <w:jc w:val="left"/>
              <w:rPr>
                <w:szCs w:val="24"/>
              </w:rPr>
            </w:pPr>
            <w:r>
              <w:rPr>
                <w:szCs w:val="24"/>
              </w:rPr>
              <w:t xml:space="preserve">For b covers </w:t>
            </w:r>
          </w:p>
          <w:p w14:paraId="66AF34AB" w14:textId="5749A089" w:rsidR="00ED58A8" w:rsidRDefault="00ED58A8" w:rsidP="00ED58A8">
            <w:pPr>
              <w:pStyle w:val="BodyText"/>
              <w:jc w:val="left"/>
              <w:rPr>
                <w:szCs w:val="24"/>
              </w:rPr>
            </w:pPr>
            <w:r>
              <w:rPr>
                <w:szCs w:val="24"/>
              </w:rPr>
              <w:t>&lt;2046,</w:t>
            </w:r>
            <w:r w:rsidR="004A2750">
              <w:rPr>
                <w:szCs w:val="24"/>
              </w:rPr>
              <w:t xml:space="preserve"> </w:t>
            </w:r>
            <w:r>
              <w:rPr>
                <w:szCs w:val="24"/>
              </w:rPr>
              <w:t>2047&gt;</w:t>
            </w:r>
          </w:p>
          <w:p w14:paraId="408C174C" w14:textId="3EA07DA3" w:rsidR="00ED58A8" w:rsidRPr="00BA5495" w:rsidRDefault="00ED58A8" w:rsidP="00ED58A8">
            <w:pPr>
              <w:pStyle w:val="BodyText"/>
              <w:jc w:val="left"/>
              <w:rPr>
                <w:szCs w:val="24"/>
              </w:rPr>
            </w:pPr>
            <w:r>
              <w:rPr>
                <w:szCs w:val="24"/>
              </w:rPr>
              <w:t>&lt;2046,</w:t>
            </w:r>
            <w:r w:rsidR="004A2750">
              <w:rPr>
                <w:szCs w:val="24"/>
              </w:rPr>
              <w:t xml:space="preserve"> </w:t>
            </w:r>
            <w:r>
              <w:rPr>
                <w:szCs w:val="24"/>
              </w:rPr>
              <w:t>2050&gt;</w:t>
            </w:r>
          </w:p>
        </w:tc>
      </w:tr>
      <w:tr w:rsidR="002B7CF5" w:rsidRPr="00BA5495" w14:paraId="3AF313A1" w14:textId="77777777" w:rsidTr="009E1406">
        <w:trPr>
          <w:trHeight w:val="759"/>
        </w:trPr>
        <w:tc>
          <w:tcPr>
            <w:tcW w:w="845" w:type="dxa"/>
          </w:tcPr>
          <w:p w14:paraId="50F03F35" w14:textId="390379C1" w:rsidR="002B7CF5" w:rsidRDefault="002B7CF5" w:rsidP="002B7CF5">
            <w:pPr>
              <w:pStyle w:val="BodyText"/>
              <w:jc w:val="center"/>
              <w:rPr>
                <w:b/>
                <w:iCs/>
                <w:szCs w:val="24"/>
              </w:rPr>
            </w:pPr>
            <w:r>
              <w:rPr>
                <w:b/>
                <w:iCs/>
                <w:szCs w:val="24"/>
              </w:rPr>
              <w:t>3</w:t>
            </w:r>
          </w:p>
        </w:tc>
        <w:tc>
          <w:tcPr>
            <w:tcW w:w="1753" w:type="dxa"/>
          </w:tcPr>
          <w:p w14:paraId="35756973" w14:textId="77777777" w:rsidR="002B7CF5" w:rsidRDefault="002B7CF5" w:rsidP="002B7CF5">
            <w:pPr>
              <w:pStyle w:val="BodyText"/>
              <w:jc w:val="center"/>
              <w:rPr>
                <w:szCs w:val="24"/>
              </w:rPr>
            </w:pPr>
            <w:r>
              <w:rPr>
                <w:szCs w:val="24"/>
              </w:rPr>
              <w:t>a = 12</w:t>
            </w:r>
          </w:p>
          <w:p w14:paraId="2BB5B417" w14:textId="745B2423" w:rsidR="002B7CF5" w:rsidRDefault="002B7CF5" w:rsidP="002B7CF5">
            <w:pPr>
              <w:pStyle w:val="BodyText"/>
              <w:jc w:val="center"/>
              <w:rPr>
                <w:szCs w:val="24"/>
              </w:rPr>
            </w:pPr>
            <w:r>
              <w:rPr>
                <w:szCs w:val="24"/>
              </w:rPr>
              <w:t>b = 12</w:t>
            </w:r>
          </w:p>
        </w:tc>
        <w:tc>
          <w:tcPr>
            <w:tcW w:w="1322" w:type="dxa"/>
          </w:tcPr>
          <w:p w14:paraId="74CA960B" w14:textId="678637DE" w:rsidR="002B7CF5" w:rsidRDefault="002B7CF5" w:rsidP="002B7CF5">
            <w:pPr>
              <w:pStyle w:val="BodyText"/>
              <w:jc w:val="center"/>
              <w:rPr>
                <w:szCs w:val="24"/>
              </w:rPr>
            </w:pPr>
            <w:r>
              <w:rPr>
                <w:szCs w:val="24"/>
              </w:rPr>
              <w:t>12</w:t>
            </w:r>
          </w:p>
        </w:tc>
        <w:tc>
          <w:tcPr>
            <w:tcW w:w="1764" w:type="dxa"/>
          </w:tcPr>
          <w:p w14:paraId="1AEB0CF9" w14:textId="231A21E2" w:rsidR="002B7CF5" w:rsidRDefault="002B7CF5" w:rsidP="002B7CF5">
            <w:pPr>
              <w:pStyle w:val="BodyText"/>
              <w:jc w:val="center"/>
              <w:rPr>
                <w:szCs w:val="24"/>
              </w:rPr>
            </w:pPr>
            <w:r>
              <w:rPr>
                <w:szCs w:val="24"/>
              </w:rPr>
              <w:t>12</w:t>
            </w:r>
          </w:p>
        </w:tc>
        <w:tc>
          <w:tcPr>
            <w:tcW w:w="1186" w:type="dxa"/>
          </w:tcPr>
          <w:p w14:paraId="465D725D" w14:textId="3C929399" w:rsidR="002B7CF5" w:rsidRDefault="002B7CF5" w:rsidP="002B7CF5">
            <w:pPr>
              <w:pStyle w:val="BodyText"/>
              <w:jc w:val="center"/>
              <w:rPr>
                <w:szCs w:val="24"/>
              </w:rPr>
            </w:pPr>
            <w:r>
              <w:rPr>
                <w:szCs w:val="24"/>
              </w:rPr>
              <w:t>Pass</w:t>
            </w:r>
          </w:p>
        </w:tc>
        <w:tc>
          <w:tcPr>
            <w:tcW w:w="2481" w:type="dxa"/>
          </w:tcPr>
          <w:p w14:paraId="695908E6" w14:textId="77777777" w:rsidR="004A2750" w:rsidRDefault="002B7CF5" w:rsidP="002B7CF5">
            <w:pPr>
              <w:pStyle w:val="BodyText"/>
              <w:jc w:val="left"/>
              <w:rPr>
                <w:szCs w:val="24"/>
              </w:rPr>
            </w:pPr>
            <w:r>
              <w:rPr>
                <w:szCs w:val="24"/>
              </w:rPr>
              <w:t xml:space="preserve">For a </w:t>
            </w:r>
            <w:proofErr w:type="gramStart"/>
            <w:r>
              <w:rPr>
                <w:szCs w:val="24"/>
              </w:rPr>
              <w:t>covers</w:t>
            </w:r>
            <w:proofErr w:type="gramEnd"/>
            <w:r w:rsidR="00C633DC">
              <w:rPr>
                <w:szCs w:val="24"/>
              </w:rPr>
              <w:t>:</w:t>
            </w:r>
          </w:p>
          <w:p w14:paraId="0C477F6D" w14:textId="6C5A9027" w:rsidR="002B7CF5" w:rsidRDefault="002B7CF5" w:rsidP="002B7CF5">
            <w:pPr>
              <w:pStyle w:val="BodyText"/>
              <w:jc w:val="left"/>
              <w:rPr>
                <w:szCs w:val="24"/>
              </w:rPr>
            </w:pPr>
            <w:r>
              <w:rPr>
                <w:szCs w:val="24"/>
              </w:rPr>
              <w:t xml:space="preserve"> &lt;2046,</w:t>
            </w:r>
            <w:r w:rsidR="004A2750">
              <w:rPr>
                <w:szCs w:val="24"/>
              </w:rPr>
              <w:t xml:space="preserve"> </w:t>
            </w:r>
            <w:r>
              <w:rPr>
                <w:szCs w:val="24"/>
              </w:rPr>
              <w:t xml:space="preserve">2049&gt; </w:t>
            </w:r>
          </w:p>
          <w:p w14:paraId="791627A9" w14:textId="77777777" w:rsidR="000B003F" w:rsidRDefault="002B7CF5" w:rsidP="000B003F">
            <w:pPr>
              <w:pStyle w:val="BodyText"/>
              <w:jc w:val="left"/>
              <w:rPr>
                <w:szCs w:val="24"/>
              </w:rPr>
            </w:pPr>
            <w:r>
              <w:rPr>
                <w:szCs w:val="24"/>
              </w:rPr>
              <w:t>&lt;2046, 2055&gt;</w:t>
            </w:r>
          </w:p>
          <w:p w14:paraId="20D368E6" w14:textId="728D0F91" w:rsidR="000B003F" w:rsidRDefault="000B003F" w:rsidP="000B003F">
            <w:pPr>
              <w:pStyle w:val="BodyText"/>
              <w:jc w:val="left"/>
            </w:pPr>
            <w:r>
              <w:t>&lt;2055, 2060&gt;</w:t>
            </w:r>
          </w:p>
          <w:p w14:paraId="53E9E02D" w14:textId="6AB4454C" w:rsidR="002B7CF5" w:rsidRPr="000B003F" w:rsidRDefault="002B7CF5" w:rsidP="000B003F">
            <w:pPr>
              <w:pStyle w:val="BodyText"/>
              <w:jc w:val="left"/>
              <w:rPr>
                <w:szCs w:val="24"/>
              </w:rPr>
            </w:pPr>
            <w:r>
              <w:t>&lt;2055, 2069&gt;</w:t>
            </w:r>
          </w:p>
          <w:p w14:paraId="23017F5D" w14:textId="4E4A0EF7" w:rsidR="002B7CF5" w:rsidRDefault="002B7CF5" w:rsidP="002B7CF5">
            <w:pPr>
              <w:pStyle w:val="BodyText"/>
              <w:jc w:val="left"/>
              <w:rPr>
                <w:szCs w:val="24"/>
              </w:rPr>
            </w:pPr>
          </w:p>
          <w:p w14:paraId="2DF02302" w14:textId="1A529B7F" w:rsidR="002B7CF5" w:rsidRDefault="002B7CF5" w:rsidP="002B7CF5">
            <w:pPr>
              <w:pStyle w:val="BodyText"/>
              <w:jc w:val="left"/>
              <w:rPr>
                <w:szCs w:val="24"/>
              </w:rPr>
            </w:pPr>
            <w:r>
              <w:rPr>
                <w:szCs w:val="24"/>
              </w:rPr>
              <w:t>For b covers</w:t>
            </w:r>
            <w:r w:rsidR="00C633DC">
              <w:rPr>
                <w:szCs w:val="24"/>
              </w:rPr>
              <w:t>:</w:t>
            </w:r>
            <w:r>
              <w:rPr>
                <w:szCs w:val="24"/>
              </w:rPr>
              <w:t xml:space="preserve"> </w:t>
            </w:r>
          </w:p>
          <w:p w14:paraId="707BD638" w14:textId="0A660870" w:rsidR="002B7CF5" w:rsidRDefault="002B7CF5" w:rsidP="002B7CF5">
            <w:pPr>
              <w:pStyle w:val="BodyText"/>
              <w:jc w:val="left"/>
              <w:rPr>
                <w:szCs w:val="24"/>
              </w:rPr>
            </w:pPr>
            <w:r>
              <w:rPr>
                <w:szCs w:val="24"/>
              </w:rPr>
              <w:t>&lt;2046,</w:t>
            </w:r>
            <w:r w:rsidR="00766306">
              <w:rPr>
                <w:szCs w:val="24"/>
              </w:rPr>
              <w:t xml:space="preserve"> </w:t>
            </w:r>
            <w:r>
              <w:rPr>
                <w:szCs w:val="24"/>
              </w:rPr>
              <w:t>2047&gt;</w:t>
            </w:r>
          </w:p>
          <w:p w14:paraId="68E4DBE5" w14:textId="075E6D29" w:rsidR="002B7CF5" w:rsidRDefault="002B7CF5" w:rsidP="002B7CF5">
            <w:pPr>
              <w:pStyle w:val="BodyText"/>
              <w:jc w:val="left"/>
              <w:rPr>
                <w:szCs w:val="24"/>
              </w:rPr>
            </w:pPr>
            <w:r>
              <w:rPr>
                <w:szCs w:val="24"/>
              </w:rPr>
              <w:t>&lt;2046,</w:t>
            </w:r>
            <w:r w:rsidR="00766306">
              <w:rPr>
                <w:szCs w:val="24"/>
              </w:rPr>
              <w:t xml:space="preserve"> </w:t>
            </w:r>
            <w:r>
              <w:rPr>
                <w:szCs w:val="24"/>
              </w:rPr>
              <w:t>205</w:t>
            </w:r>
            <w:r w:rsidR="000B003F">
              <w:rPr>
                <w:szCs w:val="24"/>
              </w:rPr>
              <w:t>6</w:t>
            </w:r>
            <w:r>
              <w:rPr>
                <w:szCs w:val="24"/>
              </w:rPr>
              <w:t>&gt;</w:t>
            </w:r>
          </w:p>
          <w:p w14:paraId="60CAF64A" w14:textId="4C8E6169" w:rsidR="000B003F" w:rsidRDefault="000B003F" w:rsidP="002B7CF5">
            <w:pPr>
              <w:pStyle w:val="BodyText"/>
              <w:jc w:val="left"/>
              <w:rPr>
                <w:szCs w:val="24"/>
              </w:rPr>
            </w:pPr>
            <w:r>
              <w:rPr>
                <w:szCs w:val="24"/>
              </w:rPr>
              <w:t>&lt;2056,</w:t>
            </w:r>
            <w:r w:rsidR="00766306">
              <w:rPr>
                <w:szCs w:val="24"/>
              </w:rPr>
              <w:t xml:space="preserve"> </w:t>
            </w:r>
            <w:r>
              <w:rPr>
                <w:szCs w:val="24"/>
              </w:rPr>
              <w:t>2060&gt;</w:t>
            </w:r>
          </w:p>
          <w:p w14:paraId="588CA62C" w14:textId="77777777" w:rsidR="00BE35FD" w:rsidRDefault="00BE35FD" w:rsidP="002B7CF5">
            <w:pPr>
              <w:pStyle w:val="BodyText"/>
              <w:jc w:val="left"/>
            </w:pPr>
          </w:p>
          <w:p w14:paraId="158BE01D" w14:textId="7B5DCCF4" w:rsidR="00C633DC" w:rsidRDefault="00C633DC" w:rsidP="002B7CF5">
            <w:pPr>
              <w:pStyle w:val="BodyText"/>
              <w:jc w:val="left"/>
            </w:pPr>
            <w:r>
              <w:t xml:space="preserve">For </w:t>
            </w:r>
            <w:proofErr w:type="spellStart"/>
            <w:r w:rsidRPr="0057235E">
              <w:t>aZeros</w:t>
            </w:r>
            <w:proofErr w:type="spellEnd"/>
            <w:r>
              <w:t xml:space="preserve"> covers:</w:t>
            </w:r>
          </w:p>
          <w:p w14:paraId="219B1C19" w14:textId="77777777" w:rsidR="008E5F2F" w:rsidRDefault="00C633DC" w:rsidP="002B7CF5">
            <w:pPr>
              <w:pStyle w:val="BodyText"/>
              <w:jc w:val="left"/>
              <w:rPr>
                <w:szCs w:val="24"/>
              </w:rPr>
            </w:pPr>
            <w:r>
              <w:rPr>
                <w:szCs w:val="24"/>
              </w:rPr>
              <w:t>&lt;2053, 2055&gt;</w:t>
            </w:r>
          </w:p>
          <w:p w14:paraId="09F945AF" w14:textId="6A282833" w:rsidR="00C633DC" w:rsidRDefault="00C633DC" w:rsidP="002B7CF5">
            <w:pPr>
              <w:pStyle w:val="BodyText"/>
              <w:jc w:val="left"/>
              <w:rPr>
                <w:szCs w:val="24"/>
              </w:rPr>
            </w:pPr>
            <w:r>
              <w:rPr>
                <w:szCs w:val="24"/>
              </w:rPr>
              <w:t>&lt;2053, 2058&gt;</w:t>
            </w:r>
          </w:p>
        </w:tc>
      </w:tr>
      <w:tr w:rsidR="00F37575" w:rsidRPr="00BA5495" w14:paraId="0AB32AC9" w14:textId="77777777" w:rsidTr="009E1406">
        <w:trPr>
          <w:trHeight w:val="759"/>
        </w:trPr>
        <w:tc>
          <w:tcPr>
            <w:tcW w:w="845" w:type="dxa"/>
          </w:tcPr>
          <w:p w14:paraId="7089792E" w14:textId="5E96736F" w:rsidR="00F37575" w:rsidRDefault="00F37575" w:rsidP="00F37575">
            <w:pPr>
              <w:pStyle w:val="BodyText"/>
              <w:jc w:val="center"/>
              <w:rPr>
                <w:b/>
                <w:iCs/>
                <w:szCs w:val="24"/>
              </w:rPr>
            </w:pPr>
            <w:r>
              <w:rPr>
                <w:b/>
                <w:iCs/>
                <w:szCs w:val="24"/>
              </w:rPr>
              <w:lastRenderedPageBreak/>
              <w:t>4</w:t>
            </w:r>
          </w:p>
        </w:tc>
        <w:tc>
          <w:tcPr>
            <w:tcW w:w="1753" w:type="dxa"/>
          </w:tcPr>
          <w:p w14:paraId="79860E22" w14:textId="77777777" w:rsidR="00F37575" w:rsidRDefault="00F37575" w:rsidP="00F37575">
            <w:pPr>
              <w:pStyle w:val="BodyText"/>
              <w:jc w:val="center"/>
              <w:rPr>
                <w:szCs w:val="24"/>
              </w:rPr>
            </w:pPr>
            <w:r>
              <w:rPr>
                <w:szCs w:val="24"/>
              </w:rPr>
              <w:t>a = 98</w:t>
            </w:r>
          </w:p>
          <w:p w14:paraId="64FAD5CA" w14:textId="26D926FD" w:rsidR="00F37575" w:rsidRDefault="00F37575" w:rsidP="00F37575">
            <w:pPr>
              <w:pStyle w:val="BodyText"/>
              <w:jc w:val="center"/>
              <w:rPr>
                <w:szCs w:val="24"/>
              </w:rPr>
            </w:pPr>
            <w:r>
              <w:rPr>
                <w:szCs w:val="24"/>
              </w:rPr>
              <w:t>b =56</w:t>
            </w:r>
          </w:p>
        </w:tc>
        <w:tc>
          <w:tcPr>
            <w:tcW w:w="1322" w:type="dxa"/>
          </w:tcPr>
          <w:p w14:paraId="05E89ECC" w14:textId="73B97C77" w:rsidR="00F37575" w:rsidRDefault="00F37575" w:rsidP="00F37575">
            <w:pPr>
              <w:pStyle w:val="BodyText"/>
              <w:jc w:val="center"/>
              <w:rPr>
                <w:szCs w:val="24"/>
              </w:rPr>
            </w:pPr>
            <w:r>
              <w:rPr>
                <w:szCs w:val="24"/>
              </w:rPr>
              <w:t>14</w:t>
            </w:r>
          </w:p>
        </w:tc>
        <w:tc>
          <w:tcPr>
            <w:tcW w:w="1764" w:type="dxa"/>
          </w:tcPr>
          <w:p w14:paraId="4820A79D" w14:textId="2DE8E927" w:rsidR="00F37575" w:rsidRDefault="00F37575" w:rsidP="00F37575">
            <w:pPr>
              <w:pStyle w:val="BodyText"/>
              <w:jc w:val="center"/>
              <w:rPr>
                <w:szCs w:val="24"/>
              </w:rPr>
            </w:pPr>
            <w:r>
              <w:rPr>
                <w:szCs w:val="24"/>
              </w:rPr>
              <w:t>14</w:t>
            </w:r>
          </w:p>
        </w:tc>
        <w:tc>
          <w:tcPr>
            <w:tcW w:w="1186" w:type="dxa"/>
          </w:tcPr>
          <w:p w14:paraId="27CB1205" w14:textId="5B4543D3" w:rsidR="00F37575" w:rsidRDefault="00F37575" w:rsidP="00F37575">
            <w:pPr>
              <w:pStyle w:val="BodyText"/>
              <w:jc w:val="center"/>
              <w:rPr>
                <w:szCs w:val="24"/>
              </w:rPr>
            </w:pPr>
            <w:r>
              <w:rPr>
                <w:szCs w:val="24"/>
              </w:rPr>
              <w:t>Pass</w:t>
            </w:r>
          </w:p>
        </w:tc>
        <w:tc>
          <w:tcPr>
            <w:tcW w:w="2481" w:type="dxa"/>
          </w:tcPr>
          <w:p w14:paraId="1BB85370" w14:textId="64CE1B98" w:rsidR="00116A5B" w:rsidRPr="00116A5B" w:rsidRDefault="00F37575" w:rsidP="00116A5B">
            <w:pPr>
              <w:pStyle w:val="BodyText"/>
              <w:jc w:val="left"/>
              <w:rPr>
                <w:szCs w:val="24"/>
              </w:rPr>
            </w:pPr>
            <w:r>
              <w:rPr>
                <w:szCs w:val="24"/>
              </w:rPr>
              <w:t xml:space="preserve">For a </w:t>
            </w:r>
            <w:proofErr w:type="gramStart"/>
            <w:r>
              <w:rPr>
                <w:szCs w:val="24"/>
              </w:rPr>
              <w:t>covers</w:t>
            </w:r>
            <w:proofErr w:type="gramEnd"/>
          </w:p>
          <w:p w14:paraId="1E1412B2" w14:textId="77777777" w:rsidR="00116A5B" w:rsidRDefault="00116A5B" w:rsidP="00116A5B">
            <w:pPr>
              <w:jc w:val="left"/>
            </w:pPr>
            <w:r>
              <w:t xml:space="preserve">&lt;2046, 2049&gt; </w:t>
            </w:r>
            <w:r>
              <w:br/>
              <w:t xml:space="preserve">&lt;2046, 2053&gt; </w:t>
            </w:r>
          </w:p>
          <w:p w14:paraId="622989F9" w14:textId="0965B66C" w:rsidR="00116A5B" w:rsidRDefault="00116A5B" w:rsidP="00116A5B">
            <w:pPr>
              <w:jc w:val="left"/>
            </w:pPr>
            <w:r>
              <w:t>&lt;2046, 2055&gt;</w:t>
            </w:r>
          </w:p>
          <w:p w14:paraId="2FDCBF88" w14:textId="77777777" w:rsidR="00116A5B" w:rsidRDefault="00116A5B" w:rsidP="00116A5B">
            <w:pPr>
              <w:jc w:val="left"/>
            </w:pPr>
            <w:r>
              <w:t xml:space="preserve">&lt;2055, 2060&gt; </w:t>
            </w:r>
          </w:p>
          <w:p w14:paraId="6E9F0685" w14:textId="031DF8C1" w:rsidR="00116A5B" w:rsidRDefault="00116A5B" w:rsidP="00116A5B">
            <w:pPr>
              <w:jc w:val="left"/>
            </w:pPr>
            <w:r>
              <w:t>&lt;2055, 2061&gt;</w:t>
            </w:r>
          </w:p>
          <w:p w14:paraId="737C1CD8" w14:textId="77777777" w:rsidR="00116A5B" w:rsidRDefault="00116A5B" w:rsidP="00116A5B">
            <w:pPr>
              <w:jc w:val="left"/>
            </w:pPr>
            <w:r>
              <w:t xml:space="preserve">&lt;2055, 2062&gt; </w:t>
            </w:r>
          </w:p>
          <w:p w14:paraId="04D1BC45" w14:textId="77777777" w:rsidR="00EA0806" w:rsidRDefault="00116A5B" w:rsidP="00EA0806">
            <w:pPr>
              <w:jc w:val="left"/>
            </w:pPr>
            <w:r>
              <w:t>&lt;2062, 2063&gt;</w:t>
            </w:r>
          </w:p>
          <w:p w14:paraId="7F90844A" w14:textId="77777777" w:rsidR="00EA0806" w:rsidRDefault="00EA0806" w:rsidP="00EA0806">
            <w:pPr>
              <w:jc w:val="left"/>
            </w:pPr>
            <w:r>
              <w:t>&lt;2063, 2060&gt;</w:t>
            </w:r>
          </w:p>
          <w:p w14:paraId="7A32CBAF" w14:textId="77777777" w:rsidR="00EA0806" w:rsidRDefault="00EA0806" w:rsidP="00EA0806">
            <w:pPr>
              <w:jc w:val="left"/>
            </w:pPr>
            <w:r>
              <w:t>&lt;2063, 2061&gt;</w:t>
            </w:r>
          </w:p>
          <w:p w14:paraId="7EA4ECC6" w14:textId="5C45BB64" w:rsidR="00EA0806" w:rsidRDefault="00EA0806" w:rsidP="00EA0806">
            <w:pPr>
              <w:jc w:val="left"/>
            </w:pPr>
            <w:r>
              <w:t>&lt;2063, 2062&gt;</w:t>
            </w:r>
          </w:p>
          <w:p w14:paraId="3FCE5DC3" w14:textId="353CF58D" w:rsidR="003B11DC" w:rsidRPr="003B11DC" w:rsidRDefault="003B11DC" w:rsidP="00116A5B">
            <w:pPr>
              <w:pStyle w:val="BodyText"/>
              <w:jc w:val="left"/>
            </w:pPr>
            <w:r>
              <w:t>&lt;2063, 2069&gt;</w:t>
            </w:r>
          </w:p>
          <w:p w14:paraId="0BA862B9" w14:textId="77777777" w:rsidR="00F37575" w:rsidRDefault="00F37575" w:rsidP="00F37575">
            <w:pPr>
              <w:pStyle w:val="BodyText"/>
              <w:jc w:val="left"/>
              <w:rPr>
                <w:szCs w:val="24"/>
              </w:rPr>
            </w:pPr>
            <w:r>
              <w:rPr>
                <w:szCs w:val="24"/>
              </w:rPr>
              <w:t xml:space="preserve">For </w:t>
            </w:r>
            <w:r w:rsidR="00116A5B">
              <w:rPr>
                <w:szCs w:val="24"/>
              </w:rPr>
              <w:t>b</w:t>
            </w:r>
            <w:r>
              <w:rPr>
                <w:szCs w:val="24"/>
              </w:rPr>
              <w:t xml:space="preserve"> covers</w:t>
            </w:r>
          </w:p>
          <w:p w14:paraId="6D84E9D9" w14:textId="77777777" w:rsidR="008F72BE" w:rsidRDefault="008F72BE" w:rsidP="008F72BE">
            <w:pPr>
              <w:jc w:val="left"/>
            </w:pPr>
            <w:r>
              <w:t>&lt;2046, 2047&gt;</w:t>
            </w:r>
          </w:p>
          <w:p w14:paraId="2FF1F5D0" w14:textId="77777777" w:rsidR="008F72BE" w:rsidRDefault="008F72BE" w:rsidP="008F72BE">
            <w:pPr>
              <w:jc w:val="left"/>
            </w:pPr>
            <w:r>
              <w:t xml:space="preserve">&lt;2046, 2054&gt; </w:t>
            </w:r>
          </w:p>
          <w:p w14:paraId="7564991E" w14:textId="1F0C24F1" w:rsidR="008F72BE" w:rsidRDefault="008F72BE" w:rsidP="008F72BE">
            <w:pPr>
              <w:jc w:val="left"/>
            </w:pPr>
            <w:r>
              <w:t>&lt;2046, 2056&gt;</w:t>
            </w:r>
          </w:p>
          <w:p w14:paraId="11AD31E2" w14:textId="77777777" w:rsidR="008F72BE" w:rsidRDefault="008F72BE" w:rsidP="008F72BE">
            <w:pPr>
              <w:jc w:val="left"/>
            </w:pPr>
            <w:r>
              <w:t xml:space="preserve">&lt;2056, 2060&gt; </w:t>
            </w:r>
          </w:p>
          <w:p w14:paraId="31156CF1" w14:textId="77777777" w:rsidR="008F72BE" w:rsidRDefault="008F72BE" w:rsidP="008F72BE">
            <w:pPr>
              <w:jc w:val="left"/>
            </w:pPr>
            <w:r>
              <w:t>&lt;2056, 2061&gt;</w:t>
            </w:r>
            <w:r>
              <w:br/>
              <w:t xml:space="preserve">&lt;2056, 2062&gt; </w:t>
            </w:r>
          </w:p>
          <w:p w14:paraId="4C7B65B9" w14:textId="77777777" w:rsidR="00936FB2" w:rsidRDefault="00936FB2" w:rsidP="008F72BE">
            <w:pPr>
              <w:pStyle w:val="BodyText"/>
              <w:jc w:val="left"/>
            </w:pPr>
          </w:p>
          <w:p w14:paraId="34FA45D8" w14:textId="77777777" w:rsidR="00FB3FB0" w:rsidRDefault="00FB3FB0" w:rsidP="00FB3FB0">
            <w:pPr>
              <w:pStyle w:val="BodyText"/>
              <w:jc w:val="left"/>
            </w:pPr>
            <w:r>
              <w:t xml:space="preserve">For </w:t>
            </w:r>
            <w:proofErr w:type="spellStart"/>
            <w:r w:rsidRPr="0057235E">
              <w:t>aZeros</w:t>
            </w:r>
            <w:proofErr w:type="spellEnd"/>
            <w:r>
              <w:t xml:space="preserve"> covers:</w:t>
            </w:r>
          </w:p>
          <w:p w14:paraId="00564EEE" w14:textId="77777777" w:rsidR="00FB3FB0" w:rsidRDefault="00FB3FB0" w:rsidP="00FB3FB0">
            <w:pPr>
              <w:pStyle w:val="BodyText"/>
              <w:jc w:val="left"/>
              <w:rPr>
                <w:szCs w:val="24"/>
              </w:rPr>
            </w:pPr>
            <w:r>
              <w:rPr>
                <w:szCs w:val="24"/>
              </w:rPr>
              <w:t>&lt;2053, 2055&gt;</w:t>
            </w:r>
          </w:p>
          <w:p w14:paraId="347F1771" w14:textId="71BE269E" w:rsidR="00131FEE" w:rsidRPr="00131FEE" w:rsidRDefault="00FB3FB0" w:rsidP="00FB3FB0">
            <w:pPr>
              <w:pStyle w:val="BodyText"/>
              <w:jc w:val="left"/>
              <w:rPr>
                <w:szCs w:val="24"/>
              </w:rPr>
            </w:pPr>
            <w:r>
              <w:rPr>
                <w:szCs w:val="24"/>
              </w:rPr>
              <w:t>&lt;2053, 2058&gt;</w:t>
            </w:r>
          </w:p>
        </w:tc>
      </w:tr>
      <w:tr w:rsidR="00131FEE" w:rsidRPr="00BA5495" w14:paraId="67EE65B3" w14:textId="77777777" w:rsidTr="009E1406">
        <w:trPr>
          <w:trHeight w:val="759"/>
        </w:trPr>
        <w:tc>
          <w:tcPr>
            <w:tcW w:w="845" w:type="dxa"/>
          </w:tcPr>
          <w:p w14:paraId="1D780644" w14:textId="30843BEA" w:rsidR="00131FEE" w:rsidRDefault="00131FEE" w:rsidP="00131FEE">
            <w:pPr>
              <w:pStyle w:val="BodyText"/>
              <w:jc w:val="center"/>
              <w:rPr>
                <w:b/>
                <w:iCs/>
                <w:szCs w:val="24"/>
              </w:rPr>
            </w:pPr>
            <w:r>
              <w:rPr>
                <w:b/>
                <w:iCs/>
                <w:szCs w:val="24"/>
              </w:rPr>
              <w:t>5</w:t>
            </w:r>
          </w:p>
        </w:tc>
        <w:tc>
          <w:tcPr>
            <w:tcW w:w="1753" w:type="dxa"/>
          </w:tcPr>
          <w:p w14:paraId="6271EB23" w14:textId="2C8EDFE8" w:rsidR="00131FEE" w:rsidRDefault="00131FEE" w:rsidP="00131FEE">
            <w:pPr>
              <w:pStyle w:val="BodyText"/>
              <w:jc w:val="center"/>
              <w:rPr>
                <w:szCs w:val="24"/>
              </w:rPr>
            </w:pPr>
            <w:r>
              <w:rPr>
                <w:szCs w:val="24"/>
              </w:rPr>
              <w:t>a = 56</w:t>
            </w:r>
          </w:p>
          <w:p w14:paraId="2095194D" w14:textId="0D3F9821" w:rsidR="00131FEE" w:rsidRDefault="00131FEE" w:rsidP="00131FEE">
            <w:pPr>
              <w:pStyle w:val="BodyText"/>
              <w:jc w:val="center"/>
              <w:rPr>
                <w:szCs w:val="24"/>
              </w:rPr>
            </w:pPr>
            <w:r>
              <w:rPr>
                <w:szCs w:val="24"/>
              </w:rPr>
              <w:t>b =98</w:t>
            </w:r>
          </w:p>
        </w:tc>
        <w:tc>
          <w:tcPr>
            <w:tcW w:w="1322" w:type="dxa"/>
          </w:tcPr>
          <w:p w14:paraId="12F8541A" w14:textId="5F79A31D" w:rsidR="00131FEE" w:rsidRDefault="00131FEE" w:rsidP="00131FEE">
            <w:pPr>
              <w:pStyle w:val="BodyText"/>
              <w:jc w:val="center"/>
              <w:rPr>
                <w:szCs w:val="24"/>
              </w:rPr>
            </w:pPr>
            <w:r>
              <w:rPr>
                <w:szCs w:val="24"/>
              </w:rPr>
              <w:t>14</w:t>
            </w:r>
          </w:p>
        </w:tc>
        <w:tc>
          <w:tcPr>
            <w:tcW w:w="1764" w:type="dxa"/>
          </w:tcPr>
          <w:p w14:paraId="5BBF149A" w14:textId="58736FD1" w:rsidR="00131FEE" w:rsidRDefault="00131FEE" w:rsidP="00131FEE">
            <w:pPr>
              <w:pStyle w:val="BodyText"/>
              <w:jc w:val="center"/>
              <w:rPr>
                <w:szCs w:val="24"/>
              </w:rPr>
            </w:pPr>
            <w:r>
              <w:rPr>
                <w:szCs w:val="24"/>
              </w:rPr>
              <w:t>14</w:t>
            </w:r>
          </w:p>
        </w:tc>
        <w:tc>
          <w:tcPr>
            <w:tcW w:w="1186" w:type="dxa"/>
          </w:tcPr>
          <w:p w14:paraId="4C8649C3" w14:textId="5F958E6C" w:rsidR="00131FEE" w:rsidRDefault="00131FEE" w:rsidP="00131FEE">
            <w:pPr>
              <w:pStyle w:val="BodyText"/>
              <w:jc w:val="center"/>
              <w:rPr>
                <w:szCs w:val="24"/>
              </w:rPr>
            </w:pPr>
            <w:r>
              <w:rPr>
                <w:szCs w:val="24"/>
              </w:rPr>
              <w:t>Pass</w:t>
            </w:r>
          </w:p>
        </w:tc>
        <w:tc>
          <w:tcPr>
            <w:tcW w:w="2481" w:type="dxa"/>
          </w:tcPr>
          <w:p w14:paraId="713C728E" w14:textId="77777777" w:rsidR="0003541C" w:rsidRPr="00116A5B" w:rsidRDefault="0003541C" w:rsidP="0003541C">
            <w:pPr>
              <w:pStyle w:val="BodyText"/>
              <w:jc w:val="left"/>
              <w:rPr>
                <w:szCs w:val="24"/>
              </w:rPr>
            </w:pPr>
            <w:r>
              <w:rPr>
                <w:szCs w:val="24"/>
              </w:rPr>
              <w:t xml:space="preserve">For a </w:t>
            </w:r>
            <w:proofErr w:type="gramStart"/>
            <w:r>
              <w:rPr>
                <w:szCs w:val="24"/>
              </w:rPr>
              <w:t>covers</w:t>
            </w:r>
            <w:proofErr w:type="gramEnd"/>
          </w:p>
          <w:p w14:paraId="37039850" w14:textId="77777777" w:rsidR="0003541C" w:rsidRDefault="0003541C" w:rsidP="0003541C">
            <w:pPr>
              <w:jc w:val="left"/>
            </w:pPr>
            <w:r>
              <w:t xml:space="preserve">&lt;2046, 2049&gt; </w:t>
            </w:r>
            <w:r>
              <w:br/>
              <w:t xml:space="preserve">&lt;2046, 2053&gt; </w:t>
            </w:r>
          </w:p>
          <w:p w14:paraId="1FF7101A" w14:textId="77777777" w:rsidR="0003541C" w:rsidRDefault="0003541C" w:rsidP="0003541C">
            <w:pPr>
              <w:jc w:val="left"/>
            </w:pPr>
            <w:r>
              <w:t>&lt;2046, 2055&gt;</w:t>
            </w:r>
          </w:p>
          <w:p w14:paraId="64318385" w14:textId="77777777" w:rsidR="0003541C" w:rsidRDefault="0003541C" w:rsidP="0003541C">
            <w:pPr>
              <w:jc w:val="left"/>
            </w:pPr>
            <w:r>
              <w:t xml:space="preserve">&lt;2055, 2060&gt; </w:t>
            </w:r>
          </w:p>
          <w:p w14:paraId="5A8F697F" w14:textId="77777777" w:rsidR="0003541C" w:rsidRDefault="0003541C" w:rsidP="0003541C">
            <w:pPr>
              <w:jc w:val="left"/>
            </w:pPr>
            <w:r>
              <w:t>&lt;2055, 2061&gt;</w:t>
            </w:r>
          </w:p>
          <w:p w14:paraId="32952CE8" w14:textId="77777777" w:rsidR="00DF1245" w:rsidRDefault="0003541C" w:rsidP="0003541C">
            <w:pPr>
              <w:jc w:val="left"/>
            </w:pPr>
            <w:r>
              <w:t>&lt;2055, 206</w:t>
            </w:r>
            <w:r w:rsidR="00B87A85">
              <w:t>5</w:t>
            </w:r>
            <w:r>
              <w:t>&gt;</w:t>
            </w:r>
          </w:p>
          <w:p w14:paraId="4ACF015B" w14:textId="02960862" w:rsidR="0003541C" w:rsidRDefault="00DF1245" w:rsidP="0003541C">
            <w:pPr>
              <w:jc w:val="left"/>
            </w:pPr>
            <w:r>
              <w:t>&lt;2055, 2069&gt;</w:t>
            </w:r>
            <w:r w:rsidR="0003541C">
              <w:t xml:space="preserve"> </w:t>
            </w:r>
          </w:p>
          <w:p w14:paraId="2D8DE0C4" w14:textId="1A0CA421" w:rsidR="0003541C" w:rsidRPr="003B11DC" w:rsidRDefault="0003541C" w:rsidP="0003541C">
            <w:pPr>
              <w:pStyle w:val="BodyText"/>
              <w:jc w:val="left"/>
            </w:pPr>
          </w:p>
          <w:p w14:paraId="36F48783" w14:textId="77777777" w:rsidR="0003541C" w:rsidRDefault="0003541C" w:rsidP="0003541C">
            <w:pPr>
              <w:pStyle w:val="BodyText"/>
              <w:jc w:val="left"/>
              <w:rPr>
                <w:szCs w:val="24"/>
              </w:rPr>
            </w:pPr>
            <w:r>
              <w:rPr>
                <w:szCs w:val="24"/>
              </w:rPr>
              <w:t>For b covers</w:t>
            </w:r>
          </w:p>
          <w:p w14:paraId="25C8E587" w14:textId="5D33DD19" w:rsidR="00D06D5D" w:rsidRDefault="00D06D5D" w:rsidP="00D06D5D">
            <w:pPr>
              <w:jc w:val="left"/>
            </w:pPr>
            <w:r>
              <w:t xml:space="preserve">&lt;2046, 2047&gt; </w:t>
            </w:r>
          </w:p>
          <w:p w14:paraId="2A1B92A3" w14:textId="77777777" w:rsidR="00D06D5D" w:rsidRDefault="00D06D5D" w:rsidP="00D06D5D">
            <w:pPr>
              <w:jc w:val="left"/>
            </w:pPr>
            <w:r>
              <w:t xml:space="preserve">&lt;2046, 2054&gt; </w:t>
            </w:r>
          </w:p>
          <w:p w14:paraId="271A4536" w14:textId="68DAB9EC" w:rsidR="00D06D5D" w:rsidRDefault="00D06D5D" w:rsidP="00D06D5D">
            <w:pPr>
              <w:jc w:val="left"/>
            </w:pPr>
            <w:r>
              <w:t>&lt;2046, 2056&gt;</w:t>
            </w:r>
          </w:p>
          <w:p w14:paraId="58EC73BF" w14:textId="77777777" w:rsidR="00D06D5D" w:rsidRDefault="00D06D5D" w:rsidP="00D06D5D">
            <w:pPr>
              <w:jc w:val="left"/>
            </w:pPr>
            <w:r>
              <w:t xml:space="preserve">&lt;2056, 2060&gt; </w:t>
            </w:r>
          </w:p>
          <w:p w14:paraId="54755707" w14:textId="41A04CCB" w:rsidR="00D06D5D" w:rsidRDefault="00D06D5D" w:rsidP="00D06D5D">
            <w:pPr>
              <w:jc w:val="left"/>
            </w:pPr>
            <w:r>
              <w:t>&lt;2056, 2061&gt;</w:t>
            </w:r>
          </w:p>
          <w:p w14:paraId="35DDE1F0" w14:textId="0221598E" w:rsidR="00D06D5D" w:rsidRDefault="00D06D5D" w:rsidP="00D06D5D">
            <w:pPr>
              <w:jc w:val="left"/>
            </w:pPr>
            <w:r>
              <w:t>&lt;2056, 2065&gt;</w:t>
            </w:r>
          </w:p>
          <w:p w14:paraId="1C318C4E" w14:textId="77777777" w:rsidR="00D06D5D" w:rsidRDefault="00D06D5D" w:rsidP="00D06D5D">
            <w:pPr>
              <w:jc w:val="left"/>
            </w:pPr>
            <w:r>
              <w:t>&lt;2065, 2066&gt;</w:t>
            </w:r>
          </w:p>
          <w:p w14:paraId="5D90C845" w14:textId="77777777" w:rsidR="00D06D5D" w:rsidRDefault="00D06D5D" w:rsidP="00D06D5D">
            <w:pPr>
              <w:jc w:val="left"/>
            </w:pPr>
            <w:r>
              <w:t xml:space="preserve">&lt;2066, 2060&gt; </w:t>
            </w:r>
          </w:p>
          <w:p w14:paraId="01329016" w14:textId="34989B76" w:rsidR="0003541C" w:rsidRDefault="00D06D5D" w:rsidP="00D06D5D">
            <w:pPr>
              <w:jc w:val="left"/>
            </w:pPr>
            <w:r>
              <w:t>&lt;2066, 2061&gt;</w:t>
            </w:r>
            <w:r>
              <w:br/>
              <w:t>&lt;2066, 2062&gt;</w:t>
            </w:r>
            <w:r w:rsidR="0003541C">
              <w:t xml:space="preserve"> </w:t>
            </w:r>
          </w:p>
          <w:p w14:paraId="0BCE462E" w14:textId="77777777" w:rsidR="0003541C" w:rsidRDefault="0003541C" w:rsidP="0003541C">
            <w:pPr>
              <w:pStyle w:val="BodyText"/>
              <w:jc w:val="left"/>
            </w:pPr>
          </w:p>
          <w:p w14:paraId="0367104F" w14:textId="77777777" w:rsidR="0003541C" w:rsidRDefault="0003541C" w:rsidP="0003541C">
            <w:pPr>
              <w:pStyle w:val="BodyText"/>
              <w:jc w:val="left"/>
            </w:pPr>
            <w:r>
              <w:lastRenderedPageBreak/>
              <w:t xml:space="preserve">For </w:t>
            </w:r>
            <w:proofErr w:type="spellStart"/>
            <w:r w:rsidRPr="0057235E">
              <w:t>aZeros</w:t>
            </w:r>
            <w:proofErr w:type="spellEnd"/>
            <w:r>
              <w:t xml:space="preserve"> covers:</w:t>
            </w:r>
          </w:p>
          <w:p w14:paraId="23E94B27" w14:textId="77777777" w:rsidR="0003541C" w:rsidRDefault="0003541C" w:rsidP="0003541C">
            <w:pPr>
              <w:pStyle w:val="BodyText"/>
              <w:jc w:val="left"/>
              <w:rPr>
                <w:szCs w:val="24"/>
              </w:rPr>
            </w:pPr>
            <w:r>
              <w:rPr>
                <w:szCs w:val="24"/>
              </w:rPr>
              <w:t>&lt;2053, 2055&gt;</w:t>
            </w:r>
          </w:p>
          <w:p w14:paraId="56C8944E" w14:textId="47F4EBF3" w:rsidR="00131FEE" w:rsidRDefault="0003541C" w:rsidP="0003541C">
            <w:pPr>
              <w:pStyle w:val="BodyText"/>
              <w:jc w:val="left"/>
              <w:rPr>
                <w:szCs w:val="24"/>
              </w:rPr>
            </w:pPr>
            <w:r>
              <w:rPr>
                <w:szCs w:val="24"/>
              </w:rPr>
              <w:t>&lt;2053, 2058&gt;</w:t>
            </w:r>
          </w:p>
        </w:tc>
      </w:tr>
    </w:tbl>
    <w:p w14:paraId="46831BEC" w14:textId="43AC32D6" w:rsidR="00D630F1" w:rsidRDefault="00D630F1" w:rsidP="004B17F0">
      <w:pPr>
        <w:pStyle w:val="BodyText"/>
        <w:rPr>
          <w:rFonts w:cstheme="majorBidi"/>
        </w:rPr>
      </w:pPr>
    </w:p>
    <w:p w14:paraId="40270193" w14:textId="77777777" w:rsidR="005A2190" w:rsidRDefault="005A2190" w:rsidP="004B17F0">
      <w:pPr>
        <w:pStyle w:val="BodyText"/>
        <w:rPr>
          <w:rFonts w:cstheme="majorBidi"/>
        </w:rPr>
      </w:pPr>
    </w:p>
    <w:p w14:paraId="08067D32" w14:textId="4B44D5B3" w:rsidR="00910B50" w:rsidRPr="001C1CC8" w:rsidRDefault="00910B50" w:rsidP="001C1CC8">
      <w:pPr>
        <w:pStyle w:val="Heading3"/>
        <w:jc w:val="left"/>
        <w:rPr>
          <w:b/>
          <w:sz w:val="32"/>
          <w:szCs w:val="32"/>
        </w:rPr>
      </w:pPr>
      <w:r w:rsidRPr="001C1CC8">
        <w:rPr>
          <w:b/>
          <w:sz w:val="32"/>
          <w:szCs w:val="32"/>
        </w:rPr>
        <w:t>Function 7:</w:t>
      </w:r>
    </w:p>
    <w:p w14:paraId="2870A727" w14:textId="77777777" w:rsidR="000155AE" w:rsidRDefault="000155AE" w:rsidP="004B17F0">
      <w:pPr>
        <w:pStyle w:val="BodyText"/>
        <w:rPr>
          <w:rFonts w:cstheme="majorBidi"/>
        </w:rPr>
      </w:pPr>
    </w:p>
    <w:p w14:paraId="5741FEB0" w14:textId="77777777" w:rsidR="00DC7801" w:rsidRDefault="00DC7801" w:rsidP="00DC7801">
      <w:pPr>
        <w:pStyle w:val="BodyText"/>
        <w:rPr>
          <w:b/>
          <w:bCs/>
          <w:sz w:val="32"/>
          <w:szCs w:val="32"/>
        </w:rPr>
      </w:pPr>
      <w:r w:rsidRPr="00BA5495">
        <w:rPr>
          <w:b/>
          <w:bCs/>
          <w:sz w:val="32"/>
          <w:szCs w:val="32"/>
        </w:rPr>
        <w:t>Source Code:</w:t>
      </w:r>
    </w:p>
    <w:p w14:paraId="19D49848" w14:textId="77777777" w:rsidR="00DC7801" w:rsidRDefault="00524EC4" w:rsidP="00DC7801">
      <w:hyperlink r:id="rId40" w:history="1">
        <w:r w:rsidR="00DC7801" w:rsidRPr="00A06590">
          <w:rPr>
            <w:rStyle w:val="Hyperlink"/>
          </w:rPr>
          <w:t>https://github.com/openjdk/jdk/blob/master/src/java.base/share/classes/java/math/BitSieve.java</w:t>
        </w:r>
      </w:hyperlink>
    </w:p>
    <w:p w14:paraId="0BE2BCAE" w14:textId="77777777" w:rsidR="00DC7801" w:rsidRDefault="00DC7801" w:rsidP="00DC7801">
      <w:r>
        <w:t xml:space="preserve">bits are sieve bits where each bit represents a candidate odd integer. </w:t>
      </w:r>
      <w:proofErr w:type="spellStart"/>
      <w:r w:rsidRPr="003F7997">
        <w:t>primeToCertainty</w:t>
      </w:r>
      <w:proofErr w:type="spellEnd"/>
      <w:r>
        <w:t xml:space="preserve"> is an external function which returns true if it is a prime with given probability.</w:t>
      </w:r>
    </w:p>
    <w:p w14:paraId="146D0D5F" w14:textId="77777777" w:rsidR="00DC7801" w:rsidRDefault="00DC7801" w:rsidP="00DC7801">
      <w:r w:rsidRPr="00BA5495">
        <w:t xml:space="preserve"> </w:t>
      </w:r>
      <w:r>
        <w:rPr>
          <w:noProof/>
        </w:rPr>
        <w:drawing>
          <wp:inline distT="0" distB="0" distL="0" distR="0" wp14:anchorId="047F75D2" wp14:editId="28D7A1E7">
            <wp:extent cx="5732145" cy="29565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956560"/>
                    </a:xfrm>
                    <a:prstGeom prst="rect">
                      <a:avLst/>
                    </a:prstGeom>
                  </pic:spPr>
                </pic:pic>
              </a:graphicData>
            </a:graphic>
          </wp:inline>
        </w:drawing>
      </w:r>
    </w:p>
    <w:p w14:paraId="36A6A4CB" w14:textId="77777777" w:rsidR="00DC7801" w:rsidRPr="003F7997" w:rsidRDefault="00DC7801" w:rsidP="00DC7801">
      <w:pPr>
        <w:jc w:val="left"/>
      </w:pPr>
    </w:p>
    <w:p w14:paraId="320CCAD3" w14:textId="77777777" w:rsidR="00DC7801" w:rsidRPr="00BA5495" w:rsidRDefault="00DC7801" w:rsidP="00DC7801">
      <w:pPr>
        <w:pStyle w:val="BodyText"/>
        <w:rPr>
          <w:b/>
          <w:bCs/>
          <w:sz w:val="32"/>
          <w:szCs w:val="32"/>
        </w:rPr>
      </w:pPr>
      <w:r w:rsidRPr="00BA5495">
        <w:rPr>
          <w:b/>
          <w:bCs/>
          <w:sz w:val="32"/>
          <w:szCs w:val="32"/>
        </w:rPr>
        <w:t xml:space="preserve">CFG: </w:t>
      </w:r>
    </w:p>
    <w:p w14:paraId="2FCDDAA4" w14:textId="77777777" w:rsidR="00DC7801" w:rsidRPr="00BA5495" w:rsidRDefault="00DC7801" w:rsidP="00DC7801">
      <w:r>
        <w:rPr>
          <w:noProof/>
        </w:rPr>
        <w:lastRenderedPageBreak/>
        <w:drawing>
          <wp:inline distT="0" distB="0" distL="0" distR="0" wp14:anchorId="736ADFA0" wp14:editId="6611EC9E">
            <wp:extent cx="5732145" cy="87344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_retrieve.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8734425"/>
                    </a:xfrm>
                    <a:prstGeom prst="rect">
                      <a:avLst/>
                    </a:prstGeom>
                  </pic:spPr>
                </pic:pic>
              </a:graphicData>
            </a:graphic>
          </wp:inline>
        </w:drawing>
      </w:r>
    </w:p>
    <w:p w14:paraId="0749A531" w14:textId="77777777" w:rsidR="00DC7801" w:rsidRPr="00BA5495" w:rsidRDefault="00DC7801" w:rsidP="00DC7801">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5"/>
        <w:gridCol w:w="1765"/>
        <w:gridCol w:w="1318"/>
        <w:gridCol w:w="1758"/>
        <w:gridCol w:w="1186"/>
        <w:gridCol w:w="2479"/>
      </w:tblGrid>
      <w:tr w:rsidR="00DC7801" w:rsidRPr="00BA5495" w14:paraId="57042CE4" w14:textId="77777777" w:rsidTr="00F872F8">
        <w:trPr>
          <w:trHeight w:val="759"/>
        </w:trPr>
        <w:tc>
          <w:tcPr>
            <w:tcW w:w="845" w:type="dxa"/>
          </w:tcPr>
          <w:p w14:paraId="2F52F396" w14:textId="77777777" w:rsidR="00DC7801" w:rsidRPr="00BA5495" w:rsidRDefault="00DC7801" w:rsidP="00F872F8">
            <w:pPr>
              <w:pStyle w:val="BodyText"/>
              <w:jc w:val="center"/>
              <w:rPr>
                <w:b/>
                <w:szCs w:val="24"/>
              </w:rPr>
            </w:pPr>
            <w:r w:rsidRPr="00BA5495">
              <w:rPr>
                <w:b/>
                <w:szCs w:val="24"/>
              </w:rPr>
              <w:t>Test case#</w:t>
            </w:r>
          </w:p>
        </w:tc>
        <w:tc>
          <w:tcPr>
            <w:tcW w:w="1765" w:type="dxa"/>
          </w:tcPr>
          <w:p w14:paraId="1C579078" w14:textId="77777777" w:rsidR="00DC7801" w:rsidRPr="00BA5495" w:rsidRDefault="00DC7801" w:rsidP="00F872F8">
            <w:pPr>
              <w:pStyle w:val="BodyText"/>
              <w:jc w:val="center"/>
              <w:rPr>
                <w:b/>
                <w:bCs/>
                <w:szCs w:val="24"/>
              </w:rPr>
            </w:pPr>
            <w:r w:rsidRPr="00BA5495">
              <w:rPr>
                <w:b/>
                <w:bCs/>
                <w:szCs w:val="24"/>
              </w:rPr>
              <w:t>Input</w:t>
            </w:r>
          </w:p>
        </w:tc>
        <w:tc>
          <w:tcPr>
            <w:tcW w:w="1318" w:type="dxa"/>
          </w:tcPr>
          <w:p w14:paraId="664E104D" w14:textId="77777777" w:rsidR="00DC7801" w:rsidRPr="00BA5495" w:rsidRDefault="00DC7801" w:rsidP="00F872F8">
            <w:pPr>
              <w:pStyle w:val="BodyText"/>
              <w:jc w:val="center"/>
              <w:rPr>
                <w:b/>
                <w:szCs w:val="24"/>
              </w:rPr>
            </w:pPr>
            <w:r w:rsidRPr="00BA5495">
              <w:rPr>
                <w:b/>
                <w:szCs w:val="24"/>
              </w:rPr>
              <w:t>Output</w:t>
            </w:r>
          </w:p>
        </w:tc>
        <w:tc>
          <w:tcPr>
            <w:tcW w:w="1758" w:type="dxa"/>
          </w:tcPr>
          <w:p w14:paraId="5BD44977" w14:textId="77777777" w:rsidR="00DC7801" w:rsidRPr="00BA5495" w:rsidRDefault="00DC7801" w:rsidP="00F872F8">
            <w:pPr>
              <w:pStyle w:val="BodyText"/>
              <w:jc w:val="center"/>
              <w:rPr>
                <w:b/>
                <w:szCs w:val="24"/>
              </w:rPr>
            </w:pPr>
            <w:r w:rsidRPr="00BA5495">
              <w:rPr>
                <w:b/>
                <w:bCs/>
                <w:szCs w:val="24"/>
              </w:rPr>
              <w:t>Expected Output</w:t>
            </w:r>
          </w:p>
        </w:tc>
        <w:tc>
          <w:tcPr>
            <w:tcW w:w="1186" w:type="dxa"/>
          </w:tcPr>
          <w:p w14:paraId="7A133EDB" w14:textId="77777777" w:rsidR="00DC7801" w:rsidRPr="00BA5495" w:rsidRDefault="00DC7801" w:rsidP="00F872F8">
            <w:pPr>
              <w:pStyle w:val="BodyText"/>
              <w:jc w:val="center"/>
              <w:rPr>
                <w:b/>
                <w:szCs w:val="24"/>
              </w:rPr>
            </w:pPr>
            <w:r w:rsidRPr="00BA5495">
              <w:rPr>
                <w:b/>
                <w:szCs w:val="24"/>
              </w:rPr>
              <w:t>Pass/Fail</w:t>
            </w:r>
          </w:p>
        </w:tc>
        <w:tc>
          <w:tcPr>
            <w:tcW w:w="2479" w:type="dxa"/>
          </w:tcPr>
          <w:p w14:paraId="4F5F5596" w14:textId="77777777" w:rsidR="00DC7801" w:rsidRPr="00BA5495" w:rsidRDefault="00DC7801" w:rsidP="00F872F8">
            <w:pPr>
              <w:pStyle w:val="BodyText"/>
              <w:jc w:val="center"/>
              <w:rPr>
                <w:b/>
                <w:szCs w:val="24"/>
              </w:rPr>
            </w:pPr>
            <w:r w:rsidRPr="00BA5495">
              <w:rPr>
                <w:b/>
                <w:szCs w:val="24"/>
              </w:rPr>
              <w:t>Comments/Remarks</w:t>
            </w:r>
          </w:p>
          <w:p w14:paraId="1763496A" w14:textId="77777777" w:rsidR="00DC7801" w:rsidRPr="00BA5495" w:rsidRDefault="00DC7801" w:rsidP="00F872F8">
            <w:pPr>
              <w:pStyle w:val="BodyText"/>
              <w:jc w:val="center"/>
              <w:rPr>
                <w:b/>
                <w:szCs w:val="24"/>
              </w:rPr>
            </w:pPr>
          </w:p>
        </w:tc>
      </w:tr>
      <w:tr w:rsidR="00DC7801" w:rsidRPr="00BA5495" w14:paraId="3C208009" w14:textId="77777777" w:rsidTr="00F872F8">
        <w:trPr>
          <w:trHeight w:val="759"/>
        </w:trPr>
        <w:tc>
          <w:tcPr>
            <w:tcW w:w="845" w:type="dxa"/>
          </w:tcPr>
          <w:p w14:paraId="563B084F" w14:textId="77777777" w:rsidR="00DC7801" w:rsidRPr="00BA5495" w:rsidRDefault="00DC7801" w:rsidP="00F872F8">
            <w:pPr>
              <w:pStyle w:val="BodyText"/>
              <w:jc w:val="center"/>
              <w:rPr>
                <w:b/>
                <w:szCs w:val="24"/>
              </w:rPr>
            </w:pPr>
            <w:r>
              <w:rPr>
                <w:b/>
                <w:szCs w:val="24"/>
              </w:rPr>
              <w:t>1</w:t>
            </w:r>
          </w:p>
        </w:tc>
        <w:tc>
          <w:tcPr>
            <w:tcW w:w="1765" w:type="dxa"/>
          </w:tcPr>
          <w:p w14:paraId="31BAA49A"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604982FB"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7F32CB9E" w14:textId="77777777" w:rsidR="00DC7801" w:rsidRDefault="00DC7801" w:rsidP="00F872F8">
            <w:pPr>
              <w:pStyle w:val="BodyText"/>
              <w:jc w:val="left"/>
              <w:rPr>
                <w:szCs w:val="24"/>
              </w:rPr>
            </w:pPr>
            <w:r>
              <w:rPr>
                <w:szCs w:val="24"/>
              </w:rPr>
              <w:t>random = 10</w:t>
            </w:r>
          </w:p>
          <w:p w14:paraId="5ABA76F1" w14:textId="77777777" w:rsidR="00DC7801" w:rsidRPr="00BA5495" w:rsidRDefault="00DC7801" w:rsidP="00F872F8">
            <w:pPr>
              <w:pStyle w:val="BodyText"/>
              <w:jc w:val="left"/>
              <w:rPr>
                <w:szCs w:val="24"/>
              </w:rPr>
            </w:pPr>
            <w:proofErr w:type="gramStart"/>
            <w:r>
              <w:rPr>
                <w:szCs w:val="24"/>
              </w:rPr>
              <w:t>bits[</w:t>
            </w:r>
            <w:proofErr w:type="gramEnd"/>
            <w:r>
              <w:rPr>
                <w:szCs w:val="24"/>
              </w:rPr>
              <w:t>] = b’11111010’</w:t>
            </w:r>
          </w:p>
        </w:tc>
        <w:tc>
          <w:tcPr>
            <w:tcW w:w="1318" w:type="dxa"/>
          </w:tcPr>
          <w:p w14:paraId="3E71CFD8" w14:textId="77777777" w:rsidR="00DC7801" w:rsidRPr="00BA5495" w:rsidRDefault="00DC7801" w:rsidP="00F872F8">
            <w:pPr>
              <w:pStyle w:val="BodyText"/>
              <w:jc w:val="left"/>
              <w:rPr>
                <w:szCs w:val="24"/>
              </w:rPr>
            </w:pPr>
            <w:r>
              <w:rPr>
                <w:szCs w:val="24"/>
              </w:rPr>
              <w:t>257</w:t>
            </w:r>
          </w:p>
        </w:tc>
        <w:tc>
          <w:tcPr>
            <w:tcW w:w="1758" w:type="dxa"/>
          </w:tcPr>
          <w:p w14:paraId="2F3F7892" w14:textId="77777777" w:rsidR="00DC7801" w:rsidRPr="00BA5495" w:rsidRDefault="00DC7801" w:rsidP="00F872F8">
            <w:pPr>
              <w:pStyle w:val="BodyText"/>
              <w:jc w:val="left"/>
              <w:rPr>
                <w:szCs w:val="24"/>
              </w:rPr>
            </w:pPr>
            <w:r>
              <w:rPr>
                <w:szCs w:val="24"/>
              </w:rPr>
              <w:t>257</w:t>
            </w:r>
          </w:p>
        </w:tc>
        <w:tc>
          <w:tcPr>
            <w:tcW w:w="1186" w:type="dxa"/>
          </w:tcPr>
          <w:p w14:paraId="3101507B" w14:textId="77777777" w:rsidR="00DC7801" w:rsidRPr="00BA5495" w:rsidRDefault="00DC7801" w:rsidP="00F872F8">
            <w:pPr>
              <w:pStyle w:val="BodyText"/>
              <w:jc w:val="center"/>
              <w:rPr>
                <w:szCs w:val="24"/>
              </w:rPr>
            </w:pPr>
            <w:r>
              <w:rPr>
                <w:szCs w:val="24"/>
              </w:rPr>
              <w:t>Pass</w:t>
            </w:r>
          </w:p>
        </w:tc>
        <w:tc>
          <w:tcPr>
            <w:tcW w:w="2479" w:type="dxa"/>
          </w:tcPr>
          <w:p w14:paraId="1A79578D" w14:textId="77777777" w:rsidR="00DC7801" w:rsidRPr="00BA5495"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tc>
      </w:tr>
      <w:tr w:rsidR="00DC7801" w:rsidRPr="00BA5495" w14:paraId="7195BE9D" w14:textId="77777777" w:rsidTr="00F872F8">
        <w:trPr>
          <w:trHeight w:val="759"/>
        </w:trPr>
        <w:tc>
          <w:tcPr>
            <w:tcW w:w="845" w:type="dxa"/>
          </w:tcPr>
          <w:p w14:paraId="45DC9B82" w14:textId="77777777" w:rsidR="00DC7801" w:rsidRPr="00BA5495" w:rsidRDefault="00DC7801" w:rsidP="00F872F8">
            <w:pPr>
              <w:pStyle w:val="BodyText"/>
              <w:jc w:val="center"/>
              <w:rPr>
                <w:b/>
                <w:iCs/>
                <w:szCs w:val="24"/>
              </w:rPr>
            </w:pPr>
            <w:r>
              <w:rPr>
                <w:b/>
                <w:iCs/>
                <w:szCs w:val="24"/>
              </w:rPr>
              <w:t>2</w:t>
            </w:r>
          </w:p>
        </w:tc>
        <w:tc>
          <w:tcPr>
            <w:tcW w:w="1765" w:type="dxa"/>
          </w:tcPr>
          <w:p w14:paraId="3B469395"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1D988E4D"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0097EB48" w14:textId="77777777" w:rsidR="00DC7801" w:rsidRDefault="00DC7801" w:rsidP="00F872F8">
            <w:pPr>
              <w:pStyle w:val="BodyText"/>
              <w:jc w:val="left"/>
              <w:rPr>
                <w:szCs w:val="24"/>
              </w:rPr>
            </w:pPr>
            <w:r>
              <w:rPr>
                <w:szCs w:val="24"/>
              </w:rPr>
              <w:t>random = 10</w:t>
            </w:r>
          </w:p>
          <w:p w14:paraId="5F29CB52" w14:textId="77777777" w:rsidR="00DC7801" w:rsidRPr="00BA5495" w:rsidRDefault="00DC7801" w:rsidP="00F872F8">
            <w:pPr>
              <w:pStyle w:val="BodyText"/>
              <w:jc w:val="left"/>
              <w:rPr>
                <w:szCs w:val="24"/>
              </w:rPr>
            </w:pPr>
            <w:proofErr w:type="gramStart"/>
            <w:r>
              <w:rPr>
                <w:szCs w:val="24"/>
              </w:rPr>
              <w:t>bits[</w:t>
            </w:r>
            <w:proofErr w:type="gramEnd"/>
            <w:r>
              <w:rPr>
                <w:szCs w:val="24"/>
              </w:rPr>
              <w:t>] = b’11111111’</w:t>
            </w:r>
          </w:p>
        </w:tc>
        <w:tc>
          <w:tcPr>
            <w:tcW w:w="1318" w:type="dxa"/>
          </w:tcPr>
          <w:p w14:paraId="616A0266" w14:textId="77777777" w:rsidR="00DC7801" w:rsidRPr="00BA5495" w:rsidRDefault="00DC7801" w:rsidP="00F872F8">
            <w:pPr>
              <w:pStyle w:val="BodyText"/>
              <w:jc w:val="left"/>
              <w:rPr>
                <w:szCs w:val="24"/>
              </w:rPr>
            </w:pPr>
            <w:r>
              <w:rPr>
                <w:szCs w:val="24"/>
              </w:rPr>
              <w:t>null</w:t>
            </w:r>
          </w:p>
        </w:tc>
        <w:tc>
          <w:tcPr>
            <w:tcW w:w="1758" w:type="dxa"/>
          </w:tcPr>
          <w:p w14:paraId="3AEAE0CA" w14:textId="26F5C484" w:rsidR="00DC7801" w:rsidRPr="00BA5495" w:rsidRDefault="007412CA" w:rsidP="00F872F8">
            <w:pPr>
              <w:pStyle w:val="BodyText"/>
              <w:jc w:val="left"/>
              <w:rPr>
                <w:szCs w:val="24"/>
              </w:rPr>
            </w:pPr>
            <w:r>
              <w:rPr>
                <w:szCs w:val="24"/>
              </w:rPr>
              <w:t>N</w:t>
            </w:r>
            <w:r w:rsidR="00DC7801">
              <w:rPr>
                <w:szCs w:val="24"/>
              </w:rPr>
              <w:t>ull</w:t>
            </w:r>
          </w:p>
        </w:tc>
        <w:tc>
          <w:tcPr>
            <w:tcW w:w="1186" w:type="dxa"/>
          </w:tcPr>
          <w:p w14:paraId="5FBE8823" w14:textId="77777777" w:rsidR="00DC7801" w:rsidRPr="00BA5495" w:rsidRDefault="00DC7801" w:rsidP="00F872F8">
            <w:pPr>
              <w:pStyle w:val="BodyText"/>
              <w:jc w:val="center"/>
              <w:rPr>
                <w:szCs w:val="24"/>
              </w:rPr>
            </w:pPr>
            <w:r>
              <w:rPr>
                <w:szCs w:val="24"/>
              </w:rPr>
              <w:t>Pass</w:t>
            </w:r>
          </w:p>
        </w:tc>
        <w:tc>
          <w:tcPr>
            <w:tcW w:w="2479" w:type="dxa"/>
          </w:tcPr>
          <w:p w14:paraId="2B798FFE" w14:textId="77777777" w:rsidR="00DC7801" w:rsidRPr="00BA5495"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tc>
      </w:tr>
    </w:tbl>
    <w:p w14:paraId="18BE87D8" w14:textId="77777777" w:rsidR="00DC7801" w:rsidRPr="00BA5495" w:rsidRDefault="00DC7801" w:rsidP="00DC7801">
      <w:pPr>
        <w:pStyle w:val="BodyText"/>
        <w:rPr>
          <w:rFonts w:cstheme="majorBidi"/>
          <w:szCs w:val="22"/>
        </w:rPr>
      </w:pPr>
    </w:p>
    <w:p w14:paraId="606E3837" w14:textId="77777777" w:rsidR="00DC7801" w:rsidRPr="00BA5495" w:rsidRDefault="00DC7801" w:rsidP="00DC7801">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DC7801" w:rsidRPr="00BA5495" w14:paraId="4CF9E12D" w14:textId="77777777" w:rsidTr="00F872F8">
        <w:trPr>
          <w:trHeight w:val="759"/>
        </w:trPr>
        <w:tc>
          <w:tcPr>
            <w:tcW w:w="845" w:type="dxa"/>
          </w:tcPr>
          <w:p w14:paraId="7F6F9282" w14:textId="77777777" w:rsidR="00DC7801" w:rsidRPr="00BA5495" w:rsidRDefault="00DC7801" w:rsidP="00F872F8">
            <w:pPr>
              <w:pStyle w:val="BodyText"/>
              <w:jc w:val="center"/>
              <w:rPr>
                <w:b/>
                <w:szCs w:val="24"/>
              </w:rPr>
            </w:pPr>
            <w:r w:rsidRPr="00BA5495">
              <w:rPr>
                <w:b/>
                <w:szCs w:val="24"/>
              </w:rPr>
              <w:t>Test case#</w:t>
            </w:r>
          </w:p>
        </w:tc>
        <w:tc>
          <w:tcPr>
            <w:tcW w:w="1753" w:type="dxa"/>
          </w:tcPr>
          <w:p w14:paraId="76548114" w14:textId="77777777" w:rsidR="00DC7801" w:rsidRPr="00BA5495" w:rsidRDefault="00DC7801" w:rsidP="00F872F8">
            <w:pPr>
              <w:pStyle w:val="BodyText"/>
              <w:jc w:val="center"/>
              <w:rPr>
                <w:b/>
                <w:bCs/>
                <w:szCs w:val="24"/>
              </w:rPr>
            </w:pPr>
            <w:r w:rsidRPr="00BA5495">
              <w:rPr>
                <w:b/>
                <w:bCs/>
                <w:szCs w:val="24"/>
              </w:rPr>
              <w:t>Input</w:t>
            </w:r>
          </w:p>
        </w:tc>
        <w:tc>
          <w:tcPr>
            <w:tcW w:w="1322" w:type="dxa"/>
          </w:tcPr>
          <w:p w14:paraId="22E8E636" w14:textId="77777777" w:rsidR="00DC7801" w:rsidRPr="00BA5495" w:rsidRDefault="00DC7801" w:rsidP="00F872F8">
            <w:pPr>
              <w:pStyle w:val="BodyText"/>
              <w:jc w:val="center"/>
              <w:rPr>
                <w:b/>
                <w:szCs w:val="24"/>
              </w:rPr>
            </w:pPr>
            <w:r w:rsidRPr="00BA5495">
              <w:rPr>
                <w:b/>
                <w:szCs w:val="24"/>
              </w:rPr>
              <w:t>Output</w:t>
            </w:r>
          </w:p>
        </w:tc>
        <w:tc>
          <w:tcPr>
            <w:tcW w:w="1764" w:type="dxa"/>
          </w:tcPr>
          <w:p w14:paraId="5BD46887" w14:textId="77777777" w:rsidR="00DC7801" w:rsidRPr="00BA5495" w:rsidRDefault="00DC7801" w:rsidP="00F872F8">
            <w:pPr>
              <w:pStyle w:val="BodyText"/>
              <w:jc w:val="center"/>
              <w:rPr>
                <w:b/>
                <w:szCs w:val="24"/>
              </w:rPr>
            </w:pPr>
            <w:r w:rsidRPr="00BA5495">
              <w:rPr>
                <w:b/>
                <w:bCs/>
                <w:szCs w:val="24"/>
              </w:rPr>
              <w:t>Expected Output</w:t>
            </w:r>
          </w:p>
        </w:tc>
        <w:tc>
          <w:tcPr>
            <w:tcW w:w="1186" w:type="dxa"/>
          </w:tcPr>
          <w:p w14:paraId="7EBAE4BF" w14:textId="77777777" w:rsidR="00DC7801" w:rsidRPr="00BA5495" w:rsidRDefault="00DC7801" w:rsidP="00F872F8">
            <w:pPr>
              <w:pStyle w:val="BodyText"/>
              <w:jc w:val="center"/>
              <w:rPr>
                <w:b/>
                <w:szCs w:val="24"/>
              </w:rPr>
            </w:pPr>
            <w:r w:rsidRPr="00BA5495">
              <w:rPr>
                <w:b/>
                <w:szCs w:val="24"/>
              </w:rPr>
              <w:t>Pass/Fail</w:t>
            </w:r>
          </w:p>
        </w:tc>
        <w:tc>
          <w:tcPr>
            <w:tcW w:w="2481" w:type="dxa"/>
          </w:tcPr>
          <w:p w14:paraId="62E66E31" w14:textId="77777777" w:rsidR="00DC7801" w:rsidRPr="00BA5495" w:rsidRDefault="00DC7801" w:rsidP="00F872F8">
            <w:pPr>
              <w:pStyle w:val="BodyText"/>
              <w:jc w:val="center"/>
              <w:rPr>
                <w:b/>
                <w:szCs w:val="24"/>
              </w:rPr>
            </w:pPr>
            <w:r w:rsidRPr="00BA5495">
              <w:rPr>
                <w:b/>
                <w:szCs w:val="24"/>
              </w:rPr>
              <w:t>Comments/Remarks</w:t>
            </w:r>
          </w:p>
          <w:p w14:paraId="3D1E42EA" w14:textId="77777777" w:rsidR="00DC7801" w:rsidRPr="00BA5495" w:rsidRDefault="00DC7801" w:rsidP="00F872F8">
            <w:pPr>
              <w:pStyle w:val="BodyText"/>
              <w:jc w:val="center"/>
              <w:rPr>
                <w:b/>
                <w:szCs w:val="24"/>
              </w:rPr>
            </w:pPr>
          </w:p>
        </w:tc>
      </w:tr>
      <w:tr w:rsidR="00DC7801" w:rsidRPr="00BA5495" w14:paraId="5F0CF15E" w14:textId="77777777" w:rsidTr="00F872F8">
        <w:trPr>
          <w:trHeight w:val="759"/>
        </w:trPr>
        <w:tc>
          <w:tcPr>
            <w:tcW w:w="845" w:type="dxa"/>
          </w:tcPr>
          <w:p w14:paraId="294050D8" w14:textId="77777777" w:rsidR="00DC7801" w:rsidRPr="00BA5495" w:rsidRDefault="00DC7801" w:rsidP="00F872F8">
            <w:pPr>
              <w:pStyle w:val="BodyText"/>
              <w:jc w:val="center"/>
              <w:rPr>
                <w:b/>
                <w:szCs w:val="24"/>
              </w:rPr>
            </w:pPr>
            <w:r>
              <w:rPr>
                <w:b/>
                <w:szCs w:val="24"/>
              </w:rPr>
              <w:t>1</w:t>
            </w:r>
          </w:p>
        </w:tc>
        <w:tc>
          <w:tcPr>
            <w:tcW w:w="1753" w:type="dxa"/>
          </w:tcPr>
          <w:p w14:paraId="236A2B9D"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3B17E1E7"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1E4239C8" w14:textId="77777777" w:rsidR="00DC7801" w:rsidRDefault="00DC7801" w:rsidP="00F872F8">
            <w:pPr>
              <w:pStyle w:val="BodyText"/>
              <w:jc w:val="left"/>
              <w:rPr>
                <w:szCs w:val="24"/>
              </w:rPr>
            </w:pPr>
            <w:r>
              <w:rPr>
                <w:szCs w:val="24"/>
              </w:rPr>
              <w:t>random = 10</w:t>
            </w:r>
          </w:p>
          <w:p w14:paraId="6DAF5F7B" w14:textId="77777777" w:rsidR="00DC7801" w:rsidRPr="00BA5495" w:rsidRDefault="00DC7801" w:rsidP="00F872F8">
            <w:pPr>
              <w:pStyle w:val="BodyText"/>
              <w:jc w:val="left"/>
              <w:rPr>
                <w:szCs w:val="24"/>
              </w:rPr>
            </w:pPr>
            <w:proofErr w:type="gramStart"/>
            <w:r>
              <w:rPr>
                <w:szCs w:val="24"/>
              </w:rPr>
              <w:t>bits[</w:t>
            </w:r>
            <w:proofErr w:type="gramEnd"/>
            <w:r>
              <w:rPr>
                <w:szCs w:val="24"/>
              </w:rPr>
              <w:t>] = b’11111010’</w:t>
            </w:r>
          </w:p>
        </w:tc>
        <w:tc>
          <w:tcPr>
            <w:tcW w:w="1322" w:type="dxa"/>
          </w:tcPr>
          <w:p w14:paraId="7BEEE9DE" w14:textId="77777777" w:rsidR="00DC7801" w:rsidRPr="00BA5495" w:rsidRDefault="00DC7801" w:rsidP="00F872F8">
            <w:pPr>
              <w:pStyle w:val="BodyText"/>
              <w:jc w:val="left"/>
              <w:rPr>
                <w:szCs w:val="24"/>
              </w:rPr>
            </w:pPr>
            <w:r>
              <w:rPr>
                <w:szCs w:val="24"/>
              </w:rPr>
              <w:t>257</w:t>
            </w:r>
          </w:p>
        </w:tc>
        <w:tc>
          <w:tcPr>
            <w:tcW w:w="1764" w:type="dxa"/>
          </w:tcPr>
          <w:p w14:paraId="178ED0FA" w14:textId="77777777" w:rsidR="00DC7801" w:rsidRPr="00BA5495" w:rsidRDefault="00DC7801" w:rsidP="00F872F8">
            <w:pPr>
              <w:pStyle w:val="BodyText"/>
              <w:jc w:val="left"/>
              <w:rPr>
                <w:szCs w:val="24"/>
              </w:rPr>
            </w:pPr>
            <w:r>
              <w:rPr>
                <w:szCs w:val="24"/>
              </w:rPr>
              <w:t>257</w:t>
            </w:r>
          </w:p>
        </w:tc>
        <w:tc>
          <w:tcPr>
            <w:tcW w:w="1186" w:type="dxa"/>
          </w:tcPr>
          <w:p w14:paraId="5CF3CCE0" w14:textId="77777777" w:rsidR="00DC7801" w:rsidRPr="00BA5495" w:rsidRDefault="00DC7801" w:rsidP="00F872F8">
            <w:pPr>
              <w:pStyle w:val="BodyText"/>
              <w:jc w:val="center"/>
              <w:rPr>
                <w:szCs w:val="24"/>
              </w:rPr>
            </w:pPr>
            <w:r>
              <w:rPr>
                <w:szCs w:val="24"/>
              </w:rPr>
              <w:t>Pass</w:t>
            </w:r>
          </w:p>
        </w:tc>
        <w:tc>
          <w:tcPr>
            <w:tcW w:w="2481" w:type="dxa"/>
          </w:tcPr>
          <w:p w14:paraId="1007A736" w14:textId="77777777" w:rsidR="00DC7801"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p w14:paraId="10A6836F" w14:textId="77777777" w:rsidR="00DC7801" w:rsidRPr="00BA5495" w:rsidRDefault="00DC7801" w:rsidP="00F872F8">
            <w:pPr>
              <w:pStyle w:val="BodyText"/>
              <w:jc w:val="left"/>
              <w:rPr>
                <w:szCs w:val="24"/>
              </w:rPr>
            </w:pPr>
            <w:r>
              <w:rPr>
                <w:szCs w:val="24"/>
              </w:rPr>
              <w:t>197T, 199TF, 200TF, 203TF</w:t>
            </w:r>
          </w:p>
        </w:tc>
      </w:tr>
      <w:tr w:rsidR="00DC7801" w:rsidRPr="00BA5495" w14:paraId="2384C142" w14:textId="77777777" w:rsidTr="00F872F8">
        <w:trPr>
          <w:trHeight w:val="759"/>
        </w:trPr>
        <w:tc>
          <w:tcPr>
            <w:tcW w:w="845" w:type="dxa"/>
          </w:tcPr>
          <w:p w14:paraId="0E949E42" w14:textId="77777777" w:rsidR="00DC7801" w:rsidRPr="00BA5495" w:rsidRDefault="00DC7801" w:rsidP="00F872F8">
            <w:pPr>
              <w:pStyle w:val="BodyText"/>
              <w:jc w:val="center"/>
              <w:rPr>
                <w:b/>
                <w:iCs/>
                <w:szCs w:val="24"/>
              </w:rPr>
            </w:pPr>
            <w:r>
              <w:rPr>
                <w:b/>
                <w:iCs/>
                <w:szCs w:val="24"/>
              </w:rPr>
              <w:t>2</w:t>
            </w:r>
          </w:p>
        </w:tc>
        <w:tc>
          <w:tcPr>
            <w:tcW w:w="1753" w:type="dxa"/>
          </w:tcPr>
          <w:p w14:paraId="76880E29"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5C941FF9"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399B6EA5" w14:textId="77777777" w:rsidR="00DC7801" w:rsidRDefault="00DC7801" w:rsidP="00F872F8">
            <w:pPr>
              <w:pStyle w:val="BodyText"/>
              <w:jc w:val="left"/>
              <w:rPr>
                <w:szCs w:val="24"/>
              </w:rPr>
            </w:pPr>
            <w:r>
              <w:rPr>
                <w:szCs w:val="24"/>
              </w:rPr>
              <w:t>random = 10</w:t>
            </w:r>
          </w:p>
          <w:p w14:paraId="1AF08BF5" w14:textId="77777777" w:rsidR="00DC7801" w:rsidRPr="00BA5495" w:rsidRDefault="00DC7801" w:rsidP="00F872F8">
            <w:pPr>
              <w:pStyle w:val="BodyText"/>
              <w:jc w:val="left"/>
              <w:rPr>
                <w:szCs w:val="24"/>
              </w:rPr>
            </w:pPr>
            <w:proofErr w:type="gramStart"/>
            <w:r>
              <w:rPr>
                <w:szCs w:val="24"/>
              </w:rPr>
              <w:t>bits[</w:t>
            </w:r>
            <w:proofErr w:type="gramEnd"/>
            <w:r>
              <w:rPr>
                <w:szCs w:val="24"/>
              </w:rPr>
              <w:t>] = b’11111111’</w:t>
            </w:r>
          </w:p>
        </w:tc>
        <w:tc>
          <w:tcPr>
            <w:tcW w:w="1322" w:type="dxa"/>
          </w:tcPr>
          <w:p w14:paraId="1935EB95" w14:textId="77777777" w:rsidR="00DC7801" w:rsidRPr="00BA5495" w:rsidRDefault="00DC7801" w:rsidP="00F872F8">
            <w:pPr>
              <w:pStyle w:val="BodyText"/>
              <w:jc w:val="left"/>
              <w:rPr>
                <w:szCs w:val="24"/>
              </w:rPr>
            </w:pPr>
            <w:r>
              <w:rPr>
                <w:szCs w:val="24"/>
              </w:rPr>
              <w:t>null</w:t>
            </w:r>
          </w:p>
        </w:tc>
        <w:tc>
          <w:tcPr>
            <w:tcW w:w="1764" w:type="dxa"/>
          </w:tcPr>
          <w:p w14:paraId="449B61BC" w14:textId="568A70A0" w:rsidR="00DC7801" w:rsidRPr="00BA5495" w:rsidRDefault="007412CA" w:rsidP="00F872F8">
            <w:pPr>
              <w:pStyle w:val="BodyText"/>
              <w:jc w:val="left"/>
              <w:rPr>
                <w:szCs w:val="24"/>
              </w:rPr>
            </w:pPr>
            <w:r>
              <w:rPr>
                <w:szCs w:val="24"/>
              </w:rPr>
              <w:t>N</w:t>
            </w:r>
            <w:r w:rsidR="00DC7801">
              <w:rPr>
                <w:szCs w:val="24"/>
              </w:rPr>
              <w:t>ull</w:t>
            </w:r>
          </w:p>
        </w:tc>
        <w:tc>
          <w:tcPr>
            <w:tcW w:w="1186" w:type="dxa"/>
          </w:tcPr>
          <w:p w14:paraId="18014264" w14:textId="77777777" w:rsidR="00DC7801" w:rsidRPr="00BA5495" w:rsidRDefault="00DC7801" w:rsidP="00F872F8">
            <w:pPr>
              <w:pStyle w:val="BodyText"/>
              <w:jc w:val="center"/>
              <w:rPr>
                <w:szCs w:val="24"/>
              </w:rPr>
            </w:pPr>
            <w:r>
              <w:rPr>
                <w:szCs w:val="24"/>
              </w:rPr>
              <w:t>Pass</w:t>
            </w:r>
          </w:p>
        </w:tc>
        <w:tc>
          <w:tcPr>
            <w:tcW w:w="2481" w:type="dxa"/>
          </w:tcPr>
          <w:p w14:paraId="035CA8AF" w14:textId="77777777" w:rsidR="00DC7801"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p w14:paraId="14BFF773" w14:textId="77777777" w:rsidR="00DC7801" w:rsidRPr="00BA5495" w:rsidRDefault="00DC7801" w:rsidP="00F872F8">
            <w:pPr>
              <w:pStyle w:val="BodyText"/>
              <w:jc w:val="left"/>
              <w:rPr>
                <w:szCs w:val="24"/>
              </w:rPr>
            </w:pPr>
            <w:r>
              <w:rPr>
                <w:szCs w:val="24"/>
              </w:rPr>
              <w:t>197TF, 199TF, 200F</w:t>
            </w:r>
          </w:p>
        </w:tc>
      </w:tr>
    </w:tbl>
    <w:p w14:paraId="36F6C995" w14:textId="77777777" w:rsidR="00DC7801" w:rsidRPr="00BA5495" w:rsidRDefault="00DC7801" w:rsidP="00DC7801">
      <w:pPr>
        <w:pStyle w:val="BodyText"/>
        <w:rPr>
          <w:rFonts w:cstheme="majorBidi"/>
          <w:szCs w:val="22"/>
        </w:rPr>
      </w:pPr>
    </w:p>
    <w:p w14:paraId="34A03358" w14:textId="77777777" w:rsidR="00DC7801" w:rsidRPr="00BA5495" w:rsidRDefault="00DC7801" w:rsidP="00DC7801">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DC7801" w:rsidRPr="00BA5495" w14:paraId="6F36F593" w14:textId="77777777" w:rsidTr="00F872F8">
        <w:trPr>
          <w:trHeight w:val="759"/>
        </w:trPr>
        <w:tc>
          <w:tcPr>
            <w:tcW w:w="845" w:type="dxa"/>
          </w:tcPr>
          <w:p w14:paraId="00DE8520" w14:textId="77777777" w:rsidR="00DC7801" w:rsidRPr="00BA5495" w:rsidRDefault="00DC7801" w:rsidP="00F872F8">
            <w:pPr>
              <w:pStyle w:val="BodyText"/>
              <w:jc w:val="center"/>
              <w:rPr>
                <w:b/>
                <w:szCs w:val="24"/>
              </w:rPr>
            </w:pPr>
            <w:r w:rsidRPr="00BA5495">
              <w:rPr>
                <w:b/>
                <w:szCs w:val="24"/>
              </w:rPr>
              <w:t>Test case#</w:t>
            </w:r>
          </w:p>
        </w:tc>
        <w:tc>
          <w:tcPr>
            <w:tcW w:w="1753" w:type="dxa"/>
          </w:tcPr>
          <w:p w14:paraId="73A5BB0B" w14:textId="77777777" w:rsidR="00DC7801" w:rsidRPr="00BA5495" w:rsidRDefault="00DC7801" w:rsidP="00F872F8">
            <w:pPr>
              <w:pStyle w:val="BodyText"/>
              <w:jc w:val="center"/>
              <w:rPr>
                <w:b/>
                <w:bCs/>
                <w:szCs w:val="24"/>
              </w:rPr>
            </w:pPr>
            <w:r w:rsidRPr="00BA5495">
              <w:rPr>
                <w:b/>
                <w:bCs/>
                <w:szCs w:val="24"/>
              </w:rPr>
              <w:t>Input</w:t>
            </w:r>
          </w:p>
        </w:tc>
        <w:tc>
          <w:tcPr>
            <w:tcW w:w="1322" w:type="dxa"/>
          </w:tcPr>
          <w:p w14:paraId="38058B76" w14:textId="77777777" w:rsidR="00DC7801" w:rsidRPr="00BA5495" w:rsidRDefault="00DC7801" w:rsidP="00F872F8">
            <w:pPr>
              <w:pStyle w:val="BodyText"/>
              <w:jc w:val="center"/>
              <w:rPr>
                <w:b/>
                <w:szCs w:val="24"/>
              </w:rPr>
            </w:pPr>
            <w:r w:rsidRPr="00BA5495">
              <w:rPr>
                <w:b/>
                <w:szCs w:val="24"/>
              </w:rPr>
              <w:t>Output</w:t>
            </w:r>
          </w:p>
        </w:tc>
        <w:tc>
          <w:tcPr>
            <w:tcW w:w="1764" w:type="dxa"/>
          </w:tcPr>
          <w:p w14:paraId="47C3F3A0" w14:textId="77777777" w:rsidR="00DC7801" w:rsidRPr="00BA5495" w:rsidRDefault="00DC7801" w:rsidP="00F872F8">
            <w:pPr>
              <w:pStyle w:val="BodyText"/>
              <w:jc w:val="center"/>
              <w:rPr>
                <w:b/>
                <w:szCs w:val="24"/>
              </w:rPr>
            </w:pPr>
            <w:r w:rsidRPr="00BA5495">
              <w:rPr>
                <w:b/>
                <w:bCs/>
                <w:szCs w:val="24"/>
              </w:rPr>
              <w:t>Expected Output</w:t>
            </w:r>
          </w:p>
        </w:tc>
        <w:tc>
          <w:tcPr>
            <w:tcW w:w="1186" w:type="dxa"/>
          </w:tcPr>
          <w:p w14:paraId="43661F16" w14:textId="77777777" w:rsidR="00DC7801" w:rsidRPr="00BA5495" w:rsidRDefault="00DC7801" w:rsidP="00F872F8">
            <w:pPr>
              <w:pStyle w:val="BodyText"/>
              <w:jc w:val="center"/>
              <w:rPr>
                <w:b/>
                <w:szCs w:val="24"/>
              </w:rPr>
            </w:pPr>
            <w:r w:rsidRPr="00BA5495">
              <w:rPr>
                <w:b/>
                <w:szCs w:val="24"/>
              </w:rPr>
              <w:t>Pass/Fail</w:t>
            </w:r>
          </w:p>
        </w:tc>
        <w:tc>
          <w:tcPr>
            <w:tcW w:w="2481" w:type="dxa"/>
          </w:tcPr>
          <w:p w14:paraId="3FC3604A" w14:textId="77777777" w:rsidR="00DC7801" w:rsidRPr="00BA5495" w:rsidRDefault="00DC7801" w:rsidP="00F872F8">
            <w:pPr>
              <w:pStyle w:val="BodyText"/>
              <w:jc w:val="center"/>
              <w:rPr>
                <w:b/>
                <w:szCs w:val="24"/>
              </w:rPr>
            </w:pPr>
            <w:r w:rsidRPr="00BA5495">
              <w:rPr>
                <w:b/>
                <w:szCs w:val="24"/>
              </w:rPr>
              <w:t>Comments/Remarks</w:t>
            </w:r>
          </w:p>
          <w:p w14:paraId="4551D3CB" w14:textId="77777777" w:rsidR="00DC7801" w:rsidRPr="00BA5495" w:rsidRDefault="00DC7801" w:rsidP="00F872F8">
            <w:pPr>
              <w:pStyle w:val="BodyText"/>
              <w:jc w:val="center"/>
              <w:rPr>
                <w:b/>
                <w:szCs w:val="24"/>
              </w:rPr>
            </w:pPr>
          </w:p>
        </w:tc>
      </w:tr>
      <w:tr w:rsidR="00DC7801" w:rsidRPr="00BA5495" w14:paraId="7CD4CADF" w14:textId="77777777" w:rsidTr="00F872F8">
        <w:trPr>
          <w:trHeight w:val="759"/>
        </w:trPr>
        <w:tc>
          <w:tcPr>
            <w:tcW w:w="845" w:type="dxa"/>
          </w:tcPr>
          <w:p w14:paraId="2A77F8A6" w14:textId="77777777" w:rsidR="00DC7801" w:rsidRPr="00BA5495" w:rsidRDefault="00DC7801" w:rsidP="00F872F8">
            <w:pPr>
              <w:pStyle w:val="BodyText"/>
              <w:jc w:val="center"/>
              <w:rPr>
                <w:b/>
                <w:szCs w:val="24"/>
              </w:rPr>
            </w:pPr>
            <w:r>
              <w:rPr>
                <w:b/>
                <w:szCs w:val="24"/>
              </w:rPr>
              <w:lastRenderedPageBreak/>
              <w:t>1</w:t>
            </w:r>
          </w:p>
        </w:tc>
        <w:tc>
          <w:tcPr>
            <w:tcW w:w="1753" w:type="dxa"/>
          </w:tcPr>
          <w:p w14:paraId="578AAFAD"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7E82629A"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6B0D9738" w14:textId="77777777" w:rsidR="00DC7801" w:rsidRDefault="00DC7801" w:rsidP="00F872F8">
            <w:pPr>
              <w:pStyle w:val="BodyText"/>
              <w:jc w:val="left"/>
              <w:rPr>
                <w:szCs w:val="24"/>
              </w:rPr>
            </w:pPr>
            <w:r>
              <w:rPr>
                <w:szCs w:val="24"/>
              </w:rPr>
              <w:t>random = 10</w:t>
            </w:r>
          </w:p>
          <w:p w14:paraId="036F2121" w14:textId="77777777" w:rsidR="00DC7801" w:rsidRPr="00BA5495" w:rsidRDefault="00DC7801" w:rsidP="00F872F8">
            <w:pPr>
              <w:pStyle w:val="BodyText"/>
              <w:jc w:val="left"/>
              <w:rPr>
                <w:szCs w:val="24"/>
              </w:rPr>
            </w:pPr>
            <w:proofErr w:type="gramStart"/>
            <w:r>
              <w:rPr>
                <w:szCs w:val="24"/>
              </w:rPr>
              <w:t>bits[</w:t>
            </w:r>
            <w:proofErr w:type="gramEnd"/>
            <w:r>
              <w:rPr>
                <w:szCs w:val="24"/>
              </w:rPr>
              <w:t>] = b’11111010’</w:t>
            </w:r>
          </w:p>
        </w:tc>
        <w:tc>
          <w:tcPr>
            <w:tcW w:w="1322" w:type="dxa"/>
          </w:tcPr>
          <w:p w14:paraId="5956A41C" w14:textId="77777777" w:rsidR="00DC7801" w:rsidRPr="00BA5495" w:rsidRDefault="00DC7801" w:rsidP="00F872F8">
            <w:pPr>
              <w:pStyle w:val="BodyText"/>
              <w:jc w:val="left"/>
              <w:rPr>
                <w:szCs w:val="24"/>
              </w:rPr>
            </w:pPr>
            <w:r>
              <w:rPr>
                <w:szCs w:val="24"/>
              </w:rPr>
              <w:t>257</w:t>
            </w:r>
          </w:p>
        </w:tc>
        <w:tc>
          <w:tcPr>
            <w:tcW w:w="1764" w:type="dxa"/>
          </w:tcPr>
          <w:p w14:paraId="6BE2BE0E" w14:textId="77777777" w:rsidR="00DC7801" w:rsidRPr="00BA5495" w:rsidRDefault="00DC7801" w:rsidP="00F872F8">
            <w:pPr>
              <w:pStyle w:val="BodyText"/>
              <w:jc w:val="left"/>
              <w:rPr>
                <w:szCs w:val="24"/>
              </w:rPr>
            </w:pPr>
            <w:r>
              <w:rPr>
                <w:szCs w:val="24"/>
              </w:rPr>
              <w:t>257</w:t>
            </w:r>
          </w:p>
        </w:tc>
        <w:tc>
          <w:tcPr>
            <w:tcW w:w="1186" w:type="dxa"/>
          </w:tcPr>
          <w:p w14:paraId="74A210E6" w14:textId="77777777" w:rsidR="00DC7801" w:rsidRPr="00BA5495" w:rsidRDefault="00DC7801" w:rsidP="00F872F8">
            <w:pPr>
              <w:pStyle w:val="BodyText"/>
              <w:jc w:val="center"/>
              <w:rPr>
                <w:szCs w:val="24"/>
              </w:rPr>
            </w:pPr>
            <w:r>
              <w:rPr>
                <w:szCs w:val="24"/>
              </w:rPr>
              <w:t>Pass</w:t>
            </w:r>
          </w:p>
        </w:tc>
        <w:tc>
          <w:tcPr>
            <w:tcW w:w="2481" w:type="dxa"/>
          </w:tcPr>
          <w:p w14:paraId="086F4477" w14:textId="77777777" w:rsidR="00DC7801"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p w14:paraId="2FA234EA" w14:textId="77777777" w:rsidR="00DC7801" w:rsidRPr="00BA5495" w:rsidRDefault="00DC7801" w:rsidP="00F872F8">
            <w:pPr>
              <w:pStyle w:val="BodyText"/>
              <w:jc w:val="left"/>
              <w:rPr>
                <w:szCs w:val="24"/>
              </w:rPr>
            </w:pPr>
            <w:r>
              <w:rPr>
                <w:szCs w:val="24"/>
              </w:rPr>
              <w:t>197T, 199TF, 200TF, 203TF</w:t>
            </w:r>
          </w:p>
        </w:tc>
      </w:tr>
      <w:tr w:rsidR="00DC7801" w:rsidRPr="00BA5495" w14:paraId="0E2A36A8" w14:textId="77777777" w:rsidTr="00F872F8">
        <w:trPr>
          <w:trHeight w:val="759"/>
        </w:trPr>
        <w:tc>
          <w:tcPr>
            <w:tcW w:w="845" w:type="dxa"/>
          </w:tcPr>
          <w:p w14:paraId="0A77D35D" w14:textId="77777777" w:rsidR="00DC7801" w:rsidRPr="00BA5495" w:rsidRDefault="00DC7801" w:rsidP="00F872F8">
            <w:pPr>
              <w:pStyle w:val="BodyText"/>
              <w:jc w:val="center"/>
              <w:rPr>
                <w:b/>
                <w:iCs/>
                <w:szCs w:val="24"/>
              </w:rPr>
            </w:pPr>
            <w:r>
              <w:rPr>
                <w:b/>
                <w:iCs/>
                <w:szCs w:val="24"/>
              </w:rPr>
              <w:t>2</w:t>
            </w:r>
          </w:p>
        </w:tc>
        <w:tc>
          <w:tcPr>
            <w:tcW w:w="1753" w:type="dxa"/>
          </w:tcPr>
          <w:p w14:paraId="31F43E20"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020012F7"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57E45031" w14:textId="77777777" w:rsidR="00DC7801" w:rsidRDefault="00DC7801" w:rsidP="00F872F8">
            <w:pPr>
              <w:pStyle w:val="BodyText"/>
              <w:jc w:val="left"/>
              <w:rPr>
                <w:szCs w:val="24"/>
              </w:rPr>
            </w:pPr>
            <w:r>
              <w:rPr>
                <w:szCs w:val="24"/>
              </w:rPr>
              <w:t>random = 10</w:t>
            </w:r>
          </w:p>
          <w:p w14:paraId="6CE5460F" w14:textId="77777777" w:rsidR="00DC7801" w:rsidRPr="00BA5495" w:rsidRDefault="00DC7801" w:rsidP="00F872F8">
            <w:pPr>
              <w:pStyle w:val="BodyText"/>
              <w:jc w:val="left"/>
              <w:rPr>
                <w:szCs w:val="24"/>
              </w:rPr>
            </w:pPr>
            <w:proofErr w:type="gramStart"/>
            <w:r>
              <w:rPr>
                <w:szCs w:val="24"/>
              </w:rPr>
              <w:t>bits[</w:t>
            </w:r>
            <w:proofErr w:type="gramEnd"/>
            <w:r>
              <w:rPr>
                <w:szCs w:val="24"/>
              </w:rPr>
              <w:t>] = b’11111111’</w:t>
            </w:r>
          </w:p>
        </w:tc>
        <w:tc>
          <w:tcPr>
            <w:tcW w:w="1322" w:type="dxa"/>
          </w:tcPr>
          <w:p w14:paraId="32BDB1A0" w14:textId="77777777" w:rsidR="00DC7801" w:rsidRPr="00BA5495" w:rsidRDefault="00DC7801" w:rsidP="00F872F8">
            <w:pPr>
              <w:pStyle w:val="BodyText"/>
              <w:jc w:val="left"/>
              <w:rPr>
                <w:szCs w:val="24"/>
              </w:rPr>
            </w:pPr>
            <w:r>
              <w:rPr>
                <w:szCs w:val="24"/>
              </w:rPr>
              <w:t>null</w:t>
            </w:r>
          </w:p>
        </w:tc>
        <w:tc>
          <w:tcPr>
            <w:tcW w:w="1764" w:type="dxa"/>
          </w:tcPr>
          <w:p w14:paraId="32540A7D" w14:textId="4E2112EC" w:rsidR="00DC7801" w:rsidRPr="00BA5495" w:rsidRDefault="007412CA" w:rsidP="00F872F8">
            <w:pPr>
              <w:pStyle w:val="BodyText"/>
              <w:jc w:val="left"/>
              <w:rPr>
                <w:szCs w:val="24"/>
              </w:rPr>
            </w:pPr>
            <w:r>
              <w:rPr>
                <w:szCs w:val="24"/>
              </w:rPr>
              <w:t>N</w:t>
            </w:r>
            <w:r w:rsidR="00DC7801">
              <w:rPr>
                <w:szCs w:val="24"/>
              </w:rPr>
              <w:t>ull</w:t>
            </w:r>
          </w:p>
        </w:tc>
        <w:tc>
          <w:tcPr>
            <w:tcW w:w="1186" w:type="dxa"/>
          </w:tcPr>
          <w:p w14:paraId="5D231C33" w14:textId="77777777" w:rsidR="00DC7801" w:rsidRPr="00BA5495" w:rsidRDefault="00DC7801" w:rsidP="00F872F8">
            <w:pPr>
              <w:pStyle w:val="BodyText"/>
              <w:jc w:val="center"/>
              <w:rPr>
                <w:szCs w:val="24"/>
              </w:rPr>
            </w:pPr>
            <w:r>
              <w:rPr>
                <w:szCs w:val="24"/>
              </w:rPr>
              <w:t>Pass</w:t>
            </w:r>
          </w:p>
        </w:tc>
        <w:tc>
          <w:tcPr>
            <w:tcW w:w="2481" w:type="dxa"/>
          </w:tcPr>
          <w:p w14:paraId="26FDB29C" w14:textId="77777777" w:rsidR="00DC7801"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p w14:paraId="6DB9DB98" w14:textId="77777777" w:rsidR="00DC7801" w:rsidRPr="00BA5495" w:rsidRDefault="00DC7801" w:rsidP="00F872F8">
            <w:pPr>
              <w:pStyle w:val="BodyText"/>
              <w:jc w:val="left"/>
              <w:rPr>
                <w:szCs w:val="24"/>
              </w:rPr>
            </w:pPr>
            <w:r>
              <w:rPr>
                <w:szCs w:val="24"/>
              </w:rPr>
              <w:t>197TF, 199TF, 200F</w:t>
            </w:r>
          </w:p>
        </w:tc>
      </w:tr>
    </w:tbl>
    <w:p w14:paraId="301B95F9" w14:textId="77777777" w:rsidR="007D406C" w:rsidRDefault="007D406C" w:rsidP="007D406C">
      <w:pPr>
        <w:pStyle w:val="BodyText"/>
        <w:rPr>
          <w:rFonts w:cstheme="majorBidi"/>
        </w:rPr>
      </w:pPr>
    </w:p>
    <w:p w14:paraId="3EF9D143" w14:textId="77777777" w:rsidR="002E11DB" w:rsidRPr="00BA5495" w:rsidRDefault="002E11DB" w:rsidP="002E11DB">
      <w:pPr>
        <w:pStyle w:val="BodyText"/>
        <w:rPr>
          <w:b/>
          <w:bCs/>
          <w:sz w:val="32"/>
          <w:szCs w:val="32"/>
        </w:rPr>
      </w:pPr>
      <w:r>
        <w:rPr>
          <w:b/>
          <w:bCs/>
          <w:sz w:val="32"/>
          <w:szCs w:val="32"/>
        </w:rPr>
        <w:t>Boundary Interior</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2E11DB" w:rsidRPr="00BA5495" w14:paraId="5844A2D6" w14:textId="77777777" w:rsidTr="00FD75DB">
        <w:trPr>
          <w:trHeight w:val="759"/>
        </w:trPr>
        <w:tc>
          <w:tcPr>
            <w:tcW w:w="845" w:type="dxa"/>
          </w:tcPr>
          <w:p w14:paraId="10DDC412" w14:textId="77777777" w:rsidR="002E11DB" w:rsidRPr="00BA5495" w:rsidRDefault="002E11DB" w:rsidP="00FD75DB">
            <w:pPr>
              <w:pStyle w:val="BodyText"/>
              <w:jc w:val="center"/>
              <w:rPr>
                <w:b/>
                <w:szCs w:val="24"/>
              </w:rPr>
            </w:pPr>
            <w:r w:rsidRPr="00BA5495">
              <w:rPr>
                <w:b/>
                <w:szCs w:val="24"/>
              </w:rPr>
              <w:t>Test case#</w:t>
            </w:r>
          </w:p>
        </w:tc>
        <w:tc>
          <w:tcPr>
            <w:tcW w:w="1753" w:type="dxa"/>
          </w:tcPr>
          <w:p w14:paraId="26B79A04" w14:textId="77777777" w:rsidR="002E11DB" w:rsidRPr="00BA5495" w:rsidRDefault="002E11DB" w:rsidP="00FD75DB">
            <w:pPr>
              <w:pStyle w:val="BodyText"/>
              <w:jc w:val="center"/>
              <w:rPr>
                <w:b/>
                <w:bCs/>
                <w:szCs w:val="24"/>
              </w:rPr>
            </w:pPr>
            <w:r w:rsidRPr="00BA5495">
              <w:rPr>
                <w:b/>
                <w:bCs/>
                <w:szCs w:val="24"/>
              </w:rPr>
              <w:t>Input</w:t>
            </w:r>
          </w:p>
        </w:tc>
        <w:tc>
          <w:tcPr>
            <w:tcW w:w="1322" w:type="dxa"/>
          </w:tcPr>
          <w:p w14:paraId="6C9C5D1F" w14:textId="77777777" w:rsidR="002E11DB" w:rsidRPr="00BA5495" w:rsidRDefault="002E11DB" w:rsidP="00FD75DB">
            <w:pPr>
              <w:pStyle w:val="BodyText"/>
              <w:jc w:val="center"/>
              <w:rPr>
                <w:b/>
                <w:szCs w:val="24"/>
              </w:rPr>
            </w:pPr>
            <w:r w:rsidRPr="00BA5495">
              <w:rPr>
                <w:b/>
                <w:szCs w:val="24"/>
              </w:rPr>
              <w:t>Output</w:t>
            </w:r>
          </w:p>
        </w:tc>
        <w:tc>
          <w:tcPr>
            <w:tcW w:w="1764" w:type="dxa"/>
          </w:tcPr>
          <w:p w14:paraId="45AD6E04" w14:textId="77777777" w:rsidR="002E11DB" w:rsidRPr="00BA5495" w:rsidRDefault="002E11DB" w:rsidP="00FD75DB">
            <w:pPr>
              <w:pStyle w:val="BodyText"/>
              <w:jc w:val="center"/>
              <w:rPr>
                <w:b/>
                <w:szCs w:val="24"/>
              </w:rPr>
            </w:pPr>
            <w:r w:rsidRPr="00BA5495">
              <w:rPr>
                <w:b/>
                <w:bCs/>
                <w:szCs w:val="24"/>
              </w:rPr>
              <w:t>Expected Output</w:t>
            </w:r>
          </w:p>
        </w:tc>
        <w:tc>
          <w:tcPr>
            <w:tcW w:w="1186" w:type="dxa"/>
          </w:tcPr>
          <w:p w14:paraId="29625DC1" w14:textId="77777777" w:rsidR="002E11DB" w:rsidRPr="00BA5495" w:rsidRDefault="002E11DB" w:rsidP="00FD75DB">
            <w:pPr>
              <w:pStyle w:val="BodyText"/>
              <w:jc w:val="center"/>
              <w:rPr>
                <w:b/>
                <w:szCs w:val="24"/>
              </w:rPr>
            </w:pPr>
            <w:r w:rsidRPr="00BA5495">
              <w:rPr>
                <w:b/>
                <w:szCs w:val="24"/>
              </w:rPr>
              <w:t>Pass/Fail</w:t>
            </w:r>
          </w:p>
        </w:tc>
        <w:tc>
          <w:tcPr>
            <w:tcW w:w="2481" w:type="dxa"/>
          </w:tcPr>
          <w:p w14:paraId="3DB387D6" w14:textId="77777777" w:rsidR="002E11DB" w:rsidRPr="00BA5495" w:rsidRDefault="002E11DB" w:rsidP="00FD75DB">
            <w:pPr>
              <w:pStyle w:val="BodyText"/>
              <w:jc w:val="center"/>
              <w:rPr>
                <w:b/>
                <w:szCs w:val="24"/>
              </w:rPr>
            </w:pPr>
            <w:r w:rsidRPr="00BA5495">
              <w:rPr>
                <w:b/>
                <w:szCs w:val="24"/>
              </w:rPr>
              <w:t>Comments/Remarks</w:t>
            </w:r>
          </w:p>
          <w:p w14:paraId="2B6EE49A" w14:textId="77777777" w:rsidR="002E11DB" w:rsidRPr="00BA5495" w:rsidRDefault="002E11DB" w:rsidP="00FD75DB">
            <w:pPr>
              <w:pStyle w:val="BodyText"/>
              <w:jc w:val="center"/>
              <w:rPr>
                <w:b/>
                <w:szCs w:val="24"/>
              </w:rPr>
            </w:pPr>
          </w:p>
        </w:tc>
      </w:tr>
      <w:tr w:rsidR="002E11DB" w:rsidRPr="00BA5495" w14:paraId="6BCF9EDE" w14:textId="77777777" w:rsidTr="00FD75DB">
        <w:trPr>
          <w:trHeight w:val="759"/>
        </w:trPr>
        <w:tc>
          <w:tcPr>
            <w:tcW w:w="845" w:type="dxa"/>
          </w:tcPr>
          <w:p w14:paraId="5C27E31A" w14:textId="77777777" w:rsidR="002E11DB" w:rsidRPr="00BA5495" w:rsidRDefault="002E11DB" w:rsidP="00FD75DB">
            <w:pPr>
              <w:pStyle w:val="BodyText"/>
              <w:jc w:val="center"/>
              <w:rPr>
                <w:b/>
                <w:szCs w:val="24"/>
              </w:rPr>
            </w:pPr>
            <w:r>
              <w:rPr>
                <w:b/>
                <w:szCs w:val="24"/>
              </w:rPr>
              <w:t>1</w:t>
            </w:r>
          </w:p>
        </w:tc>
        <w:tc>
          <w:tcPr>
            <w:tcW w:w="1753" w:type="dxa"/>
          </w:tcPr>
          <w:p w14:paraId="014043DA" w14:textId="77777777" w:rsidR="002E11DB" w:rsidRPr="00BA5495" w:rsidRDefault="002E11DB" w:rsidP="00FD75DB">
            <w:pPr>
              <w:pStyle w:val="BodyText"/>
              <w:rPr>
                <w:szCs w:val="24"/>
              </w:rPr>
            </w:pPr>
          </w:p>
        </w:tc>
        <w:tc>
          <w:tcPr>
            <w:tcW w:w="1322" w:type="dxa"/>
          </w:tcPr>
          <w:p w14:paraId="1977A8C9" w14:textId="77777777" w:rsidR="002E11DB" w:rsidRPr="00BA5495" w:rsidRDefault="002E11DB" w:rsidP="00FD75DB">
            <w:pPr>
              <w:pStyle w:val="BodyText"/>
              <w:jc w:val="center"/>
              <w:rPr>
                <w:szCs w:val="24"/>
              </w:rPr>
            </w:pPr>
          </w:p>
        </w:tc>
        <w:tc>
          <w:tcPr>
            <w:tcW w:w="1764" w:type="dxa"/>
          </w:tcPr>
          <w:p w14:paraId="1E92EF67" w14:textId="77777777" w:rsidR="002E11DB" w:rsidRPr="00BA5495" w:rsidRDefault="002E11DB" w:rsidP="00FD75DB">
            <w:pPr>
              <w:pStyle w:val="BodyText"/>
              <w:rPr>
                <w:szCs w:val="24"/>
              </w:rPr>
            </w:pPr>
          </w:p>
        </w:tc>
        <w:tc>
          <w:tcPr>
            <w:tcW w:w="1186" w:type="dxa"/>
          </w:tcPr>
          <w:p w14:paraId="05F7133B" w14:textId="77777777" w:rsidR="002E11DB" w:rsidRPr="00BA5495" w:rsidRDefault="002E11DB" w:rsidP="00FD75DB">
            <w:pPr>
              <w:pStyle w:val="BodyText"/>
              <w:jc w:val="center"/>
              <w:rPr>
                <w:szCs w:val="24"/>
              </w:rPr>
            </w:pPr>
          </w:p>
        </w:tc>
        <w:tc>
          <w:tcPr>
            <w:tcW w:w="2481" w:type="dxa"/>
          </w:tcPr>
          <w:p w14:paraId="72A9813B" w14:textId="77777777" w:rsidR="002E11DB" w:rsidRPr="00BA5495" w:rsidRDefault="002E11DB" w:rsidP="00FD75DB">
            <w:pPr>
              <w:pStyle w:val="BodyText"/>
              <w:jc w:val="center"/>
              <w:rPr>
                <w:szCs w:val="24"/>
              </w:rPr>
            </w:pPr>
          </w:p>
        </w:tc>
      </w:tr>
      <w:tr w:rsidR="002E11DB" w:rsidRPr="00BA5495" w14:paraId="4AF3F4C1" w14:textId="77777777" w:rsidTr="00FD75DB">
        <w:trPr>
          <w:trHeight w:val="759"/>
        </w:trPr>
        <w:tc>
          <w:tcPr>
            <w:tcW w:w="845" w:type="dxa"/>
          </w:tcPr>
          <w:p w14:paraId="170E9892" w14:textId="77777777" w:rsidR="002E11DB" w:rsidRPr="00BA5495" w:rsidRDefault="002E11DB" w:rsidP="00FD75DB">
            <w:pPr>
              <w:pStyle w:val="BodyText"/>
              <w:jc w:val="center"/>
              <w:rPr>
                <w:b/>
                <w:iCs/>
                <w:szCs w:val="24"/>
              </w:rPr>
            </w:pPr>
            <w:r>
              <w:rPr>
                <w:b/>
                <w:iCs/>
                <w:szCs w:val="24"/>
              </w:rPr>
              <w:t>2</w:t>
            </w:r>
          </w:p>
        </w:tc>
        <w:tc>
          <w:tcPr>
            <w:tcW w:w="1753" w:type="dxa"/>
          </w:tcPr>
          <w:p w14:paraId="25FFDE80" w14:textId="77777777" w:rsidR="002E11DB" w:rsidRPr="00BA5495" w:rsidRDefault="002E11DB" w:rsidP="00FD75DB">
            <w:pPr>
              <w:pStyle w:val="BodyText"/>
              <w:rPr>
                <w:szCs w:val="24"/>
              </w:rPr>
            </w:pPr>
          </w:p>
        </w:tc>
        <w:tc>
          <w:tcPr>
            <w:tcW w:w="1322" w:type="dxa"/>
          </w:tcPr>
          <w:p w14:paraId="64079696" w14:textId="77777777" w:rsidR="002E11DB" w:rsidRPr="00BA5495" w:rsidRDefault="002E11DB" w:rsidP="00FD75DB">
            <w:pPr>
              <w:pStyle w:val="BodyText"/>
              <w:jc w:val="center"/>
              <w:rPr>
                <w:szCs w:val="24"/>
              </w:rPr>
            </w:pPr>
          </w:p>
        </w:tc>
        <w:tc>
          <w:tcPr>
            <w:tcW w:w="1764" w:type="dxa"/>
          </w:tcPr>
          <w:p w14:paraId="1228DA47" w14:textId="77777777" w:rsidR="002E11DB" w:rsidRPr="00BA5495" w:rsidRDefault="002E11DB" w:rsidP="00FD75DB">
            <w:pPr>
              <w:pStyle w:val="BodyText"/>
              <w:jc w:val="center"/>
              <w:rPr>
                <w:szCs w:val="24"/>
              </w:rPr>
            </w:pPr>
          </w:p>
        </w:tc>
        <w:tc>
          <w:tcPr>
            <w:tcW w:w="1186" w:type="dxa"/>
          </w:tcPr>
          <w:p w14:paraId="444A8AD8" w14:textId="77777777" w:rsidR="002E11DB" w:rsidRPr="00BA5495" w:rsidRDefault="002E11DB" w:rsidP="00FD75DB">
            <w:pPr>
              <w:pStyle w:val="BodyText"/>
              <w:jc w:val="center"/>
              <w:rPr>
                <w:szCs w:val="24"/>
              </w:rPr>
            </w:pPr>
          </w:p>
        </w:tc>
        <w:tc>
          <w:tcPr>
            <w:tcW w:w="2481" w:type="dxa"/>
          </w:tcPr>
          <w:p w14:paraId="7ABD4B05" w14:textId="77777777" w:rsidR="002E11DB" w:rsidRPr="00BA5495" w:rsidRDefault="002E11DB" w:rsidP="00FD75DB">
            <w:pPr>
              <w:pStyle w:val="BodyText"/>
              <w:jc w:val="center"/>
              <w:rPr>
                <w:szCs w:val="24"/>
              </w:rPr>
            </w:pPr>
          </w:p>
        </w:tc>
      </w:tr>
    </w:tbl>
    <w:p w14:paraId="0C01665C" w14:textId="77777777" w:rsidR="002E11DB" w:rsidRDefault="002E11DB" w:rsidP="002E11DB">
      <w:pPr>
        <w:pStyle w:val="BodyText"/>
        <w:rPr>
          <w:b/>
          <w:bCs/>
          <w:sz w:val="36"/>
          <w:szCs w:val="36"/>
          <w:u w:val="single"/>
        </w:rPr>
      </w:pPr>
    </w:p>
    <w:p w14:paraId="2CC08D86" w14:textId="77777777" w:rsidR="002E11DB" w:rsidRPr="00BA5495" w:rsidRDefault="002E11DB" w:rsidP="002E11DB">
      <w:pPr>
        <w:pStyle w:val="BodyText"/>
        <w:rPr>
          <w:b/>
          <w:bCs/>
          <w:sz w:val="32"/>
          <w:szCs w:val="32"/>
        </w:rPr>
      </w:pPr>
      <w:r>
        <w:rPr>
          <w:b/>
          <w:bCs/>
          <w:sz w:val="32"/>
          <w:szCs w:val="32"/>
        </w:rPr>
        <w:t>Loop Boundary</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2E11DB" w:rsidRPr="00BA5495" w14:paraId="00FD9A00" w14:textId="77777777" w:rsidTr="00FD75DB">
        <w:trPr>
          <w:trHeight w:val="759"/>
        </w:trPr>
        <w:tc>
          <w:tcPr>
            <w:tcW w:w="845" w:type="dxa"/>
          </w:tcPr>
          <w:p w14:paraId="720206B3" w14:textId="77777777" w:rsidR="002E11DB" w:rsidRPr="00BA5495" w:rsidRDefault="002E11DB" w:rsidP="00FD75DB">
            <w:pPr>
              <w:pStyle w:val="BodyText"/>
              <w:jc w:val="center"/>
              <w:rPr>
                <w:b/>
                <w:szCs w:val="24"/>
              </w:rPr>
            </w:pPr>
            <w:r w:rsidRPr="00BA5495">
              <w:rPr>
                <w:b/>
                <w:szCs w:val="24"/>
              </w:rPr>
              <w:t>Test case#</w:t>
            </w:r>
          </w:p>
        </w:tc>
        <w:tc>
          <w:tcPr>
            <w:tcW w:w="1753" w:type="dxa"/>
          </w:tcPr>
          <w:p w14:paraId="52C7E3A2" w14:textId="77777777" w:rsidR="002E11DB" w:rsidRPr="00BA5495" w:rsidRDefault="002E11DB" w:rsidP="00FD75DB">
            <w:pPr>
              <w:pStyle w:val="BodyText"/>
              <w:jc w:val="center"/>
              <w:rPr>
                <w:b/>
                <w:bCs/>
                <w:szCs w:val="24"/>
              </w:rPr>
            </w:pPr>
            <w:r w:rsidRPr="00BA5495">
              <w:rPr>
                <w:b/>
                <w:bCs/>
                <w:szCs w:val="24"/>
              </w:rPr>
              <w:t>Input</w:t>
            </w:r>
          </w:p>
        </w:tc>
        <w:tc>
          <w:tcPr>
            <w:tcW w:w="1322" w:type="dxa"/>
          </w:tcPr>
          <w:p w14:paraId="59749930" w14:textId="77777777" w:rsidR="002E11DB" w:rsidRPr="00BA5495" w:rsidRDefault="002E11DB" w:rsidP="00FD75DB">
            <w:pPr>
              <w:pStyle w:val="BodyText"/>
              <w:jc w:val="center"/>
              <w:rPr>
                <w:b/>
                <w:szCs w:val="24"/>
              </w:rPr>
            </w:pPr>
            <w:r w:rsidRPr="00BA5495">
              <w:rPr>
                <w:b/>
                <w:szCs w:val="24"/>
              </w:rPr>
              <w:t>Output</w:t>
            </w:r>
          </w:p>
        </w:tc>
        <w:tc>
          <w:tcPr>
            <w:tcW w:w="1764" w:type="dxa"/>
          </w:tcPr>
          <w:p w14:paraId="6925B062" w14:textId="77777777" w:rsidR="002E11DB" w:rsidRPr="00BA5495" w:rsidRDefault="002E11DB" w:rsidP="00FD75DB">
            <w:pPr>
              <w:pStyle w:val="BodyText"/>
              <w:jc w:val="center"/>
              <w:rPr>
                <w:b/>
                <w:szCs w:val="24"/>
              </w:rPr>
            </w:pPr>
            <w:r w:rsidRPr="00BA5495">
              <w:rPr>
                <w:b/>
                <w:bCs/>
                <w:szCs w:val="24"/>
              </w:rPr>
              <w:t>Expected Output</w:t>
            </w:r>
          </w:p>
        </w:tc>
        <w:tc>
          <w:tcPr>
            <w:tcW w:w="1186" w:type="dxa"/>
          </w:tcPr>
          <w:p w14:paraId="65EC99A8" w14:textId="77777777" w:rsidR="002E11DB" w:rsidRPr="00BA5495" w:rsidRDefault="002E11DB" w:rsidP="00FD75DB">
            <w:pPr>
              <w:pStyle w:val="BodyText"/>
              <w:jc w:val="center"/>
              <w:rPr>
                <w:b/>
                <w:szCs w:val="24"/>
              </w:rPr>
            </w:pPr>
            <w:r w:rsidRPr="00BA5495">
              <w:rPr>
                <w:b/>
                <w:szCs w:val="24"/>
              </w:rPr>
              <w:t>Pass/Fail</w:t>
            </w:r>
          </w:p>
        </w:tc>
        <w:tc>
          <w:tcPr>
            <w:tcW w:w="2481" w:type="dxa"/>
          </w:tcPr>
          <w:p w14:paraId="40CFBE1D" w14:textId="77777777" w:rsidR="002E11DB" w:rsidRPr="00BA5495" w:rsidRDefault="002E11DB" w:rsidP="00FD75DB">
            <w:pPr>
              <w:pStyle w:val="BodyText"/>
              <w:jc w:val="center"/>
              <w:rPr>
                <w:b/>
                <w:szCs w:val="24"/>
              </w:rPr>
            </w:pPr>
            <w:r w:rsidRPr="00BA5495">
              <w:rPr>
                <w:b/>
                <w:szCs w:val="24"/>
              </w:rPr>
              <w:t>Comments/Remarks</w:t>
            </w:r>
          </w:p>
          <w:p w14:paraId="7CBD3094" w14:textId="77777777" w:rsidR="002E11DB" w:rsidRPr="00BA5495" w:rsidRDefault="002E11DB" w:rsidP="00FD75DB">
            <w:pPr>
              <w:pStyle w:val="BodyText"/>
              <w:jc w:val="center"/>
              <w:rPr>
                <w:b/>
                <w:szCs w:val="24"/>
              </w:rPr>
            </w:pPr>
          </w:p>
        </w:tc>
      </w:tr>
      <w:tr w:rsidR="002E11DB" w:rsidRPr="00BA5495" w14:paraId="0D7FA961" w14:textId="77777777" w:rsidTr="00FD75DB">
        <w:trPr>
          <w:trHeight w:val="759"/>
        </w:trPr>
        <w:tc>
          <w:tcPr>
            <w:tcW w:w="845" w:type="dxa"/>
          </w:tcPr>
          <w:p w14:paraId="1C09ABC6" w14:textId="77777777" w:rsidR="002E11DB" w:rsidRPr="00BA5495" w:rsidRDefault="002E11DB" w:rsidP="00FD75DB">
            <w:pPr>
              <w:pStyle w:val="BodyText"/>
              <w:jc w:val="center"/>
              <w:rPr>
                <w:b/>
                <w:szCs w:val="24"/>
              </w:rPr>
            </w:pPr>
            <w:r>
              <w:rPr>
                <w:b/>
                <w:szCs w:val="24"/>
              </w:rPr>
              <w:t>1</w:t>
            </w:r>
          </w:p>
        </w:tc>
        <w:tc>
          <w:tcPr>
            <w:tcW w:w="1753" w:type="dxa"/>
          </w:tcPr>
          <w:p w14:paraId="3A0F8021" w14:textId="77777777" w:rsidR="002E11DB" w:rsidRPr="00BA5495" w:rsidRDefault="002E11DB" w:rsidP="00FD75DB">
            <w:pPr>
              <w:pStyle w:val="BodyText"/>
              <w:rPr>
                <w:szCs w:val="24"/>
              </w:rPr>
            </w:pPr>
          </w:p>
        </w:tc>
        <w:tc>
          <w:tcPr>
            <w:tcW w:w="1322" w:type="dxa"/>
          </w:tcPr>
          <w:p w14:paraId="7FB355FA" w14:textId="77777777" w:rsidR="002E11DB" w:rsidRPr="00BA5495" w:rsidRDefault="002E11DB" w:rsidP="00FD75DB">
            <w:pPr>
              <w:pStyle w:val="BodyText"/>
              <w:jc w:val="center"/>
              <w:rPr>
                <w:szCs w:val="24"/>
              </w:rPr>
            </w:pPr>
          </w:p>
        </w:tc>
        <w:tc>
          <w:tcPr>
            <w:tcW w:w="1764" w:type="dxa"/>
          </w:tcPr>
          <w:p w14:paraId="1DF65434" w14:textId="77777777" w:rsidR="002E11DB" w:rsidRPr="00BA5495" w:rsidRDefault="002E11DB" w:rsidP="00FD75DB">
            <w:pPr>
              <w:pStyle w:val="BodyText"/>
              <w:rPr>
                <w:szCs w:val="24"/>
              </w:rPr>
            </w:pPr>
          </w:p>
        </w:tc>
        <w:tc>
          <w:tcPr>
            <w:tcW w:w="1186" w:type="dxa"/>
          </w:tcPr>
          <w:p w14:paraId="0E091673" w14:textId="77777777" w:rsidR="002E11DB" w:rsidRPr="00BA5495" w:rsidRDefault="002E11DB" w:rsidP="00FD75DB">
            <w:pPr>
              <w:pStyle w:val="BodyText"/>
              <w:jc w:val="center"/>
              <w:rPr>
                <w:szCs w:val="24"/>
              </w:rPr>
            </w:pPr>
          </w:p>
        </w:tc>
        <w:tc>
          <w:tcPr>
            <w:tcW w:w="2481" w:type="dxa"/>
          </w:tcPr>
          <w:p w14:paraId="0DAEFF2A" w14:textId="77777777" w:rsidR="002E11DB" w:rsidRPr="00BA5495" w:rsidRDefault="002E11DB" w:rsidP="00FD75DB">
            <w:pPr>
              <w:pStyle w:val="BodyText"/>
              <w:jc w:val="center"/>
              <w:rPr>
                <w:szCs w:val="24"/>
              </w:rPr>
            </w:pPr>
          </w:p>
        </w:tc>
      </w:tr>
      <w:tr w:rsidR="002E11DB" w:rsidRPr="00BA5495" w14:paraId="447D838E" w14:textId="77777777" w:rsidTr="00FD75DB">
        <w:trPr>
          <w:trHeight w:val="759"/>
        </w:trPr>
        <w:tc>
          <w:tcPr>
            <w:tcW w:w="845" w:type="dxa"/>
          </w:tcPr>
          <w:p w14:paraId="7591ADC6" w14:textId="77777777" w:rsidR="002E11DB" w:rsidRPr="00BA5495" w:rsidRDefault="002E11DB" w:rsidP="00FD75DB">
            <w:pPr>
              <w:pStyle w:val="BodyText"/>
              <w:jc w:val="center"/>
              <w:rPr>
                <w:b/>
                <w:iCs/>
                <w:szCs w:val="24"/>
              </w:rPr>
            </w:pPr>
            <w:r>
              <w:rPr>
                <w:b/>
                <w:iCs/>
                <w:szCs w:val="24"/>
              </w:rPr>
              <w:t>2</w:t>
            </w:r>
          </w:p>
        </w:tc>
        <w:tc>
          <w:tcPr>
            <w:tcW w:w="1753" w:type="dxa"/>
          </w:tcPr>
          <w:p w14:paraId="70C48654" w14:textId="77777777" w:rsidR="002E11DB" w:rsidRPr="00BA5495" w:rsidRDefault="002E11DB" w:rsidP="00FD75DB">
            <w:pPr>
              <w:pStyle w:val="BodyText"/>
              <w:rPr>
                <w:szCs w:val="24"/>
              </w:rPr>
            </w:pPr>
          </w:p>
        </w:tc>
        <w:tc>
          <w:tcPr>
            <w:tcW w:w="1322" w:type="dxa"/>
          </w:tcPr>
          <w:p w14:paraId="3E623908" w14:textId="77777777" w:rsidR="002E11DB" w:rsidRPr="00BA5495" w:rsidRDefault="002E11DB" w:rsidP="00FD75DB">
            <w:pPr>
              <w:pStyle w:val="BodyText"/>
              <w:jc w:val="center"/>
              <w:rPr>
                <w:szCs w:val="24"/>
              </w:rPr>
            </w:pPr>
          </w:p>
        </w:tc>
        <w:tc>
          <w:tcPr>
            <w:tcW w:w="1764" w:type="dxa"/>
          </w:tcPr>
          <w:p w14:paraId="5932ACC4" w14:textId="77777777" w:rsidR="002E11DB" w:rsidRPr="00BA5495" w:rsidRDefault="002E11DB" w:rsidP="00FD75DB">
            <w:pPr>
              <w:pStyle w:val="BodyText"/>
              <w:jc w:val="center"/>
              <w:rPr>
                <w:szCs w:val="24"/>
              </w:rPr>
            </w:pPr>
          </w:p>
        </w:tc>
        <w:tc>
          <w:tcPr>
            <w:tcW w:w="1186" w:type="dxa"/>
          </w:tcPr>
          <w:p w14:paraId="081AB246" w14:textId="77777777" w:rsidR="002E11DB" w:rsidRPr="00BA5495" w:rsidRDefault="002E11DB" w:rsidP="00FD75DB">
            <w:pPr>
              <w:pStyle w:val="BodyText"/>
              <w:jc w:val="center"/>
              <w:rPr>
                <w:szCs w:val="24"/>
              </w:rPr>
            </w:pPr>
          </w:p>
        </w:tc>
        <w:tc>
          <w:tcPr>
            <w:tcW w:w="2481" w:type="dxa"/>
          </w:tcPr>
          <w:p w14:paraId="0335DD75" w14:textId="77777777" w:rsidR="002E11DB" w:rsidRPr="00BA5495" w:rsidRDefault="002E11DB" w:rsidP="00FD75DB">
            <w:pPr>
              <w:pStyle w:val="BodyText"/>
              <w:jc w:val="center"/>
              <w:rPr>
                <w:szCs w:val="24"/>
              </w:rPr>
            </w:pPr>
          </w:p>
        </w:tc>
      </w:tr>
    </w:tbl>
    <w:p w14:paraId="1E2CC551" w14:textId="77777777" w:rsidR="002E11DB" w:rsidRDefault="002E11DB" w:rsidP="002E11DB">
      <w:pPr>
        <w:pStyle w:val="BodyText"/>
        <w:rPr>
          <w:b/>
          <w:bCs/>
          <w:sz w:val="36"/>
          <w:szCs w:val="36"/>
          <w:u w:val="single"/>
        </w:rPr>
      </w:pPr>
    </w:p>
    <w:p w14:paraId="369A8008" w14:textId="77777777" w:rsidR="002E11DB" w:rsidRPr="00BA5495" w:rsidRDefault="002E11DB" w:rsidP="002E11DB">
      <w:pPr>
        <w:pStyle w:val="BodyText"/>
        <w:rPr>
          <w:b/>
          <w:bCs/>
          <w:sz w:val="32"/>
          <w:szCs w:val="32"/>
        </w:rPr>
      </w:pPr>
      <w:r>
        <w:rPr>
          <w:b/>
          <w:bCs/>
          <w:sz w:val="32"/>
          <w:szCs w:val="32"/>
        </w:rPr>
        <w:t>Basis Path</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2E11DB" w:rsidRPr="00BA5495" w14:paraId="573ABE57" w14:textId="77777777" w:rsidTr="00FD75DB">
        <w:trPr>
          <w:trHeight w:val="759"/>
        </w:trPr>
        <w:tc>
          <w:tcPr>
            <w:tcW w:w="845" w:type="dxa"/>
          </w:tcPr>
          <w:p w14:paraId="602E70F2" w14:textId="77777777" w:rsidR="002E11DB" w:rsidRPr="00BA5495" w:rsidRDefault="002E11DB" w:rsidP="00FD75DB">
            <w:pPr>
              <w:pStyle w:val="BodyText"/>
              <w:jc w:val="center"/>
              <w:rPr>
                <w:b/>
                <w:szCs w:val="24"/>
              </w:rPr>
            </w:pPr>
            <w:r w:rsidRPr="00BA5495">
              <w:rPr>
                <w:b/>
                <w:szCs w:val="24"/>
              </w:rPr>
              <w:t>Test case#</w:t>
            </w:r>
          </w:p>
        </w:tc>
        <w:tc>
          <w:tcPr>
            <w:tcW w:w="1753" w:type="dxa"/>
          </w:tcPr>
          <w:p w14:paraId="70AFDD09" w14:textId="77777777" w:rsidR="002E11DB" w:rsidRPr="00BA5495" w:rsidRDefault="002E11DB" w:rsidP="00FD75DB">
            <w:pPr>
              <w:pStyle w:val="BodyText"/>
              <w:jc w:val="center"/>
              <w:rPr>
                <w:b/>
                <w:bCs/>
                <w:szCs w:val="24"/>
              </w:rPr>
            </w:pPr>
            <w:r w:rsidRPr="00BA5495">
              <w:rPr>
                <w:b/>
                <w:bCs/>
                <w:szCs w:val="24"/>
              </w:rPr>
              <w:t>Input</w:t>
            </w:r>
          </w:p>
        </w:tc>
        <w:tc>
          <w:tcPr>
            <w:tcW w:w="1322" w:type="dxa"/>
          </w:tcPr>
          <w:p w14:paraId="25BF9C68" w14:textId="77777777" w:rsidR="002E11DB" w:rsidRPr="00BA5495" w:rsidRDefault="002E11DB" w:rsidP="00FD75DB">
            <w:pPr>
              <w:pStyle w:val="BodyText"/>
              <w:jc w:val="center"/>
              <w:rPr>
                <w:b/>
                <w:szCs w:val="24"/>
              </w:rPr>
            </w:pPr>
            <w:r w:rsidRPr="00BA5495">
              <w:rPr>
                <w:b/>
                <w:szCs w:val="24"/>
              </w:rPr>
              <w:t>Output</w:t>
            </w:r>
          </w:p>
        </w:tc>
        <w:tc>
          <w:tcPr>
            <w:tcW w:w="1764" w:type="dxa"/>
          </w:tcPr>
          <w:p w14:paraId="42DFF841" w14:textId="77777777" w:rsidR="002E11DB" w:rsidRPr="00BA5495" w:rsidRDefault="002E11DB" w:rsidP="00FD75DB">
            <w:pPr>
              <w:pStyle w:val="BodyText"/>
              <w:jc w:val="center"/>
              <w:rPr>
                <w:b/>
                <w:szCs w:val="24"/>
              </w:rPr>
            </w:pPr>
            <w:r w:rsidRPr="00BA5495">
              <w:rPr>
                <w:b/>
                <w:bCs/>
                <w:szCs w:val="24"/>
              </w:rPr>
              <w:t>Expected Output</w:t>
            </w:r>
          </w:p>
        </w:tc>
        <w:tc>
          <w:tcPr>
            <w:tcW w:w="1186" w:type="dxa"/>
          </w:tcPr>
          <w:p w14:paraId="2543B17A" w14:textId="77777777" w:rsidR="002E11DB" w:rsidRPr="00BA5495" w:rsidRDefault="002E11DB" w:rsidP="00FD75DB">
            <w:pPr>
              <w:pStyle w:val="BodyText"/>
              <w:jc w:val="center"/>
              <w:rPr>
                <w:b/>
                <w:szCs w:val="24"/>
              </w:rPr>
            </w:pPr>
            <w:r w:rsidRPr="00BA5495">
              <w:rPr>
                <w:b/>
                <w:szCs w:val="24"/>
              </w:rPr>
              <w:t>Pass/Fail</w:t>
            </w:r>
          </w:p>
        </w:tc>
        <w:tc>
          <w:tcPr>
            <w:tcW w:w="2481" w:type="dxa"/>
          </w:tcPr>
          <w:p w14:paraId="30FC6352" w14:textId="77777777" w:rsidR="002E11DB" w:rsidRPr="00BA5495" w:rsidRDefault="002E11DB" w:rsidP="00FD75DB">
            <w:pPr>
              <w:pStyle w:val="BodyText"/>
              <w:jc w:val="center"/>
              <w:rPr>
                <w:b/>
                <w:szCs w:val="24"/>
              </w:rPr>
            </w:pPr>
            <w:r w:rsidRPr="00BA5495">
              <w:rPr>
                <w:b/>
                <w:szCs w:val="24"/>
              </w:rPr>
              <w:t>Comments/Remarks</w:t>
            </w:r>
          </w:p>
          <w:p w14:paraId="5D7B1E00" w14:textId="77777777" w:rsidR="002E11DB" w:rsidRPr="00BA5495" w:rsidRDefault="002E11DB" w:rsidP="00FD75DB">
            <w:pPr>
              <w:pStyle w:val="BodyText"/>
              <w:jc w:val="center"/>
              <w:rPr>
                <w:b/>
                <w:szCs w:val="24"/>
              </w:rPr>
            </w:pPr>
          </w:p>
        </w:tc>
      </w:tr>
      <w:tr w:rsidR="002E11DB" w:rsidRPr="00BA5495" w14:paraId="203BC095" w14:textId="77777777" w:rsidTr="00FD75DB">
        <w:trPr>
          <w:trHeight w:val="759"/>
        </w:trPr>
        <w:tc>
          <w:tcPr>
            <w:tcW w:w="845" w:type="dxa"/>
          </w:tcPr>
          <w:p w14:paraId="03A4EF5E" w14:textId="77777777" w:rsidR="002E11DB" w:rsidRPr="00BA5495" w:rsidRDefault="002E11DB" w:rsidP="00FD75DB">
            <w:pPr>
              <w:pStyle w:val="BodyText"/>
              <w:jc w:val="center"/>
              <w:rPr>
                <w:b/>
                <w:szCs w:val="24"/>
              </w:rPr>
            </w:pPr>
            <w:r>
              <w:rPr>
                <w:b/>
                <w:szCs w:val="24"/>
              </w:rPr>
              <w:lastRenderedPageBreak/>
              <w:t>1</w:t>
            </w:r>
          </w:p>
        </w:tc>
        <w:tc>
          <w:tcPr>
            <w:tcW w:w="1753" w:type="dxa"/>
          </w:tcPr>
          <w:p w14:paraId="697FA1DE" w14:textId="77777777" w:rsidR="002E11DB" w:rsidRPr="00BA5495" w:rsidRDefault="002E11DB" w:rsidP="00FD75DB">
            <w:pPr>
              <w:pStyle w:val="BodyText"/>
              <w:rPr>
                <w:szCs w:val="24"/>
              </w:rPr>
            </w:pPr>
          </w:p>
        </w:tc>
        <w:tc>
          <w:tcPr>
            <w:tcW w:w="1322" w:type="dxa"/>
          </w:tcPr>
          <w:p w14:paraId="6071AEBE" w14:textId="77777777" w:rsidR="002E11DB" w:rsidRPr="00BA5495" w:rsidRDefault="002E11DB" w:rsidP="00FD75DB">
            <w:pPr>
              <w:pStyle w:val="BodyText"/>
              <w:jc w:val="center"/>
              <w:rPr>
                <w:szCs w:val="24"/>
              </w:rPr>
            </w:pPr>
          </w:p>
        </w:tc>
        <w:tc>
          <w:tcPr>
            <w:tcW w:w="1764" w:type="dxa"/>
          </w:tcPr>
          <w:p w14:paraId="04499AD9" w14:textId="77777777" w:rsidR="002E11DB" w:rsidRPr="00BA5495" w:rsidRDefault="002E11DB" w:rsidP="00FD75DB">
            <w:pPr>
              <w:pStyle w:val="BodyText"/>
              <w:rPr>
                <w:szCs w:val="24"/>
              </w:rPr>
            </w:pPr>
          </w:p>
        </w:tc>
        <w:tc>
          <w:tcPr>
            <w:tcW w:w="1186" w:type="dxa"/>
          </w:tcPr>
          <w:p w14:paraId="16C638EC" w14:textId="77777777" w:rsidR="002E11DB" w:rsidRPr="00BA5495" w:rsidRDefault="002E11DB" w:rsidP="00FD75DB">
            <w:pPr>
              <w:pStyle w:val="BodyText"/>
              <w:jc w:val="center"/>
              <w:rPr>
                <w:szCs w:val="24"/>
              </w:rPr>
            </w:pPr>
          </w:p>
        </w:tc>
        <w:tc>
          <w:tcPr>
            <w:tcW w:w="2481" w:type="dxa"/>
          </w:tcPr>
          <w:p w14:paraId="4D827127" w14:textId="77777777" w:rsidR="002E11DB" w:rsidRPr="00BA5495" w:rsidRDefault="002E11DB" w:rsidP="00FD75DB">
            <w:pPr>
              <w:pStyle w:val="BodyText"/>
              <w:jc w:val="center"/>
              <w:rPr>
                <w:szCs w:val="24"/>
              </w:rPr>
            </w:pPr>
          </w:p>
        </w:tc>
      </w:tr>
      <w:tr w:rsidR="002E11DB" w:rsidRPr="00BA5495" w14:paraId="6A11A5F4" w14:textId="77777777" w:rsidTr="00FD75DB">
        <w:trPr>
          <w:trHeight w:val="759"/>
        </w:trPr>
        <w:tc>
          <w:tcPr>
            <w:tcW w:w="845" w:type="dxa"/>
          </w:tcPr>
          <w:p w14:paraId="2F57DEAF" w14:textId="77777777" w:rsidR="002E11DB" w:rsidRPr="00BA5495" w:rsidRDefault="002E11DB" w:rsidP="00FD75DB">
            <w:pPr>
              <w:pStyle w:val="BodyText"/>
              <w:jc w:val="center"/>
              <w:rPr>
                <w:b/>
                <w:iCs/>
                <w:szCs w:val="24"/>
              </w:rPr>
            </w:pPr>
            <w:r>
              <w:rPr>
                <w:b/>
                <w:iCs/>
                <w:szCs w:val="24"/>
              </w:rPr>
              <w:t>2</w:t>
            </w:r>
          </w:p>
        </w:tc>
        <w:tc>
          <w:tcPr>
            <w:tcW w:w="1753" w:type="dxa"/>
          </w:tcPr>
          <w:p w14:paraId="5906AF26" w14:textId="77777777" w:rsidR="002E11DB" w:rsidRPr="00BA5495" w:rsidRDefault="002E11DB" w:rsidP="00FD75DB">
            <w:pPr>
              <w:pStyle w:val="BodyText"/>
              <w:rPr>
                <w:szCs w:val="24"/>
              </w:rPr>
            </w:pPr>
          </w:p>
        </w:tc>
        <w:tc>
          <w:tcPr>
            <w:tcW w:w="1322" w:type="dxa"/>
          </w:tcPr>
          <w:p w14:paraId="707A1AE5" w14:textId="77777777" w:rsidR="002E11DB" w:rsidRPr="00BA5495" w:rsidRDefault="002E11DB" w:rsidP="00FD75DB">
            <w:pPr>
              <w:pStyle w:val="BodyText"/>
              <w:jc w:val="center"/>
              <w:rPr>
                <w:szCs w:val="24"/>
              </w:rPr>
            </w:pPr>
          </w:p>
        </w:tc>
        <w:tc>
          <w:tcPr>
            <w:tcW w:w="1764" w:type="dxa"/>
          </w:tcPr>
          <w:p w14:paraId="1766B815" w14:textId="77777777" w:rsidR="002E11DB" w:rsidRPr="00BA5495" w:rsidRDefault="002E11DB" w:rsidP="00FD75DB">
            <w:pPr>
              <w:pStyle w:val="BodyText"/>
              <w:jc w:val="center"/>
              <w:rPr>
                <w:szCs w:val="24"/>
              </w:rPr>
            </w:pPr>
          </w:p>
        </w:tc>
        <w:tc>
          <w:tcPr>
            <w:tcW w:w="1186" w:type="dxa"/>
          </w:tcPr>
          <w:p w14:paraId="5AB0BEE4" w14:textId="77777777" w:rsidR="002E11DB" w:rsidRPr="00BA5495" w:rsidRDefault="002E11DB" w:rsidP="00FD75DB">
            <w:pPr>
              <w:pStyle w:val="BodyText"/>
              <w:jc w:val="center"/>
              <w:rPr>
                <w:szCs w:val="24"/>
              </w:rPr>
            </w:pPr>
          </w:p>
        </w:tc>
        <w:tc>
          <w:tcPr>
            <w:tcW w:w="2481" w:type="dxa"/>
          </w:tcPr>
          <w:p w14:paraId="499812AF" w14:textId="77777777" w:rsidR="002E11DB" w:rsidRPr="00BA5495" w:rsidRDefault="002E11DB" w:rsidP="00FD75DB">
            <w:pPr>
              <w:pStyle w:val="BodyText"/>
              <w:jc w:val="center"/>
              <w:rPr>
                <w:szCs w:val="24"/>
              </w:rPr>
            </w:pPr>
          </w:p>
        </w:tc>
      </w:tr>
    </w:tbl>
    <w:p w14:paraId="2D5544DB" w14:textId="77777777" w:rsidR="007D406C" w:rsidRPr="00BA5495" w:rsidRDefault="007D406C" w:rsidP="007D406C">
      <w:pPr>
        <w:pStyle w:val="BodyText"/>
        <w:rPr>
          <w:rFonts w:cstheme="majorBidi"/>
        </w:rPr>
      </w:pPr>
    </w:p>
    <w:p w14:paraId="139E17D5" w14:textId="77777777" w:rsidR="001557FF" w:rsidRDefault="001557FF" w:rsidP="001557FF">
      <w:pPr>
        <w:pStyle w:val="BodyText"/>
        <w:rPr>
          <w:rFonts w:cstheme="majorBidi"/>
        </w:rPr>
      </w:pPr>
    </w:p>
    <w:p w14:paraId="39CD94B4" w14:textId="77777777" w:rsidR="000155AE" w:rsidRPr="000133B8" w:rsidRDefault="000155AE" w:rsidP="000155AE">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0155AE" w:rsidRPr="005A1999" w14:paraId="65E87F66"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9B6E" w14:textId="77777777" w:rsidR="000155AE" w:rsidRPr="005A1999" w:rsidRDefault="000155AE"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D7CDC" w14:textId="77777777" w:rsidR="000155AE" w:rsidRPr="005A1999" w:rsidRDefault="000155AE"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C0314" w14:textId="77777777" w:rsidR="000155AE" w:rsidRPr="005A1999" w:rsidRDefault="000155AE"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ED32E" w14:textId="77777777" w:rsidR="000155AE" w:rsidRPr="005A1999" w:rsidRDefault="000155AE" w:rsidP="00FD75DB">
            <w:pPr>
              <w:jc w:val="center"/>
              <w:rPr>
                <w:b/>
              </w:rPr>
            </w:pPr>
            <w:r w:rsidRPr="005A1999">
              <w:rPr>
                <w:b/>
              </w:rPr>
              <w:t>Uses</w:t>
            </w:r>
          </w:p>
        </w:tc>
      </w:tr>
      <w:tr w:rsidR="000155AE" w:rsidRPr="005A1999" w14:paraId="44BBAF43"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C5747" w14:textId="77777777" w:rsidR="000155AE" w:rsidRPr="005A1999" w:rsidRDefault="000155AE"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D15DD"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C754F"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D301D" w14:textId="77777777" w:rsidR="000155AE" w:rsidRPr="005A1999" w:rsidRDefault="000155AE" w:rsidP="00FD75DB"/>
        </w:tc>
      </w:tr>
      <w:tr w:rsidR="000155AE" w:rsidRPr="005A1999" w14:paraId="0F7546D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F7860" w14:textId="77777777" w:rsidR="000155AE" w:rsidRPr="005A1999" w:rsidRDefault="000155AE"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9EF50"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EB464"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B428F" w14:textId="77777777" w:rsidR="000155AE" w:rsidRPr="005A1999" w:rsidRDefault="000155AE" w:rsidP="00FD75DB"/>
        </w:tc>
      </w:tr>
      <w:tr w:rsidR="000155AE" w:rsidRPr="005A1999" w14:paraId="3D4C979D"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A4B64" w14:textId="77777777" w:rsidR="000155AE" w:rsidRPr="005A1999" w:rsidRDefault="000155AE"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B0D26"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545221"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FA869" w14:textId="77777777" w:rsidR="000155AE" w:rsidRPr="005A1999" w:rsidRDefault="000155AE" w:rsidP="00FD75DB"/>
        </w:tc>
      </w:tr>
    </w:tbl>
    <w:p w14:paraId="3E614936" w14:textId="77777777" w:rsidR="000155AE" w:rsidRPr="005A1999" w:rsidRDefault="000155AE" w:rsidP="000155AE">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0155AE" w:rsidRPr="005A1999" w14:paraId="34A31041"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27B07" w14:textId="77777777" w:rsidR="000155AE" w:rsidRPr="005A1999" w:rsidRDefault="000155AE"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69049" w14:textId="77777777" w:rsidR="000155AE" w:rsidRPr="005A1999" w:rsidRDefault="000155AE"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A2B12" w14:textId="77777777" w:rsidR="000155AE" w:rsidRPr="005A1999" w:rsidRDefault="000155AE" w:rsidP="00FD75DB">
            <w:pPr>
              <w:jc w:val="center"/>
              <w:rPr>
                <w:b/>
              </w:rPr>
            </w:pPr>
            <w:r w:rsidRPr="005A1999">
              <w:rPr>
                <w:b/>
              </w:rPr>
              <w:t>DU pairs</w:t>
            </w:r>
          </w:p>
        </w:tc>
      </w:tr>
      <w:tr w:rsidR="000155AE" w:rsidRPr="005A1999" w14:paraId="15311443"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368B9" w14:textId="77777777" w:rsidR="000155AE" w:rsidRPr="005A1999" w:rsidRDefault="000155AE"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57C9C"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A732A" w14:textId="77777777" w:rsidR="000155AE" w:rsidRPr="005A1999" w:rsidRDefault="000155AE" w:rsidP="00FD75DB"/>
        </w:tc>
      </w:tr>
      <w:tr w:rsidR="000155AE" w:rsidRPr="005A1999" w14:paraId="67F25C17"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30783" w14:textId="77777777" w:rsidR="000155AE" w:rsidRPr="005A1999" w:rsidRDefault="000155AE"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3F6C5"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3EB6AA" w14:textId="77777777" w:rsidR="000155AE" w:rsidRPr="005A1999" w:rsidRDefault="000155AE" w:rsidP="00FD75DB"/>
        </w:tc>
      </w:tr>
      <w:tr w:rsidR="000155AE" w:rsidRPr="005A1999" w14:paraId="724628B4"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3D15F" w14:textId="77777777" w:rsidR="000155AE" w:rsidRPr="005A1999" w:rsidRDefault="000155AE"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3FC63"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61165" w14:textId="77777777" w:rsidR="000155AE" w:rsidRPr="005A1999" w:rsidRDefault="000155AE" w:rsidP="00FD75DB"/>
        </w:tc>
      </w:tr>
    </w:tbl>
    <w:p w14:paraId="08947981" w14:textId="77777777" w:rsidR="000155AE" w:rsidRDefault="000155AE" w:rsidP="000155AE">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0155AE" w:rsidRPr="00BA5495" w14:paraId="02948933" w14:textId="77777777" w:rsidTr="00FD75DB">
        <w:trPr>
          <w:trHeight w:val="759"/>
        </w:trPr>
        <w:tc>
          <w:tcPr>
            <w:tcW w:w="845" w:type="dxa"/>
          </w:tcPr>
          <w:p w14:paraId="430603EF" w14:textId="77777777" w:rsidR="000155AE" w:rsidRPr="00BA5495" w:rsidRDefault="000155AE" w:rsidP="00FD75DB">
            <w:pPr>
              <w:pStyle w:val="BodyText"/>
              <w:jc w:val="center"/>
              <w:rPr>
                <w:b/>
                <w:szCs w:val="24"/>
              </w:rPr>
            </w:pPr>
            <w:r w:rsidRPr="00BA5495">
              <w:rPr>
                <w:b/>
                <w:szCs w:val="24"/>
              </w:rPr>
              <w:t>Test case#</w:t>
            </w:r>
          </w:p>
        </w:tc>
        <w:tc>
          <w:tcPr>
            <w:tcW w:w="1753" w:type="dxa"/>
          </w:tcPr>
          <w:p w14:paraId="58D1B8E5" w14:textId="77777777" w:rsidR="000155AE" w:rsidRPr="00BA5495" w:rsidRDefault="000155AE" w:rsidP="00FD75DB">
            <w:pPr>
              <w:pStyle w:val="BodyText"/>
              <w:jc w:val="center"/>
              <w:rPr>
                <w:b/>
                <w:bCs/>
                <w:szCs w:val="24"/>
              </w:rPr>
            </w:pPr>
            <w:r w:rsidRPr="00BA5495">
              <w:rPr>
                <w:b/>
                <w:bCs/>
                <w:szCs w:val="24"/>
              </w:rPr>
              <w:t>Input</w:t>
            </w:r>
          </w:p>
        </w:tc>
        <w:tc>
          <w:tcPr>
            <w:tcW w:w="1322" w:type="dxa"/>
          </w:tcPr>
          <w:p w14:paraId="00AF1791" w14:textId="77777777" w:rsidR="000155AE" w:rsidRPr="00BA5495" w:rsidRDefault="000155AE" w:rsidP="00FD75DB">
            <w:pPr>
              <w:pStyle w:val="BodyText"/>
              <w:jc w:val="center"/>
              <w:rPr>
                <w:b/>
                <w:szCs w:val="24"/>
              </w:rPr>
            </w:pPr>
            <w:r w:rsidRPr="00BA5495">
              <w:rPr>
                <w:b/>
                <w:szCs w:val="24"/>
              </w:rPr>
              <w:t>Output</w:t>
            </w:r>
          </w:p>
        </w:tc>
        <w:tc>
          <w:tcPr>
            <w:tcW w:w="1764" w:type="dxa"/>
          </w:tcPr>
          <w:p w14:paraId="5827B824" w14:textId="77777777" w:rsidR="000155AE" w:rsidRPr="00BA5495" w:rsidRDefault="000155AE" w:rsidP="00FD75DB">
            <w:pPr>
              <w:pStyle w:val="BodyText"/>
              <w:jc w:val="center"/>
              <w:rPr>
                <w:b/>
                <w:szCs w:val="24"/>
              </w:rPr>
            </w:pPr>
            <w:r w:rsidRPr="00BA5495">
              <w:rPr>
                <w:b/>
                <w:bCs/>
                <w:szCs w:val="24"/>
              </w:rPr>
              <w:t>Expected Output</w:t>
            </w:r>
          </w:p>
        </w:tc>
        <w:tc>
          <w:tcPr>
            <w:tcW w:w="1186" w:type="dxa"/>
          </w:tcPr>
          <w:p w14:paraId="06D02C34" w14:textId="77777777" w:rsidR="000155AE" w:rsidRPr="00BA5495" w:rsidRDefault="000155AE" w:rsidP="00FD75DB">
            <w:pPr>
              <w:pStyle w:val="BodyText"/>
              <w:jc w:val="center"/>
              <w:rPr>
                <w:b/>
                <w:szCs w:val="24"/>
              </w:rPr>
            </w:pPr>
            <w:r w:rsidRPr="00BA5495">
              <w:rPr>
                <w:b/>
                <w:szCs w:val="24"/>
              </w:rPr>
              <w:t>Pass/Fail</w:t>
            </w:r>
          </w:p>
        </w:tc>
        <w:tc>
          <w:tcPr>
            <w:tcW w:w="2481" w:type="dxa"/>
          </w:tcPr>
          <w:p w14:paraId="7B3C6DC6" w14:textId="77777777" w:rsidR="000155AE" w:rsidRPr="00BA5495" w:rsidRDefault="000155AE" w:rsidP="00FD75DB">
            <w:pPr>
              <w:pStyle w:val="BodyText"/>
              <w:jc w:val="center"/>
              <w:rPr>
                <w:b/>
                <w:szCs w:val="24"/>
              </w:rPr>
            </w:pPr>
            <w:r w:rsidRPr="00BA5495">
              <w:rPr>
                <w:b/>
                <w:szCs w:val="24"/>
              </w:rPr>
              <w:t>Comments/Remarks</w:t>
            </w:r>
          </w:p>
          <w:p w14:paraId="584C4F8C" w14:textId="77777777" w:rsidR="000155AE" w:rsidRPr="00BA5495" w:rsidRDefault="000155AE" w:rsidP="00FD75DB">
            <w:pPr>
              <w:pStyle w:val="BodyText"/>
              <w:jc w:val="center"/>
              <w:rPr>
                <w:b/>
                <w:szCs w:val="24"/>
              </w:rPr>
            </w:pPr>
          </w:p>
        </w:tc>
      </w:tr>
      <w:tr w:rsidR="000155AE" w:rsidRPr="00BA5495" w14:paraId="1728289E" w14:textId="77777777" w:rsidTr="00FD75DB">
        <w:trPr>
          <w:trHeight w:val="759"/>
        </w:trPr>
        <w:tc>
          <w:tcPr>
            <w:tcW w:w="845" w:type="dxa"/>
          </w:tcPr>
          <w:p w14:paraId="17602D1E" w14:textId="77777777" w:rsidR="000155AE" w:rsidRPr="00BA5495" w:rsidRDefault="000155AE" w:rsidP="00FD75DB">
            <w:pPr>
              <w:pStyle w:val="BodyText"/>
              <w:jc w:val="center"/>
              <w:rPr>
                <w:b/>
                <w:szCs w:val="24"/>
              </w:rPr>
            </w:pPr>
            <w:r>
              <w:rPr>
                <w:b/>
                <w:szCs w:val="24"/>
              </w:rPr>
              <w:t>1</w:t>
            </w:r>
          </w:p>
        </w:tc>
        <w:tc>
          <w:tcPr>
            <w:tcW w:w="1753" w:type="dxa"/>
          </w:tcPr>
          <w:p w14:paraId="5FAF853B" w14:textId="77777777" w:rsidR="000155AE" w:rsidRPr="00BA5495" w:rsidRDefault="000155AE" w:rsidP="00FD75DB">
            <w:pPr>
              <w:pStyle w:val="BodyText"/>
              <w:rPr>
                <w:szCs w:val="24"/>
              </w:rPr>
            </w:pPr>
          </w:p>
        </w:tc>
        <w:tc>
          <w:tcPr>
            <w:tcW w:w="1322" w:type="dxa"/>
          </w:tcPr>
          <w:p w14:paraId="6B971527" w14:textId="77777777" w:rsidR="000155AE" w:rsidRPr="00BA5495" w:rsidRDefault="000155AE" w:rsidP="00FD75DB">
            <w:pPr>
              <w:pStyle w:val="BodyText"/>
              <w:jc w:val="center"/>
              <w:rPr>
                <w:szCs w:val="24"/>
              </w:rPr>
            </w:pPr>
          </w:p>
        </w:tc>
        <w:tc>
          <w:tcPr>
            <w:tcW w:w="1764" w:type="dxa"/>
          </w:tcPr>
          <w:p w14:paraId="1E136884" w14:textId="77777777" w:rsidR="000155AE" w:rsidRPr="00BA5495" w:rsidRDefault="000155AE" w:rsidP="00FD75DB">
            <w:pPr>
              <w:pStyle w:val="BodyText"/>
              <w:rPr>
                <w:szCs w:val="24"/>
              </w:rPr>
            </w:pPr>
          </w:p>
        </w:tc>
        <w:tc>
          <w:tcPr>
            <w:tcW w:w="1186" w:type="dxa"/>
          </w:tcPr>
          <w:p w14:paraId="699D406E" w14:textId="77777777" w:rsidR="000155AE" w:rsidRPr="00BA5495" w:rsidRDefault="000155AE" w:rsidP="00FD75DB">
            <w:pPr>
              <w:pStyle w:val="BodyText"/>
              <w:jc w:val="center"/>
              <w:rPr>
                <w:szCs w:val="24"/>
              </w:rPr>
            </w:pPr>
          </w:p>
        </w:tc>
        <w:tc>
          <w:tcPr>
            <w:tcW w:w="2481" w:type="dxa"/>
          </w:tcPr>
          <w:p w14:paraId="50BDA9CE" w14:textId="77777777" w:rsidR="000155AE" w:rsidRPr="00BA5495" w:rsidRDefault="000155AE" w:rsidP="00FD75DB">
            <w:pPr>
              <w:pStyle w:val="BodyText"/>
              <w:jc w:val="center"/>
              <w:rPr>
                <w:szCs w:val="24"/>
              </w:rPr>
            </w:pPr>
          </w:p>
        </w:tc>
      </w:tr>
      <w:tr w:rsidR="000155AE" w:rsidRPr="00BA5495" w14:paraId="027475BE" w14:textId="77777777" w:rsidTr="00FD75DB">
        <w:trPr>
          <w:trHeight w:val="759"/>
        </w:trPr>
        <w:tc>
          <w:tcPr>
            <w:tcW w:w="845" w:type="dxa"/>
          </w:tcPr>
          <w:p w14:paraId="7AAAF4A2" w14:textId="77777777" w:rsidR="000155AE" w:rsidRPr="00BA5495" w:rsidRDefault="000155AE" w:rsidP="00FD75DB">
            <w:pPr>
              <w:pStyle w:val="BodyText"/>
              <w:jc w:val="center"/>
              <w:rPr>
                <w:b/>
                <w:iCs/>
                <w:szCs w:val="24"/>
              </w:rPr>
            </w:pPr>
            <w:r>
              <w:rPr>
                <w:b/>
                <w:iCs/>
                <w:szCs w:val="24"/>
              </w:rPr>
              <w:t>2</w:t>
            </w:r>
          </w:p>
        </w:tc>
        <w:tc>
          <w:tcPr>
            <w:tcW w:w="1753" w:type="dxa"/>
          </w:tcPr>
          <w:p w14:paraId="0B77F6BF" w14:textId="77777777" w:rsidR="000155AE" w:rsidRPr="00BA5495" w:rsidRDefault="000155AE" w:rsidP="00FD75DB">
            <w:pPr>
              <w:pStyle w:val="BodyText"/>
              <w:rPr>
                <w:szCs w:val="24"/>
              </w:rPr>
            </w:pPr>
          </w:p>
        </w:tc>
        <w:tc>
          <w:tcPr>
            <w:tcW w:w="1322" w:type="dxa"/>
          </w:tcPr>
          <w:p w14:paraId="1441B5A9" w14:textId="77777777" w:rsidR="000155AE" w:rsidRPr="00BA5495" w:rsidRDefault="000155AE" w:rsidP="00FD75DB">
            <w:pPr>
              <w:pStyle w:val="BodyText"/>
              <w:jc w:val="center"/>
              <w:rPr>
                <w:szCs w:val="24"/>
              </w:rPr>
            </w:pPr>
          </w:p>
        </w:tc>
        <w:tc>
          <w:tcPr>
            <w:tcW w:w="1764" w:type="dxa"/>
          </w:tcPr>
          <w:p w14:paraId="37E2D7AE" w14:textId="77777777" w:rsidR="000155AE" w:rsidRPr="00BA5495" w:rsidRDefault="000155AE" w:rsidP="00FD75DB">
            <w:pPr>
              <w:pStyle w:val="BodyText"/>
              <w:jc w:val="center"/>
              <w:rPr>
                <w:szCs w:val="24"/>
              </w:rPr>
            </w:pPr>
          </w:p>
        </w:tc>
        <w:tc>
          <w:tcPr>
            <w:tcW w:w="1186" w:type="dxa"/>
          </w:tcPr>
          <w:p w14:paraId="14790C66" w14:textId="77777777" w:rsidR="000155AE" w:rsidRPr="00BA5495" w:rsidRDefault="000155AE" w:rsidP="00FD75DB">
            <w:pPr>
              <w:pStyle w:val="BodyText"/>
              <w:jc w:val="center"/>
              <w:rPr>
                <w:szCs w:val="24"/>
              </w:rPr>
            </w:pPr>
          </w:p>
        </w:tc>
        <w:tc>
          <w:tcPr>
            <w:tcW w:w="2481" w:type="dxa"/>
          </w:tcPr>
          <w:p w14:paraId="02DD64E6" w14:textId="77777777" w:rsidR="000155AE" w:rsidRPr="00BA5495" w:rsidRDefault="000155AE" w:rsidP="00FD75DB">
            <w:pPr>
              <w:pStyle w:val="BodyText"/>
              <w:jc w:val="center"/>
              <w:rPr>
                <w:szCs w:val="24"/>
              </w:rPr>
            </w:pPr>
          </w:p>
        </w:tc>
      </w:tr>
    </w:tbl>
    <w:p w14:paraId="3304F3A3" w14:textId="77777777" w:rsidR="001557FF" w:rsidRPr="00BA5495" w:rsidRDefault="001557FF" w:rsidP="001557FF">
      <w:pPr>
        <w:pStyle w:val="BodyText"/>
        <w:rPr>
          <w:rFonts w:cstheme="majorBidi"/>
        </w:rPr>
      </w:pPr>
    </w:p>
    <w:p w14:paraId="217AE749"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578955D4"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2585650D"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6C29653A"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7E3C4C9C"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0717FD61" w14:textId="0B1D4DBF" w:rsidR="00D77105" w:rsidRPr="001C1CC8" w:rsidRDefault="00D77105" w:rsidP="001C1CC8">
      <w:pPr>
        <w:pStyle w:val="Heading3"/>
        <w:jc w:val="left"/>
        <w:rPr>
          <w:b/>
          <w:sz w:val="32"/>
          <w:szCs w:val="32"/>
        </w:rPr>
      </w:pPr>
      <w:r w:rsidRPr="001C1CC8">
        <w:rPr>
          <w:b/>
          <w:sz w:val="32"/>
          <w:szCs w:val="32"/>
        </w:rPr>
        <w:t xml:space="preserve">Function 8: </w:t>
      </w:r>
    </w:p>
    <w:p w14:paraId="3E602617"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09A20E82" w14:textId="77777777" w:rsidR="00D77105" w:rsidRDefault="00D77105" w:rsidP="00D77105">
      <w:pPr>
        <w:widowControl w:val="0"/>
        <w:pBdr>
          <w:top w:val="nil"/>
          <w:left w:val="nil"/>
          <w:bottom w:val="nil"/>
          <w:right w:val="nil"/>
          <w:between w:val="nil"/>
        </w:pBdr>
        <w:spacing w:before="240" w:line="226" w:lineRule="auto"/>
        <w:ind w:left="213" w:right="1352" w:firstLine="15"/>
        <w:rPr>
          <w:rFonts w:eastAsia="Garamond" w:cs="Garamond"/>
          <w:b/>
          <w:sz w:val="32"/>
          <w:szCs w:val="32"/>
        </w:rPr>
      </w:pPr>
      <w:r>
        <w:rPr>
          <w:rFonts w:eastAsia="Garamond" w:cs="Garamond"/>
          <w:b/>
          <w:noProof/>
          <w:sz w:val="32"/>
          <w:szCs w:val="32"/>
        </w:rPr>
        <w:drawing>
          <wp:inline distT="114300" distB="114300" distL="114300" distR="114300" wp14:anchorId="147D8D5A" wp14:editId="2FA476BC">
            <wp:extent cx="5977262" cy="43688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77262" cy="4368800"/>
                    </a:xfrm>
                    <a:prstGeom prst="rect">
                      <a:avLst/>
                    </a:prstGeom>
                    <a:ln/>
                  </pic:spPr>
                </pic:pic>
              </a:graphicData>
            </a:graphic>
          </wp:inline>
        </w:drawing>
      </w:r>
    </w:p>
    <w:p w14:paraId="29135603"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sz w:val="32"/>
          <w:szCs w:val="32"/>
        </w:rPr>
        <w:t>CFG:</w:t>
      </w:r>
    </w:p>
    <w:p w14:paraId="65D78130"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536BD73F" wp14:editId="6B2D7AA1">
            <wp:extent cx="5248275" cy="8105775"/>
            <wp:effectExtent l="0" t="0" r="0" b="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4"/>
                    <a:srcRect/>
                    <a:stretch>
                      <a:fillRect/>
                    </a:stretch>
                  </pic:blipFill>
                  <pic:spPr>
                    <a:xfrm>
                      <a:off x="0" y="0"/>
                      <a:ext cx="5248275" cy="8105775"/>
                    </a:xfrm>
                    <a:prstGeom prst="rect">
                      <a:avLst/>
                    </a:prstGeom>
                    <a:ln/>
                  </pic:spPr>
                </pic:pic>
              </a:graphicData>
            </a:graphic>
          </wp:inline>
        </w:drawing>
      </w:r>
    </w:p>
    <w:p w14:paraId="4E04049F"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1F734946"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28C39B5A"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30E1C10C" w14:textId="77777777" w:rsidR="006220F9" w:rsidRDefault="006220F9" w:rsidP="006220F9">
      <w:pPr>
        <w:widowControl w:val="0"/>
        <w:spacing w:line="203" w:lineRule="auto"/>
        <w:ind w:right="1352"/>
        <w:jc w:val="left"/>
        <w:rPr>
          <w:b/>
          <w:sz w:val="32"/>
          <w:szCs w:val="32"/>
        </w:rPr>
      </w:pPr>
      <w:r>
        <w:rPr>
          <w:b/>
          <w:sz w:val="32"/>
          <w:szCs w:val="32"/>
        </w:rPr>
        <w:t>Statement Coverage:</w:t>
      </w:r>
    </w:p>
    <w:tbl>
      <w:tblPr>
        <w:tblW w:w="9465" w:type="dxa"/>
        <w:tblInd w:w="-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335"/>
        <w:gridCol w:w="1275"/>
        <w:gridCol w:w="1560"/>
        <w:gridCol w:w="2490"/>
        <w:gridCol w:w="1845"/>
      </w:tblGrid>
      <w:tr w:rsidR="006220F9" w14:paraId="7F66EB8C" w14:textId="77777777" w:rsidTr="00AD6179">
        <w:trPr>
          <w:trHeight w:val="820"/>
        </w:trPr>
        <w:tc>
          <w:tcPr>
            <w:tcW w:w="960" w:type="dxa"/>
            <w:shd w:val="clear" w:color="auto" w:fill="auto"/>
            <w:tcMar>
              <w:top w:w="100" w:type="dxa"/>
              <w:left w:w="100" w:type="dxa"/>
              <w:bottom w:w="100" w:type="dxa"/>
              <w:right w:w="100" w:type="dxa"/>
            </w:tcMar>
          </w:tcPr>
          <w:p w14:paraId="5FB7C884" w14:textId="77777777" w:rsidR="006220F9" w:rsidRDefault="006220F9" w:rsidP="00AD6179">
            <w:pPr>
              <w:widowControl w:val="0"/>
              <w:jc w:val="center"/>
              <w:rPr>
                <w:b/>
              </w:rPr>
            </w:pPr>
            <w:r>
              <w:rPr>
                <w:b/>
              </w:rPr>
              <w:t xml:space="preserve">Test </w:t>
            </w:r>
          </w:p>
          <w:p w14:paraId="28946405" w14:textId="77777777" w:rsidR="006220F9" w:rsidRDefault="006220F9" w:rsidP="00AD6179">
            <w:pPr>
              <w:widowControl w:val="0"/>
              <w:spacing w:before="124"/>
              <w:jc w:val="center"/>
              <w:rPr>
                <w:b/>
              </w:rPr>
            </w:pPr>
            <w:r>
              <w:rPr>
                <w:b/>
              </w:rPr>
              <w:t>case#</w:t>
            </w:r>
          </w:p>
        </w:tc>
        <w:tc>
          <w:tcPr>
            <w:tcW w:w="1335" w:type="dxa"/>
            <w:shd w:val="clear" w:color="auto" w:fill="auto"/>
            <w:tcMar>
              <w:top w:w="100" w:type="dxa"/>
              <w:left w:w="100" w:type="dxa"/>
              <w:bottom w:w="100" w:type="dxa"/>
              <w:right w:w="100" w:type="dxa"/>
            </w:tcMar>
          </w:tcPr>
          <w:p w14:paraId="5FCDD527" w14:textId="77777777" w:rsidR="006220F9" w:rsidRDefault="006220F9" w:rsidP="00AD6179">
            <w:pPr>
              <w:widowControl w:val="0"/>
              <w:ind w:right="547"/>
              <w:jc w:val="right"/>
              <w:rPr>
                <w:b/>
              </w:rPr>
            </w:pPr>
            <w:r>
              <w:rPr>
                <w:b/>
              </w:rPr>
              <w:t xml:space="preserve">Input </w:t>
            </w:r>
          </w:p>
        </w:tc>
        <w:tc>
          <w:tcPr>
            <w:tcW w:w="1275" w:type="dxa"/>
            <w:shd w:val="clear" w:color="auto" w:fill="auto"/>
            <w:tcMar>
              <w:top w:w="100" w:type="dxa"/>
              <w:left w:w="100" w:type="dxa"/>
              <w:bottom w:w="100" w:type="dxa"/>
              <w:right w:w="100" w:type="dxa"/>
            </w:tcMar>
          </w:tcPr>
          <w:p w14:paraId="767721FD" w14:textId="77777777" w:rsidR="006220F9" w:rsidRDefault="006220F9" w:rsidP="00AD6179">
            <w:pPr>
              <w:widowControl w:val="0"/>
              <w:jc w:val="center"/>
              <w:rPr>
                <w:b/>
              </w:rPr>
            </w:pPr>
            <w:r>
              <w:rPr>
                <w:b/>
              </w:rPr>
              <w:t xml:space="preserve">Output </w:t>
            </w:r>
          </w:p>
        </w:tc>
        <w:tc>
          <w:tcPr>
            <w:tcW w:w="1560" w:type="dxa"/>
            <w:shd w:val="clear" w:color="auto" w:fill="auto"/>
            <w:tcMar>
              <w:top w:w="100" w:type="dxa"/>
              <w:left w:w="100" w:type="dxa"/>
              <w:bottom w:w="100" w:type="dxa"/>
              <w:right w:w="100" w:type="dxa"/>
            </w:tcMar>
          </w:tcPr>
          <w:p w14:paraId="535FEB88" w14:textId="77777777" w:rsidR="006220F9" w:rsidRDefault="006220F9" w:rsidP="00AD6179">
            <w:pPr>
              <w:widowControl w:val="0"/>
              <w:ind w:right="345"/>
              <w:jc w:val="left"/>
              <w:rPr>
                <w:b/>
              </w:rPr>
            </w:pPr>
            <w:r>
              <w:rPr>
                <w:b/>
              </w:rPr>
              <w:t xml:space="preserve">Expected </w:t>
            </w:r>
          </w:p>
          <w:p w14:paraId="21DBADBB" w14:textId="77777777" w:rsidR="006220F9" w:rsidRDefault="006220F9" w:rsidP="00AD6179">
            <w:pPr>
              <w:widowControl w:val="0"/>
              <w:spacing w:before="124"/>
              <w:jc w:val="left"/>
              <w:rPr>
                <w:b/>
              </w:rPr>
            </w:pPr>
            <w:r>
              <w:rPr>
                <w:b/>
              </w:rPr>
              <w:t>Output</w:t>
            </w:r>
          </w:p>
        </w:tc>
        <w:tc>
          <w:tcPr>
            <w:tcW w:w="2490" w:type="dxa"/>
            <w:shd w:val="clear" w:color="auto" w:fill="auto"/>
            <w:tcMar>
              <w:top w:w="100" w:type="dxa"/>
              <w:left w:w="100" w:type="dxa"/>
              <w:bottom w:w="100" w:type="dxa"/>
              <w:right w:w="100" w:type="dxa"/>
            </w:tcMar>
          </w:tcPr>
          <w:p w14:paraId="03A492F0" w14:textId="77777777" w:rsidR="006220F9" w:rsidRDefault="006220F9" w:rsidP="00AD6179">
            <w:pPr>
              <w:widowControl w:val="0"/>
              <w:jc w:val="center"/>
              <w:rPr>
                <w:b/>
              </w:rPr>
            </w:pPr>
            <w:r>
              <w:rPr>
                <w:b/>
              </w:rPr>
              <w:t xml:space="preserve">Pass/Fail </w:t>
            </w:r>
          </w:p>
        </w:tc>
        <w:tc>
          <w:tcPr>
            <w:tcW w:w="1845" w:type="dxa"/>
            <w:shd w:val="clear" w:color="auto" w:fill="auto"/>
            <w:tcMar>
              <w:top w:w="100" w:type="dxa"/>
              <w:left w:w="100" w:type="dxa"/>
              <w:bottom w:w="100" w:type="dxa"/>
              <w:right w:w="100" w:type="dxa"/>
            </w:tcMar>
          </w:tcPr>
          <w:p w14:paraId="5BA5B6E9" w14:textId="77777777" w:rsidR="006220F9" w:rsidRDefault="006220F9" w:rsidP="00AD6179">
            <w:pPr>
              <w:widowControl w:val="0"/>
              <w:jc w:val="center"/>
              <w:rPr>
                <w:b/>
              </w:rPr>
            </w:pPr>
            <w:r>
              <w:rPr>
                <w:b/>
              </w:rPr>
              <w:t>Comments/Remarks</w:t>
            </w:r>
          </w:p>
        </w:tc>
      </w:tr>
      <w:tr w:rsidR="006220F9" w14:paraId="6A14042D" w14:textId="77777777" w:rsidTr="00AD6179">
        <w:trPr>
          <w:trHeight w:val="840"/>
        </w:trPr>
        <w:tc>
          <w:tcPr>
            <w:tcW w:w="960" w:type="dxa"/>
            <w:shd w:val="clear" w:color="auto" w:fill="auto"/>
            <w:tcMar>
              <w:top w:w="100" w:type="dxa"/>
              <w:left w:w="100" w:type="dxa"/>
              <w:bottom w:w="100" w:type="dxa"/>
              <w:right w:w="100" w:type="dxa"/>
            </w:tcMar>
          </w:tcPr>
          <w:p w14:paraId="2A675112" w14:textId="77777777" w:rsidR="006220F9" w:rsidRDefault="006220F9" w:rsidP="00AD6179">
            <w:pPr>
              <w:widowControl w:val="0"/>
              <w:ind w:left="138"/>
              <w:jc w:val="left"/>
              <w:rPr>
                <w:b/>
              </w:rPr>
            </w:pPr>
            <w:r>
              <w:rPr>
                <w:b/>
              </w:rPr>
              <w:t xml:space="preserve">1 </w:t>
            </w:r>
          </w:p>
        </w:tc>
        <w:tc>
          <w:tcPr>
            <w:tcW w:w="1335" w:type="dxa"/>
            <w:shd w:val="clear" w:color="auto" w:fill="auto"/>
            <w:tcMar>
              <w:top w:w="100" w:type="dxa"/>
              <w:left w:w="100" w:type="dxa"/>
              <w:bottom w:w="100" w:type="dxa"/>
              <w:right w:w="100" w:type="dxa"/>
            </w:tcMar>
          </w:tcPr>
          <w:p w14:paraId="589DF914" w14:textId="77777777" w:rsidR="006220F9" w:rsidRDefault="006220F9" w:rsidP="00AD6179">
            <w:pPr>
              <w:widowControl w:val="0"/>
              <w:jc w:val="center"/>
            </w:pPr>
            <w:r>
              <w:t xml:space="preserve">null </w:t>
            </w:r>
          </w:p>
        </w:tc>
        <w:tc>
          <w:tcPr>
            <w:tcW w:w="1275" w:type="dxa"/>
            <w:shd w:val="clear" w:color="auto" w:fill="auto"/>
            <w:tcMar>
              <w:top w:w="100" w:type="dxa"/>
              <w:left w:w="100" w:type="dxa"/>
              <w:bottom w:w="100" w:type="dxa"/>
              <w:right w:w="100" w:type="dxa"/>
            </w:tcMar>
          </w:tcPr>
          <w:p w14:paraId="3F69506E" w14:textId="77777777" w:rsidR="006220F9" w:rsidRDefault="006220F9" w:rsidP="00AD6179">
            <w:pPr>
              <w:widowControl w:val="0"/>
              <w:ind w:right="147"/>
              <w:jc w:val="right"/>
            </w:pPr>
            <w:r>
              <w:t xml:space="preserve">exception </w:t>
            </w:r>
          </w:p>
        </w:tc>
        <w:tc>
          <w:tcPr>
            <w:tcW w:w="1560" w:type="dxa"/>
            <w:shd w:val="clear" w:color="auto" w:fill="auto"/>
            <w:tcMar>
              <w:top w:w="100" w:type="dxa"/>
              <w:left w:w="100" w:type="dxa"/>
              <w:bottom w:w="100" w:type="dxa"/>
              <w:right w:w="100" w:type="dxa"/>
            </w:tcMar>
          </w:tcPr>
          <w:p w14:paraId="463F4F79" w14:textId="77777777" w:rsidR="006220F9" w:rsidRDefault="006220F9" w:rsidP="00AD6179">
            <w:pPr>
              <w:widowControl w:val="0"/>
              <w:ind w:left="136"/>
              <w:jc w:val="left"/>
            </w:pPr>
            <w:r>
              <w:t xml:space="preserve">exception </w:t>
            </w:r>
          </w:p>
        </w:tc>
        <w:tc>
          <w:tcPr>
            <w:tcW w:w="2490" w:type="dxa"/>
            <w:shd w:val="clear" w:color="auto" w:fill="auto"/>
            <w:tcMar>
              <w:top w:w="100" w:type="dxa"/>
              <w:left w:w="100" w:type="dxa"/>
              <w:bottom w:w="100" w:type="dxa"/>
              <w:right w:w="100" w:type="dxa"/>
            </w:tcMar>
          </w:tcPr>
          <w:p w14:paraId="05D8A1B0" w14:textId="389576E8" w:rsidR="006220F9" w:rsidRDefault="006220F9" w:rsidP="00AD6179">
            <w:pPr>
              <w:widowControl w:val="0"/>
              <w:spacing w:line="337" w:lineRule="auto"/>
              <w:ind w:right="145"/>
              <w:jc w:val="left"/>
            </w:pPr>
            <w:r>
              <w:t xml:space="preserve">Pass </w:t>
            </w:r>
          </w:p>
        </w:tc>
        <w:tc>
          <w:tcPr>
            <w:tcW w:w="1845" w:type="dxa"/>
            <w:shd w:val="clear" w:color="auto" w:fill="auto"/>
            <w:tcMar>
              <w:top w:w="100" w:type="dxa"/>
              <w:left w:w="100" w:type="dxa"/>
              <w:bottom w:w="100" w:type="dxa"/>
              <w:right w:w="100" w:type="dxa"/>
            </w:tcMar>
          </w:tcPr>
          <w:p w14:paraId="62BF9069" w14:textId="58FF8436" w:rsidR="006220F9" w:rsidRDefault="00021004" w:rsidP="00AD6179">
            <w:pPr>
              <w:widowControl w:val="0"/>
              <w:spacing w:line="337" w:lineRule="auto"/>
              <w:ind w:right="145"/>
              <w:jc w:val="left"/>
            </w:pPr>
            <w:r>
              <w:t>Covered 184, 185, 186, 187</w:t>
            </w:r>
          </w:p>
        </w:tc>
      </w:tr>
      <w:tr w:rsidR="006220F9" w14:paraId="3884575E" w14:textId="77777777" w:rsidTr="00AD6179">
        <w:trPr>
          <w:trHeight w:val="820"/>
        </w:trPr>
        <w:tc>
          <w:tcPr>
            <w:tcW w:w="960" w:type="dxa"/>
            <w:shd w:val="clear" w:color="auto" w:fill="auto"/>
            <w:tcMar>
              <w:top w:w="100" w:type="dxa"/>
              <w:left w:w="100" w:type="dxa"/>
              <w:bottom w:w="100" w:type="dxa"/>
              <w:right w:w="100" w:type="dxa"/>
            </w:tcMar>
          </w:tcPr>
          <w:p w14:paraId="1CF1321A" w14:textId="77777777" w:rsidR="006220F9" w:rsidRDefault="006220F9" w:rsidP="00AD6179">
            <w:pPr>
              <w:widowControl w:val="0"/>
              <w:ind w:left="136"/>
              <w:jc w:val="left"/>
              <w:rPr>
                <w:b/>
              </w:rPr>
            </w:pPr>
            <w:r>
              <w:rPr>
                <w:b/>
              </w:rPr>
              <w:t xml:space="preserve">2 </w:t>
            </w:r>
          </w:p>
        </w:tc>
        <w:tc>
          <w:tcPr>
            <w:tcW w:w="1335" w:type="dxa"/>
            <w:shd w:val="clear" w:color="auto" w:fill="auto"/>
            <w:tcMar>
              <w:top w:w="100" w:type="dxa"/>
              <w:left w:w="100" w:type="dxa"/>
              <w:bottom w:w="100" w:type="dxa"/>
              <w:right w:w="100" w:type="dxa"/>
            </w:tcMar>
          </w:tcPr>
          <w:p w14:paraId="6C1BDDAB" w14:textId="77777777" w:rsidR="006220F9" w:rsidRDefault="006220F9" w:rsidP="00AD6179">
            <w:pPr>
              <w:widowControl w:val="0"/>
              <w:jc w:val="center"/>
            </w:pPr>
            <w:r>
              <w:t>‘</w:t>
            </w:r>
            <w:proofErr w:type="spellStart"/>
            <w:r>
              <w:t>ThisString</w:t>
            </w:r>
            <w:proofErr w:type="spellEnd"/>
            <w:r>
              <w:t xml:space="preserve">’ </w:t>
            </w:r>
          </w:p>
        </w:tc>
        <w:tc>
          <w:tcPr>
            <w:tcW w:w="1275" w:type="dxa"/>
            <w:shd w:val="clear" w:color="auto" w:fill="auto"/>
            <w:tcMar>
              <w:top w:w="100" w:type="dxa"/>
              <w:left w:w="100" w:type="dxa"/>
              <w:bottom w:w="100" w:type="dxa"/>
              <w:right w:w="100" w:type="dxa"/>
            </w:tcMar>
          </w:tcPr>
          <w:p w14:paraId="0413DB3E" w14:textId="77777777" w:rsidR="006220F9" w:rsidRDefault="006220F9" w:rsidP="00AD6179">
            <w:pPr>
              <w:widowControl w:val="0"/>
              <w:ind w:right="147"/>
              <w:jc w:val="right"/>
            </w:pPr>
            <w:r>
              <w:t xml:space="preserve">exception </w:t>
            </w:r>
          </w:p>
        </w:tc>
        <w:tc>
          <w:tcPr>
            <w:tcW w:w="1560" w:type="dxa"/>
            <w:shd w:val="clear" w:color="auto" w:fill="auto"/>
            <w:tcMar>
              <w:top w:w="100" w:type="dxa"/>
              <w:left w:w="100" w:type="dxa"/>
              <w:bottom w:w="100" w:type="dxa"/>
              <w:right w:w="100" w:type="dxa"/>
            </w:tcMar>
          </w:tcPr>
          <w:p w14:paraId="08CE7F37" w14:textId="77777777" w:rsidR="006220F9" w:rsidRDefault="006220F9" w:rsidP="00AD6179">
            <w:pPr>
              <w:widowControl w:val="0"/>
              <w:ind w:right="382"/>
              <w:jc w:val="right"/>
            </w:pPr>
            <w:r>
              <w:t xml:space="preserve">exception </w:t>
            </w:r>
          </w:p>
        </w:tc>
        <w:tc>
          <w:tcPr>
            <w:tcW w:w="2490" w:type="dxa"/>
            <w:shd w:val="clear" w:color="auto" w:fill="auto"/>
            <w:tcMar>
              <w:top w:w="100" w:type="dxa"/>
              <w:left w:w="100" w:type="dxa"/>
              <w:bottom w:w="100" w:type="dxa"/>
              <w:right w:w="100" w:type="dxa"/>
            </w:tcMar>
          </w:tcPr>
          <w:p w14:paraId="74F32277" w14:textId="51E1B61B" w:rsidR="006220F9" w:rsidRDefault="006220F9" w:rsidP="00AD6179">
            <w:pPr>
              <w:widowControl w:val="0"/>
              <w:spacing w:line="337" w:lineRule="auto"/>
              <w:ind w:right="145"/>
              <w:jc w:val="left"/>
            </w:pPr>
            <w:r>
              <w:t xml:space="preserve">Pass </w:t>
            </w:r>
          </w:p>
        </w:tc>
        <w:tc>
          <w:tcPr>
            <w:tcW w:w="1845" w:type="dxa"/>
            <w:shd w:val="clear" w:color="auto" w:fill="auto"/>
            <w:tcMar>
              <w:top w:w="100" w:type="dxa"/>
              <w:left w:w="100" w:type="dxa"/>
              <w:bottom w:w="100" w:type="dxa"/>
              <w:right w:w="100" w:type="dxa"/>
            </w:tcMar>
          </w:tcPr>
          <w:p w14:paraId="2E7E25FE" w14:textId="5B13F8DB" w:rsidR="006220F9" w:rsidRDefault="00021004" w:rsidP="00AD6179">
            <w:pPr>
              <w:widowControl w:val="0"/>
              <w:spacing w:line="337" w:lineRule="auto"/>
              <w:ind w:right="145"/>
              <w:jc w:val="left"/>
            </w:pPr>
            <w:r>
              <w:t>Covered 184, 185, 186, 188, 189</w:t>
            </w:r>
          </w:p>
        </w:tc>
      </w:tr>
      <w:tr w:rsidR="006220F9" w14:paraId="215A5683" w14:textId="77777777" w:rsidTr="00AD6179">
        <w:trPr>
          <w:trHeight w:val="1220"/>
        </w:trPr>
        <w:tc>
          <w:tcPr>
            <w:tcW w:w="960" w:type="dxa"/>
            <w:shd w:val="clear" w:color="auto" w:fill="auto"/>
            <w:tcMar>
              <w:top w:w="100" w:type="dxa"/>
              <w:left w:w="100" w:type="dxa"/>
              <w:bottom w:w="100" w:type="dxa"/>
              <w:right w:w="100" w:type="dxa"/>
            </w:tcMar>
          </w:tcPr>
          <w:p w14:paraId="48187FAC" w14:textId="77777777" w:rsidR="006220F9" w:rsidRDefault="006220F9" w:rsidP="00AD6179">
            <w:pPr>
              <w:widowControl w:val="0"/>
              <w:ind w:left="135"/>
              <w:jc w:val="left"/>
              <w:rPr>
                <w:b/>
              </w:rPr>
            </w:pPr>
            <w:r>
              <w:rPr>
                <w:b/>
              </w:rPr>
              <w:t xml:space="preserve">3 </w:t>
            </w:r>
          </w:p>
        </w:tc>
        <w:tc>
          <w:tcPr>
            <w:tcW w:w="1335" w:type="dxa"/>
            <w:shd w:val="clear" w:color="auto" w:fill="auto"/>
            <w:tcMar>
              <w:top w:w="100" w:type="dxa"/>
              <w:left w:w="100" w:type="dxa"/>
              <w:bottom w:w="100" w:type="dxa"/>
              <w:right w:w="100" w:type="dxa"/>
            </w:tcMar>
          </w:tcPr>
          <w:p w14:paraId="6EE6D11C" w14:textId="77777777" w:rsidR="006220F9" w:rsidRDefault="006220F9" w:rsidP="00AD6179">
            <w:pPr>
              <w:widowControl w:val="0"/>
              <w:ind w:right="178"/>
              <w:jc w:val="left"/>
            </w:pPr>
            <w:r>
              <w:t xml:space="preserve">‘precision=12 </w:t>
            </w:r>
          </w:p>
          <w:p w14:paraId="27F10108" w14:textId="77777777" w:rsidR="006220F9" w:rsidRDefault="006220F9" w:rsidP="00AD6179">
            <w:pPr>
              <w:widowControl w:val="0"/>
              <w:spacing w:before="124"/>
              <w:jc w:val="left"/>
            </w:pPr>
            <w:r>
              <w:t>12’</w:t>
            </w:r>
          </w:p>
        </w:tc>
        <w:tc>
          <w:tcPr>
            <w:tcW w:w="1275" w:type="dxa"/>
            <w:shd w:val="clear" w:color="auto" w:fill="auto"/>
            <w:tcMar>
              <w:top w:w="100" w:type="dxa"/>
              <w:left w:w="100" w:type="dxa"/>
              <w:bottom w:w="100" w:type="dxa"/>
              <w:right w:w="100" w:type="dxa"/>
            </w:tcMar>
          </w:tcPr>
          <w:p w14:paraId="63C14C12" w14:textId="77777777" w:rsidR="006220F9" w:rsidRDefault="006220F9" w:rsidP="00AD6179">
            <w:pPr>
              <w:widowControl w:val="0"/>
              <w:ind w:right="147"/>
              <w:jc w:val="right"/>
            </w:pPr>
            <w:r>
              <w:t xml:space="preserve">exception </w:t>
            </w:r>
          </w:p>
        </w:tc>
        <w:tc>
          <w:tcPr>
            <w:tcW w:w="1560" w:type="dxa"/>
            <w:shd w:val="clear" w:color="auto" w:fill="auto"/>
            <w:tcMar>
              <w:top w:w="100" w:type="dxa"/>
              <w:left w:w="100" w:type="dxa"/>
              <w:bottom w:w="100" w:type="dxa"/>
              <w:right w:w="100" w:type="dxa"/>
            </w:tcMar>
          </w:tcPr>
          <w:p w14:paraId="09904946" w14:textId="77777777" w:rsidR="006220F9" w:rsidRDefault="006220F9" w:rsidP="00AD6179">
            <w:pPr>
              <w:widowControl w:val="0"/>
              <w:ind w:right="382"/>
              <w:jc w:val="right"/>
            </w:pPr>
            <w:r>
              <w:t xml:space="preserve">exception </w:t>
            </w:r>
          </w:p>
        </w:tc>
        <w:tc>
          <w:tcPr>
            <w:tcW w:w="2490" w:type="dxa"/>
            <w:shd w:val="clear" w:color="auto" w:fill="auto"/>
            <w:tcMar>
              <w:top w:w="100" w:type="dxa"/>
              <w:left w:w="100" w:type="dxa"/>
              <w:bottom w:w="100" w:type="dxa"/>
              <w:right w:w="100" w:type="dxa"/>
            </w:tcMar>
          </w:tcPr>
          <w:p w14:paraId="7F57CA22" w14:textId="2F4FE0A5" w:rsidR="006220F9" w:rsidRDefault="006220F9" w:rsidP="00AD6179">
            <w:pPr>
              <w:widowControl w:val="0"/>
              <w:spacing w:line="337" w:lineRule="auto"/>
              <w:ind w:right="116"/>
              <w:jc w:val="left"/>
            </w:pPr>
            <w:r>
              <w:t xml:space="preserve">Pass </w:t>
            </w:r>
          </w:p>
        </w:tc>
        <w:tc>
          <w:tcPr>
            <w:tcW w:w="1845" w:type="dxa"/>
            <w:shd w:val="clear" w:color="auto" w:fill="auto"/>
            <w:tcMar>
              <w:top w:w="100" w:type="dxa"/>
              <w:left w:w="100" w:type="dxa"/>
              <w:bottom w:w="100" w:type="dxa"/>
              <w:right w:w="100" w:type="dxa"/>
            </w:tcMar>
          </w:tcPr>
          <w:p w14:paraId="65F27408" w14:textId="2669EE16" w:rsidR="006220F9" w:rsidRDefault="00021004" w:rsidP="00AD6179">
            <w:pPr>
              <w:widowControl w:val="0"/>
              <w:spacing w:line="337" w:lineRule="auto"/>
              <w:ind w:right="116"/>
              <w:jc w:val="left"/>
            </w:pPr>
            <w:r>
              <w:t>Covered 184, 185, 186, 188, 190, 191, 192, 194, 195</w:t>
            </w:r>
          </w:p>
        </w:tc>
      </w:tr>
      <w:tr w:rsidR="006220F9" w14:paraId="28BD8F52" w14:textId="77777777" w:rsidTr="00AD6179">
        <w:trPr>
          <w:trHeight w:val="840"/>
        </w:trPr>
        <w:tc>
          <w:tcPr>
            <w:tcW w:w="960" w:type="dxa"/>
            <w:shd w:val="clear" w:color="auto" w:fill="auto"/>
            <w:tcMar>
              <w:top w:w="100" w:type="dxa"/>
              <w:left w:w="100" w:type="dxa"/>
              <w:bottom w:w="100" w:type="dxa"/>
              <w:right w:w="100" w:type="dxa"/>
            </w:tcMar>
          </w:tcPr>
          <w:p w14:paraId="21B59FE1" w14:textId="77777777" w:rsidR="006220F9" w:rsidRDefault="006220F9" w:rsidP="00AD6179">
            <w:pPr>
              <w:widowControl w:val="0"/>
              <w:ind w:left="137"/>
              <w:jc w:val="left"/>
              <w:rPr>
                <w:b/>
              </w:rPr>
            </w:pPr>
            <w:r>
              <w:rPr>
                <w:b/>
              </w:rPr>
              <w:t xml:space="preserve">4 </w:t>
            </w:r>
          </w:p>
        </w:tc>
        <w:tc>
          <w:tcPr>
            <w:tcW w:w="1335" w:type="dxa"/>
            <w:shd w:val="clear" w:color="auto" w:fill="auto"/>
            <w:tcMar>
              <w:top w:w="100" w:type="dxa"/>
              <w:left w:w="100" w:type="dxa"/>
              <w:bottom w:w="100" w:type="dxa"/>
              <w:right w:w="100" w:type="dxa"/>
            </w:tcMar>
          </w:tcPr>
          <w:p w14:paraId="4FC34EBB" w14:textId="77777777" w:rsidR="006220F9" w:rsidRDefault="006220F9" w:rsidP="00AD6179">
            <w:pPr>
              <w:widowControl w:val="0"/>
              <w:spacing w:line="337" w:lineRule="auto"/>
              <w:ind w:left="213" w:right="128"/>
              <w:jc w:val="left"/>
            </w:pPr>
            <w:proofErr w:type="spellStart"/>
            <w:r>
              <w:t>roundingMode</w:t>
            </w:r>
            <w:proofErr w:type="spellEnd"/>
            <w:r>
              <w:t xml:space="preserve"> =12 12’</w:t>
            </w:r>
          </w:p>
        </w:tc>
        <w:tc>
          <w:tcPr>
            <w:tcW w:w="1275" w:type="dxa"/>
            <w:shd w:val="clear" w:color="auto" w:fill="auto"/>
            <w:tcMar>
              <w:top w:w="100" w:type="dxa"/>
              <w:left w:w="100" w:type="dxa"/>
              <w:bottom w:w="100" w:type="dxa"/>
              <w:right w:w="100" w:type="dxa"/>
            </w:tcMar>
          </w:tcPr>
          <w:p w14:paraId="12B04D87" w14:textId="77777777" w:rsidR="006220F9" w:rsidRDefault="006220F9" w:rsidP="00AD6179">
            <w:pPr>
              <w:widowControl w:val="0"/>
              <w:ind w:right="147"/>
              <w:jc w:val="right"/>
            </w:pPr>
            <w:r>
              <w:t xml:space="preserve">exception </w:t>
            </w:r>
          </w:p>
        </w:tc>
        <w:tc>
          <w:tcPr>
            <w:tcW w:w="1560" w:type="dxa"/>
            <w:shd w:val="clear" w:color="auto" w:fill="auto"/>
            <w:tcMar>
              <w:top w:w="100" w:type="dxa"/>
              <w:left w:w="100" w:type="dxa"/>
              <w:bottom w:w="100" w:type="dxa"/>
              <w:right w:w="100" w:type="dxa"/>
            </w:tcMar>
          </w:tcPr>
          <w:p w14:paraId="109AF59C" w14:textId="77777777" w:rsidR="006220F9" w:rsidRDefault="006220F9" w:rsidP="00AD6179">
            <w:pPr>
              <w:widowControl w:val="0"/>
              <w:ind w:right="382"/>
              <w:jc w:val="right"/>
            </w:pPr>
            <w:r>
              <w:t xml:space="preserve">exception </w:t>
            </w:r>
          </w:p>
        </w:tc>
        <w:tc>
          <w:tcPr>
            <w:tcW w:w="2490" w:type="dxa"/>
            <w:shd w:val="clear" w:color="auto" w:fill="auto"/>
            <w:tcMar>
              <w:top w:w="100" w:type="dxa"/>
              <w:left w:w="100" w:type="dxa"/>
              <w:bottom w:w="100" w:type="dxa"/>
              <w:right w:w="100" w:type="dxa"/>
            </w:tcMar>
          </w:tcPr>
          <w:p w14:paraId="23CD12AD" w14:textId="2FE36F19" w:rsidR="006220F9" w:rsidRDefault="006220F9" w:rsidP="00AD6179">
            <w:pPr>
              <w:widowControl w:val="0"/>
              <w:spacing w:line="337" w:lineRule="auto"/>
              <w:ind w:right="145"/>
              <w:jc w:val="left"/>
            </w:pPr>
            <w:r>
              <w:t xml:space="preserve">Pass </w:t>
            </w:r>
          </w:p>
        </w:tc>
        <w:tc>
          <w:tcPr>
            <w:tcW w:w="1845" w:type="dxa"/>
            <w:shd w:val="clear" w:color="auto" w:fill="auto"/>
            <w:tcMar>
              <w:top w:w="100" w:type="dxa"/>
              <w:left w:w="100" w:type="dxa"/>
              <w:bottom w:w="100" w:type="dxa"/>
              <w:right w:w="100" w:type="dxa"/>
            </w:tcMar>
          </w:tcPr>
          <w:p w14:paraId="0D5248BF" w14:textId="4329DCEF" w:rsidR="006220F9" w:rsidRDefault="00021004" w:rsidP="00AD6179">
            <w:pPr>
              <w:widowControl w:val="0"/>
              <w:spacing w:line="337" w:lineRule="auto"/>
              <w:ind w:right="145"/>
              <w:jc w:val="left"/>
            </w:pPr>
            <w:r>
              <w:t>Covered 184, 185, 186, 188, 189</w:t>
            </w:r>
          </w:p>
        </w:tc>
      </w:tr>
    </w:tbl>
    <w:p w14:paraId="0B2FFEA8" w14:textId="77777777" w:rsidR="006220F9" w:rsidRDefault="006220F9" w:rsidP="006220F9">
      <w:pPr>
        <w:spacing w:line="360" w:lineRule="auto"/>
        <w:rPr>
          <w:b/>
          <w:sz w:val="32"/>
          <w:szCs w:val="32"/>
        </w:rPr>
      </w:pPr>
      <w:r>
        <w:rPr>
          <w:b/>
          <w:sz w:val="32"/>
          <w:szCs w:val="32"/>
        </w:rPr>
        <w:t xml:space="preserve"> </w:t>
      </w:r>
    </w:p>
    <w:p w14:paraId="4B49198B" w14:textId="77777777" w:rsidR="006220F9" w:rsidRDefault="006220F9" w:rsidP="006220F9">
      <w:pPr>
        <w:spacing w:line="360" w:lineRule="auto"/>
        <w:rPr>
          <w:b/>
          <w:sz w:val="32"/>
          <w:szCs w:val="32"/>
        </w:rPr>
      </w:pPr>
      <w:r>
        <w:rPr>
          <w:b/>
          <w:sz w:val="32"/>
          <w:szCs w:val="32"/>
        </w:rPr>
        <w:t xml:space="preserve">Branch Coverage: </w:t>
      </w:r>
    </w:p>
    <w:tbl>
      <w:tblPr>
        <w:tblW w:w="9220"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1740"/>
        <w:gridCol w:w="1300"/>
        <w:gridCol w:w="1760"/>
        <w:gridCol w:w="3600"/>
      </w:tblGrid>
      <w:tr w:rsidR="006220F9" w14:paraId="29F46129" w14:textId="77777777" w:rsidTr="00AD6179">
        <w:trPr>
          <w:trHeight w:val="820"/>
        </w:trPr>
        <w:tc>
          <w:tcPr>
            <w:tcW w:w="820" w:type="dxa"/>
            <w:shd w:val="clear" w:color="auto" w:fill="auto"/>
            <w:tcMar>
              <w:top w:w="100" w:type="dxa"/>
              <w:left w:w="100" w:type="dxa"/>
              <w:bottom w:w="100" w:type="dxa"/>
              <w:right w:w="100" w:type="dxa"/>
            </w:tcMar>
          </w:tcPr>
          <w:p w14:paraId="4E65D145" w14:textId="77777777" w:rsidR="006220F9" w:rsidRDefault="006220F9" w:rsidP="00AD6179">
            <w:pPr>
              <w:widowControl w:val="0"/>
              <w:jc w:val="center"/>
              <w:rPr>
                <w:b/>
              </w:rPr>
            </w:pPr>
            <w:r>
              <w:rPr>
                <w:b/>
              </w:rPr>
              <w:t xml:space="preserve">Test </w:t>
            </w:r>
          </w:p>
          <w:p w14:paraId="331A33DC" w14:textId="77777777" w:rsidR="006220F9" w:rsidRDefault="006220F9" w:rsidP="00AD6179">
            <w:pPr>
              <w:widowControl w:val="0"/>
              <w:spacing w:before="124"/>
              <w:jc w:val="center"/>
              <w:rPr>
                <w:b/>
              </w:rPr>
            </w:pPr>
            <w:r>
              <w:rPr>
                <w:b/>
              </w:rPr>
              <w:t>case#</w:t>
            </w:r>
          </w:p>
        </w:tc>
        <w:tc>
          <w:tcPr>
            <w:tcW w:w="1740" w:type="dxa"/>
            <w:shd w:val="clear" w:color="auto" w:fill="auto"/>
            <w:tcMar>
              <w:top w:w="100" w:type="dxa"/>
              <w:left w:w="100" w:type="dxa"/>
              <w:bottom w:w="100" w:type="dxa"/>
              <w:right w:w="100" w:type="dxa"/>
            </w:tcMar>
          </w:tcPr>
          <w:p w14:paraId="0F445910" w14:textId="77777777" w:rsidR="006220F9" w:rsidRDefault="006220F9" w:rsidP="00AD6179">
            <w:pPr>
              <w:widowControl w:val="0"/>
              <w:ind w:right="547"/>
              <w:jc w:val="right"/>
              <w:rPr>
                <w:b/>
              </w:rPr>
            </w:pPr>
            <w:r>
              <w:rPr>
                <w:b/>
              </w:rPr>
              <w:t xml:space="preserve">Input </w:t>
            </w:r>
          </w:p>
        </w:tc>
        <w:tc>
          <w:tcPr>
            <w:tcW w:w="1300" w:type="dxa"/>
            <w:shd w:val="clear" w:color="auto" w:fill="auto"/>
            <w:tcMar>
              <w:top w:w="100" w:type="dxa"/>
              <w:left w:w="100" w:type="dxa"/>
              <w:bottom w:w="100" w:type="dxa"/>
              <w:right w:w="100" w:type="dxa"/>
            </w:tcMar>
          </w:tcPr>
          <w:p w14:paraId="4C1981FE" w14:textId="77777777" w:rsidR="006220F9" w:rsidRDefault="006220F9" w:rsidP="00AD6179">
            <w:pPr>
              <w:widowControl w:val="0"/>
              <w:jc w:val="center"/>
              <w:rPr>
                <w:b/>
              </w:rPr>
            </w:pPr>
            <w:r>
              <w:rPr>
                <w:b/>
              </w:rPr>
              <w:t xml:space="preserve">Output </w:t>
            </w:r>
          </w:p>
        </w:tc>
        <w:tc>
          <w:tcPr>
            <w:tcW w:w="1760" w:type="dxa"/>
            <w:shd w:val="clear" w:color="auto" w:fill="auto"/>
            <w:tcMar>
              <w:top w:w="100" w:type="dxa"/>
              <w:left w:w="100" w:type="dxa"/>
              <w:bottom w:w="100" w:type="dxa"/>
              <w:right w:w="100" w:type="dxa"/>
            </w:tcMar>
          </w:tcPr>
          <w:p w14:paraId="099CDC8C" w14:textId="77777777" w:rsidR="006220F9" w:rsidRDefault="006220F9" w:rsidP="00AD6179">
            <w:pPr>
              <w:widowControl w:val="0"/>
              <w:ind w:right="345"/>
              <w:jc w:val="right"/>
              <w:rPr>
                <w:b/>
              </w:rPr>
            </w:pPr>
            <w:r>
              <w:rPr>
                <w:b/>
              </w:rPr>
              <w:t xml:space="preserve">Expected </w:t>
            </w:r>
          </w:p>
          <w:p w14:paraId="61C59038" w14:textId="77777777" w:rsidR="006220F9" w:rsidRDefault="006220F9" w:rsidP="00AD6179">
            <w:pPr>
              <w:widowControl w:val="0"/>
              <w:spacing w:before="124"/>
              <w:jc w:val="center"/>
              <w:rPr>
                <w:b/>
              </w:rPr>
            </w:pPr>
            <w:r>
              <w:rPr>
                <w:b/>
              </w:rPr>
              <w:t>Output</w:t>
            </w:r>
          </w:p>
        </w:tc>
        <w:tc>
          <w:tcPr>
            <w:tcW w:w="3600" w:type="dxa"/>
            <w:shd w:val="clear" w:color="auto" w:fill="auto"/>
            <w:tcMar>
              <w:top w:w="100" w:type="dxa"/>
              <w:left w:w="100" w:type="dxa"/>
              <w:bottom w:w="100" w:type="dxa"/>
              <w:right w:w="100" w:type="dxa"/>
            </w:tcMar>
          </w:tcPr>
          <w:p w14:paraId="733A985F" w14:textId="77777777" w:rsidR="006220F9" w:rsidRDefault="006220F9" w:rsidP="00AD6179">
            <w:pPr>
              <w:widowControl w:val="0"/>
              <w:jc w:val="center"/>
              <w:rPr>
                <w:b/>
              </w:rPr>
            </w:pPr>
            <w:r>
              <w:rPr>
                <w:b/>
              </w:rPr>
              <w:t>Pass/Fail Comments/Remarks</w:t>
            </w:r>
          </w:p>
        </w:tc>
      </w:tr>
      <w:tr w:rsidR="006220F9" w14:paraId="5D852581" w14:textId="77777777" w:rsidTr="00AD6179">
        <w:trPr>
          <w:trHeight w:val="780"/>
        </w:trPr>
        <w:tc>
          <w:tcPr>
            <w:tcW w:w="820" w:type="dxa"/>
            <w:shd w:val="clear" w:color="auto" w:fill="auto"/>
            <w:tcMar>
              <w:top w:w="100" w:type="dxa"/>
              <w:left w:w="100" w:type="dxa"/>
              <w:bottom w:w="100" w:type="dxa"/>
              <w:right w:w="100" w:type="dxa"/>
            </w:tcMar>
          </w:tcPr>
          <w:p w14:paraId="1F40240F" w14:textId="77777777" w:rsidR="006220F9" w:rsidRDefault="006220F9" w:rsidP="00AD6179">
            <w:pPr>
              <w:widowControl w:val="0"/>
              <w:ind w:left="138"/>
              <w:jc w:val="left"/>
              <w:rPr>
                <w:b/>
              </w:rPr>
            </w:pPr>
            <w:r>
              <w:rPr>
                <w:b/>
              </w:rPr>
              <w:t xml:space="preserve">1 </w:t>
            </w:r>
          </w:p>
        </w:tc>
        <w:tc>
          <w:tcPr>
            <w:tcW w:w="1740" w:type="dxa"/>
            <w:shd w:val="clear" w:color="auto" w:fill="auto"/>
            <w:tcMar>
              <w:top w:w="100" w:type="dxa"/>
              <w:left w:w="100" w:type="dxa"/>
              <w:bottom w:w="100" w:type="dxa"/>
              <w:right w:w="100" w:type="dxa"/>
            </w:tcMar>
          </w:tcPr>
          <w:p w14:paraId="7AB415D5" w14:textId="77777777" w:rsidR="006220F9" w:rsidRDefault="006220F9" w:rsidP="00AD6179">
            <w:pPr>
              <w:widowControl w:val="0"/>
              <w:ind w:right="589"/>
              <w:jc w:val="right"/>
            </w:pPr>
            <w:r>
              <w:t xml:space="preserve">(null) </w:t>
            </w:r>
          </w:p>
        </w:tc>
        <w:tc>
          <w:tcPr>
            <w:tcW w:w="1300" w:type="dxa"/>
            <w:shd w:val="clear" w:color="auto" w:fill="auto"/>
            <w:tcMar>
              <w:top w:w="100" w:type="dxa"/>
              <w:left w:w="100" w:type="dxa"/>
              <w:bottom w:w="100" w:type="dxa"/>
              <w:right w:w="100" w:type="dxa"/>
            </w:tcMar>
          </w:tcPr>
          <w:p w14:paraId="69B68A08" w14:textId="77777777" w:rsidR="006220F9" w:rsidRDefault="006220F9" w:rsidP="00AD6179">
            <w:pPr>
              <w:widowControl w:val="0"/>
              <w:ind w:right="147"/>
              <w:jc w:val="right"/>
            </w:pPr>
            <w:r>
              <w:t xml:space="preserve">exception </w:t>
            </w:r>
          </w:p>
        </w:tc>
        <w:tc>
          <w:tcPr>
            <w:tcW w:w="1760" w:type="dxa"/>
            <w:shd w:val="clear" w:color="auto" w:fill="auto"/>
            <w:tcMar>
              <w:top w:w="100" w:type="dxa"/>
              <w:left w:w="100" w:type="dxa"/>
              <w:bottom w:w="100" w:type="dxa"/>
              <w:right w:w="100" w:type="dxa"/>
            </w:tcMar>
          </w:tcPr>
          <w:p w14:paraId="1ADA4646" w14:textId="77777777" w:rsidR="006220F9" w:rsidRDefault="006220F9" w:rsidP="00AD6179">
            <w:pPr>
              <w:widowControl w:val="0"/>
              <w:ind w:right="382"/>
              <w:jc w:val="right"/>
            </w:pPr>
            <w:r>
              <w:t xml:space="preserve">exception </w:t>
            </w:r>
          </w:p>
        </w:tc>
        <w:tc>
          <w:tcPr>
            <w:tcW w:w="3600" w:type="dxa"/>
            <w:shd w:val="clear" w:color="auto" w:fill="auto"/>
            <w:tcMar>
              <w:top w:w="100" w:type="dxa"/>
              <w:left w:w="100" w:type="dxa"/>
              <w:bottom w:w="100" w:type="dxa"/>
              <w:right w:w="100" w:type="dxa"/>
            </w:tcMar>
          </w:tcPr>
          <w:p w14:paraId="42C6BE73" w14:textId="77777777" w:rsidR="006220F9" w:rsidRDefault="006220F9" w:rsidP="00AD6179">
            <w:pPr>
              <w:widowControl w:val="0"/>
              <w:ind w:right="291"/>
              <w:jc w:val="left"/>
            </w:pPr>
            <w:r>
              <w:t>Pass Covered B186(True)</w:t>
            </w:r>
          </w:p>
        </w:tc>
      </w:tr>
      <w:tr w:rsidR="006220F9" w14:paraId="2C0C2F11" w14:textId="77777777" w:rsidTr="00AD6179">
        <w:trPr>
          <w:trHeight w:val="820"/>
        </w:trPr>
        <w:tc>
          <w:tcPr>
            <w:tcW w:w="820" w:type="dxa"/>
            <w:shd w:val="clear" w:color="auto" w:fill="auto"/>
            <w:tcMar>
              <w:top w:w="100" w:type="dxa"/>
              <w:left w:w="100" w:type="dxa"/>
              <w:bottom w:w="100" w:type="dxa"/>
              <w:right w:w="100" w:type="dxa"/>
            </w:tcMar>
          </w:tcPr>
          <w:p w14:paraId="57FCBD00" w14:textId="77777777" w:rsidR="006220F9" w:rsidRDefault="006220F9" w:rsidP="00AD6179">
            <w:pPr>
              <w:widowControl w:val="0"/>
              <w:ind w:left="136"/>
              <w:jc w:val="left"/>
              <w:rPr>
                <w:b/>
              </w:rPr>
            </w:pPr>
            <w:r>
              <w:rPr>
                <w:b/>
              </w:rPr>
              <w:t xml:space="preserve">2 </w:t>
            </w:r>
          </w:p>
        </w:tc>
        <w:tc>
          <w:tcPr>
            <w:tcW w:w="1740" w:type="dxa"/>
            <w:shd w:val="clear" w:color="auto" w:fill="auto"/>
            <w:tcMar>
              <w:top w:w="100" w:type="dxa"/>
              <w:left w:w="100" w:type="dxa"/>
              <w:bottom w:w="100" w:type="dxa"/>
              <w:right w:w="100" w:type="dxa"/>
            </w:tcMar>
          </w:tcPr>
          <w:p w14:paraId="15EB7B80" w14:textId="77777777" w:rsidR="006220F9" w:rsidRDefault="006220F9" w:rsidP="00AD6179">
            <w:pPr>
              <w:widowControl w:val="0"/>
              <w:jc w:val="center"/>
            </w:pPr>
            <w:r>
              <w:t>‘</w:t>
            </w:r>
            <w:proofErr w:type="spellStart"/>
            <w:r>
              <w:t>ThisString</w:t>
            </w:r>
            <w:proofErr w:type="spellEnd"/>
            <w:r>
              <w:t xml:space="preserve">’ </w:t>
            </w:r>
          </w:p>
        </w:tc>
        <w:tc>
          <w:tcPr>
            <w:tcW w:w="1300" w:type="dxa"/>
            <w:shd w:val="clear" w:color="auto" w:fill="auto"/>
            <w:tcMar>
              <w:top w:w="100" w:type="dxa"/>
              <w:left w:w="100" w:type="dxa"/>
              <w:bottom w:w="100" w:type="dxa"/>
              <w:right w:w="100" w:type="dxa"/>
            </w:tcMar>
          </w:tcPr>
          <w:p w14:paraId="05ED9075" w14:textId="77777777" w:rsidR="006220F9" w:rsidRDefault="006220F9" w:rsidP="00AD6179">
            <w:pPr>
              <w:widowControl w:val="0"/>
              <w:ind w:right="147"/>
              <w:jc w:val="right"/>
            </w:pPr>
            <w:r>
              <w:t xml:space="preserve">exception </w:t>
            </w:r>
          </w:p>
        </w:tc>
        <w:tc>
          <w:tcPr>
            <w:tcW w:w="1760" w:type="dxa"/>
            <w:shd w:val="clear" w:color="auto" w:fill="auto"/>
            <w:tcMar>
              <w:top w:w="100" w:type="dxa"/>
              <w:left w:w="100" w:type="dxa"/>
              <w:bottom w:w="100" w:type="dxa"/>
              <w:right w:w="100" w:type="dxa"/>
            </w:tcMar>
          </w:tcPr>
          <w:p w14:paraId="05CB7967" w14:textId="77777777" w:rsidR="006220F9" w:rsidRDefault="006220F9" w:rsidP="00AD6179">
            <w:pPr>
              <w:widowControl w:val="0"/>
              <w:ind w:right="382"/>
              <w:jc w:val="right"/>
            </w:pPr>
            <w:r>
              <w:t xml:space="preserve">exception </w:t>
            </w:r>
          </w:p>
        </w:tc>
        <w:tc>
          <w:tcPr>
            <w:tcW w:w="3600" w:type="dxa"/>
            <w:shd w:val="clear" w:color="auto" w:fill="auto"/>
            <w:tcMar>
              <w:top w:w="100" w:type="dxa"/>
              <w:left w:w="100" w:type="dxa"/>
              <w:bottom w:w="100" w:type="dxa"/>
              <w:right w:w="100" w:type="dxa"/>
            </w:tcMar>
          </w:tcPr>
          <w:p w14:paraId="69FD0DED" w14:textId="77777777" w:rsidR="006220F9" w:rsidRDefault="006220F9" w:rsidP="00AD6179">
            <w:pPr>
              <w:widowControl w:val="0"/>
              <w:spacing w:line="337" w:lineRule="auto"/>
              <w:ind w:right="215"/>
              <w:jc w:val="left"/>
            </w:pPr>
            <w:r>
              <w:t>Pass Covered B186(False), B189(True)</w:t>
            </w:r>
          </w:p>
        </w:tc>
      </w:tr>
      <w:tr w:rsidR="006220F9" w14:paraId="72000A38" w14:textId="77777777" w:rsidTr="00AD6179">
        <w:trPr>
          <w:trHeight w:val="1240"/>
        </w:trPr>
        <w:tc>
          <w:tcPr>
            <w:tcW w:w="820" w:type="dxa"/>
            <w:shd w:val="clear" w:color="auto" w:fill="auto"/>
            <w:tcMar>
              <w:top w:w="100" w:type="dxa"/>
              <w:left w:w="100" w:type="dxa"/>
              <w:bottom w:w="100" w:type="dxa"/>
              <w:right w:w="100" w:type="dxa"/>
            </w:tcMar>
          </w:tcPr>
          <w:p w14:paraId="6A765D37" w14:textId="77777777" w:rsidR="006220F9" w:rsidRDefault="006220F9" w:rsidP="00AD6179">
            <w:pPr>
              <w:widowControl w:val="0"/>
              <w:ind w:left="135"/>
              <w:jc w:val="left"/>
              <w:rPr>
                <w:b/>
              </w:rPr>
            </w:pPr>
            <w:r>
              <w:rPr>
                <w:b/>
              </w:rPr>
              <w:t xml:space="preserve">3 </w:t>
            </w:r>
          </w:p>
        </w:tc>
        <w:tc>
          <w:tcPr>
            <w:tcW w:w="1740" w:type="dxa"/>
            <w:shd w:val="clear" w:color="auto" w:fill="auto"/>
            <w:tcMar>
              <w:top w:w="100" w:type="dxa"/>
              <w:left w:w="100" w:type="dxa"/>
              <w:bottom w:w="100" w:type="dxa"/>
              <w:right w:w="100" w:type="dxa"/>
            </w:tcMar>
          </w:tcPr>
          <w:p w14:paraId="59E2F01B" w14:textId="77777777" w:rsidR="006220F9" w:rsidRDefault="006220F9" w:rsidP="00AD6179">
            <w:pPr>
              <w:widowControl w:val="0"/>
              <w:ind w:right="178"/>
              <w:jc w:val="left"/>
            </w:pPr>
            <w:r>
              <w:t xml:space="preserve">‘precision=12 </w:t>
            </w:r>
          </w:p>
          <w:p w14:paraId="72220F93" w14:textId="77777777" w:rsidR="006220F9" w:rsidRDefault="006220F9" w:rsidP="00AD6179">
            <w:pPr>
              <w:widowControl w:val="0"/>
              <w:spacing w:before="124"/>
              <w:jc w:val="left"/>
            </w:pPr>
            <w:r>
              <w:t>12’</w:t>
            </w:r>
          </w:p>
        </w:tc>
        <w:tc>
          <w:tcPr>
            <w:tcW w:w="1300" w:type="dxa"/>
            <w:shd w:val="clear" w:color="auto" w:fill="auto"/>
            <w:tcMar>
              <w:top w:w="100" w:type="dxa"/>
              <w:left w:w="100" w:type="dxa"/>
              <w:bottom w:w="100" w:type="dxa"/>
              <w:right w:w="100" w:type="dxa"/>
            </w:tcMar>
          </w:tcPr>
          <w:p w14:paraId="1FBC7D74" w14:textId="77777777" w:rsidR="006220F9" w:rsidRDefault="006220F9" w:rsidP="00AD6179">
            <w:pPr>
              <w:widowControl w:val="0"/>
              <w:ind w:right="147"/>
              <w:jc w:val="right"/>
            </w:pPr>
            <w:r>
              <w:t xml:space="preserve">exception </w:t>
            </w:r>
          </w:p>
        </w:tc>
        <w:tc>
          <w:tcPr>
            <w:tcW w:w="1760" w:type="dxa"/>
            <w:shd w:val="clear" w:color="auto" w:fill="auto"/>
            <w:tcMar>
              <w:top w:w="100" w:type="dxa"/>
              <w:left w:w="100" w:type="dxa"/>
              <w:bottom w:w="100" w:type="dxa"/>
              <w:right w:w="100" w:type="dxa"/>
            </w:tcMar>
          </w:tcPr>
          <w:p w14:paraId="1D259925" w14:textId="77777777" w:rsidR="006220F9" w:rsidRDefault="006220F9" w:rsidP="00AD6179">
            <w:pPr>
              <w:widowControl w:val="0"/>
              <w:ind w:right="382"/>
              <w:jc w:val="right"/>
            </w:pPr>
            <w:r>
              <w:t xml:space="preserve">exception </w:t>
            </w:r>
          </w:p>
        </w:tc>
        <w:tc>
          <w:tcPr>
            <w:tcW w:w="3600" w:type="dxa"/>
            <w:shd w:val="clear" w:color="auto" w:fill="auto"/>
            <w:tcMar>
              <w:top w:w="100" w:type="dxa"/>
              <w:left w:w="100" w:type="dxa"/>
              <w:bottom w:w="100" w:type="dxa"/>
              <w:right w:w="100" w:type="dxa"/>
            </w:tcMar>
          </w:tcPr>
          <w:p w14:paraId="4670D74A" w14:textId="77777777" w:rsidR="006220F9" w:rsidRDefault="006220F9" w:rsidP="00AD6179">
            <w:pPr>
              <w:widowControl w:val="0"/>
              <w:spacing w:line="337" w:lineRule="auto"/>
              <w:ind w:right="215"/>
              <w:jc w:val="left"/>
            </w:pPr>
            <w:r>
              <w:t>Pass Covered B186(False), B189(False), B194(True)</w:t>
            </w:r>
          </w:p>
        </w:tc>
      </w:tr>
      <w:tr w:rsidR="006220F9" w14:paraId="68A23DEE" w14:textId="77777777" w:rsidTr="00AD6179">
        <w:trPr>
          <w:trHeight w:val="1240"/>
        </w:trPr>
        <w:tc>
          <w:tcPr>
            <w:tcW w:w="820" w:type="dxa"/>
            <w:shd w:val="clear" w:color="auto" w:fill="auto"/>
            <w:tcMar>
              <w:top w:w="100" w:type="dxa"/>
              <w:left w:w="100" w:type="dxa"/>
              <w:bottom w:w="100" w:type="dxa"/>
              <w:right w:w="100" w:type="dxa"/>
            </w:tcMar>
          </w:tcPr>
          <w:p w14:paraId="06950C78" w14:textId="77777777" w:rsidR="006220F9" w:rsidRDefault="006220F9" w:rsidP="00AD6179">
            <w:pPr>
              <w:widowControl w:val="0"/>
              <w:spacing w:line="337" w:lineRule="auto"/>
              <w:jc w:val="center"/>
              <w:rPr>
                <w:b/>
              </w:rPr>
            </w:pPr>
            <w:r>
              <w:rPr>
                <w:b/>
              </w:rPr>
              <w:lastRenderedPageBreak/>
              <w:t>4</w:t>
            </w:r>
          </w:p>
        </w:tc>
        <w:tc>
          <w:tcPr>
            <w:tcW w:w="1740" w:type="dxa"/>
            <w:shd w:val="clear" w:color="auto" w:fill="auto"/>
            <w:tcMar>
              <w:top w:w="100" w:type="dxa"/>
              <w:left w:w="100" w:type="dxa"/>
              <w:bottom w:w="100" w:type="dxa"/>
              <w:right w:w="100" w:type="dxa"/>
            </w:tcMar>
          </w:tcPr>
          <w:p w14:paraId="1F0C1077" w14:textId="77777777" w:rsidR="006220F9" w:rsidRDefault="006220F9" w:rsidP="00AD6179">
            <w:pPr>
              <w:widowControl w:val="0"/>
              <w:spacing w:line="337" w:lineRule="auto"/>
              <w:jc w:val="left"/>
            </w:pPr>
            <w:r>
              <w:t>‘</w:t>
            </w:r>
            <w:proofErr w:type="spellStart"/>
            <w:r>
              <w:t>roundingMode</w:t>
            </w:r>
            <w:proofErr w:type="spellEnd"/>
            <w:r>
              <w:t xml:space="preserve"> =12 12’ </w:t>
            </w:r>
          </w:p>
        </w:tc>
        <w:tc>
          <w:tcPr>
            <w:tcW w:w="1300" w:type="dxa"/>
            <w:shd w:val="clear" w:color="auto" w:fill="auto"/>
            <w:tcMar>
              <w:top w:w="100" w:type="dxa"/>
              <w:left w:w="100" w:type="dxa"/>
              <w:bottom w:w="100" w:type="dxa"/>
              <w:right w:w="100" w:type="dxa"/>
            </w:tcMar>
          </w:tcPr>
          <w:p w14:paraId="2CE079E7" w14:textId="77777777" w:rsidR="006220F9" w:rsidRDefault="006220F9" w:rsidP="00AD6179">
            <w:pPr>
              <w:widowControl w:val="0"/>
              <w:spacing w:line="337" w:lineRule="auto"/>
              <w:jc w:val="left"/>
            </w:pPr>
            <w:r>
              <w:t>exception</w:t>
            </w:r>
          </w:p>
        </w:tc>
        <w:tc>
          <w:tcPr>
            <w:tcW w:w="1760" w:type="dxa"/>
            <w:shd w:val="clear" w:color="auto" w:fill="auto"/>
            <w:tcMar>
              <w:top w:w="100" w:type="dxa"/>
              <w:left w:w="100" w:type="dxa"/>
              <w:bottom w:w="100" w:type="dxa"/>
              <w:right w:w="100" w:type="dxa"/>
            </w:tcMar>
          </w:tcPr>
          <w:p w14:paraId="3AB15023" w14:textId="77777777" w:rsidR="006220F9" w:rsidRDefault="006220F9" w:rsidP="00AD6179">
            <w:pPr>
              <w:widowControl w:val="0"/>
              <w:spacing w:line="337" w:lineRule="auto"/>
              <w:jc w:val="center"/>
            </w:pPr>
            <w:r>
              <w:t>exception</w:t>
            </w:r>
          </w:p>
        </w:tc>
        <w:tc>
          <w:tcPr>
            <w:tcW w:w="3600" w:type="dxa"/>
            <w:shd w:val="clear" w:color="auto" w:fill="auto"/>
            <w:tcMar>
              <w:top w:w="100" w:type="dxa"/>
              <w:left w:w="100" w:type="dxa"/>
              <w:bottom w:w="100" w:type="dxa"/>
              <w:right w:w="100" w:type="dxa"/>
            </w:tcMar>
          </w:tcPr>
          <w:p w14:paraId="3F5C118D" w14:textId="77777777" w:rsidR="006220F9" w:rsidRDefault="006220F9" w:rsidP="00AD6179">
            <w:pPr>
              <w:widowControl w:val="0"/>
              <w:spacing w:line="337" w:lineRule="auto"/>
              <w:jc w:val="left"/>
            </w:pPr>
            <w:r>
              <w:t xml:space="preserve">Pass Covered B186(False), B189(True) </w:t>
            </w:r>
          </w:p>
          <w:p w14:paraId="4A1A28F6" w14:textId="77777777" w:rsidR="006220F9" w:rsidRDefault="006220F9" w:rsidP="00AD6179">
            <w:pPr>
              <w:widowControl w:val="0"/>
              <w:spacing w:line="337" w:lineRule="auto"/>
              <w:ind w:left="1864" w:right="215" w:hanging="1455"/>
              <w:jc w:val="left"/>
            </w:pPr>
          </w:p>
        </w:tc>
      </w:tr>
    </w:tbl>
    <w:p w14:paraId="332EC820" w14:textId="77777777" w:rsidR="006220F9" w:rsidRDefault="006220F9" w:rsidP="006220F9">
      <w:pPr>
        <w:widowControl w:val="0"/>
        <w:spacing w:before="436"/>
        <w:jc w:val="left"/>
        <w:rPr>
          <w:b/>
          <w:sz w:val="32"/>
          <w:szCs w:val="32"/>
        </w:rPr>
      </w:pPr>
      <w:r>
        <w:rPr>
          <w:b/>
          <w:sz w:val="32"/>
          <w:szCs w:val="32"/>
        </w:rPr>
        <w:t>Condition Coverage with Short Circuit Evaluation:</w:t>
      </w:r>
    </w:p>
    <w:tbl>
      <w:tblPr>
        <w:tblW w:w="9220"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1740"/>
        <w:gridCol w:w="1300"/>
        <w:gridCol w:w="1760"/>
        <w:gridCol w:w="3600"/>
      </w:tblGrid>
      <w:tr w:rsidR="006220F9" w14:paraId="0F1B9825" w14:textId="77777777" w:rsidTr="00AD6179">
        <w:trPr>
          <w:trHeight w:val="820"/>
        </w:trPr>
        <w:tc>
          <w:tcPr>
            <w:tcW w:w="820" w:type="dxa"/>
            <w:shd w:val="clear" w:color="auto" w:fill="auto"/>
            <w:tcMar>
              <w:top w:w="100" w:type="dxa"/>
              <w:left w:w="100" w:type="dxa"/>
              <w:bottom w:w="100" w:type="dxa"/>
              <w:right w:w="100" w:type="dxa"/>
            </w:tcMar>
          </w:tcPr>
          <w:p w14:paraId="24C04659" w14:textId="77777777" w:rsidR="006220F9" w:rsidRDefault="006220F9" w:rsidP="00AD6179">
            <w:pPr>
              <w:widowControl w:val="0"/>
              <w:jc w:val="center"/>
              <w:rPr>
                <w:b/>
              </w:rPr>
            </w:pPr>
            <w:r>
              <w:rPr>
                <w:b/>
              </w:rPr>
              <w:t xml:space="preserve">Test </w:t>
            </w:r>
          </w:p>
          <w:p w14:paraId="7F578C2F" w14:textId="77777777" w:rsidR="006220F9" w:rsidRDefault="006220F9" w:rsidP="00AD6179">
            <w:pPr>
              <w:widowControl w:val="0"/>
              <w:spacing w:before="124"/>
              <w:jc w:val="center"/>
              <w:rPr>
                <w:b/>
              </w:rPr>
            </w:pPr>
            <w:r>
              <w:rPr>
                <w:b/>
              </w:rPr>
              <w:t>case#</w:t>
            </w:r>
          </w:p>
        </w:tc>
        <w:tc>
          <w:tcPr>
            <w:tcW w:w="1740" w:type="dxa"/>
            <w:shd w:val="clear" w:color="auto" w:fill="auto"/>
            <w:tcMar>
              <w:top w:w="100" w:type="dxa"/>
              <w:left w:w="100" w:type="dxa"/>
              <w:bottom w:w="100" w:type="dxa"/>
              <w:right w:w="100" w:type="dxa"/>
            </w:tcMar>
          </w:tcPr>
          <w:p w14:paraId="5CA9EEB1" w14:textId="77777777" w:rsidR="006220F9" w:rsidRDefault="006220F9" w:rsidP="00AD6179">
            <w:pPr>
              <w:widowControl w:val="0"/>
              <w:ind w:right="547"/>
              <w:jc w:val="right"/>
              <w:rPr>
                <w:b/>
              </w:rPr>
            </w:pPr>
            <w:r>
              <w:rPr>
                <w:b/>
              </w:rPr>
              <w:t xml:space="preserve">Input </w:t>
            </w:r>
          </w:p>
        </w:tc>
        <w:tc>
          <w:tcPr>
            <w:tcW w:w="1300" w:type="dxa"/>
            <w:shd w:val="clear" w:color="auto" w:fill="auto"/>
            <w:tcMar>
              <w:top w:w="100" w:type="dxa"/>
              <w:left w:w="100" w:type="dxa"/>
              <w:bottom w:w="100" w:type="dxa"/>
              <w:right w:w="100" w:type="dxa"/>
            </w:tcMar>
          </w:tcPr>
          <w:p w14:paraId="7E36F3CF" w14:textId="77777777" w:rsidR="006220F9" w:rsidRDefault="006220F9" w:rsidP="00AD6179">
            <w:pPr>
              <w:widowControl w:val="0"/>
              <w:jc w:val="center"/>
              <w:rPr>
                <w:b/>
              </w:rPr>
            </w:pPr>
            <w:r>
              <w:rPr>
                <w:b/>
              </w:rPr>
              <w:t xml:space="preserve">Output </w:t>
            </w:r>
          </w:p>
        </w:tc>
        <w:tc>
          <w:tcPr>
            <w:tcW w:w="1760" w:type="dxa"/>
            <w:shd w:val="clear" w:color="auto" w:fill="auto"/>
            <w:tcMar>
              <w:top w:w="100" w:type="dxa"/>
              <w:left w:w="100" w:type="dxa"/>
              <w:bottom w:w="100" w:type="dxa"/>
              <w:right w:w="100" w:type="dxa"/>
            </w:tcMar>
          </w:tcPr>
          <w:p w14:paraId="1D34418A" w14:textId="77777777" w:rsidR="006220F9" w:rsidRDefault="006220F9" w:rsidP="00AD6179">
            <w:pPr>
              <w:widowControl w:val="0"/>
              <w:ind w:right="345"/>
              <w:jc w:val="right"/>
              <w:rPr>
                <w:b/>
              </w:rPr>
            </w:pPr>
            <w:r>
              <w:rPr>
                <w:b/>
              </w:rPr>
              <w:t xml:space="preserve">Expected </w:t>
            </w:r>
          </w:p>
          <w:p w14:paraId="78C30FFD" w14:textId="77777777" w:rsidR="006220F9" w:rsidRDefault="006220F9" w:rsidP="00AD6179">
            <w:pPr>
              <w:widowControl w:val="0"/>
              <w:spacing w:before="124"/>
              <w:jc w:val="center"/>
              <w:rPr>
                <w:b/>
              </w:rPr>
            </w:pPr>
            <w:r>
              <w:rPr>
                <w:b/>
              </w:rPr>
              <w:t>Output</w:t>
            </w:r>
          </w:p>
        </w:tc>
        <w:tc>
          <w:tcPr>
            <w:tcW w:w="3600" w:type="dxa"/>
            <w:shd w:val="clear" w:color="auto" w:fill="auto"/>
            <w:tcMar>
              <w:top w:w="100" w:type="dxa"/>
              <w:left w:w="100" w:type="dxa"/>
              <w:bottom w:w="100" w:type="dxa"/>
              <w:right w:w="100" w:type="dxa"/>
            </w:tcMar>
          </w:tcPr>
          <w:p w14:paraId="6E495A56" w14:textId="77777777" w:rsidR="006220F9" w:rsidRDefault="006220F9" w:rsidP="00AD6179">
            <w:pPr>
              <w:widowControl w:val="0"/>
              <w:jc w:val="center"/>
              <w:rPr>
                <w:b/>
              </w:rPr>
            </w:pPr>
            <w:r>
              <w:rPr>
                <w:b/>
              </w:rPr>
              <w:t>Pass/Fail Comments/Remarks</w:t>
            </w:r>
          </w:p>
        </w:tc>
      </w:tr>
      <w:tr w:rsidR="006220F9" w14:paraId="227C88D9" w14:textId="77777777" w:rsidTr="00AD6179">
        <w:trPr>
          <w:trHeight w:val="780"/>
        </w:trPr>
        <w:tc>
          <w:tcPr>
            <w:tcW w:w="820" w:type="dxa"/>
            <w:shd w:val="clear" w:color="auto" w:fill="auto"/>
            <w:tcMar>
              <w:top w:w="100" w:type="dxa"/>
              <w:left w:w="100" w:type="dxa"/>
              <w:bottom w:w="100" w:type="dxa"/>
              <w:right w:w="100" w:type="dxa"/>
            </w:tcMar>
          </w:tcPr>
          <w:p w14:paraId="30A88382" w14:textId="77777777" w:rsidR="006220F9" w:rsidRDefault="006220F9" w:rsidP="00AD6179">
            <w:pPr>
              <w:widowControl w:val="0"/>
              <w:ind w:left="138"/>
              <w:jc w:val="left"/>
              <w:rPr>
                <w:b/>
              </w:rPr>
            </w:pPr>
            <w:r>
              <w:rPr>
                <w:b/>
              </w:rPr>
              <w:t xml:space="preserve">1 </w:t>
            </w:r>
          </w:p>
        </w:tc>
        <w:tc>
          <w:tcPr>
            <w:tcW w:w="1740" w:type="dxa"/>
            <w:shd w:val="clear" w:color="auto" w:fill="auto"/>
            <w:tcMar>
              <w:top w:w="100" w:type="dxa"/>
              <w:left w:w="100" w:type="dxa"/>
              <w:bottom w:w="100" w:type="dxa"/>
              <w:right w:w="100" w:type="dxa"/>
            </w:tcMar>
          </w:tcPr>
          <w:p w14:paraId="4BC9D151" w14:textId="77777777" w:rsidR="006220F9" w:rsidRDefault="006220F9" w:rsidP="00AD6179">
            <w:pPr>
              <w:widowControl w:val="0"/>
              <w:ind w:right="589"/>
              <w:jc w:val="right"/>
            </w:pPr>
            <w:r>
              <w:t xml:space="preserve">(null) </w:t>
            </w:r>
          </w:p>
        </w:tc>
        <w:tc>
          <w:tcPr>
            <w:tcW w:w="1300" w:type="dxa"/>
            <w:shd w:val="clear" w:color="auto" w:fill="auto"/>
            <w:tcMar>
              <w:top w:w="100" w:type="dxa"/>
              <w:left w:w="100" w:type="dxa"/>
              <w:bottom w:w="100" w:type="dxa"/>
              <w:right w:w="100" w:type="dxa"/>
            </w:tcMar>
          </w:tcPr>
          <w:p w14:paraId="186FE805" w14:textId="77777777" w:rsidR="006220F9" w:rsidRDefault="006220F9" w:rsidP="00AD6179">
            <w:pPr>
              <w:widowControl w:val="0"/>
              <w:ind w:right="147"/>
              <w:jc w:val="right"/>
            </w:pPr>
            <w:r>
              <w:t xml:space="preserve">exception </w:t>
            </w:r>
          </w:p>
        </w:tc>
        <w:tc>
          <w:tcPr>
            <w:tcW w:w="1760" w:type="dxa"/>
            <w:shd w:val="clear" w:color="auto" w:fill="auto"/>
            <w:tcMar>
              <w:top w:w="100" w:type="dxa"/>
              <w:left w:w="100" w:type="dxa"/>
              <w:bottom w:w="100" w:type="dxa"/>
              <w:right w:w="100" w:type="dxa"/>
            </w:tcMar>
          </w:tcPr>
          <w:p w14:paraId="1824C842" w14:textId="77777777" w:rsidR="006220F9" w:rsidRDefault="006220F9" w:rsidP="00AD6179">
            <w:pPr>
              <w:widowControl w:val="0"/>
              <w:ind w:right="382"/>
              <w:jc w:val="right"/>
            </w:pPr>
            <w:r>
              <w:t xml:space="preserve">exception </w:t>
            </w:r>
          </w:p>
        </w:tc>
        <w:tc>
          <w:tcPr>
            <w:tcW w:w="3600" w:type="dxa"/>
            <w:shd w:val="clear" w:color="auto" w:fill="auto"/>
            <w:tcMar>
              <w:top w:w="100" w:type="dxa"/>
              <w:left w:w="100" w:type="dxa"/>
              <w:bottom w:w="100" w:type="dxa"/>
              <w:right w:w="100" w:type="dxa"/>
            </w:tcMar>
          </w:tcPr>
          <w:p w14:paraId="5623478B" w14:textId="77777777" w:rsidR="006220F9" w:rsidRDefault="006220F9" w:rsidP="00AD6179">
            <w:pPr>
              <w:widowControl w:val="0"/>
              <w:ind w:right="289"/>
              <w:jc w:val="right"/>
            </w:pPr>
            <w:r>
              <w:t>Pass Covered C186(True)</w:t>
            </w:r>
          </w:p>
        </w:tc>
      </w:tr>
    </w:tbl>
    <w:p w14:paraId="1E9AAF25" w14:textId="77777777" w:rsidR="006220F9" w:rsidRDefault="006220F9" w:rsidP="006220F9">
      <w:pPr>
        <w:widowControl w:val="0"/>
        <w:spacing w:line="276" w:lineRule="auto"/>
        <w:jc w:val="left"/>
        <w:rPr>
          <w:rFonts w:ascii="Arial" w:eastAsia="Arial" w:hAnsi="Arial" w:cs="Arial"/>
          <w:sz w:val="22"/>
          <w:szCs w:val="22"/>
        </w:rPr>
      </w:pPr>
    </w:p>
    <w:tbl>
      <w:tblPr>
        <w:tblW w:w="9220"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
        <w:gridCol w:w="1740"/>
        <w:gridCol w:w="1300"/>
        <w:gridCol w:w="1760"/>
        <w:gridCol w:w="3600"/>
      </w:tblGrid>
      <w:tr w:rsidR="006220F9" w14:paraId="16D15254" w14:textId="77777777" w:rsidTr="00AD6179">
        <w:trPr>
          <w:trHeight w:val="820"/>
        </w:trPr>
        <w:tc>
          <w:tcPr>
            <w:tcW w:w="820" w:type="dxa"/>
            <w:shd w:val="clear" w:color="auto" w:fill="auto"/>
            <w:tcMar>
              <w:top w:w="100" w:type="dxa"/>
              <w:left w:w="100" w:type="dxa"/>
              <w:bottom w:w="100" w:type="dxa"/>
              <w:right w:w="100" w:type="dxa"/>
            </w:tcMar>
          </w:tcPr>
          <w:p w14:paraId="2F3DEEC4" w14:textId="77777777" w:rsidR="006220F9" w:rsidRDefault="006220F9" w:rsidP="00AD6179">
            <w:pPr>
              <w:widowControl w:val="0"/>
              <w:jc w:val="left"/>
              <w:rPr>
                <w:b/>
              </w:rPr>
            </w:pPr>
            <w:r>
              <w:rPr>
                <w:b/>
              </w:rPr>
              <w:t xml:space="preserve">  2 </w:t>
            </w:r>
          </w:p>
        </w:tc>
        <w:tc>
          <w:tcPr>
            <w:tcW w:w="1740" w:type="dxa"/>
            <w:shd w:val="clear" w:color="auto" w:fill="auto"/>
            <w:tcMar>
              <w:top w:w="100" w:type="dxa"/>
              <w:left w:w="100" w:type="dxa"/>
              <w:bottom w:w="100" w:type="dxa"/>
              <w:right w:w="100" w:type="dxa"/>
            </w:tcMar>
          </w:tcPr>
          <w:p w14:paraId="75FDA440" w14:textId="77777777" w:rsidR="006220F9" w:rsidRDefault="006220F9" w:rsidP="00AD6179">
            <w:pPr>
              <w:widowControl w:val="0"/>
              <w:jc w:val="center"/>
            </w:pPr>
            <w:r>
              <w:t>‘</w:t>
            </w:r>
            <w:proofErr w:type="spellStart"/>
            <w:r>
              <w:t>ThisString</w:t>
            </w:r>
            <w:proofErr w:type="spellEnd"/>
            <w:r>
              <w:t xml:space="preserve">’ </w:t>
            </w:r>
          </w:p>
        </w:tc>
        <w:tc>
          <w:tcPr>
            <w:tcW w:w="1300" w:type="dxa"/>
            <w:shd w:val="clear" w:color="auto" w:fill="auto"/>
            <w:tcMar>
              <w:top w:w="100" w:type="dxa"/>
              <w:left w:w="100" w:type="dxa"/>
              <w:bottom w:w="100" w:type="dxa"/>
              <w:right w:w="100" w:type="dxa"/>
            </w:tcMar>
          </w:tcPr>
          <w:p w14:paraId="1E931D4B" w14:textId="77777777" w:rsidR="006220F9" w:rsidRDefault="006220F9" w:rsidP="00AD6179">
            <w:pPr>
              <w:widowControl w:val="0"/>
              <w:ind w:right="147"/>
              <w:jc w:val="right"/>
            </w:pPr>
            <w:r>
              <w:t xml:space="preserve">exception </w:t>
            </w:r>
          </w:p>
        </w:tc>
        <w:tc>
          <w:tcPr>
            <w:tcW w:w="1760" w:type="dxa"/>
            <w:shd w:val="clear" w:color="auto" w:fill="auto"/>
            <w:tcMar>
              <w:top w:w="100" w:type="dxa"/>
              <w:left w:w="100" w:type="dxa"/>
              <w:bottom w:w="100" w:type="dxa"/>
              <w:right w:w="100" w:type="dxa"/>
            </w:tcMar>
          </w:tcPr>
          <w:p w14:paraId="0CD78B69" w14:textId="77777777" w:rsidR="006220F9" w:rsidRDefault="006220F9" w:rsidP="00AD6179">
            <w:pPr>
              <w:widowControl w:val="0"/>
              <w:ind w:right="382"/>
              <w:jc w:val="right"/>
            </w:pPr>
            <w:r>
              <w:t xml:space="preserve">exception </w:t>
            </w:r>
          </w:p>
        </w:tc>
        <w:tc>
          <w:tcPr>
            <w:tcW w:w="3600" w:type="dxa"/>
            <w:shd w:val="clear" w:color="auto" w:fill="auto"/>
            <w:tcMar>
              <w:top w:w="100" w:type="dxa"/>
              <w:left w:w="100" w:type="dxa"/>
              <w:bottom w:w="100" w:type="dxa"/>
              <w:right w:w="100" w:type="dxa"/>
            </w:tcMar>
          </w:tcPr>
          <w:p w14:paraId="440BE15C" w14:textId="77777777" w:rsidR="006220F9" w:rsidRDefault="006220F9" w:rsidP="00AD6179">
            <w:pPr>
              <w:widowControl w:val="0"/>
              <w:spacing w:line="337" w:lineRule="auto"/>
              <w:ind w:left="1909" w:right="213" w:hanging="1500"/>
              <w:jc w:val="left"/>
            </w:pPr>
            <w:r>
              <w:t>Pass Covered C186(False), C189(True)</w:t>
            </w:r>
          </w:p>
        </w:tc>
      </w:tr>
      <w:tr w:rsidR="006220F9" w14:paraId="20BBC37B" w14:textId="77777777" w:rsidTr="00AD6179">
        <w:trPr>
          <w:trHeight w:val="1240"/>
        </w:trPr>
        <w:tc>
          <w:tcPr>
            <w:tcW w:w="820" w:type="dxa"/>
            <w:shd w:val="clear" w:color="auto" w:fill="auto"/>
            <w:tcMar>
              <w:top w:w="100" w:type="dxa"/>
              <w:left w:w="100" w:type="dxa"/>
              <w:bottom w:w="100" w:type="dxa"/>
              <w:right w:w="100" w:type="dxa"/>
            </w:tcMar>
          </w:tcPr>
          <w:p w14:paraId="77501410" w14:textId="77777777" w:rsidR="006220F9" w:rsidRDefault="006220F9" w:rsidP="00AD6179">
            <w:pPr>
              <w:widowControl w:val="0"/>
              <w:ind w:left="135"/>
              <w:jc w:val="left"/>
              <w:rPr>
                <w:b/>
              </w:rPr>
            </w:pPr>
            <w:r>
              <w:rPr>
                <w:b/>
              </w:rPr>
              <w:t xml:space="preserve">3 </w:t>
            </w:r>
          </w:p>
        </w:tc>
        <w:tc>
          <w:tcPr>
            <w:tcW w:w="1740" w:type="dxa"/>
            <w:shd w:val="clear" w:color="auto" w:fill="auto"/>
            <w:tcMar>
              <w:top w:w="100" w:type="dxa"/>
              <w:left w:w="100" w:type="dxa"/>
              <w:bottom w:w="100" w:type="dxa"/>
              <w:right w:w="100" w:type="dxa"/>
            </w:tcMar>
          </w:tcPr>
          <w:p w14:paraId="561EA8D1" w14:textId="77777777" w:rsidR="006220F9" w:rsidRDefault="006220F9" w:rsidP="00AD6179">
            <w:pPr>
              <w:widowControl w:val="0"/>
              <w:ind w:right="178"/>
              <w:jc w:val="right"/>
            </w:pPr>
            <w:r>
              <w:t xml:space="preserve">‘precision=12 </w:t>
            </w:r>
          </w:p>
          <w:p w14:paraId="713F2F44" w14:textId="77777777" w:rsidR="006220F9" w:rsidRDefault="006220F9" w:rsidP="00AD6179">
            <w:pPr>
              <w:widowControl w:val="0"/>
              <w:spacing w:before="124"/>
              <w:jc w:val="center"/>
            </w:pPr>
            <w:r>
              <w:t>12’</w:t>
            </w:r>
          </w:p>
        </w:tc>
        <w:tc>
          <w:tcPr>
            <w:tcW w:w="1300" w:type="dxa"/>
            <w:shd w:val="clear" w:color="auto" w:fill="auto"/>
            <w:tcMar>
              <w:top w:w="100" w:type="dxa"/>
              <w:left w:w="100" w:type="dxa"/>
              <w:bottom w:w="100" w:type="dxa"/>
              <w:right w:w="100" w:type="dxa"/>
            </w:tcMar>
          </w:tcPr>
          <w:p w14:paraId="20053FA3" w14:textId="77777777" w:rsidR="006220F9" w:rsidRDefault="006220F9" w:rsidP="00AD6179">
            <w:pPr>
              <w:widowControl w:val="0"/>
              <w:ind w:right="147"/>
              <w:jc w:val="right"/>
            </w:pPr>
            <w:r>
              <w:t xml:space="preserve">exception </w:t>
            </w:r>
          </w:p>
        </w:tc>
        <w:tc>
          <w:tcPr>
            <w:tcW w:w="1760" w:type="dxa"/>
            <w:shd w:val="clear" w:color="auto" w:fill="auto"/>
            <w:tcMar>
              <w:top w:w="100" w:type="dxa"/>
              <w:left w:w="100" w:type="dxa"/>
              <w:bottom w:w="100" w:type="dxa"/>
              <w:right w:w="100" w:type="dxa"/>
            </w:tcMar>
          </w:tcPr>
          <w:p w14:paraId="0467147A" w14:textId="77777777" w:rsidR="006220F9" w:rsidRDefault="006220F9" w:rsidP="00AD6179">
            <w:pPr>
              <w:widowControl w:val="0"/>
              <w:ind w:right="382"/>
              <w:jc w:val="right"/>
            </w:pPr>
            <w:r>
              <w:t xml:space="preserve">exception </w:t>
            </w:r>
          </w:p>
        </w:tc>
        <w:tc>
          <w:tcPr>
            <w:tcW w:w="3600" w:type="dxa"/>
            <w:shd w:val="clear" w:color="auto" w:fill="auto"/>
            <w:tcMar>
              <w:top w:w="100" w:type="dxa"/>
              <w:left w:w="100" w:type="dxa"/>
              <w:bottom w:w="100" w:type="dxa"/>
              <w:right w:w="100" w:type="dxa"/>
            </w:tcMar>
          </w:tcPr>
          <w:p w14:paraId="01895202" w14:textId="77777777" w:rsidR="006220F9" w:rsidRDefault="006220F9" w:rsidP="00AD6179">
            <w:pPr>
              <w:widowControl w:val="0"/>
              <w:spacing w:line="337" w:lineRule="auto"/>
              <w:ind w:left="1869" w:right="213" w:hanging="1460"/>
              <w:jc w:val="left"/>
            </w:pPr>
            <w:r>
              <w:t xml:space="preserve">Pass Covered C186(False), C189(False), </w:t>
            </w:r>
          </w:p>
          <w:p w14:paraId="0C1BC75C" w14:textId="77777777" w:rsidR="006220F9" w:rsidRDefault="006220F9" w:rsidP="00AD6179">
            <w:pPr>
              <w:widowControl w:val="0"/>
              <w:spacing w:before="27"/>
              <w:ind w:right="709"/>
              <w:jc w:val="right"/>
            </w:pPr>
            <w:r>
              <w:t>C194(True)</w:t>
            </w:r>
          </w:p>
        </w:tc>
      </w:tr>
      <w:tr w:rsidR="006220F9" w14:paraId="5CF51AA1" w14:textId="77777777" w:rsidTr="00AD6179">
        <w:trPr>
          <w:trHeight w:val="820"/>
        </w:trPr>
        <w:tc>
          <w:tcPr>
            <w:tcW w:w="820" w:type="dxa"/>
            <w:shd w:val="clear" w:color="auto" w:fill="auto"/>
            <w:tcMar>
              <w:top w:w="100" w:type="dxa"/>
              <w:left w:w="100" w:type="dxa"/>
              <w:bottom w:w="100" w:type="dxa"/>
              <w:right w:w="100" w:type="dxa"/>
            </w:tcMar>
          </w:tcPr>
          <w:p w14:paraId="5E47075B" w14:textId="77777777" w:rsidR="006220F9" w:rsidRDefault="006220F9" w:rsidP="00AD6179">
            <w:pPr>
              <w:widowControl w:val="0"/>
              <w:ind w:left="137"/>
              <w:jc w:val="left"/>
              <w:rPr>
                <w:b/>
              </w:rPr>
            </w:pPr>
            <w:r>
              <w:rPr>
                <w:b/>
              </w:rPr>
              <w:t xml:space="preserve">4 </w:t>
            </w:r>
          </w:p>
        </w:tc>
        <w:tc>
          <w:tcPr>
            <w:tcW w:w="1740" w:type="dxa"/>
            <w:shd w:val="clear" w:color="auto" w:fill="auto"/>
            <w:tcMar>
              <w:top w:w="100" w:type="dxa"/>
              <w:left w:w="100" w:type="dxa"/>
              <w:bottom w:w="100" w:type="dxa"/>
              <w:right w:w="100" w:type="dxa"/>
            </w:tcMar>
          </w:tcPr>
          <w:p w14:paraId="65F2230F" w14:textId="77777777" w:rsidR="006220F9" w:rsidRDefault="006220F9" w:rsidP="00AD6179">
            <w:pPr>
              <w:widowControl w:val="0"/>
              <w:spacing w:line="337" w:lineRule="auto"/>
              <w:ind w:left="195" w:right="102"/>
              <w:jc w:val="center"/>
            </w:pPr>
            <w:r>
              <w:t>‘</w:t>
            </w:r>
            <w:proofErr w:type="spellStart"/>
            <w:r>
              <w:t>roundingMode</w:t>
            </w:r>
            <w:proofErr w:type="spellEnd"/>
            <w:r>
              <w:t xml:space="preserve"> =12 12’</w:t>
            </w:r>
          </w:p>
        </w:tc>
        <w:tc>
          <w:tcPr>
            <w:tcW w:w="1300" w:type="dxa"/>
            <w:shd w:val="clear" w:color="auto" w:fill="auto"/>
            <w:tcMar>
              <w:top w:w="100" w:type="dxa"/>
              <w:left w:w="100" w:type="dxa"/>
              <w:bottom w:w="100" w:type="dxa"/>
              <w:right w:w="100" w:type="dxa"/>
            </w:tcMar>
          </w:tcPr>
          <w:p w14:paraId="1537D550" w14:textId="77777777" w:rsidR="006220F9" w:rsidRDefault="006220F9" w:rsidP="00AD6179">
            <w:pPr>
              <w:widowControl w:val="0"/>
              <w:ind w:right="147"/>
              <w:jc w:val="right"/>
            </w:pPr>
            <w:r>
              <w:t xml:space="preserve">exception </w:t>
            </w:r>
          </w:p>
        </w:tc>
        <w:tc>
          <w:tcPr>
            <w:tcW w:w="1760" w:type="dxa"/>
            <w:shd w:val="clear" w:color="auto" w:fill="auto"/>
            <w:tcMar>
              <w:top w:w="100" w:type="dxa"/>
              <w:left w:w="100" w:type="dxa"/>
              <w:bottom w:w="100" w:type="dxa"/>
              <w:right w:w="100" w:type="dxa"/>
            </w:tcMar>
          </w:tcPr>
          <w:p w14:paraId="19FF0FE4" w14:textId="77777777" w:rsidR="006220F9" w:rsidRDefault="006220F9" w:rsidP="00AD6179">
            <w:pPr>
              <w:widowControl w:val="0"/>
              <w:ind w:right="382"/>
              <w:jc w:val="right"/>
            </w:pPr>
            <w:r>
              <w:t xml:space="preserve">exception </w:t>
            </w:r>
          </w:p>
        </w:tc>
        <w:tc>
          <w:tcPr>
            <w:tcW w:w="3600" w:type="dxa"/>
            <w:shd w:val="clear" w:color="auto" w:fill="auto"/>
            <w:tcMar>
              <w:top w:w="100" w:type="dxa"/>
              <w:left w:w="100" w:type="dxa"/>
              <w:bottom w:w="100" w:type="dxa"/>
              <w:right w:w="100" w:type="dxa"/>
            </w:tcMar>
          </w:tcPr>
          <w:p w14:paraId="69116FA6" w14:textId="77777777" w:rsidR="006220F9" w:rsidRDefault="006220F9" w:rsidP="00AD6179">
            <w:pPr>
              <w:widowControl w:val="0"/>
              <w:spacing w:line="337" w:lineRule="auto"/>
              <w:ind w:left="1909" w:right="213" w:hanging="1500"/>
              <w:jc w:val="left"/>
            </w:pPr>
            <w:r>
              <w:t>Pass Covered C186(False), C189(True)</w:t>
            </w:r>
          </w:p>
        </w:tc>
      </w:tr>
    </w:tbl>
    <w:p w14:paraId="420B7ED6" w14:textId="77777777" w:rsidR="006220F9" w:rsidRDefault="006220F9" w:rsidP="006220F9">
      <w:pPr>
        <w:spacing w:line="360" w:lineRule="auto"/>
        <w:rPr>
          <w:b/>
          <w:sz w:val="32"/>
          <w:szCs w:val="32"/>
        </w:rPr>
      </w:pPr>
    </w:p>
    <w:p w14:paraId="4E0DA43E" w14:textId="77777777" w:rsidR="006220F9" w:rsidRDefault="006220F9" w:rsidP="006220F9">
      <w:pPr>
        <w:spacing w:line="360" w:lineRule="auto"/>
        <w:rPr>
          <w:b/>
          <w:sz w:val="32"/>
          <w:szCs w:val="32"/>
        </w:rPr>
      </w:pPr>
    </w:p>
    <w:p w14:paraId="7C62C9D1" w14:textId="77777777" w:rsidR="006220F9" w:rsidRDefault="006220F9" w:rsidP="006220F9">
      <w:pPr>
        <w:spacing w:line="360" w:lineRule="auto"/>
        <w:rPr>
          <w:b/>
          <w:sz w:val="32"/>
          <w:szCs w:val="32"/>
        </w:rPr>
      </w:pPr>
      <w:r>
        <w:rPr>
          <w:b/>
          <w:sz w:val="32"/>
          <w:szCs w:val="32"/>
        </w:rPr>
        <w:t>Boundary Interior:</w:t>
      </w:r>
    </w:p>
    <w:p w14:paraId="74E55B52" w14:textId="77777777" w:rsidR="006220F9" w:rsidRDefault="006220F9" w:rsidP="006220F9">
      <w:pPr>
        <w:spacing w:line="360" w:lineRule="auto"/>
      </w:pPr>
      <w:r>
        <w:t>No Loop in the program.</w:t>
      </w:r>
    </w:p>
    <w:p w14:paraId="1DED577F" w14:textId="77777777" w:rsidR="006220F9" w:rsidRDefault="006220F9" w:rsidP="006220F9">
      <w:pPr>
        <w:spacing w:line="360" w:lineRule="auto"/>
        <w:rPr>
          <w:b/>
          <w:sz w:val="32"/>
          <w:szCs w:val="32"/>
        </w:rPr>
      </w:pPr>
      <w:r>
        <w:rPr>
          <w:b/>
          <w:sz w:val="32"/>
          <w:szCs w:val="32"/>
        </w:rPr>
        <w:t>Loop Boundary:</w:t>
      </w:r>
    </w:p>
    <w:p w14:paraId="35425C9C" w14:textId="77777777" w:rsidR="006220F9" w:rsidRDefault="006220F9" w:rsidP="006220F9">
      <w:pPr>
        <w:spacing w:line="360" w:lineRule="auto"/>
      </w:pPr>
      <w:r>
        <w:t>No Loop in the program.</w:t>
      </w:r>
    </w:p>
    <w:p w14:paraId="4DE78C5C" w14:textId="77777777" w:rsidR="006220F9" w:rsidRDefault="006220F9" w:rsidP="006220F9">
      <w:pPr>
        <w:spacing w:line="360" w:lineRule="auto"/>
        <w:rPr>
          <w:b/>
          <w:sz w:val="32"/>
          <w:szCs w:val="32"/>
        </w:rPr>
      </w:pPr>
      <w:r>
        <w:rPr>
          <w:b/>
          <w:sz w:val="32"/>
          <w:szCs w:val="32"/>
        </w:rPr>
        <w:t>Basis Path:</w:t>
      </w:r>
    </w:p>
    <w:p w14:paraId="47008E65" w14:textId="77777777" w:rsidR="006220F9" w:rsidRDefault="006220F9" w:rsidP="006220F9">
      <w:pPr>
        <w:spacing w:line="360" w:lineRule="auto"/>
        <w:rPr>
          <w:sz w:val="28"/>
          <w:szCs w:val="28"/>
        </w:rPr>
      </w:pPr>
      <w:r>
        <w:rPr>
          <w:b/>
          <w:sz w:val="28"/>
          <w:szCs w:val="28"/>
        </w:rPr>
        <w:t>Path 1:</w:t>
      </w:r>
      <w:r>
        <w:rPr>
          <w:sz w:val="28"/>
          <w:szCs w:val="28"/>
        </w:rPr>
        <w:t xml:space="preserve"> </w:t>
      </w:r>
    </w:p>
    <w:p w14:paraId="7B63A4E2" w14:textId="77777777" w:rsidR="006220F9" w:rsidRDefault="006220F9" w:rsidP="006220F9">
      <w:pPr>
        <w:spacing w:line="360" w:lineRule="auto"/>
      </w:pPr>
      <w:r>
        <w:t>183, 184, 185, 186, 203, 206</w:t>
      </w:r>
    </w:p>
    <w:p w14:paraId="38B97D65" w14:textId="77777777" w:rsidR="006220F9" w:rsidRDefault="006220F9" w:rsidP="006220F9">
      <w:pPr>
        <w:spacing w:line="360" w:lineRule="auto"/>
        <w:rPr>
          <w:sz w:val="28"/>
          <w:szCs w:val="28"/>
        </w:rPr>
      </w:pPr>
      <w:r>
        <w:rPr>
          <w:b/>
          <w:sz w:val="28"/>
          <w:szCs w:val="28"/>
        </w:rPr>
        <w:t>Path 2:</w:t>
      </w:r>
      <w:r>
        <w:rPr>
          <w:sz w:val="28"/>
          <w:szCs w:val="28"/>
        </w:rPr>
        <w:t xml:space="preserve"> </w:t>
      </w:r>
    </w:p>
    <w:p w14:paraId="3F0C58F1" w14:textId="77777777" w:rsidR="006220F9" w:rsidRDefault="006220F9" w:rsidP="006220F9">
      <w:pPr>
        <w:spacing w:line="360" w:lineRule="auto"/>
      </w:pPr>
      <w:r>
        <w:t>183, 184, 185, 186, 187, 188, 189, 190, 191, 192, 196, 197, 198, 203, 206</w:t>
      </w:r>
    </w:p>
    <w:p w14:paraId="57BCF9CE" w14:textId="77777777" w:rsidR="006220F9" w:rsidRDefault="006220F9" w:rsidP="006220F9">
      <w:pPr>
        <w:spacing w:line="360" w:lineRule="auto"/>
        <w:rPr>
          <w:b/>
          <w:sz w:val="28"/>
          <w:szCs w:val="28"/>
        </w:rPr>
      </w:pPr>
      <w:r>
        <w:rPr>
          <w:b/>
          <w:sz w:val="28"/>
          <w:szCs w:val="28"/>
        </w:rPr>
        <w:lastRenderedPageBreak/>
        <w:t xml:space="preserve">Path 3: </w:t>
      </w:r>
    </w:p>
    <w:p w14:paraId="07C82F07" w14:textId="77777777" w:rsidR="006220F9" w:rsidRDefault="006220F9" w:rsidP="006220F9">
      <w:pPr>
        <w:spacing w:line="360" w:lineRule="auto"/>
      </w:pPr>
      <w:r>
        <w:t>183, 184, 185, 186, 187, 188, 189, 190, 191, 192, 194, 195, 196, 197, 198, 199, 200, 203, 206</w:t>
      </w:r>
    </w:p>
    <w:p w14:paraId="25C0D532" w14:textId="77777777" w:rsidR="006220F9" w:rsidRDefault="006220F9" w:rsidP="006220F9">
      <w:pPr>
        <w:spacing w:line="360" w:lineRule="auto"/>
        <w:rPr>
          <w:b/>
          <w:sz w:val="28"/>
          <w:szCs w:val="28"/>
        </w:rPr>
      </w:pPr>
      <w:r>
        <w:rPr>
          <w:b/>
          <w:sz w:val="28"/>
          <w:szCs w:val="28"/>
        </w:rPr>
        <w:t>Path 4:</w:t>
      </w:r>
    </w:p>
    <w:p w14:paraId="71BF94BC" w14:textId="77777777" w:rsidR="006220F9" w:rsidRDefault="006220F9" w:rsidP="006220F9">
      <w:pPr>
        <w:spacing w:line="360" w:lineRule="auto"/>
      </w:pPr>
      <w:r>
        <w:t>183, 184, 185, 186, 187, 188, 189, 190, 191, 192, 194, 195, 196, 197, 198, 199, 200, 203, 204, 206</w:t>
      </w:r>
    </w:p>
    <w:p w14:paraId="5DB9EBA1" w14:textId="77777777" w:rsidR="006220F9" w:rsidRDefault="006220F9" w:rsidP="006220F9">
      <w:pPr>
        <w:spacing w:line="360" w:lineRule="auto"/>
        <w:rPr>
          <w:b/>
          <w:sz w:val="28"/>
          <w:szCs w:val="28"/>
        </w:rPr>
      </w:pPr>
      <w:r>
        <w:rPr>
          <w:b/>
          <w:sz w:val="28"/>
          <w:szCs w:val="28"/>
        </w:rPr>
        <w:t>Path 5:</w:t>
      </w:r>
    </w:p>
    <w:p w14:paraId="409158BA" w14:textId="77777777" w:rsidR="006220F9" w:rsidRDefault="006220F9" w:rsidP="006220F9">
      <w:pPr>
        <w:spacing w:line="360" w:lineRule="auto"/>
        <w:rPr>
          <w:b/>
        </w:rPr>
      </w:pPr>
      <w:r>
        <w:t>183, 184, 185, 186, 187, 188, 189, 190, 191, 192, 194, 195, 196, 197, 198, 199, 200, 203, 204, 206</w:t>
      </w:r>
    </w:p>
    <w:p w14:paraId="2305BE39" w14:textId="77777777" w:rsidR="006220F9" w:rsidRDefault="006220F9" w:rsidP="006220F9">
      <w:pPr>
        <w:spacing w:line="360" w:lineRule="auto"/>
        <w:rPr>
          <w:b/>
          <w:sz w:val="32"/>
          <w:szCs w:val="32"/>
        </w:rPr>
      </w:pPr>
      <w:r>
        <w:rPr>
          <w:b/>
          <w:sz w:val="32"/>
          <w:szCs w:val="32"/>
        </w:rPr>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6220F9" w14:paraId="12970037" w14:textId="77777777" w:rsidTr="00AD6179">
        <w:trPr>
          <w:trHeight w:val="444"/>
        </w:trPr>
        <w:tc>
          <w:tcPr>
            <w:tcW w:w="1118" w:type="dxa"/>
            <w:tcBorders>
              <w:top w:val="single" w:sz="4" w:space="0" w:color="000000"/>
              <w:left w:val="single" w:sz="4" w:space="0" w:color="000000"/>
              <w:bottom w:val="single" w:sz="4" w:space="0" w:color="000000"/>
              <w:right w:val="single" w:sz="4" w:space="0" w:color="000000"/>
            </w:tcBorders>
          </w:tcPr>
          <w:p w14:paraId="2E5F64B4" w14:textId="77777777" w:rsidR="006220F9" w:rsidRDefault="006220F9" w:rsidP="00AD6179">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1CA7189F" w14:textId="77777777" w:rsidR="006220F9" w:rsidRDefault="006220F9" w:rsidP="00AD6179">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51684D53" w14:textId="77777777" w:rsidR="006220F9" w:rsidRDefault="006220F9" w:rsidP="00AD6179">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296B4085" w14:textId="77777777" w:rsidR="006220F9" w:rsidRDefault="006220F9" w:rsidP="00AD6179">
            <w:pPr>
              <w:jc w:val="center"/>
              <w:rPr>
                <w:b/>
              </w:rPr>
            </w:pPr>
            <w:r>
              <w:rPr>
                <w:b/>
              </w:rPr>
              <w:t>Uses</w:t>
            </w:r>
          </w:p>
        </w:tc>
      </w:tr>
      <w:tr w:rsidR="006220F9" w14:paraId="36042E07" w14:textId="77777777" w:rsidTr="00AD6179">
        <w:trPr>
          <w:trHeight w:val="217"/>
        </w:trPr>
        <w:tc>
          <w:tcPr>
            <w:tcW w:w="1118" w:type="dxa"/>
            <w:tcBorders>
              <w:top w:val="single" w:sz="4" w:space="0" w:color="000000"/>
              <w:left w:val="single" w:sz="4" w:space="0" w:color="000000"/>
              <w:bottom w:val="single" w:sz="4" w:space="0" w:color="000000"/>
              <w:right w:val="single" w:sz="4" w:space="0" w:color="000000"/>
            </w:tcBorders>
          </w:tcPr>
          <w:p w14:paraId="45F005E9" w14:textId="77777777" w:rsidR="006220F9" w:rsidRDefault="006220F9" w:rsidP="00AD6179">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FA3DF" w14:textId="77777777" w:rsidR="006220F9" w:rsidRDefault="006220F9" w:rsidP="00AD6179">
            <w:pPr>
              <w:jc w:val="left"/>
              <w:rPr>
                <w:rFonts w:ascii="Times New Roman" w:hAnsi="Times New Roman"/>
                <w:sz w:val="22"/>
                <w:szCs w:val="22"/>
              </w:rPr>
            </w:pPr>
            <w:r>
              <w:rPr>
                <w:rFonts w:ascii="Times New Roman" w:hAnsi="Times New Roman"/>
                <w:sz w:val="22"/>
                <w:szCs w:val="22"/>
              </w:rPr>
              <w:t>Val</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E6EE3" w14:textId="77777777" w:rsidR="006220F9" w:rsidRDefault="006220F9" w:rsidP="00AD6179">
            <w:pPr>
              <w:jc w:val="left"/>
              <w:rPr>
                <w:rFonts w:ascii="Times New Roman" w:hAnsi="Times New Roman"/>
                <w:sz w:val="22"/>
                <w:szCs w:val="22"/>
              </w:rPr>
            </w:pPr>
            <w:r>
              <w:rPr>
                <w:rFonts w:ascii="Times New Roman" w:hAnsi="Times New Roman"/>
                <w:sz w:val="22"/>
                <w:szCs w:val="22"/>
              </w:rPr>
              <w:t>183</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0E23E" w14:textId="77777777" w:rsidR="006220F9" w:rsidRDefault="006220F9" w:rsidP="00AD6179">
            <w:pPr>
              <w:jc w:val="left"/>
              <w:rPr>
                <w:rFonts w:ascii="Times New Roman" w:hAnsi="Times New Roman"/>
                <w:sz w:val="22"/>
                <w:szCs w:val="22"/>
              </w:rPr>
            </w:pPr>
            <w:r>
              <w:rPr>
                <w:rFonts w:ascii="Times New Roman" w:hAnsi="Times New Roman"/>
                <w:sz w:val="22"/>
                <w:szCs w:val="22"/>
              </w:rPr>
              <w:t>186,189,190,192,197</w:t>
            </w:r>
          </w:p>
        </w:tc>
      </w:tr>
      <w:tr w:rsidR="006220F9" w14:paraId="5637037F" w14:textId="77777777" w:rsidTr="00AD6179">
        <w:trPr>
          <w:trHeight w:val="222"/>
        </w:trPr>
        <w:tc>
          <w:tcPr>
            <w:tcW w:w="1118" w:type="dxa"/>
            <w:tcBorders>
              <w:top w:val="single" w:sz="4" w:space="0" w:color="000000"/>
              <w:left w:val="single" w:sz="4" w:space="0" w:color="000000"/>
              <w:bottom w:val="single" w:sz="4" w:space="0" w:color="000000"/>
              <w:right w:val="single" w:sz="4" w:space="0" w:color="000000"/>
            </w:tcBorders>
          </w:tcPr>
          <w:p w14:paraId="5966A3A6" w14:textId="77777777" w:rsidR="006220F9" w:rsidRDefault="006220F9" w:rsidP="00AD6179">
            <w:r>
              <w:t>2</w:t>
            </w:r>
          </w:p>
        </w:tc>
        <w:tc>
          <w:tcPr>
            <w:tcW w:w="2419" w:type="dxa"/>
            <w:tcBorders>
              <w:top w:val="single" w:sz="4" w:space="0" w:color="000000"/>
              <w:left w:val="single" w:sz="4" w:space="0" w:color="000000"/>
              <w:bottom w:val="single" w:sz="4" w:space="0" w:color="000000"/>
              <w:right w:val="single" w:sz="4" w:space="0" w:color="000000"/>
            </w:tcBorders>
          </w:tcPr>
          <w:p w14:paraId="51A100BA" w14:textId="77777777" w:rsidR="006220F9" w:rsidRDefault="006220F9" w:rsidP="00AD6179">
            <w:pPr>
              <w:jc w:val="left"/>
            </w:pPr>
            <w:proofErr w:type="spellStart"/>
            <w:r>
              <w:rPr>
                <w:rFonts w:ascii="Times New Roman" w:hAnsi="Times New Roman"/>
                <w:sz w:val="22"/>
                <w:szCs w:val="22"/>
              </w:rPr>
              <w:t>setPrecision</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A5CF37" w14:textId="77777777" w:rsidR="006220F9" w:rsidRDefault="006220F9" w:rsidP="00AD6179">
            <w:pPr>
              <w:jc w:val="left"/>
              <w:rPr>
                <w:rFonts w:ascii="Times New Roman" w:hAnsi="Times New Roman"/>
                <w:sz w:val="22"/>
                <w:szCs w:val="22"/>
              </w:rPr>
            </w:pPr>
            <w:r>
              <w:rPr>
                <w:rFonts w:ascii="Times New Roman" w:hAnsi="Times New Roman"/>
                <w:sz w:val="22"/>
                <w:szCs w:val="22"/>
              </w:rPr>
              <w:t>185,192</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0B3D2E" w14:textId="77777777" w:rsidR="006220F9" w:rsidRDefault="006220F9" w:rsidP="00AD6179">
            <w:pPr>
              <w:jc w:val="left"/>
              <w:rPr>
                <w:rFonts w:ascii="Times New Roman" w:hAnsi="Times New Roman"/>
                <w:sz w:val="22"/>
                <w:szCs w:val="22"/>
              </w:rPr>
            </w:pPr>
            <w:r>
              <w:rPr>
                <w:rFonts w:ascii="Times New Roman" w:hAnsi="Times New Roman"/>
                <w:sz w:val="22"/>
                <w:szCs w:val="22"/>
              </w:rPr>
              <w:t>203,206</w:t>
            </w:r>
          </w:p>
        </w:tc>
      </w:tr>
      <w:tr w:rsidR="006220F9" w14:paraId="2C115AA5" w14:textId="77777777" w:rsidTr="00AD6179">
        <w:trPr>
          <w:trHeight w:val="222"/>
        </w:trPr>
        <w:tc>
          <w:tcPr>
            <w:tcW w:w="1118" w:type="dxa"/>
            <w:tcBorders>
              <w:top w:val="single" w:sz="4" w:space="0" w:color="000000"/>
              <w:left w:val="single" w:sz="4" w:space="0" w:color="000000"/>
              <w:bottom w:val="single" w:sz="4" w:space="0" w:color="000000"/>
              <w:right w:val="single" w:sz="4" w:space="0" w:color="000000"/>
            </w:tcBorders>
          </w:tcPr>
          <w:p w14:paraId="178E0DA9" w14:textId="77777777" w:rsidR="006220F9" w:rsidRDefault="006220F9" w:rsidP="00AD6179">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EBCCC" w14:textId="77777777" w:rsidR="006220F9" w:rsidRDefault="006220F9" w:rsidP="00AD6179">
            <w:pPr>
              <w:jc w:val="left"/>
              <w:rPr>
                <w:rFonts w:ascii="Times New Roman" w:hAnsi="Times New Roman"/>
                <w:sz w:val="22"/>
                <w:szCs w:val="22"/>
              </w:rPr>
            </w:pPr>
            <w:r>
              <w:rPr>
                <w:rFonts w:ascii="Times New Roman" w:hAnsi="Times New Roman"/>
                <w:sz w:val="22"/>
                <w:szCs w:val="22"/>
              </w:rPr>
              <w:t>Fence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DC4FD" w14:textId="77777777" w:rsidR="006220F9" w:rsidRDefault="006220F9" w:rsidP="00AD6179">
            <w:pPr>
              <w:jc w:val="left"/>
              <w:rPr>
                <w:rFonts w:ascii="Times New Roman" w:hAnsi="Times New Roman"/>
                <w:sz w:val="22"/>
                <w:szCs w:val="22"/>
              </w:rPr>
            </w:pPr>
            <w:r>
              <w:rPr>
                <w:rFonts w:ascii="Times New Roman" w:hAnsi="Times New Roman"/>
                <w:sz w:val="22"/>
                <w:szCs w:val="22"/>
              </w:rPr>
              <w:t>190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AE073" w14:textId="77777777" w:rsidR="006220F9" w:rsidRDefault="006220F9" w:rsidP="00AD6179">
            <w:pPr>
              <w:jc w:val="left"/>
              <w:rPr>
                <w:rFonts w:ascii="Times New Roman" w:hAnsi="Times New Roman"/>
                <w:sz w:val="22"/>
                <w:szCs w:val="22"/>
              </w:rPr>
            </w:pPr>
            <w:r>
              <w:rPr>
                <w:rFonts w:ascii="Times New Roman" w:hAnsi="Times New Roman"/>
                <w:sz w:val="22"/>
                <w:szCs w:val="22"/>
              </w:rPr>
              <w:t>192,194</w:t>
            </w:r>
          </w:p>
        </w:tc>
      </w:tr>
    </w:tbl>
    <w:p w14:paraId="30CF2EA1" w14:textId="77777777" w:rsidR="006220F9" w:rsidRDefault="006220F9" w:rsidP="006220F9">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6220F9" w14:paraId="3B7BC9F6" w14:textId="77777777" w:rsidTr="00AD6179">
        <w:trPr>
          <w:trHeight w:val="382"/>
        </w:trPr>
        <w:tc>
          <w:tcPr>
            <w:tcW w:w="1345" w:type="dxa"/>
            <w:tcBorders>
              <w:top w:val="single" w:sz="4" w:space="0" w:color="000000"/>
              <w:left w:val="single" w:sz="4" w:space="0" w:color="000000"/>
              <w:bottom w:val="single" w:sz="4" w:space="0" w:color="000000"/>
              <w:right w:val="single" w:sz="4" w:space="0" w:color="000000"/>
            </w:tcBorders>
          </w:tcPr>
          <w:p w14:paraId="173CA34B" w14:textId="77777777" w:rsidR="006220F9" w:rsidRDefault="006220F9" w:rsidP="00AD6179">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0C512EB2" w14:textId="77777777" w:rsidR="006220F9" w:rsidRDefault="006220F9" w:rsidP="00AD6179">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217909DB" w14:textId="77777777" w:rsidR="006220F9" w:rsidRDefault="006220F9" w:rsidP="00AD6179">
            <w:pPr>
              <w:jc w:val="center"/>
              <w:rPr>
                <w:b/>
              </w:rPr>
            </w:pPr>
            <w:r>
              <w:rPr>
                <w:b/>
              </w:rPr>
              <w:t>DU pairs</w:t>
            </w:r>
          </w:p>
        </w:tc>
      </w:tr>
      <w:tr w:rsidR="006220F9" w14:paraId="15AD07AE" w14:textId="77777777" w:rsidTr="00AD6179">
        <w:trPr>
          <w:trHeight w:val="186"/>
        </w:trPr>
        <w:tc>
          <w:tcPr>
            <w:tcW w:w="1345" w:type="dxa"/>
            <w:tcBorders>
              <w:top w:val="single" w:sz="4" w:space="0" w:color="000000"/>
              <w:left w:val="single" w:sz="4" w:space="0" w:color="000000"/>
              <w:bottom w:val="single" w:sz="4" w:space="0" w:color="000000"/>
              <w:right w:val="single" w:sz="4" w:space="0" w:color="000000"/>
            </w:tcBorders>
          </w:tcPr>
          <w:p w14:paraId="16FFAD13" w14:textId="77777777" w:rsidR="006220F9" w:rsidRDefault="006220F9" w:rsidP="00AD6179">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9F690C" w14:textId="77777777" w:rsidR="006220F9" w:rsidRDefault="006220F9" w:rsidP="00AD6179">
            <w:pPr>
              <w:jc w:val="left"/>
              <w:rPr>
                <w:rFonts w:ascii="Times New Roman" w:hAnsi="Times New Roman"/>
                <w:sz w:val="22"/>
                <w:szCs w:val="22"/>
              </w:rPr>
            </w:pPr>
            <w:r>
              <w:rPr>
                <w:rFonts w:ascii="Times New Roman" w:hAnsi="Times New Roman"/>
                <w:sz w:val="22"/>
                <w:szCs w:val="22"/>
              </w:rPr>
              <w:t>Val</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DE593" w14:textId="77777777" w:rsidR="006220F9" w:rsidRDefault="006220F9" w:rsidP="00AD6179">
            <w:pPr>
              <w:jc w:val="left"/>
              <w:rPr>
                <w:rFonts w:ascii="Times New Roman" w:hAnsi="Times New Roman"/>
                <w:sz w:val="22"/>
                <w:szCs w:val="22"/>
              </w:rPr>
            </w:pPr>
            <w:r>
              <w:rPr>
                <w:rFonts w:ascii="Times New Roman" w:hAnsi="Times New Roman"/>
                <w:sz w:val="22"/>
                <w:szCs w:val="22"/>
              </w:rPr>
              <w:t>&lt;183,186</w:t>
            </w:r>
            <w:proofErr w:type="gramStart"/>
            <w:r>
              <w:rPr>
                <w:rFonts w:ascii="Times New Roman" w:hAnsi="Times New Roman"/>
                <w:sz w:val="22"/>
                <w:szCs w:val="22"/>
              </w:rPr>
              <w:t>&gt;,&lt;</w:t>
            </w:r>
            <w:proofErr w:type="gramEnd"/>
            <w:r>
              <w:rPr>
                <w:rFonts w:ascii="Times New Roman" w:hAnsi="Times New Roman"/>
                <w:sz w:val="22"/>
                <w:szCs w:val="22"/>
              </w:rPr>
              <w:t>183,189&gt;,&lt;183,190&gt;,&lt;183,192&gt;,&lt;183,197&gt;</w:t>
            </w:r>
          </w:p>
        </w:tc>
      </w:tr>
      <w:tr w:rsidR="006220F9" w14:paraId="0520864A" w14:textId="77777777" w:rsidTr="00AD6179">
        <w:trPr>
          <w:trHeight w:val="191"/>
        </w:trPr>
        <w:tc>
          <w:tcPr>
            <w:tcW w:w="1345" w:type="dxa"/>
            <w:tcBorders>
              <w:top w:val="single" w:sz="4" w:space="0" w:color="000000"/>
              <w:left w:val="single" w:sz="4" w:space="0" w:color="000000"/>
              <w:bottom w:val="single" w:sz="4" w:space="0" w:color="000000"/>
              <w:right w:val="single" w:sz="4" w:space="0" w:color="000000"/>
            </w:tcBorders>
          </w:tcPr>
          <w:p w14:paraId="2A0C586F" w14:textId="77777777" w:rsidR="006220F9" w:rsidRDefault="006220F9" w:rsidP="00AD6179">
            <w:r>
              <w:t>2</w:t>
            </w:r>
          </w:p>
        </w:tc>
        <w:tc>
          <w:tcPr>
            <w:tcW w:w="2505" w:type="dxa"/>
            <w:tcBorders>
              <w:top w:val="single" w:sz="4" w:space="0" w:color="000000"/>
              <w:left w:val="single" w:sz="4" w:space="0" w:color="000000"/>
              <w:bottom w:val="single" w:sz="4" w:space="0" w:color="000000"/>
              <w:right w:val="single" w:sz="4" w:space="0" w:color="000000"/>
            </w:tcBorders>
          </w:tcPr>
          <w:p w14:paraId="36A952F9" w14:textId="77777777" w:rsidR="006220F9" w:rsidRDefault="006220F9" w:rsidP="00AD6179">
            <w:pPr>
              <w:jc w:val="left"/>
            </w:pPr>
            <w:proofErr w:type="spellStart"/>
            <w:r>
              <w:rPr>
                <w:rFonts w:ascii="Times New Roman" w:hAnsi="Times New Roman"/>
                <w:sz w:val="22"/>
                <w:szCs w:val="22"/>
              </w:rPr>
              <w:t>setPrecision</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0DA39" w14:textId="77777777" w:rsidR="006220F9" w:rsidRDefault="006220F9" w:rsidP="00AD6179">
            <w:pPr>
              <w:jc w:val="left"/>
              <w:rPr>
                <w:rFonts w:ascii="Times New Roman" w:hAnsi="Times New Roman"/>
                <w:sz w:val="22"/>
                <w:szCs w:val="22"/>
              </w:rPr>
            </w:pPr>
            <w:r>
              <w:rPr>
                <w:rFonts w:ascii="Times New Roman" w:hAnsi="Times New Roman"/>
                <w:sz w:val="22"/>
                <w:szCs w:val="22"/>
              </w:rPr>
              <w:t>&lt;192,203</w:t>
            </w:r>
            <w:proofErr w:type="gramStart"/>
            <w:r>
              <w:rPr>
                <w:rFonts w:ascii="Times New Roman" w:hAnsi="Times New Roman"/>
                <w:sz w:val="22"/>
                <w:szCs w:val="22"/>
              </w:rPr>
              <w:t>&gt;,&lt;</w:t>
            </w:r>
            <w:proofErr w:type="gramEnd"/>
            <w:r>
              <w:rPr>
                <w:rFonts w:ascii="Times New Roman" w:hAnsi="Times New Roman"/>
                <w:sz w:val="22"/>
                <w:szCs w:val="22"/>
              </w:rPr>
              <w:t>192,206&gt;</w:t>
            </w:r>
          </w:p>
        </w:tc>
      </w:tr>
      <w:tr w:rsidR="006220F9" w14:paraId="05AAFBEE" w14:textId="77777777" w:rsidTr="00AD6179">
        <w:trPr>
          <w:trHeight w:val="191"/>
        </w:trPr>
        <w:tc>
          <w:tcPr>
            <w:tcW w:w="1345" w:type="dxa"/>
            <w:tcBorders>
              <w:top w:val="single" w:sz="4" w:space="0" w:color="000000"/>
              <w:left w:val="single" w:sz="4" w:space="0" w:color="000000"/>
              <w:bottom w:val="single" w:sz="4" w:space="0" w:color="000000"/>
              <w:right w:val="single" w:sz="4" w:space="0" w:color="000000"/>
            </w:tcBorders>
          </w:tcPr>
          <w:p w14:paraId="4BCC8698" w14:textId="77777777" w:rsidR="006220F9" w:rsidRDefault="006220F9" w:rsidP="00AD6179">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45A87" w14:textId="77777777" w:rsidR="006220F9" w:rsidRDefault="006220F9" w:rsidP="00AD6179">
            <w:pPr>
              <w:jc w:val="left"/>
              <w:rPr>
                <w:rFonts w:ascii="Times New Roman" w:hAnsi="Times New Roman"/>
                <w:sz w:val="22"/>
                <w:szCs w:val="22"/>
              </w:rPr>
            </w:pPr>
            <w:r>
              <w:rPr>
                <w:rFonts w:ascii="Times New Roman" w:hAnsi="Times New Roman"/>
                <w:sz w:val="22"/>
                <w:szCs w:val="22"/>
              </w:rPr>
              <w:t>Fence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19056" w14:textId="77777777" w:rsidR="006220F9" w:rsidRDefault="006220F9" w:rsidP="00AD6179">
            <w:pPr>
              <w:jc w:val="left"/>
              <w:rPr>
                <w:rFonts w:ascii="Times New Roman" w:hAnsi="Times New Roman"/>
                <w:sz w:val="22"/>
                <w:szCs w:val="22"/>
              </w:rPr>
            </w:pPr>
            <w:r>
              <w:rPr>
                <w:rFonts w:ascii="Times New Roman" w:hAnsi="Times New Roman"/>
                <w:sz w:val="22"/>
                <w:szCs w:val="22"/>
              </w:rPr>
              <w:t>&lt;190,192</w:t>
            </w:r>
            <w:proofErr w:type="gramStart"/>
            <w:r>
              <w:rPr>
                <w:rFonts w:ascii="Times New Roman" w:hAnsi="Times New Roman"/>
                <w:sz w:val="22"/>
                <w:szCs w:val="22"/>
              </w:rPr>
              <w:t>&gt;,&lt;</w:t>
            </w:r>
            <w:proofErr w:type="gramEnd"/>
            <w:r>
              <w:rPr>
                <w:rFonts w:ascii="Times New Roman" w:hAnsi="Times New Roman"/>
                <w:sz w:val="22"/>
                <w:szCs w:val="22"/>
              </w:rPr>
              <w:t>190,194&gt;</w:t>
            </w:r>
          </w:p>
        </w:tc>
      </w:tr>
    </w:tbl>
    <w:p w14:paraId="0B8F7C4E" w14:textId="77777777" w:rsidR="006220F9" w:rsidRDefault="006220F9" w:rsidP="006220F9">
      <w:pPr>
        <w:spacing w:line="360" w:lineRule="auto"/>
        <w:rPr>
          <w:b/>
          <w:sz w:val="36"/>
          <w:szCs w:val="36"/>
          <w:u w:val="single"/>
        </w:rPr>
      </w:pPr>
    </w:p>
    <w:tbl>
      <w:tblPr>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5"/>
        <w:gridCol w:w="1753"/>
        <w:gridCol w:w="1322"/>
        <w:gridCol w:w="1764"/>
        <w:gridCol w:w="1186"/>
        <w:gridCol w:w="2481"/>
      </w:tblGrid>
      <w:tr w:rsidR="006220F9" w14:paraId="4120801D" w14:textId="77777777" w:rsidTr="00AD6179">
        <w:trPr>
          <w:trHeight w:val="759"/>
        </w:trPr>
        <w:tc>
          <w:tcPr>
            <w:tcW w:w="845" w:type="dxa"/>
          </w:tcPr>
          <w:p w14:paraId="1AA08193" w14:textId="77777777" w:rsidR="006220F9" w:rsidRDefault="006220F9" w:rsidP="00AD6179">
            <w:pPr>
              <w:spacing w:line="360" w:lineRule="auto"/>
              <w:jc w:val="center"/>
              <w:rPr>
                <w:b/>
              </w:rPr>
            </w:pPr>
            <w:r>
              <w:rPr>
                <w:b/>
              </w:rPr>
              <w:t>Test case#</w:t>
            </w:r>
          </w:p>
        </w:tc>
        <w:tc>
          <w:tcPr>
            <w:tcW w:w="1753" w:type="dxa"/>
          </w:tcPr>
          <w:p w14:paraId="1A979196" w14:textId="77777777" w:rsidR="006220F9" w:rsidRDefault="006220F9" w:rsidP="00AD6179">
            <w:pPr>
              <w:spacing w:line="360" w:lineRule="auto"/>
              <w:jc w:val="center"/>
              <w:rPr>
                <w:b/>
              </w:rPr>
            </w:pPr>
            <w:r>
              <w:rPr>
                <w:b/>
              </w:rPr>
              <w:t>Input</w:t>
            </w:r>
          </w:p>
        </w:tc>
        <w:tc>
          <w:tcPr>
            <w:tcW w:w="1322" w:type="dxa"/>
          </w:tcPr>
          <w:p w14:paraId="43B8EF46" w14:textId="77777777" w:rsidR="006220F9" w:rsidRDefault="006220F9" w:rsidP="00AD6179">
            <w:pPr>
              <w:spacing w:line="360" w:lineRule="auto"/>
              <w:jc w:val="center"/>
              <w:rPr>
                <w:b/>
              </w:rPr>
            </w:pPr>
            <w:r>
              <w:rPr>
                <w:b/>
              </w:rPr>
              <w:t>Output</w:t>
            </w:r>
          </w:p>
        </w:tc>
        <w:tc>
          <w:tcPr>
            <w:tcW w:w="1764" w:type="dxa"/>
          </w:tcPr>
          <w:p w14:paraId="28C02AB8" w14:textId="77777777" w:rsidR="006220F9" w:rsidRDefault="006220F9" w:rsidP="00AD6179">
            <w:pPr>
              <w:spacing w:line="360" w:lineRule="auto"/>
              <w:jc w:val="center"/>
              <w:rPr>
                <w:b/>
              </w:rPr>
            </w:pPr>
            <w:r>
              <w:rPr>
                <w:b/>
              </w:rPr>
              <w:t>Expected Output</w:t>
            </w:r>
          </w:p>
        </w:tc>
        <w:tc>
          <w:tcPr>
            <w:tcW w:w="1186" w:type="dxa"/>
          </w:tcPr>
          <w:p w14:paraId="6F33A9F6" w14:textId="77777777" w:rsidR="006220F9" w:rsidRDefault="006220F9" w:rsidP="00AD6179">
            <w:pPr>
              <w:spacing w:line="360" w:lineRule="auto"/>
              <w:jc w:val="center"/>
              <w:rPr>
                <w:b/>
              </w:rPr>
            </w:pPr>
            <w:r>
              <w:rPr>
                <w:b/>
              </w:rPr>
              <w:t>Pass/Fail</w:t>
            </w:r>
          </w:p>
        </w:tc>
        <w:tc>
          <w:tcPr>
            <w:tcW w:w="2481" w:type="dxa"/>
          </w:tcPr>
          <w:p w14:paraId="2C0C2965" w14:textId="77777777" w:rsidR="006220F9" w:rsidRDefault="006220F9" w:rsidP="00AD6179">
            <w:pPr>
              <w:spacing w:line="360" w:lineRule="auto"/>
              <w:jc w:val="center"/>
              <w:rPr>
                <w:b/>
              </w:rPr>
            </w:pPr>
            <w:r>
              <w:rPr>
                <w:b/>
              </w:rPr>
              <w:t>Comments/Remarks</w:t>
            </w:r>
          </w:p>
          <w:p w14:paraId="699CD83D" w14:textId="77777777" w:rsidR="006220F9" w:rsidRDefault="006220F9" w:rsidP="00AD6179">
            <w:pPr>
              <w:spacing w:line="360" w:lineRule="auto"/>
              <w:jc w:val="center"/>
              <w:rPr>
                <w:b/>
              </w:rPr>
            </w:pPr>
          </w:p>
        </w:tc>
      </w:tr>
      <w:tr w:rsidR="006220F9" w14:paraId="27D4DFCF" w14:textId="77777777" w:rsidTr="00AD6179">
        <w:trPr>
          <w:trHeight w:val="759"/>
        </w:trPr>
        <w:tc>
          <w:tcPr>
            <w:tcW w:w="845" w:type="dxa"/>
          </w:tcPr>
          <w:p w14:paraId="16DFBE37" w14:textId="77777777" w:rsidR="006220F9" w:rsidRDefault="006220F9" w:rsidP="00AD6179">
            <w:pPr>
              <w:spacing w:line="360" w:lineRule="auto"/>
              <w:jc w:val="center"/>
              <w:rPr>
                <w:b/>
              </w:rPr>
            </w:pPr>
            <w:r>
              <w:rPr>
                <w:b/>
              </w:rPr>
              <w:t>1</w:t>
            </w:r>
          </w:p>
        </w:tc>
        <w:tc>
          <w:tcPr>
            <w:tcW w:w="1753" w:type="dxa"/>
          </w:tcPr>
          <w:p w14:paraId="20910A1E" w14:textId="77777777" w:rsidR="006220F9" w:rsidRDefault="006220F9" w:rsidP="00AD6179">
            <w:pPr>
              <w:spacing w:line="360" w:lineRule="auto"/>
              <w:jc w:val="left"/>
            </w:pPr>
            <w:r>
              <w:rPr>
                <w:rFonts w:ascii="Times New Roman" w:hAnsi="Times New Roman"/>
                <w:sz w:val="22"/>
                <w:szCs w:val="22"/>
              </w:rPr>
              <w:t>‘</w:t>
            </w:r>
            <w:proofErr w:type="spellStart"/>
            <w:r>
              <w:rPr>
                <w:rFonts w:ascii="Times New Roman" w:hAnsi="Times New Roman"/>
                <w:sz w:val="22"/>
                <w:szCs w:val="22"/>
              </w:rPr>
              <w:t>abcdef</w:t>
            </w:r>
            <w:proofErr w:type="spellEnd"/>
            <w:r>
              <w:rPr>
                <w:rFonts w:ascii="Times New Roman" w:hAnsi="Times New Roman"/>
                <w:sz w:val="22"/>
                <w:szCs w:val="22"/>
              </w:rPr>
              <w:t>’</w:t>
            </w:r>
          </w:p>
        </w:tc>
        <w:tc>
          <w:tcPr>
            <w:tcW w:w="1322" w:type="dxa"/>
          </w:tcPr>
          <w:p w14:paraId="773DD4F8" w14:textId="77777777" w:rsidR="006220F9" w:rsidRDefault="006220F9" w:rsidP="00AD6179">
            <w:pPr>
              <w:spacing w:line="360" w:lineRule="auto"/>
              <w:jc w:val="center"/>
            </w:pPr>
            <w:r>
              <w:t>exception</w:t>
            </w:r>
          </w:p>
        </w:tc>
        <w:tc>
          <w:tcPr>
            <w:tcW w:w="1764" w:type="dxa"/>
          </w:tcPr>
          <w:p w14:paraId="1A203784" w14:textId="77777777" w:rsidR="006220F9" w:rsidRDefault="006220F9" w:rsidP="00AD6179">
            <w:pPr>
              <w:spacing w:line="360" w:lineRule="auto"/>
              <w:jc w:val="center"/>
            </w:pPr>
            <w:r>
              <w:t>exception</w:t>
            </w:r>
          </w:p>
        </w:tc>
        <w:tc>
          <w:tcPr>
            <w:tcW w:w="1186" w:type="dxa"/>
          </w:tcPr>
          <w:p w14:paraId="60FE7B86" w14:textId="77777777" w:rsidR="006220F9" w:rsidRDefault="006220F9" w:rsidP="00AD6179">
            <w:pPr>
              <w:spacing w:line="360" w:lineRule="auto"/>
              <w:jc w:val="center"/>
            </w:pPr>
            <w:r>
              <w:t>Pass</w:t>
            </w:r>
          </w:p>
        </w:tc>
        <w:tc>
          <w:tcPr>
            <w:tcW w:w="2481" w:type="dxa"/>
          </w:tcPr>
          <w:p w14:paraId="1DD5A2D7" w14:textId="77777777" w:rsidR="006220F9" w:rsidRDefault="006220F9" w:rsidP="00AD6179">
            <w:pPr>
              <w:spacing w:line="360" w:lineRule="auto"/>
              <w:jc w:val="center"/>
            </w:pPr>
            <w:r>
              <w:t xml:space="preserve">because it does not </w:t>
            </w:r>
            <w:proofErr w:type="gramStart"/>
            <w:r>
              <w:t>contains</w:t>
            </w:r>
            <w:proofErr w:type="gramEnd"/>
            <w:r>
              <w:t xml:space="preserve"> ‘precision=’ at start</w:t>
            </w:r>
          </w:p>
        </w:tc>
      </w:tr>
      <w:tr w:rsidR="006220F9" w14:paraId="0C5FEC60" w14:textId="77777777" w:rsidTr="00AD6179">
        <w:trPr>
          <w:trHeight w:val="759"/>
        </w:trPr>
        <w:tc>
          <w:tcPr>
            <w:tcW w:w="845" w:type="dxa"/>
          </w:tcPr>
          <w:p w14:paraId="2C9AC98A" w14:textId="77777777" w:rsidR="006220F9" w:rsidRDefault="006220F9" w:rsidP="00AD6179">
            <w:pPr>
              <w:spacing w:line="360" w:lineRule="auto"/>
              <w:jc w:val="center"/>
              <w:rPr>
                <w:b/>
              </w:rPr>
            </w:pPr>
            <w:r>
              <w:rPr>
                <w:b/>
              </w:rPr>
              <w:t>2</w:t>
            </w:r>
          </w:p>
        </w:tc>
        <w:tc>
          <w:tcPr>
            <w:tcW w:w="1753" w:type="dxa"/>
          </w:tcPr>
          <w:p w14:paraId="49327598" w14:textId="77777777" w:rsidR="006220F9" w:rsidRDefault="006220F9" w:rsidP="00AD6179">
            <w:pPr>
              <w:widowControl w:val="0"/>
              <w:ind w:right="178"/>
              <w:jc w:val="right"/>
            </w:pPr>
            <w:r>
              <w:t xml:space="preserve">‘precision=12 </w:t>
            </w:r>
          </w:p>
          <w:p w14:paraId="2FD6267B" w14:textId="77777777" w:rsidR="006220F9" w:rsidRDefault="006220F9" w:rsidP="00AD6179">
            <w:pPr>
              <w:widowControl w:val="0"/>
              <w:spacing w:before="124"/>
              <w:jc w:val="center"/>
            </w:pPr>
            <w:r>
              <w:t>12’</w:t>
            </w:r>
          </w:p>
        </w:tc>
        <w:tc>
          <w:tcPr>
            <w:tcW w:w="1322" w:type="dxa"/>
          </w:tcPr>
          <w:p w14:paraId="458F037E" w14:textId="77777777" w:rsidR="006220F9" w:rsidRDefault="006220F9" w:rsidP="00AD6179">
            <w:pPr>
              <w:spacing w:line="360" w:lineRule="auto"/>
              <w:jc w:val="center"/>
            </w:pPr>
            <w:r>
              <w:t>exception</w:t>
            </w:r>
          </w:p>
        </w:tc>
        <w:tc>
          <w:tcPr>
            <w:tcW w:w="1764" w:type="dxa"/>
          </w:tcPr>
          <w:p w14:paraId="1A85C534" w14:textId="77777777" w:rsidR="006220F9" w:rsidRDefault="006220F9" w:rsidP="00AD6179">
            <w:pPr>
              <w:spacing w:line="360" w:lineRule="auto"/>
              <w:jc w:val="center"/>
            </w:pPr>
            <w:r>
              <w:t>exception</w:t>
            </w:r>
          </w:p>
        </w:tc>
        <w:tc>
          <w:tcPr>
            <w:tcW w:w="1186" w:type="dxa"/>
          </w:tcPr>
          <w:p w14:paraId="18EB19DC" w14:textId="77777777" w:rsidR="006220F9" w:rsidRDefault="006220F9" w:rsidP="00AD6179">
            <w:pPr>
              <w:spacing w:line="360" w:lineRule="auto"/>
              <w:jc w:val="center"/>
            </w:pPr>
            <w:r>
              <w:t>Pass</w:t>
            </w:r>
          </w:p>
        </w:tc>
        <w:tc>
          <w:tcPr>
            <w:tcW w:w="2481" w:type="dxa"/>
          </w:tcPr>
          <w:p w14:paraId="0E4BC8B8" w14:textId="77777777" w:rsidR="006220F9" w:rsidRDefault="006220F9" w:rsidP="00AD6179">
            <w:pPr>
              <w:spacing w:line="360" w:lineRule="auto"/>
              <w:jc w:val="center"/>
            </w:pPr>
            <w:r>
              <w:t>It returns exception because when next if executes it’ll not find ‘</w:t>
            </w:r>
            <w:proofErr w:type="spellStart"/>
            <w:r>
              <w:t>roundingMode</w:t>
            </w:r>
            <w:proofErr w:type="spellEnd"/>
            <w:r>
              <w:t>=’ at start</w:t>
            </w:r>
          </w:p>
        </w:tc>
      </w:tr>
    </w:tbl>
    <w:p w14:paraId="27B7EA39" w14:textId="77777777" w:rsidR="00D77105" w:rsidRDefault="00D77105" w:rsidP="00D77105">
      <w:pPr>
        <w:widowControl w:val="0"/>
        <w:pBdr>
          <w:top w:val="nil"/>
          <w:left w:val="nil"/>
          <w:bottom w:val="nil"/>
          <w:right w:val="nil"/>
          <w:between w:val="nil"/>
        </w:pBdr>
        <w:rPr>
          <w:color w:val="000000"/>
        </w:rPr>
      </w:pPr>
    </w:p>
    <w:p w14:paraId="55A15C94" w14:textId="0FE18771" w:rsidR="00D77105" w:rsidRPr="001C1CC8" w:rsidRDefault="00D77105" w:rsidP="001C1CC8">
      <w:pPr>
        <w:pStyle w:val="Heading3"/>
        <w:jc w:val="left"/>
        <w:rPr>
          <w:b/>
          <w:sz w:val="32"/>
          <w:szCs w:val="32"/>
        </w:rPr>
      </w:pPr>
      <w:r w:rsidRPr="001C1CC8">
        <w:rPr>
          <w:b/>
          <w:sz w:val="32"/>
          <w:szCs w:val="32"/>
        </w:rPr>
        <w:t xml:space="preserve">Function </w:t>
      </w:r>
      <w:r w:rsidR="00820FDF" w:rsidRPr="001C1CC8">
        <w:rPr>
          <w:b/>
          <w:sz w:val="32"/>
          <w:szCs w:val="32"/>
        </w:rPr>
        <w:t>9</w:t>
      </w:r>
      <w:r w:rsidRPr="001C1CC8">
        <w:rPr>
          <w:b/>
          <w:sz w:val="32"/>
          <w:szCs w:val="32"/>
        </w:rPr>
        <w:t xml:space="preserve"> </w:t>
      </w:r>
    </w:p>
    <w:p w14:paraId="2A698BBC"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2E226957"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4AC65E29" wp14:editId="33EC6722">
            <wp:extent cx="4582795" cy="3185160"/>
            <wp:effectExtent l="0" t="0" r="8255"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4582801" cy="3185164"/>
                    </a:xfrm>
                    <a:prstGeom prst="rect">
                      <a:avLst/>
                    </a:prstGeom>
                    <a:ln/>
                  </pic:spPr>
                </pic:pic>
              </a:graphicData>
            </a:graphic>
          </wp:inline>
        </w:drawing>
      </w:r>
    </w:p>
    <w:p w14:paraId="792FF15D"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color w:val="000000"/>
          <w:sz w:val="32"/>
          <w:szCs w:val="32"/>
        </w:rPr>
      </w:pPr>
      <w:r>
        <w:rPr>
          <w:rFonts w:eastAsia="Garamond" w:cs="Garamond"/>
          <w:b/>
          <w:color w:val="000000"/>
          <w:sz w:val="32"/>
          <w:szCs w:val="32"/>
        </w:rPr>
        <w:t>CFG:</w:t>
      </w:r>
    </w:p>
    <w:p w14:paraId="3F4B76EB" w14:textId="77777777" w:rsidR="00D77105" w:rsidRDefault="00D77105" w:rsidP="00D77105">
      <w:pPr>
        <w:widowControl w:val="0"/>
        <w:pBdr>
          <w:top w:val="nil"/>
          <w:left w:val="nil"/>
          <w:bottom w:val="nil"/>
          <w:right w:val="nil"/>
          <w:between w:val="nil"/>
        </w:pBdr>
        <w:spacing w:line="203" w:lineRule="auto"/>
        <w:ind w:left="215" w:right="1352" w:firstLine="13"/>
        <w:rPr>
          <w:rFonts w:eastAsia="Garamond" w:cs="Garamond"/>
          <w:b/>
          <w:sz w:val="32"/>
          <w:szCs w:val="32"/>
        </w:rPr>
      </w:pPr>
      <w:r>
        <w:rPr>
          <w:rFonts w:eastAsia="Garamond" w:cs="Garamond"/>
          <w:b/>
          <w:noProof/>
          <w:sz w:val="32"/>
          <w:szCs w:val="32"/>
        </w:rPr>
        <w:lastRenderedPageBreak/>
        <w:drawing>
          <wp:inline distT="114300" distB="114300" distL="114300" distR="114300" wp14:anchorId="0E05D0AE" wp14:editId="10235365">
            <wp:extent cx="5977262" cy="9194800"/>
            <wp:effectExtent l="0" t="0" r="0" b="0"/>
            <wp:docPr id="3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5977262" cy="9194800"/>
                    </a:xfrm>
                    <a:prstGeom prst="rect">
                      <a:avLst/>
                    </a:prstGeom>
                    <a:ln/>
                  </pic:spPr>
                </pic:pic>
              </a:graphicData>
            </a:graphic>
          </wp:inline>
        </w:drawing>
      </w:r>
    </w:p>
    <w:p w14:paraId="0F1C8F10" w14:textId="77777777" w:rsidR="00B41747" w:rsidRDefault="00B41747" w:rsidP="00B41747">
      <w:pPr>
        <w:widowControl w:val="0"/>
        <w:spacing w:line="203" w:lineRule="auto"/>
        <w:ind w:right="1352"/>
        <w:jc w:val="left"/>
        <w:rPr>
          <w:b/>
          <w:sz w:val="32"/>
          <w:szCs w:val="32"/>
        </w:rPr>
      </w:pPr>
      <w:r>
        <w:rPr>
          <w:b/>
          <w:sz w:val="32"/>
          <w:szCs w:val="32"/>
        </w:rPr>
        <w:lastRenderedPageBreak/>
        <w:t>Statement Coverage:</w:t>
      </w:r>
    </w:p>
    <w:tbl>
      <w:tblPr>
        <w:tblW w:w="9214"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9"/>
        <w:gridCol w:w="1320"/>
        <w:gridCol w:w="1035"/>
        <w:gridCol w:w="1620"/>
        <w:gridCol w:w="2295"/>
        <w:gridCol w:w="2355"/>
      </w:tblGrid>
      <w:tr w:rsidR="00B41747" w14:paraId="70283F49" w14:textId="77777777" w:rsidTr="00AD6179">
        <w:trPr>
          <w:trHeight w:val="820"/>
        </w:trPr>
        <w:tc>
          <w:tcPr>
            <w:tcW w:w="589" w:type="dxa"/>
            <w:shd w:val="clear" w:color="auto" w:fill="auto"/>
            <w:tcMar>
              <w:top w:w="100" w:type="dxa"/>
              <w:left w:w="100" w:type="dxa"/>
              <w:bottom w:w="100" w:type="dxa"/>
              <w:right w:w="100" w:type="dxa"/>
            </w:tcMar>
          </w:tcPr>
          <w:p w14:paraId="55A90E89" w14:textId="77777777" w:rsidR="00B41747" w:rsidRDefault="00B41747" w:rsidP="00AD6179">
            <w:pPr>
              <w:widowControl w:val="0"/>
              <w:jc w:val="center"/>
              <w:rPr>
                <w:b/>
              </w:rPr>
            </w:pPr>
            <w:r>
              <w:rPr>
                <w:b/>
              </w:rPr>
              <w:t xml:space="preserve">Test </w:t>
            </w:r>
          </w:p>
          <w:p w14:paraId="519F80AD" w14:textId="77777777" w:rsidR="00B41747" w:rsidRDefault="00B41747" w:rsidP="00AD6179">
            <w:pPr>
              <w:widowControl w:val="0"/>
              <w:spacing w:before="124"/>
              <w:jc w:val="center"/>
              <w:rPr>
                <w:b/>
              </w:rPr>
            </w:pPr>
            <w:r>
              <w:rPr>
                <w:b/>
              </w:rPr>
              <w:t>case#</w:t>
            </w:r>
          </w:p>
        </w:tc>
        <w:tc>
          <w:tcPr>
            <w:tcW w:w="1320" w:type="dxa"/>
            <w:shd w:val="clear" w:color="auto" w:fill="auto"/>
            <w:tcMar>
              <w:top w:w="100" w:type="dxa"/>
              <w:left w:w="100" w:type="dxa"/>
              <w:bottom w:w="100" w:type="dxa"/>
              <w:right w:w="100" w:type="dxa"/>
            </w:tcMar>
          </w:tcPr>
          <w:p w14:paraId="6F183DB1" w14:textId="77777777" w:rsidR="00B41747" w:rsidRDefault="00B41747" w:rsidP="00AD6179">
            <w:pPr>
              <w:widowControl w:val="0"/>
              <w:ind w:right="547"/>
              <w:jc w:val="right"/>
              <w:rPr>
                <w:b/>
              </w:rPr>
            </w:pPr>
            <w:r>
              <w:rPr>
                <w:b/>
              </w:rPr>
              <w:t xml:space="preserve">Input </w:t>
            </w:r>
          </w:p>
        </w:tc>
        <w:tc>
          <w:tcPr>
            <w:tcW w:w="1035" w:type="dxa"/>
            <w:shd w:val="clear" w:color="auto" w:fill="auto"/>
            <w:tcMar>
              <w:top w:w="100" w:type="dxa"/>
              <w:left w:w="100" w:type="dxa"/>
              <w:bottom w:w="100" w:type="dxa"/>
              <w:right w:w="100" w:type="dxa"/>
            </w:tcMar>
          </w:tcPr>
          <w:p w14:paraId="1003AF22" w14:textId="77777777" w:rsidR="00B41747" w:rsidRDefault="00B41747" w:rsidP="00AD6179">
            <w:pPr>
              <w:widowControl w:val="0"/>
              <w:jc w:val="center"/>
              <w:rPr>
                <w:b/>
              </w:rPr>
            </w:pPr>
            <w:r>
              <w:rPr>
                <w:b/>
              </w:rPr>
              <w:t xml:space="preserve">Output </w:t>
            </w:r>
          </w:p>
        </w:tc>
        <w:tc>
          <w:tcPr>
            <w:tcW w:w="1620" w:type="dxa"/>
            <w:shd w:val="clear" w:color="auto" w:fill="auto"/>
            <w:tcMar>
              <w:top w:w="100" w:type="dxa"/>
              <w:left w:w="100" w:type="dxa"/>
              <w:bottom w:w="100" w:type="dxa"/>
              <w:right w:w="100" w:type="dxa"/>
            </w:tcMar>
          </w:tcPr>
          <w:p w14:paraId="78625A54" w14:textId="77777777" w:rsidR="00B41747" w:rsidRDefault="00B41747" w:rsidP="00AD6179">
            <w:pPr>
              <w:widowControl w:val="0"/>
              <w:ind w:right="345"/>
              <w:jc w:val="left"/>
              <w:rPr>
                <w:b/>
              </w:rPr>
            </w:pPr>
            <w:r>
              <w:rPr>
                <w:b/>
              </w:rPr>
              <w:t xml:space="preserve">Expected </w:t>
            </w:r>
          </w:p>
          <w:p w14:paraId="70304472" w14:textId="77777777" w:rsidR="00B41747" w:rsidRDefault="00B41747" w:rsidP="00AD6179">
            <w:pPr>
              <w:widowControl w:val="0"/>
              <w:spacing w:before="124"/>
              <w:jc w:val="left"/>
              <w:rPr>
                <w:b/>
              </w:rPr>
            </w:pPr>
            <w:r>
              <w:rPr>
                <w:b/>
              </w:rPr>
              <w:t>Output</w:t>
            </w:r>
          </w:p>
        </w:tc>
        <w:tc>
          <w:tcPr>
            <w:tcW w:w="2295" w:type="dxa"/>
            <w:shd w:val="clear" w:color="auto" w:fill="auto"/>
            <w:tcMar>
              <w:top w:w="100" w:type="dxa"/>
              <w:left w:w="100" w:type="dxa"/>
              <w:bottom w:w="100" w:type="dxa"/>
              <w:right w:w="100" w:type="dxa"/>
            </w:tcMar>
          </w:tcPr>
          <w:p w14:paraId="06BEB40A" w14:textId="77777777" w:rsidR="00B41747" w:rsidRDefault="00B41747" w:rsidP="00AD6179">
            <w:pPr>
              <w:widowControl w:val="0"/>
              <w:jc w:val="center"/>
              <w:rPr>
                <w:b/>
              </w:rPr>
            </w:pPr>
            <w:r>
              <w:rPr>
                <w:b/>
              </w:rPr>
              <w:t xml:space="preserve">Pass/Fail </w:t>
            </w:r>
          </w:p>
        </w:tc>
        <w:tc>
          <w:tcPr>
            <w:tcW w:w="2355" w:type="dxa"/>
            <w:shd w:val="clear" w:color="auto" w:fill="auto"/>
            <w:tcMar>
              <w:top w:w="100" w:type="dxa"/>
              <w:left w:w="100" w:type="dxa"/>
              <w:bottom w:w="100" w:type="dxa"/>
              <w:right w:w="100" w:type="dxa"/>
            </w:tcMar>
          </w:tcPr>
          <w:p w14:paraId="5D0DA964" w14:textId="77777777" w:rsidR="00B41747" w:rsidRDefault="00B41747" w:rsidP="00AD6179">
            <w:pPr>
              <w:widowControl w:val="0"/>
              <w:jc w:val="center"/>
              <w:rPr>
                <w:b/>
              </w:rPr>
            </w:pPr>
            <w:r>
              <w:rPr>
                <w:b/>
              </w:rPr>
              <w:t>Comments/Remarks</w:t>
            </w:r>
          </w:p>
        </w:tc>
      </w:tr>
      <w:tr w:rsidR="00B41747" w14:paraId="470A20A7" w14:textId="77777777" w:rsidTr="00AD6179">
        <w:trPr>
          <w:trHeight w:val="840"/>
        </w:trPr>
        <w:tc>
          <w:tcPr>
            <w:tcW w:w="589" w:type="dxa"/>
            <w:shd w:val="clear" w:color="auto" w:fill="auto"/>
            <w:tcMar>
              <w:top w:w="100" w:type="dxa"/>
              <w:left w:w="100" w:type="dxa"/>
              <w:bottom w:w="100" w:type="dxa"/>
              <w:right w:w="100" w:type="dxa"/>
            </w:tcMar>
          </w:tcPr>
          <w:p w14:paraId="5310CB2E" w14:textId="77777777" w:rsidR="00B41747" w:rsidRDefault="00B41747" w:rsidP="00AD6179">
            <w:pPr>
              <w:widowControl w:val="0"/>
              <w:ind w:left="138"/>
              <w:jc w:val="left"/>
              <w:rPr>
                <w:b/>
              </w:rPr>
            </w:pPr>
            <w:r>
              <w:rPr>
                <w:b/>
              </w:rPr>
              <w:t xml:space="preserve">1 </w:t>
            </w:r>
          </w:p>
        </w:tc>
        <w:tc>
          <w:tcPr>
            <w:tcW w:w="1320" w:type="dxa"/>
            <w:shd w:val="clear" w:color="auto" w:fill="auto"/>
            <w:tcMar>
              <w:top w:w="100" w:type="dxa"/>
              <w:left w:w="100" w:type="dxa"/>
              <w:bottom w:w="100" w:type="dxa"/>
              <w:right w:w="100" w:type="dxa"/>
            </w:tcMar>
          </w:tcPr>
          <w:p w14:paraId="464F80B2" w14:textId="77777777" w:rsidR="00B41747" w:rsidRDefault="00B41747" w:rsidP="00AD6179">
            <w:pPr>
              <w:widowControl w:val="0"/>
              <w:jc w:val="center"/>
            </w:pPr>
            <w:r>
              <w:t xml:space="preserve">(4, null) </w:t>
            </w:r>
          </w:p>
        </w:tc>
        <w:tc>
          <w:tcPr>
            <w:tcW w:w="1035" w:type="dxa"/>
            <w:shd w:val="clear" w:color="auto" w:fill="auto"/>
            <w:tcMar>
              <w:top w:w="100" w:type="dxa"/>
              <w:left w:w="100" w:type="dxa"/>
              <w:bottom w:w="100" w:type="dxa"/>
              <w:right w:w="100" w:type="dxa"/>
            </w:tcMar>
          </w:tcPr>
          <w:p w14:paraId="73091676" w14:textId="77777777" w:rsidR="00B41747" w:rsidRDefault="00B41747" w:rsidP="00AD6179">
            <w:pPr>
              <w:widowControl w:val="0"/>
              <w:ind w:right="147"/>
              <w:jc w:val="left"/>
            </w:pPr>
            <w:r>
              <w:t xml:space="preserve">true </w:t>
            </w:r>
          </w:p>
        </w:tc>
        <w:tc>
          <w:tcPr>
            <w:tcW w:w="1620" w:type="dxa"/>
            <w:shd w:val="clear" w:color="auto" w:fill="auto"/>
            <w:tcMar>
              <w:top w:w="100" w:type="dxa"/>
              <w:left w:w="100" w:type="dxa"/>
              <w:bottom w:w="100" w:type="dxa"/>
              <w:right w:w="100" w:type="dxa"/>
            </w:tcMar>
          </w:tcPr>
          <w:p w14:paraId="3EAF98FD" w14:textId="77777777" w:rsidR="00B41747" w:rsidRDefault="00B41747" w:rsidP="00AD6179">
            <w:pPr>
              <w:widowControl w:val="0"/>
              <w:ind w:left="136"/>
              <w:jc w:val="left"/>
            </w:pPr>
            <w:r>
              <w:t xml:space="preserve">true </w:t>
            </w:r>
          </w:p>
        </w:tc>
        <w:tc>
          <w:tcPr>
            <w:tcW w:w="2295" w:type="dxa"/>
            <w:shd w:val="clear" w:color="auto" w:fill="auto"/>
            <w:tcMar>
              <w:top w:w="100" w:type="dxa"/>
              <w:left w:w="100" w:type="dxa"/>
              <w:bottom w:w="100" w:type="dxa"/>
              <w:right w:w="100" w:type="dxa"/>
            </w:tcMar>
          </w:tcPr>
          <w:p w14:paraId="718CFFF1" w14:textId="77777777" w:rsidR="00B41747" w:rsidRDefault="00B41747" w:rsidP="00AD6179">
            <w:pPr>
              <w:widowControl w:val="0"/>
              <w:ind w:left="408"/>
              <w:jc w:val="left"/>
            </w:pPr>
            <w:r>
              <w:t>Pass covers 1103,</w:t>
            </w:r>
            <w:proofErr w:type="gramStart"/>
            <w:r>
              <w:t>1104,1105,,</w:t>
            </w:r>
            <w:proofErr w:type="gramEnd"/>
            <w:r>
              <w:t>1106,1109,1110,1111,1112,1113,1114-1128</w:t>
            </w:r>
          </w:p>
        </w:tc>
        <w:tc>
          <w:tcPr>
            <w:tcW w:w="2355" w:type="dxa"/>
            <w:shd w:val="clear" w:color="auto" w:fill="auto"/>
            <w:tcMar>
              <w:top w:w="100" w:type="dxa"/>
              <w:left w:w="100" w:type="dxa"/>
              <w:bottom w:w="100" w:type="dxa"/>
              <w:right w:w="100" w:type="dxa"/>
            </w:tcMar>
          </w:tcPr>
          <w:p w14:paraId="4943BF2E" w14:textId="77777777" w:rsidR="00B41747" w:rsidRDefault="00B41747" w:rsidP="00AD6179">
            <w:pPr>
              <w:widowControl w:val="0"/>
              <w:ind w:left="408"/>
              <w:jc w:val="left"/>
            </w:pPr>
            <w:r>
              <w:t>returns true if one parameter is null</w:t>
            </w:r>
          </w:p>
        </w:tc>
      </w:tr>
      <w:tr w:rsidR="00B41747" w14:paraId="24E355E6" w14:textId="77777777" w:rsidTr="00AD6179">
        <w:trPr>
          <w:trHeight w:val="820"/>
        </w:trPr>
        <w:tc>
          <w:tcPr>
            <w:tcW w:w="589" w:type="dxa"/>
            <w:shd w:val="clear" w:color="auto" w:fill="auto"/>
            <w:tcMar>
              <w:top w:w="100" w:type="dxa"/>
              <w:left w:w="100" w:type="dxa"/>
              <w:bottom w:w="100" w:type="dxa"/>
              <w:right w:w="100" w:type="dxa"/>
            </w:tcMar>
          </w:tcPr>
          <w:p w14:paraId="6A937172" w14:textId="77777777" w:rsidR="00B41747" w:rsidRDefault="00B41747" w:rsidP="00AD6179">
            <w:pPr>
              <w:widowControl w:val="0"/>
              <w:ind w:left="136"/>
              <w:jc w:val="left"/>
              <w:rPr>
                <w:b/>
              </w:rPr>
            </w:pPr>
            <w:r>
              <w:rPr>
                <w:b/>
              </w:rPr>
              <w:t xml:space="preserve">2 </w:t>
            </w:r>
          </w:p>
        </w:tc>
        <w:tc>
          <w:tcPr>
            <w:tcW w:w="1320" w:type="dxa"/>
            <w:shd w:val="clear" w:color="auto" w:fill="auto"/>
            <w:tcMar>
              <w:top w:w="100" w:type="dxa"/>
              <w:left w:w="100" w:type="dxa"/>
              <w:bottom w:w="100" w:type="dxa"/>
              <w:right w:w="100" w:type="dxa"/>
            </w:tcMar>
          </w:tcPr>
          <w:p w14:paraId="357406E5" w14:textId="77777777" w:rsidR="00B41747" w:rsidRDefault="00B41747" w:rsidP="00AD6179">
            <w:pPr>
              <w:widowControl w:val="0"/>
              <w:jc w:val="center"/>
            </w:pPr>
            <w:r>
              <w:t>(0,4)</w:t>
            </w:r>
          </w:p>
        </w:tc>
        <w:tc>
          <w:tcPr>
            <w:tcW w:w="1035" w:type="dxa"/>
            <w:shd w:val="clear" w:color="auto" w:fill="auto"/>
            <w:tcMar>
              <w:top w:w="100" w:type="dxa"/>
              <w:left w:w="100" w:type="dxa"/>
              <w:bottom w:w="100" w:type="dxa"/>
              <w:right w:w="100" w:type="dxa"/>
            </w:tcMar>
          </w:tcPr>
          <w:p w14:paraId="3F3948EC" w14:textId="77777777" w:rsidR="00B41747" w:rsidRDefault="00B41747" w:rsidP="00AD6179">
            <w:pPr>
              <w:widowControl w:val="0"/>
              <w:ind w:right="147"/>
              <w:jc w:val="left"/>
            </w:pPr>
            <w:r>
              <w:t xml:space="preserve">true </w:t>
            </w:r>
          </w:p>
        </w:tc>
        <w:tc>
          <w:tcPr>
            <w:tcW w:w="1620" w:type="dxa"/>
            <w:shd w:val="clear" w:color="auto" w:fill="auto"/>
            <w:tcMar>
              <w:top w:w="100" w:type="dxa"/>
              <w:left w:w="100" w:type="dxa"/>
              <w:bottom w:w="100" w:type="dxa"/>
              <w:right w:w="100" w:type="dxa"/>
            </w:tcMar>
          </w:tcPr>
          <w:p w14:paraId="13AF5563" w14:textId="77777777" w:rsidR="00B41747" w:rsidRDefault="00B41747" w:rsidP="00AD6179">
            <w:pPr>
              <w:widowControl w:val="0"/>
              <w:ind w:right="382"/>
              <w:jc w:val="left"/>
            </w:pPr>
            <w:r>
              <w:t xml:space="preserve">  true </w:t>
            </w:r>
          </w:p>
        </w:tc>
        <w:tc>
          <w:tcPr>
            <w:tcW w:w="2295" w:type="dxa"/>
            <w:shd w:val="clear" w:color="auto" w:fill="auto"/>
            <w:tcMar>
              <w:top w:w="100" w:type="dxa"/>
              <w:left w:w="100" w:type="dxa"/>
              <w:bottom w:w="100" w:type="dxa"/>
              <w:right w:w="100" w:type="dxa"/>
            </w:tcMar>
          </w:tcPr>
          <w:p w14:paraId="486B6DAA" w14:textId="77777777" w:rsidR="00B41747" w:rsidRDefault="00B41747" w:rsidP="00AD6179">
            <w:pPr>
              <w:widowControl w:val="0"/>
              <w:ind w:left="408"/>
              <w:jc w:val="left"/>
            </w:pPr>
            <w:r>
              <w:t>Pass covers 1103,</w:t>
            </w:r>
            <w:proofErr w:type="gramStart"/>
            <w:r>
              <w:t>1104,1105,,</w:t>
            </w:r>
            <w:proofErr w:type="gramEnd"/>
            <w:r>
              <w:t>1106,1109,1112,1127</w:t>
            </w:r>
          </w:p>
        </w:tc>
        <w:tc>
          <w:tcPr>
            <w:tcW w:w="2355" w:type="dxa"/>
            <w:shd w:val="clear" w:color="auto" w:fill="auto"/>
            <w:tcMar>
              <w:top w:w="100" w:type="dxa"/>
              <w:left w:w="100" w:type="dxa"/>
              <w:bottom w:w="100" w:type="dxa"/>
              <w:right w:w="100" w:type="dxa"/>
            </w:tcMar>
          </w:tcPr>
          <w:p w14:paraId="5C5ADD29" w14:textId="77777777" w:rsidR="00B41747" w:rsidRDefault="00B41747" w:rsidP="00AD6179">
            <w:pPr>
              <w:widowControl w:val="0"/>
              <w:ind w:left="408"/>
              <w:jc w:val="left"/>
            </w:pPr>
            <w:r>
              <w:t>valid input and function will return true</w:t>
            </w:r>
          </w:p>
        </w:tc>
      </w:tr>
      <w:tr w:rsidR="00B41747" w14:paraId="684ABE4B" w14:textId="77777777" w:rsidTr="00AD6179">
        <w:trPr>
          <w:trHeight w:val="1220"/>
        </w:trPr>
        <w:tc>
          <w:tcPr>
            <w:tcW w:w="589" w:type="dxa"/>
            <w:shd w:val="clear" w:color="auto" w:fill="auto"/>
            <w:tcMar>
              <w:top w:w="100" w:type="dxa"/>
              <w:left w:w="100" w:type="dxa"/>
              <w:bottom w:w="100" w:type="dxa"/>
              <w:right w:w="100" w:type="dxa"/>
            </w:tcMar>
          </w:tcPr>
          <w:p w14:paraId="40631087" w14:textId="77777777" w:rsidR="00B41747" w:rsidRDefault="00B41747" w:rsidP="00AD6179">
            <w:pPr>
              <w:widowControl w:val="0"/>
              <w:ind w:left="135"/>
              <w:jc w:val="left"/>
              <w:rPr>
                <w:b/>
              </w:rPr>
            </w:pPr>
            <w:r>
              <w:rPr>
                <w:b/>
              </w:rPr>
              <w:t xml:space="preserve">3 </w:t>
            </w:r>
          </w:p>
        </w:tc>
        <w:tc>
          <w:tcPr>
            <w:tcW w:w="1320" w:type="dxa"/>
            <w:shd w:val="clear" w:color="auto" w:fill="auto"/>
            <w:tcMar>
              <w:top w:w="100" w:type="dxa"/>
              <w:left w:w="100" w:type="dxa"/>
              <w:bottom w:w="100" w:type="dxa"/>
              <w:right w:w="100" w:type="dxa"/>
            </w:tcMar>
          </w:tcPr>
          <w:p w14:paraId="337DD8D2" w14:textId="77777777" w:rsidR="00B41747" w:rsidRDefault="00B41747" w:rsidP="00AD6179">
            <w:pPr>
              <w:widowControl w:val="0"/>
              <w:ind w:right="178"/>
              <w:jc w:val="right"/>
            </w:pPr>
            <w:r>
              <w:t>(</w:t>
            </w:r>
            <w:proofErr w:type="spellStart"/>
            <w:proofErr w:type="gramStart"/>
            <w:r>
              <w:t>null,null</w:t>
            </w:r>
            <w:proofErr w:type="spellEnd"/>
            <w:proofErr w:type="gramEnd"/>
            <w:r>
              <w:t>)</w:t>
            </w:r>
          </w:p>
        </w:tc>
        <w:tc>
          <w:tcPr>
            <w:tcW w:w="1035" w:type="dxa"/>
            <w:shd w:val="clear" w:color="auto" w:fill="auto"/>
            <w:tcMar>
              <w:top w:w="100" w:type="dxa"/>
              <w:left w:w="100" w:type="dxa"/>
              <w:bottom w:w="100" w:type="dxa"/>
              <w:right w:w="100" w:type="dxa"/>
            </w:tcMar>
          </w:tcPr>
          <w:p w14:paraId="7DF3B897" w14:textId="77777777" w:rsidR="00B41747" w:rsidRDefault="00B41747" w:rsidP="00AD6179">
            <w:pPr>
              <w:widowControl w:val="0"/>
              <w:ind w:right="147"/>
              <w:jc w:val="right"/>
            </w:pPr>
            <w:r>
              <w:t xml:space="preserve">error: bad operand </w:t>
            </w:r>
          </w:p>
        </w:tc>
        <w:tc>
          <w:tcPr>
            <w:tcW w:w="1620" w:type="dxa"/>
            <w:shd w:val="clear" w:color="auto" w:fill="auto"/>
            <w:tcMar>
              <w:top w:w="100" w:type="dxa"/>
              <w:left w:w="100" w:type="dxa"/>
              <w:bottom w:w="100" w:type="dxa"/>
              <w:right w:w="100" w:type="dxa"/>
            </w:tcMar>
          </w:tcPr>
          <w:p w14:paraId="09FD83ED" w14:textId="77777777" w:rsidR="00B41747" w:rsidRDefault="00B41747" w:rsidP="00AD6179">
            <w:pPr>
              <w:widowControl w:val="0"/>
              <w:ind w:right="382"/>
              <w:jc w:val="left"/>
            </w:pPr>
            <w:r>
              <w:t xml:space="preserve">  true </w:t>
            </w:r>
          </w:p>
        </w:tc>
        <w:tc>
          <w:tcPr>
            <w:tcW w:w="2295" w:type="dxa"/>
            <w:shd w:val="clear" w:color="auto" w:fill="auto"/>
            <w:tcMar>
              <w:top w:w="100" w:type="dxa"/>
              <w:left w:w="100" w:type="dxa"/>
              <w:bottom w:w="100" w:type="dxa"/>
              <w:right w:w="100" w:type="dxa"/>
            </w:tcMar>
          </w:tcPr>
          <w:p w14:paraId="5DBAD35E" w14:textId="77777777" w:rsidR="00B41747" w:rsidRDefault="00B41747" w:rsidP="00AD6179">
            <w:pPr>
              <w:widowControl w:val="0"/>
              <w:jc w:val="center"/>
            </w:pPr>
            <w:r>
              <w:t>Fail covers 1103-1111,1112</w:t>
            </w:r>
          </w:p>
        </w:tc>
        <w:tc>
          <w:tcPr>
            <w:tcW w:w="2355" w:type="dxa"/>
            <w:shd w:val="clear" w:color="auto" w:fill="auto"/>
            <w:tcMar>
              <w:top w:w="100" w:type="dxa"/>
              <w:left w:w="100" w:type="dxa"/>
              <w:bottom w:w="100" w:type="dxa"/>
              <w:right w:w="100" w:type="dxa"/>
            </w:tcMar>
          </w:tcPr>
          <w:p w14:paraId="634BA6CC" w14:textId="77777777" w:rsidR="00B41747" w:rsidRDefault="00B41747" w:rsidP="00AD6179">
            <w:pPr>
              <w:widowControl w:val="0"/>
              <w:jc w:val="center"/>
            </w:pPr>
            <w:r>
              <w:t>Function crashed when both values in function are null</w:t>
            </w:r>
          </w:p>
        </w:tc>
      </w:tr>
      <w:tr w:rsidR="00B41747" w14:paraId="5D8098E1" w14:textId="77777777" w:rsidTr="00AD6179">
        <w:trPr>
          <w:trHeight w:val="840"/>
        </w:trPr>
        <w:tc>
          <w:tcPr>
            <w:tcW w:w="589" w:type="dxa"/>
            <w:shd w:val="clear" w:color="auto" w:fill="auto"/>
            <w:tcMar>
              <w:top w:w="100" w:type="dxa"/>
              <w:left w:w="100" w:type="dxa"/>
              <w:bottom w:w="100" w:type="dxa"/>
              <w:right w:w="100" w:type="dxa"/>
            </w:tcMar>
          </w:tcPr>
          <w:p w14:paraId="16732973" w14:textId="77777777" w:rsidR="00B41747" w:rsidRDefault="00B41747" w:rsidP="00AD6179">
            <w:pPr>
              <w:widowControl w:val="0"/>
              <w:ind w:left="137"/>
              <w:jc w:val="left"/>
              <w:rPr>
                <w:b/>
              </w:rPr>
            </w:pPr>
            <w:r>
              <w:rPr>
                <w:b/>
              </w:rPr>
              <w:t xml:space="preserve">4 </w:t>
            </w:r>
          </w:p>
        </w:tc>
        <w:tc>
          <w:tcPr>
            <w:tcW w:w="1320" w:type="dxa"/>
            <w:shd w:val="clear" w:color="auto" w:fill="auto"/>
            <w:tcMar>
              <w:top w:w="100" w:type="dxa"/>
              <w:left w:w="100" w:type="dxa"/>
              <w:bottom w:w="100" w:type="dxa"/>
              <w:right w:w="100" w:type="dxa"/>
            </w:tcMar>
          </w:tcPr>
          <w:p w14:paraId="5B09F153" w14:textId="77777777" w:rsidR="00B41747" w:rsidRDefault="00B41747" w:rsidP="00AD6179">
            <w:pPr>
              <w:widowControl w:val="0"/>
              <w:spacing w:line="337" w:lineRule="auto"/>
              <w:ind w:left="213" w:right="128"/>
              <w:jc w:val="center"/>
            </w:pPr>
            <w:r>
              <w:t>(7,9)</w:t>
            </w:r>
          </w:p>
        </w:tc>
        <w:tc>
          <w:tcPr>
            <w:tcW w:w="1035" w:type="dxa"/>
            <w:shd w:val="clear" w:color="auto" w:fill="auto"/>
            <w:tcMar>
              <w:top w:w="100" w:type="dxa"/>
              <w:left w:w="100" w:type="dxa"/>
              <w:bottom w:w="100" w:type="dxa"/>
              <w:right w:w="100" w:type="dxa"/>
            </w:tcMar>
          </w:tcPr>
          <w:p w14:paraId="277BE11C" w14:textId="77777777" w:rsidR="00B41747" w:rsidRDefault="00B41747" w:rsidP="00AD6179">
            <w:pPr>
              <w:widowControl w:val="0"/>
              <w:ind w:right="147"/>
              <w:jc w:val="left"/>
            </w:pPr>
            <w:r>
              <w:t xml:space="preserve">false </w:t>
            </w:r>
          </w:p>
        </w:tc>
        <w:tc>
          <w:tcPr>
            <w:tcW w:w="1620" w:type="dxa"/>
            <w:shd w:val="clear" w:color="auto" w:fill="auto"/>
            <w:tcMar>
              <w:top w:w="100" w:type="dxa"/>
              <w:left w:w="100" w:type="dxa"/>
              <w:bottom w:w="100" w:type="dxa"/>
              <w:right w:w="100" w:type="dxa"/>
            </w:tcMar>
          </w:tcPr>
          <w:p w14:paraId="5677AE7C" w14:textId="77777777" w:rsidR="00B41747" w:rsidRDefault="00B41747" w:rsidP="00AD6179">
            <w:pPr>
              <w:widowControl w:val="0"/>
              <w:ind w:right="382"/>
              <w:jc w:val="left"/>
            </w:pPr>
            <w:r>
              <w:t xml:space="preserve">  false </w:t>
            </w:r>
          </w:p>
        </w:tc>
        <w:tc>
          <w:tcPr>
            <w:tcW w:w="2295" w:type="dxa"/>
            <w:shd w:val="clear" w:color="auto" w:fill="auto"/>
            <w:tcMar>
              <w:top w:w="100" w:type="dxa"/>
              <w:left w:w="100" w:type="dxa"/>
              <w:bottom w:w="100" w:type="dxa"/>
              <w:right w:w="100" w:type="dxa"/>
            </w:tcMar>
          </w:tcPr>
          <w:p w14:paraId="486DB78B" w14:textId="77777777" w:rsidR="00B41747" w:rsidRDefault="00B41747" w:rsidP="00AD6179">
            <w:pPr>
              <w:widowControl w:val="0"/>
              <w:spacing w:line="337" w:lineRule="auto"/>
              <w:ind w:left="408" w:right="145"/>
              <w:jc w:val="center"/>
            </w:pPr>
            <w:r>
              <w:t>Pass Covered 1103-1111,1112-1123</w:t>
            </w:r>
          </w:p>
        </w:tc>
        <w:tc>
          <w:tcPr>
            <w:tcW w:w="2355" w:type="dxa"/>
            <w:shd w:val="clear" w:color="auto" w:fill="auto"/>
            <w:tcMar>
              <w:top w:w="100" w:type="dxa"/>
              <w:left w:w="100" w:type="dxa"/>
              <w:bottom w:w="100" w:type="dxa"/>
              <w:right w:w="100" w:type="dxa"/>
            </w:tcMar>
          </w:tcPr>
          <w:p w14:paraId="342729F0" w14:textId="77777777" w:rsidR="00B41747" w:rsidRDefault="00B41747" w:rsidP="00AD6179">
            <w:pPr>
              <w:widowControl w:val="0"/>
              <w:spacing w:line="337" w:lineRule="auto"/>
              <w:ind w:left="408" w:right="145"/>
              <w:jc w:val="center"/>
            </w:pPr>
            <w:r>
              <w:t>Valid value but returns false</w:t>
            </w:r>
          </w:p>
        </w:tc>
      </w:tr>
    </w:tbl>
    <w:p w14:paraId="2975CE86" w14:textId="77777777" w:rsidR="00B41747" w:rsidRDefault="00B41747" w:rsidP="00B41747">
      <w:pPr>
        <w:widowControl w:val="0"/>
        <w:spacing w:before="436"/>
        <w:jc w:val="left"/>
        <w:rPr>
          <w:b/>
          <w:sz w:val="32"/>
          <w:szCs w:val="32"/>
        </w:rPr>
      </w:pPr>
      <w:r>
        <w:rPr>
          <w:b/>
          <w:sz w:val="32"/>
          <w:szCs w:val="32"/>
        </w:rPr>
        <w:t xml:space="preserve">Branch Coverage: </w:t>
      </w:r>
    </w:p>
    <w:tbl>
      <w:tblPr>
        <w:tblW w:w="922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9"/>
        <w:gridCol w:w="1470"/>
        <w:gridCol w:w="1380"/>
        <w:gridCol w:w="1620"/>
        <w:gridCol w:w="2535"/>
        <w:gridCol w:w="1635"/>
      </w:tblGrid>
      <w:tr w:rsidR="00B41747" w14:paraId="69804090" w14:textId="77777777" w:rsidTr="00AD6179">
        <w:trPr>
          <w:trHeight w:val="820"/>
        </w:trPr>
        <w:tc>
          <w:tcPr>
            <w:tcW w:w="589" w:type="dxa"/>
            <w:shd w:val="clear" w:color="auto" w:fill="auto"/>
            <w:tcMar>
              <w:top w:w="100" w:type="dxa"/>
              <w:left w:w="100" w:type="dxa"/>
              <w:bottom w:w="100" w:type="dxa"/>
              <w:right w:w="100" w:type="dxa"/>
            </w:tcMar>
          </w:tcPr>
          <w:p w14:paraId="2780BBE7" w14:textId="77777777" w:rsidR="00B41747" w:rsidRDefault="00B41747" w:rsidP="00AD6179">
            <w:pPr>
              <w:widowControl w:val="0"/>
              <w:jc w:val="center"/>
              <w:rPr>
                <w:b/>
              </w:rPr>
            </w:pPr>
            <w:r>
              <w:rPr>
                <w:b/>
              </w:rPr>
              <w:t xml:space="preserve">Test </w:t>
            </w:r>
          </w:p>
          <w:p w14:paraId="10B562DD" w14:textId="77777777" w:rsidR="00B41747" w:rsidRDefault="00B41747" w:rsidP="00AD6179">
            <w:pPr>
              <w:widowControl w:val="0"/>
              <w:spacing w:before="124"/>
              <w:jc w:val="center"/>
              <w:rPr>
                <w:b/>
              </w:rPr>
            </w:pPr>
            <w:r>
              <w:rPr>
                <w:b/>
              </w:rPr>
              <w:t>case#</w:t>
            </w:r>
          </w:p>
        </w:tc>
        <w:tc>
          <w:tcPr>
            <w:tcW w:w="1470" w:type="dxa"/>
            <w:shd w:val="clear" w:color="auto" w:fill="auto"/>
            <w:tcMar>
              <w:top w:w="100" w:type="dxa"/>
              <w:left w:w="100" w:type="dxa"/>
              <w:bottom w:w="100" w:type="dxa"/>
              <w:right w:w="100" w:type="dxa"/>
            </w:tcMar>
          </w:tcPr>
          <w:p w14:paraId="199E78E0" w14:textId="77777777" w:rsidR="00B41747" w:rsidRDefault="00B41747" w:rsidP="00AD6179">
            <w:pPr>
              <w:widowControl w:val="0"/>
              <w:ind w:right="547"/>
              <w:jc w:val="right"/>
              <w:rPr>
                <w:b/>
              </w:rPr>
            </w:pPr>
            <w:r>
              <w:rPr>
                <w:b/>
              </w:rPr>
              <w:t xml:space="preserve">Input </w:t>
            </w:r>
          </w:p>
        </w:tc>
        <w:tc>
          <w:tcPr>
            <w:tcW w:w="1380" w:type="dxa"/>
            <w:shd w:val="clear" w:color="auto" w:fill="auto"/>
            <w:tcMar>
              <w:top w:w="100" w:type="dxa"/>
              <w:left w:w="100" w:type="dxa"/>
              <w:bottom w:w="100" w:type="dxa"/>
              <w:right w:w="100" w:type="dxa"/>
            </w:tcMar>
          </w:tcPr>
          <w:p w14:paraId="6F8FF2E1" w14:textId="77777777" w:rsidR="00B41747" w:rsidRDefault="00B41747" w:rsidP="00AD6179">
            <w:pPr>
              <w:widowControl w:val="0"/>
              <w:jc w:val="center"/>
              <w:rPr>
                <w:b/>
              </w:rPr>
            </w:pPr>
            <w:r>
              <w:rPr>
                <w:b/>
              </w:rPr>
              <w:t xml:space="preserve">Output </w:t>
            </w:r>
          </w:p>
        </w:tc>
        <w:tc>
          <w:tcPr>
            <w:tcW w:w="1620" w:type="dxa"/>
            <w:shd w:val="clear" w:color="auto" w:fill="auto"/>
            <w:tcMar>
              <w:top w:w="100" w:type="dxa"/>
              <w:left w:w="100" w:type="dxa"/>
              <w:bottom w:w="100" w:type="dxa"/>
              <w:right w:w="100" w:type="dxa"/>
            </w:tcMar>
          </w:tcPr>
          <w:p w14:paraId="006582D9" w14:textId="77777777" w:rsidR="00B41747" w:rsidRDefault="00B41747" w:rsidP="00AD6179">
            <w:pPr>
              <w:widowControl w:val="0"/>
              <w:ind w:right="345"/>
              <w:jc w:val="left"/>
              <w:rPr>
                <w:b/>
              </w:rPr>
            </w:pPr>
            <w:r>
              <w:rPr>
                <w:b/>
              </w:rPr>
              <w:t xml:space="preserve">Expected </w:t>
            </w:r>
          </w:p>
          <w:p w14:paraId="515981E4" w14:textId="77777777" w:rsidR="00B41747" w:rsidRDefault="00B41747" w:rsidP="00AD6179">
            <w:pPr>
              <w:widowControl w:val="0"/>
              <w:spacing w:before="124"/>
              <w:jc w:val="left"/>
              <w:rPr>
                <w:b/>
              </w:rPr>
            </w:pPr>
            <w:r>
              <w:rPr>
                <w:b/>
              </w:rPr>
              <w:t>Output</w:t>
            </w:r>
          </w:p>
        </w:tc>
        <w:tc>
          <w:tcPr>
            <w:tcW w:w="2535" w:type="dxa"/>
            <w:shd w:val="clear" w:color="auto" w:fill="auto"/>
            <w:tcMar>
              <w:top w:w="100" w:type="dxa"/>
              <w:left w:w="100" w:type="dxa"/>
              <w:bottom w:w="100" w:type="dxa"/>
              <w:right w:w="100" w:type="dxa"/>
            </w:tcMar>
          </w:tcPr>
          <w:p w14:paraId="71D8F778" w14:textId="77777777" w:rsidR="00B41747" w:rsidRDefault="00B41747" w:rsidP="00AD6179">
            <w:pPr>
              <w:widowControl w:val="0"/>
              <w:jc w:val="center"/>
              <w:rPr>
                <w:b/>
              </w:rPr>
            </w:pPr>
            <w:r>
              <w:rPr>
                <w:b/>
              </w:rPr>
              <w:t xml:space="preserve">Pass/Fail </w:t>
            </w:r>
          </w:p>
        </w:tc>
        <w:tc>
          <w:tcPr>
            <w:tcW w:w="1635" w:type="dxa"/>
            <w:shd w:val="clear" w:color="auto" w:fill="auto"/>
            <w:tcMar>
              <w:top w:w="100" w:type="dxa"/>
              <w:left w:w="100" w:type="dxa"/>
              <w:bottom w:w="100" w:type="dxa"/>
              <w:right w:w="100" w:type="dxa"/>
            </w:tcMar>
          </w:tcPr>
          <w:p w14:paraId="2B9AB78C" w14:textId="77777777" w:rsidR="00B41747" w:rsidRDefault="00B41747" w:rsidP="00AD6179">
            <w:pPr>
              <w:widowControl w:val="0"/>
              <w:jc w:val="center"/>
              <w:rPr>
                <w:b/>
              </w:rPr>
            </w:pPr>
            <w:r>
              <w:rPr>
                <w:b/>
              </w:rPr>
              <w:t>Comments/Remarks</w:t>
            </w:r>
          </w:p>
        </w:tc>
      </w:tr>
      <w:tr w:rsidR="00B41747" w14:paraId="1EADEF5A" w14:textId="77777777" w:rsidTr="00AD6179">
        <w:trPr>
          <w:trHeight w:val="1240"/>
        </w:trPr>
        <w:tc>
          <w:tcPr>
            <w:tcW w:w="589" w:type="dxa"/>
            <w:shd w:val="clear" w:color="auto" w:fill="auto"/>
            <w:tcMar>
              <w:top w:w="100" w:type="dxa"/>
              <w:left w:w="100" w:type="dxa"/>
              <w:bottom w:w="100" w:type="dxa"/>
              <w:right w:w="100" w:type="dxa"/>
            </w:tcMar>
          </w:tcPr>
          <w:p w14:paraId="7839B1D2" w14:textId="77777777" w:rsidR="00B41747" w:rsidRDefault="00B41747" w:rsidP="00AD6179">
            <w:pPr>
              <w:widowControl w:val="0"/>
              <w:ind w:left="138"/>
              <w:jc w:val="left"/>
              <w:rPr>
                <w:b/>
              </w:rPr>
            </w:pPr>
            <w:r>
              <w:rPr>
                <w:b/>
              </w:rPr>
              <w:t xml:space="preserve">1 </w:t>
            </w:r>
          </w:p>
        </w:tc>
        <w:tc>
          <w:tcPr>
            <w:tcW w:w="1470" w:type="dxa"/>
            <w:shd w:val="clear" w:color="auto" w:fill="auto"/>
            <w:tcMar>
              <w:top w:w="100" w:type="dxa"/>
              <w:left w:w="100" w:type="dxa"/>
              <w:bottom w:w="100" w:type="dxa"/>
              <w:right w:w="100" w:type="dxa"/>
            </w:tcMar>
          </w:tcPr>
          <w:p w14:paraId="5867B980" w14:textId="77777777" w:rsidR="00B41747" w:rsidRDefault="00B41747" w:rsidP="00AD6179">
            <w:pPr>
              <w:widowControl w:val="0"/>
              <w:ind w:right="476"/>
              <w:jc w:val="left"/>
            </w:pPr>
            <w:r>
              <w:t xml:space="preserve">(4, null) </w:t>
            </w:r>
          </w:p>
        </w:tc>
        <w:tc>
          <w:tcPr>
            <w:tcW w:w="1380" w:type="dxa"/>
            <w:shd w:val="clear" w:color="auto" w:fill="auto"/>
            <w:tcMar>
              <w:top w:w="100" w:type="dxa"/>
              <w:left w:w="100" w:type="dxa"/>
              <w:bottom w:w="100" w:type="dxa"/>
              <w:right w:w="100" w:type="dxa"/>
            </w:tcMar>
          </w:tcPr>
          <w:p w14:paraId="1E445937" w14:textId="77777777" w:rsidR="00B41747" w:rsidRDefault="00B41747" w:rsidP="00AD6179">
            <w:pPr>
              <w:widowControl w:val="0"/>
              <w:ind w:right="417"/>
              <w:jc w:val="right"/>
            </w:pPr>
            <w:r>
              <w:t xml:space="preserve">true </w:t>
            </w:r>
          </w:p>
        </w:tc>
        <w:tc>
          <w:tcPr>
            <w:tcW w:w="1620" w:type="dxa"/>
            <w:shd w:val="clear" w:color="auto" w:fill="auto"/>
            <w:tcMar>
              <w:top w:w="100" w:type="dxa"/>
              <w:left w:w="100" w:type="dxa"/>
              <w:bottom w:w="100" w:type="dxa"/>
              <w:right w:w="100" w:type="dxa"/>
            </w:tcMar>
          </w:tcPr>
          <w:p w14:paraId="3F1F542B" w14:textId="77777777" w:rsidR="00B41747" w:rsidRDefault="00B41747" w:rsidP="00AD6179">
            <w:pPr>
              <w:widowControl w:val="0"/>
              <w:jc w:val="center"/>
            </w:pPr>
            <w:r>
              <w:t xml:space="preserve">true </w:t>
            </w:r>
          </w:p>
        </w:tc>
        <w:tc>
          <w:tcPr>
            <w:tcW w:w="2535" w:type="dxa"/>
            <w:shd w:val="clear" w:color="auto" w:fill="auto"/>
            <w:tcMar>
              <w:top w:w="100" w:type="dxa"/>
              <w:left w:w="100" w:type="dxa"/>
              <w:bottom w:w="100" w:type="dxa"/>
              <w:right w:w="100" w:type="dxa"/>
            </w:tcMar>
          </w:tcPr>
          <w:p w14:paraId="2FECD083" w14:textId="5BC88967" w:rsidR="00021004" w:rsidRDefault="00B41747" w:rsidP="00021004">
            <w:pPr>
              <w:widowControl w:val="0"/>
              <w:ind w:right="413"/>
              <w:jc w:val="left"/>
            </w:pPr>
            <w:r>
              <w:t>P</w:t>
            </w:r>
            <w:r w:rsidR="00021004">
              <w:t>ass</w:t>
            </w:r>
            <w:r>
              <w:t xml:space="preserve"> </w:t>
            </w:r>
          </w:p>
          <w:p w14:paraId="6AD158FD" w14:textId="1AEFBC48" w:rsidR="00B41747" w:rsidRDefault="00B41747" w:rsidP="00AD6179">
            <w:pPr>
              <w:widowControl w:val="0"/>
              <w:spacing w:before="124"/>
              <w:ind w:right="802"/>
              <w:jc w:val="left"/>
            </w:pPr>
          </w:p>
        </w:tc>
        <w:tc>
          <w:tcPr>
            <w:tcW w:w="1635" w:type="dxa"/>
            <w:shd w:val="clear" w:color="auto" w:fill="auto"/>
            <w:tcMar>
              <w:top w:w="100" w:type="dxa"/>
              <w:left w:w="100" w:type="dxa"/>
              <w:bottom w:w="100" w:type="dxa"/>
              <w:right w:w="100" w:type="dxa"/>
            </w:tcMar>
          </w:tcPr>
          <w:p w14:paraId="374C2915" w14:textId="77777777" w:rsidR="00021004" w:rsidRDefault="00021004" w:rsidP="00021004">
            <w:pPr>
              <w:widowControl w:val="0"/>
              <w:ind w:right="413"/>
              <w:jc w:val="left"/>
            </w:pPr>
            <w:r>
              <w:t xml:space="preserve">covers B1109(T), </w:t>
            </w:r>
          </w:p>
          <w:p w14:paraId="7FD0DD59" w14:textId="77777777" w:rsidR="00021004" w:rsidRDefault="00021004" w:rsidP="00021004">
            <w:pPr>
              <w:widowControl w:val="0"/>
              <w:spacing w:before="124"/>
              <w:ind w:right="243"/>
              <w:jc w:val="left"/>
            </w:pPr>
            <w:r>
              <w:t xml:space="preserve">B1112(T), B1117(T), </w:t>
            </w:r>
          </w:p>
          <w:p w14:paraId="7C4FDBBD" w14:textId="0AC88D8E" w:rsidR="00B41747" w:rsidRDefault="00021004" w:rsidP="00021004">
            <w:pPr>
              <w:widowControl w:val="0"/>
              <w:ind w:right="413"/>
              <w:jc w:val="left"/>
            </w:pPr>
            <w:r>
              <w:t>B1121(T)</w:t>
            </w:r>
          </w:p>
        </w:tc>
      </w:tr>
      <w:tr w:rsidR="00B41747" w14:paraId="252E88F2" w14:textId="77777777" w:rsidTr="00AD6179">
        <w:trPr>
          <w:trHeight w:val="820"/>
        </w:trPr>
        <w:tc>
          <w:tcPr>
            <w:tcW w:w="589" w:type="dxa"/>
            <w:shd w:val="clear" w:color="auto" w:fill="auto"/>
            <w:tcMar>
              <w:top w:w="100" w:type="dxa"/>
              <w:left w:w="100" w:type="dxa"/>
              <w:bottom w:w="100" w:type="dxa"/>
              <w:right w:w="100" w:type="dxa"/>
            </w:tcMar>
          </w:tcPr>
          <w:p w14:paraId="11C415C2" w14:textId="77777777" w:rsidR="00B41747" w:rsidRDefault="00B41747" w:rsidP="00AD6179">
            <w:pPr>
              <w:widowControl w:val="0"/>
              <w:ind w:left="136"/>
              <w:jc w:val="left"/>
              <w:rPr>
                <w:b/>
              </w:rPr>
            </w:pPr>
            <w:r>
              <w:rPr>
                <w:b/>
              </w:rPr>
              <w:t xml:space="preserve">2 </w:t>
            </w:r>
          </w:p>
        </w:tc>
        <w:tc>
          <w:tcPr>
            <w:tcW w:w="1470" w:type="dxa"/>
            <w:shd w:val="clear" w:color="auto" w:fill="auto"/>
            <w:tcMar>
              <w:top w:w="100" w:type="dxa"/>
              <w:left w:w="100" w:type="dxa"/>
              <w:bottom w:w="100" w:type="dxa"/>
              <w:right w:w="100" w:type="dxa"/>
            </w:tcMar>
          </w:tcPr>
          <w:p w14:paraId="2A836096" w14:textId="77777777" w:rsidR="00B41747" w:rsidRDefault="00B41747" w:rsidP="00AD6179">
            <w:pPr>
              <w:widowControl w:val="0"/>
              <w:ind w:right="594"/>
              <w:jc w:val="right"/>
            </w:pPr>
            <w:r>
              <w:t xml:space="preserve">(0, 4) </w:t>
            </w:r>
          </w:p>
        </w:tc>
        <w:tc>
          <w:tcPr>
            <w:tcW w:w="1380" w:type="dxa"/>
            <w:shd w:val="clear" w:color="auto" w:fill="auto"/>
            <w:tcMar>
              <w:top w:w="100" w:type="dxa"/>
              <w:left w:w="100" w:type="dxa"/>
              <w:bottom w:w="100" w:type="dxa"/>
              <w:right w:w="100" w:type="dxa"/>
            </w:tcMar>
          </w:tcPr>
          <w:p w14:paraId="0D1D1B4F" w14:textId="77777777" w:rsidR="00B41747" w:rsidRDefault="00B41747" w:rsidP="00AD6179">
            <w:pPr>
              <w:widowControl w:val="0"/>
              <w:ind w:right="417"/>
              <w:jc w:val="right"/>
            </w:pPr>
            <w:r>
              <w:t xml:space="preserve">true </w:t>
            </w:r>
          </w:p>
        </w:tc>
        <w:tc>
          <w:tcPr>
            <w:tcW w:w="1620" w:type="dxa"/>
            <w:shd w:val="clear" w:color="auto" w:fill="auto"/>
            <w:tcMar>
              <w:top w:w="100" w:type="dxa"/>
              <w:left w:w="100" w:type="dxa"/>
              <w:bottom w:w="100" w:type="dxa"/>
              <w:right w:w="100" w:type="dxa"/>
            </w:tcMar>
          </w:tcPr>
          <w:p w14:paraId="30AD5DBF" w14:textId="77777777" w:rsidR="00B41747" w:rsidRDefault="00B41747" w:rsidP="00AD6179">
            <w:pPr>
              <w:widowControl w:val="0"/>
              <w:jc w:val="center"/>
            </w:pPr>
            <w:r>
              <w:t xml:space="preserve">true </w:t>
            </w:r>
          </w:p>
        </w:tc>
        <w:tc>
          <w:tcPr>
            <w:tcW w:w="2535" w:type="dxa"/>
            <w:shd w:val="clear" w:color="auto" w:fill="auto"/>
            <w:tcMar>
              <w:top w:w="100" w:type="dxa"/>
              <w:left w:w="100" w:type="dxa"/>
              <w:bottom w:w="100" w:type="dxa"/>
              <w:right w:w="100" w:type="dxa"/>
            </w:tcMar>
          </w:tcPr>
          <w:p w14:paraId="05F23D22" w14:textId="2CF64487" w:rsidR="00021004" w:rsidRDefault="00B41747" w:rsidP="00021004">
            <w:pPr>
              <w:widowControl w:val="0"/>
              <w:ind w:right="420"/>
              <w:jc w:val="left"/>
            </w:pPr>
            <w:r>
              <w:t>P</w:t>
            </w:r>
            <w:r w:rsidR="00021004">
              <w:t>ass</w:t>
            </w:r>
            <w:r>
              <w:t xml:space="preserve"> </w:t>
            </w:r>
          </w:p>
          <w:p w14:paraId="39200589" w14:textId="778338C1" w:rsidR="00B41747" w:rsidRDefault="00B41747" w:rsidP="00AD6179">
            <w:pPr>
              <w:widowControl w:val="0"/>
              <w:spacing w:before="124"/>
              <w:ind w:right="809"/>
              <w:jc w:val="left"/>
            </w:pPr>
          </w:p>
        </w:tc>
        <w:tc>
          <w:tcPr>
            <w:tcW w:w="1635" w:type="dxa"/>
            <w:shd w:val="clear" w:color="auto" w:fill="auto"/>
            <w:tcMar>
              <w:top w:w="100" w:type="dxa"/>
              <w:left w:w="100" w:type="dxa"/>
              <w:bottom w:w="100" w:type="dxa"/>
              <w:right w:w="100" w:type="dxa"/>
            </w:tcMar>
          </w:tcPr>
          <w:p w14:paraId="7EAFA716" w14:textId="77777777" w:rsidR="00021004" w:rsidRDefault="00021004" w:rsidP="00021004">
            <w:pPr>
              <w:widowControl w:val="0"/>
              <w:ind w:right="420"/>
              <w:jc w:val="left"/>
            </w:pPr>
            <w:r>
              <w:t xml:space="preserve">covers B1109(F), </w:t>
            </w:r>
          </w:p>
          <w:p w14:paraId="1C813DDA" w14:textId="33AA007D" w:rsidR="00B41747" w:rsidRDefault="00021004" w:rsidP="00021004">
            <w:pPr>
              <w:widowControl w:val="0"/>
              <w:ind w:right="420"/>
              <w:jc w:val="left"/>
            </w:pPr>
            <w:r>
              <w:t>B1112(F)</w:t>
            </w:r>
          </w:p>
        </w:tc>
      </w:tr>
      <w:tr w:rsidR="00B41747" w14:paraId="20A9DE36" w14:textId="77777777" w:rsidTr="00AD6179">
        <w:trPr>
          <w:trHeight w:val="820"/>
        </w:trPr>
        <w:tc>
          <w:tcPr>
            <w:tcW w:w="589" w:type="dxa"/>
            <w:shd w:val="clear" w:color="auto" w:fill="auto"/>
            <w:tcMar>
              <w:top w:w="100" w:type="dxa"/>
              <w:left w:w="100" w:type="dxa"/>
              <w:bottom w:w="100" w:type="dxa"/>
              <w:right w:w="100" w:type="dxa"/>
            </w:tcMar>
          </w:tcPr>
          <w:p w14:paraId="054880F6" w14:textId="77777777" w:rsidR="00B41747" w:rsidRDefault="00B41747" w:rsidP="00AD6179">
            <w:pPr>
              <w:widowControl w:val="0"/>
              <w:ind w:left="136"/>
              <w:jc w:val="left"/>
              <w:rPr>
                <w:b/>
              </w:rPr>
            </w:pPr>
            <w:r>
              <w:rPr>
                <w:b/>
              </w:rPr>
              <w:lastRenderedPageBreak/>
              <w:t>3</w:t>
            </w:r>
          </w:p>
        </w:tc>
        <w:tc>
          <w:tcPr>
            <w:tcW w:w="1470" w:type="dxa"/>
            <w:shd w:val="clear" w:color="auto" w:fill="auto"/>
            <w:tcMar>
              <w:top w:w="100" w:type="dxa"/>
              <w:left w:w="100" w:type="dxa"/>
              <w:bottom w:w="100" w:type="dxa"/>
              <w:right w:w="100" w:type="dxa"/>
            </w:tcMar>
          </w:tcPr>
          <w:p w14:paraId="49881710" w14:textId="77777777" w:rsidR="00B41747" w:rsidRDefault="00B41747" w:rsidP="00AD6179">
            <w:pPr>
              <w:widowControl w:val="0"/>
              <w:ind w:right="594"/>
              <w:jc w:val="right"/>
            </w:pPr>
            <w:r>
              <w:t>(null, null)</w:t>
            </w:r>
          </w:p>
        </w:tc>
        <w:tc>
          <w:tcPr>
            <w:tcW w:w="1380" w:type="dxa"/>
            <w:shd w:val="clear" w:color="auto" w:fill="auto"/>
            <w:tcMar>
              <w:top w:w="100" w:type="dxa"/>
              <w:left w:w="100" w:type="dxa"/>
              <w:bottom w:w="100" w:type="dxa"/>
              <w:right w:w="100" w:type="dxa"/>
            </w:tcMar>
          </w:tcPr>
          <w:p w14:paraId="04E99569" w14:textId="77777777" w:rsidR="00B41747" w:rsidRDefault="00B41747" w:rsidP="00AD6179">
            <w:pPr>
              <w:widowControl w:val="0"/>
              <w:ind w:right="417"/>
              <w:jc w:val="left"/>
            </w:pPr>
            <w:r>
              <w:t>Error: bad operand</w:t>
            </w:r>
          </w:p>
        </w:tc>
        <w:tc>
          <w:tcPr>
            <w:tcW w:w="1620" w:type="dxa"/>
            <w:shd w:val="clear" w:color="auto" w:fill="auto"/>
            <w:tcMar>
              <w:top w:w="100" w:type="dxa"/>
              <w:left w:w="100" w:type="dxa"/>
              <w:bottom w:w="100" w:type="dxa"/>
              <w:right w:w="100" w:type="dxa"/>
            </w:tcMar>
          </w:tcPr>
          <w:p w14:paraId="10159365" w14:textId="77777777" w:rsidR="00B41747" w:rsidRDefault="00B41747" w:rsidP="00AD6179">
            <w:pPr>
              <w:widowControl w:val="0"/>
              <w:spacing w:line="337" w:lineRule="auto"/>
              <w:ind w:left="2943" w:right="29"/>
              <w:jc w:val="left"/>
            </w:pPr>
            <w:r>
              <w:t>no output</w:t>
            </w:r>
          </w:p>
        </w:tc>
        <w:tc>
          <w:tcPr>
            <w:tcW w:w="2535" w:type="dxa"/>
            <w:shd w:val="clear" w:color="auto" w:fill="auto"/>
            <w:tcMar>
              <w:top w:w="100" w:type="dxa"/>
              <w:left w:w="100" w:type="dxa"/>
              <w:bottom w:w="100" w:type="dxa"/>
              <w:right w:w="100" w:type="dxa"/>
            </w:tcMar>
          </w:tcPr>
          <w:p w14:paraId="26C450A6" w14:textId="77777777" w:rsidR="00B41747" w:rsidRDefault="00B41747" w:rsidP="00AD6179">
            <w:pPr>
              <w:widowControl w:val="0"/>
              <w:spacing w:line="337" w:lineRule="auto"/>
              <w:ind w:left="2943" w:right="29"/>
              <w:jc w:val="left"/>
            </w:pPr>
            <w:r>
              <w:t>F covers B1109(T)</w:t>
            </w:r>
          </w:p>
        </w:tc>
        <w:tc>
          <w:tcPr>
            <w:tcW w:w="1635" w:type="dxa"/>
            <w:shd w:val="clear" w:color="auto" w:fill="auto"/>
            <w:tcMar>
              <w:top w:w="100" w:type="dxa"/>
              <w:left w:w="100" w:type="dxa"/>
              <w:bottom w:w="100" w:type="dxa"/>
              <w:right w:w="100" w:type="dxa"/>
            </w:tcMar>
          </w:tcPr>
          <w:p w14:paraId="5456CAAB" w14:textId="77777777" w:rsidR="00B41747" w:rsidRDefault="00B41747" w:rsidP="00AD6179">
            <w:pPr>
              <w:widowControl w:val="0"/>
              <w:spacing w:line="337" w:lineRule="auto"/>
              <w:ind w:left="2943" w:right="29"/>
              <w:jc w:val="left"/>
            </w:pPr>
          </w:p>
        </w:tc>
      </w:tr>
      <w:tr w:rsidR="00B41747" w14:paraId="617CC20E" w14:textId="77777777" w:rsidTr="00AD6179">
        <w:trPr>
          <w:trHeight w:val="820"/>
        </w:trPr>
        <w:tc>
          <w:tcPr>
            <w:tcW w:w="589" w:type="dxa"/>
            <w:shd w:val="clear" w:color="auto" w:fill="auto"/>
            <w:tcMar>
              <w:top w:w="100" w:type="dxa"/>
              <w:left w:w="100" w:type="dxa"/>
              <w:bottom w:w="100" w:type="dxa"/>
              <w:right w:w="100" w:type="dxa"/>
            </w:tcMar>
          </w:tcPr>
          <w:p w14:paraId="2FBE7A29" w14:textId="77777777" w:rsidR="00B41747" w:rsidRDefault="00B41747" w:rsidP="00AD6179">
            <w:pPr>
              <w:widowControl w:val="0"/>
              <w:ind w:left="136"/>
              <w:jc w:val="left"/>
              <w:rPr>
                <w:b/>
              </w:rPr>
            </w:pPr>
            <w:r>
              <w:rPr>
                <w:b/>
              </w:rPr>
              <w:t>4</w:t>
            </w:r>
          </w:p>
        </w:tc>
        <w:tc>
          <w:tcPr>
            <w:tcW w:w="1470" w:type="dxa"/>
            <w:shd w:val="clear" w:color="auto" w:fill="auto"/>
            <w:tcMar>
              <w:top w:w="100" w:type="dxa"/>
              <w:left w:w="100" w:type="dxa"/>
              <w:bottom w:w="100" w:type="dxa"/>
              <w:right w:w="100" w:type="dxa"/>
            </w:tcMar>
          </w:tcPr>
          <w:p w14:paraId="396147BE" w14:textId="77777777" w:rsidR="00B41747" w:rsidRDefault="00B41747" w:rsidP="00AD6179">
            <w:pPr>
              <w:widowControl w:val="0"/>
              <w:ind w:right="624"/>
              <w:jc w:val="right"/>
            </w:pPr>
            <w:r>
              <w:t xml:space="preserve">(7,9) </w:t>
            </w:r>
          </w:p>
        </w:tc>
        <w:tc>
          <w:tcPr>
            <w:tcW w:w="1380" w:type="dxa"/>
            <w:shd w:val="clear" w:color="auto" w:fill="auto"/>
            <w:tcMar>
              <w:top w:w="100" w:type="dxa"/>
              <w:left w:w="100" w:type="dxa"/>
              <w:bottom w:w="100" w:type="dxa"/>
              <w:right w:w="100" w:type="dxa"/>
            </w:tcMar>
          </w:tcPr>
          <w:p w14:paraId="640A1D7C" w14:textId="77777777" w:rsidR="00B41747" w:rsidRDefault="00B41747" w:rsidP="00AD6179">
            <w:pPr>
              <w:widowControl w:val="0"/>
              <w:ind w:right="396"/>
              <w:jc w:val="right"/>
            </w:pPr>
            <w:r>
              <w:t>false</w:t>
            </w:r>
          </w:p>
        </w:tc>
        <w:tc>
          <w:tcPr>
            <w:tcW w:w="1620" w:type="dxa"/>
            <w:shd w:val="clear" w:color="auto" w:fill="auto"/>
            <w:tcMar>
              <w:top w:w="100" w:type="dxa"/>
              <w:left w:w="100" w:type="dxa"/>
              <w:bottom w:w="100" w:type="dxa"/>
              <w:right w:w="100" w:type="dxa"/>
            </w:tcMar>
          </w:tcPr>
          <w:p w14:paraId="731A199A" w14:textId="77777777" w:rsidR="00B41747" w:rsidRDefault="00B41747" w:rsidP="00AD6179">
            <w:pPr>
              <w:widowControl w:val="0"/>
              <w:jc w:val="center"/>
            </w:pPr>
            <w:r>
              <w:t>false</w:t>
            </w:r>
          </w:p>
        </w:tc>
        <w:tc>
          <w:tcPr>
            <w:tcW w:w="2535" w:type="dxa"/>
            <w:shd w:val="clear" w:color="auto" w:fill="auto"/>
            <w:tcMar>
              <w:top w:w="100" w:type="dxa"/>
              <w:left w:w="100" w:type="dxa"/>
              <w:bottom w:w="100" w:type="dxa"/>
              <w:right w:w="100" w:type="dxa"/>
            </w:tcMar>
          </w:tcPr>
          <w:p w14:paraId="4B5516F1" w14:textId="75B2576A" w:rsidR="00021004" w:rsidRDefault="00B41747" w:rsidP="00021004">
            <w:pPr>
              <w:widowControl w:val="0"/>
              <w:ind w:right="413"/>
              <w:jc w:val="left"/>
            </w:pPr>
            <w:r>
              <w:t>P</w:t>
            </w:r>
            <w:r w:rsidR="00021004">
              <w:t>ass</w:t>
            </w:r>
            <w:r>
              <w:t xml:space="preserve"> </w:t>
            </w:r>
          </w:p>
          <w:p w14:paraId="1F966648" w14:textId="6AF266CC" w:rsidR="00B41747" w:rsidRDefault="00B41747" w:rsidP="00AD6179">
            <w:pPr>
              <w:widowControl w:val="0"/>
              <w:spacing w:before="124"/>
              <w:ind w:right="305"/>
              <w:jc w:val="left"/>
            </w:pPr>
          </w:p>
        </w:tc>
        <w:tc>
          <w:tcPr>
            <w:tcW w:w="1635" w:type="dxa"/>
            <w:shd w:val="clear" w:color="auto" w:fill="auto"/>
            <w:tcMar>
              <w:top w:w="100" w:type="dxa"/>
              <w:left w:w="100" w:type="dxa"/>
              <w:bottom w:w="100" w:type="dxa"/>
              <w:right w:w="100" w:type="dxa"/>
            </w:tcMar>
          </w:tcPr>
          <w:p w14:paraId="55D079F6" w14:textId="77777777" w:rsidR="00021004" w:rsidRDefault="00021004" w:rsidP="00021004">
            <w:pPr>
              <w:widowControl w:val="0"/>
              <w:ind w:right="413"/>
              <w:jc w:val="left"/>
            </w:pPr>
            <w:r>
              <w:t xml:space="preserve">covers B1109(T) </w:t>
            </w:r>
          </w:p>
          <w:p w14:paraId="39E3C755" w14:textId="77777777" w:rsidR="00021004" w:rsidRDefault="00021004" w:rsidP="00021004">
            <w:pPr>
              <w:widowControl w:val="0"/>
              <w:spacing w:before="124"/>
              <w:ind w:right="243"/>
              <w:jc w:val="left"/>
            </w:pPr>
            <w:r>
              <w:t xml:space="preserve">B1112(T), B1117(T), </w:t>
            </w:r>
          </w:p>
          <w:p w14:paraId="67DE9811" w14:textId="7262D01B" w:rsidR="00B41747" w:rsidRDefault="00021004" w:rsidP="00021004">
            <w:pPr>
              <w:widowControl w:val="0"/>
              <w:ind w:right="413"/>
              <w:jc w:val="left"/>
            </w:pPr>
            <w:r>
              <w:t>B1121(T), B1122(T)</w:t>
            </w:r>
          </w:p>
        </w:tc>
      </w:tr>
    </w:tbl>
    <w:p w14:paraId="0A2D72EC" w14:textId="77777777" w:rsidR="00B41747" w:rsidRDefault="00B41747" w:rsidP="00B41747">
      <w:pPr>
        <w:widowControl w:val="0"/>
        <w:ind w:left="213"/>
        <w:jc w:val="left"/>
        <w:rPr>
          <w:b/>
          <w:sz w:val="32"/>
          <w:szCs w:val="32"/>
        </w:rPr>
      </w:pPr>
      <w:r>
        <w:rPr>
          <w:b/>
          <w:sz w:val="32"/>
          <w:szCs w:val="32"/>
        </w:rPr>
        <w:t xml:space="preserve">Condition Coverage with Short Circuit Evaluation: </w:t>
      </w:r>
    </w:p>
    <w:tbl>
      <w:tblPr>
        <w:tblW w:w="9214"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9"/>
        <w:gridCol w:w="1650"/>
        <w:gridCol w:w="1365"/>
        <w:gridCol w:w="1530"/>
        <w:gridCol w:w="2010"/>
        <w:gridCol w:w="2070"/>
      </w:tblGrid>
      <w:tr w:rsidR="00B41747" w14:paraId="5BC8AD74" w14:textId="77777777" w:rsidTr="00AD6179">
        <w:trPr>
          <w:trHeight w:val="820"/>
        </w:trPr>
        <w:tc>
          <w:tcPr>
            <w:tcW w:w="589" w:type="dxa"/>
            <w:shd w:val="clear" w:color="auto" w:fill="auto"/>
            <w:tcMar>
              <w:top w:w="100" w:type="dxa"/>
              <w:left w:w="100" w:type="dxa"/>
              <w:bottom w:w="100" w:type="dxa"/>
              <w:right w:w="100" w:type="dxa"/>
            </w:tcMar>
          </w:tcPr>
          <w:p w14:paraId="0C9E876D" w14:textId="77777777" w:rsidR="00B41747" w:rsidRDefault="00B41747" w:rsidP="00AD6179">
            <w:pPr>
              <w:widowControl w:val="0"/>
              <w:jc w:val="center"/>
              <w:rPr>
                <w:b/>
              </w:rPr>
            </w:pPr>
            <w:r>
              <w:rPr>
                <w:b/>
              </w:rPr>
              <w:t xml:space="preserve">Test </w:t>
            </w:r>
          </w:p>
          <w:p w14:paraId="38BE2336" w14:textId="77777777" w:rsidR="00B41747" w:rsidRDefault="00B41747" w:rsidP="00AD6179">
            <w:pPr>
              <w:widowControl w:val="0"/>
              <w:spacing w:before="124"/>
              <w:jc w:val="center"/>
              <w:rPr>
                <w:b/>
              </w:rPr>
            </w:pPr>
            <w:r>
              <w:rPr>
                <w:b/>
              </w:rPr>
              <w:t>case#</w:t>
            </w:r>
          </w:p>
        </w:tc>
        <w:tc>
          <w:tcPr>
            <w:tcW w:w="1650" w:type="dxa"/>
            <w:shd w:val="clear" w:color="auto" w:fill="auto"/>
            <w:tcMar>
              <w:top w:w="100" w:type="dxa"/>
              <w:left w:w="100" w:type="dxa"/>
              <w:bottom w:w="100" w:type="dxa"/>
              <w:right w:w="100" w:type="dxa"/>
            </w:tcMar>
          </w:tcPr>
          <w:p w14:paraId="71599473" w14:textId="77777777" w:rsidR="00B41747" w:rsidRDefault="00B41747" w:rsidP="00AD6179">
            <w:pPr>
              <w:widowControl w:val="0"/>
              <w:ind w:right="547"/>
              <w:jc w:val="right"/>
              <w:rPr>
                <w:b/>
              </w:rPr>
            </w:pPr>
            <w:r>
              <w:rPr>
                <w:b/>
              </w:rPr>
              <w:t xml:space="preserve">Input </w:t>
            </w:r>
          </w:p>
        </w:tc>
        <w:tc>
          <w:tcPr>
            <w:tcW w:w="1365" w:type="dxa"/>
            <w:shd w:val="clear" w:color="auto" w:fill="auto"/>
            <w:tcMar>
              <w:top w:w="100" w:type="dxa"/>
              <w:left w:w="100" w:type="dxa"/>
              <w:bottom w:w="100" w:type="dxa"/>
              <w:right w:w="100" w:type="dxa"/>
            </w:tcMar>
          </w:tcPr>
          <w:p w14:paraId="14A0E4B5" w14:textId="77777777" w:rsidR="00B41747" w:rsidRDefault="00B41747" w:rsidP="00AD6179">
            <w:pPr>
              <w:widowControl w:val="0"/>
              <w:jc w:val="center"/>
              <w:rPr>
                <w:b/>
              </w:rPr>
            </w:pPr>
            <w:r>
              <w:rPr>
                <w:b/>
              </w:rPr>
              <w:t xml:space="preserve">Output </w:t>
            </w:r>
          </w:p>
        </w:tc>
        <w:tc>
          <w:tcPr>
            <w:tcW w:w="1530" w:type="dxa"/>
            <w:shd w:val="clear" w:color="auto" w:fill="auto"/>
            <w:tcMar>
              <w:top w:w="100" w:type="dxa"/>
              <w:left w:w="100" w:type="dxa"/>
              <w:bottom w:w="100" w:type="dxa"/>
              <w:right w:w="100" w:type="dxa"/>
            </w:tcMar>
          </w:tcPr>
          <w:p w14:paraId="7B72C100" w14:textId="77777777" w:rsidR="00B41747" w:rsidRDefault="00B41747" w:rsidP="00AD6179">
            <w:pPr>
              <w:widowControl w:val="0"/>
              <w:ind w:right="345"/>
              <w:jc w:val="right"/>
              <w:rPr>
                <w:b/>
              </w:rPr>
            </w:pPr>
            <w:r>
              <w:rPr>
                <w:b/>
              </w:rPr>
              <w:t xml:space="preserve">Expected </w:t>
            </w:r>
          </w:p>
          <w:p w14:paraId="7C63279D" w14:textId="77777777" w:rsidR="00B41747" w:rsidRDefault="00B41747" w:rsidP="00AD6179">
            <w:pPr>
              <w:widowControl w:val="0"/>
              <w:spacing w:before="124"/>
              <w:jc w:val="center"/>
              <w:rPr>
                <w:b/>
              </w:rPr>
            </w:pPr>
            <w:r>
              <w:rPr>
                <w:b/>
              </w:rPr>
              <w:t>Output</w:t>
            </w:r>
          </w:p>
        </w:tc>
        <w:tc>
          <w:tcPr>
            <w:tcW w:w="2010" w:type="dxa"/>
            <w:shd w:val="clear" w:color="auto" w:fill="auto"/>
            <w:tcMar>
              <w:top w:w="100" w:type="dxa"/>
              <w:left w:w="100" w:type="dxa"/>
              <w:bottom w:w="100" w:type="dxa"/>
              <w:right w:w="100" w:type="dxa"/>
            </w:tcMar>
          </w:tcPr>
          <w:p w14:paraId="02F3B3BD" w14:textId="77777777" w:rsidR="00B41747" w:rsidRDefault="00B41747" w:rsidP="00AD6179">
            <w:pPr>
              <w:widowControl w:val="0"/>
              <w:jc w:val="center"/>
              <w:rPr>
                <w:b/>
              </w:rPr>
            </w:pPr>
            <w:r>
              <w:rPr>
                <w:b/>
              </w:rPr>
              <w:t xml:space="preserve">Pass/Fail </w:t>
            </w:r>
          </w:p>
        </w:tc>
        <w:tc>
          <w:tcPr>
            <w:tcW w:w="2070" w:type="dxa"/>
            <w:shd w:val="clear" w:color="auto" w:fill="auto"/>
            <w:tcMar>
              <w:top w:w="100" w:type="dxa"/>
              <w:left w:w="100" w:type="dxa"/>
              <w:bottom w:w="100" w:type="dxa"/>
              <w:right w:w="100" w:type="dxa"/>
            </w:tcMar>
          </w:tcPr>
          <w:p w14:paraId="5A431D52" w14:textId="77777777" w:rsidR="00B41747" w:rsidRDefault="00B41747" w:rsidP="00AD6179">
            <w:pPr>
              <w:widowControl w:val="0"/>
              <w:jc w:val="center"/>
              <w:rPr>
                <w:b/>
              </w:rPr>
            </w:pPr>
            <w:r>
              <w:rPr>
                <w:b/>
              </w:rPr>
              <w:t>Comments/Remarks</w:t>
            </w:r>
          </w:p>
        </w:tc>
      </w:tr>
      <w:tr w:rsidR="00B41747" w14:paraId="1264FE59" w14:textId="77777777" w:rsidTr="00AD6179">
        <w:trPr>
          <w:trHeight w:val="1220"/>
        </w:trPr>
        <w:tc>
          <w:tcPr>
            <w:tcW w:w="589" w:type="dxa"/>
            <w:shd w:val="clear" w:color="auto" w:fill="auto"/>
            <w:tcMar>
              <w:top w:w="100" w:type="dxa"/>
              <w:left w:w="100" w:type="dxa"/>
              <w:bottom w:w="100" w:type="dxa"/>
              <w:right w:w="100" w:type="dxa"/>
            </w:tcMar>
          </w:tcPr>
          <w:p w14:paraId="3CB323BE" w14:textId="77777777" w:rsidR="00B41747" w:rsidRDefault="00B41747" w:rsidP="00AD6179">
            <w:pPr>
              <w:widowControl w:val="0"/>
              <w:ind w:left="138"/>
              <w:jc w:val="left"/>
              <w:rPr>
                <w:b/>
              </w:rPr>
            </w:pPr>
            <w:r>
              <w:rPr>
                <w:b/>
              </w:rPr>
              <w:t xml:space="preserve">1 </w:t>
            </w:r>
          </w:p>
        </w:tc>
        <w:tc>
          <w:tcPr>
            <w:tcW w:w="1650" w:type="dxa"/>
            <w:shd w:val="clear" w:color="auto" w:fill="auto"/>
            <w:tcMar>
              <w:top w:w="100" w:type="dxa"/>
              <w:left w:w="100" w:type="dxa"/>
              <w:bottom w:w="100" w:type="dxa"/>
              <w:right w:w="100" w:type="dxa"/>
            </w:tcMar>
          </w:tcPr>
          <w:p w14:paraId="3F6EF961" w14:textId="77777777" w:rsidR="00B41747" w:rsidRDefault="00B41747" w:rsidP="00AD6179">
            <w:pPr>
              <w:widowControl w:val="0"/>
              <w:ind w:right="476"/>
              <w:jc w:val="right"/>
            </w:pPr>
            <w:r>
              <w:t xml:space="preserve">(4, null) </w:t>
            </w:r>
          </w:p>
        </w:tc>
        <w:tc>
          <w:tcPr>
            <w:tcW w:w="1365" w:type="dxa"/>
            <w:shd w:val="clear" w:color="auto" w:fill="auto"/>
            <w:tcMar>
              <w:top w:w="100" w:type="dxa"/>
              <w:left w:w="100" w:type="dxa"/>
              <w:bottom w:w="100" w:type="dxa"/>
              <w:right w:w="100" w:type="dxa"/>
            </w:tcMar>
          </w:tcPr>
          <w:p w14:paraId="1F61D169" w14:textId="77777777" w:rsidR="00B41747" w:rsidRDefault="00B41747" w:rsidP="00AD6179">
            <w:pPr>
              <w:widowControl w:val="0"/>
              <w:ind w:right="417"/>
              <w:jc w:val="right"/>
            </w:pPr>
            <w:r>
              <w:t xml:space="preserve">true </w:t>
            </w:r>
          </w:p>
        </w:tc>
        <w:tc>
          <w:tcPr>
            <w:tcW w:w="1530" w:type="dxa"/>
            <w:shd w:val="clear" w:color="auto" w:fill="auto"/>
            <w:tcMar>
              <w:top w:w="100" w:type="dxa"/>
              <w:left w:w="100" w:type="dxa"/>
              <w:bottom w:w="100" w:type="dxa"/>
              <w:right w:w="100" w:type="dxa"/>
            </w:tcMar>
          </w:tcPr>
          <w:p w14:paraId="06AB7474" w14:textId="77777777" w:rsidR="00B41747" w:rsidRDefault="00B41747" w:rsidP="00AD6179">
            <w:pPr>
              <w:widowControl w:val="0"/>
              <w:jc w:val="center"/>
            </w:pPr>
            <w:r>
              <w:t xml:space="preserve">true </w:t>
            </w:r>
          </w:p>
        </w:tc>
        <w:tc>
          <w:tcPr>
            <w:tcW w:w="2010" w:type="dxa"/>
            <w:shd w:val="clear" w:color="auto" w:fill="auto"/>
            <w:tcMar>
              <w:top w:w="100" w:type="dxa"/>
              <w:left w:w="100" w:type="dxa"/>
              <w:bottom w:w="100" w:type="dxa"/>
              <w:right w:w="100" w:type="dxa"/>
            </w:tcMar>
          </w:tcPr>
          <w:p w14:paraId="7A9F284E" w14:textId="0C715AF2" w:rsidR="00087F5D" w:rsidRDefault="00B41747" w:rsidP="00087F5D">
            <w:pPr>
              <w:widowControl w:val="0"/>
              <w:ind w:right="411"/>
              <w:jc w:val="left"/>
            </w:pPr>
            <w:r>
              <w:t>P</w:t>
            </w:r>
            <w:r w:rsidR="00087F5D">
              <w:t>ass</w:t>
            </w:r>
            <w:r>
              <w:t xml:space="preserve"> </w:t>
            </w:r>
          </w:p>
          <w:p w14:paraId="3BBAE343" w14:textId="60A380FA" w:rsidR="00B41747" w:rsidRDefault="00B41747" w:rsidP="00AD6179">
            <w:pPr>
              <w:widowControl w:val="0"/>
              <w:spacing w:before="124"/>
              <w:ind w:right="800"/>
              <w:jc w:val="left"/>
            </w:pPr>
          </w:p>
        </w:tc>
        <w:tc>
          <w:tcPr>
            <w:tcW w:w="2070" w:type="dxa"/>
            <w:shd w:val="clear" w:color="auto" w:fill="auto"/>
            <w:tcMar>
              <w:top w:w="100" w:type="dxa"/>
              <w:left w:w="100" w:type="dxa"/>
              <w:bottom w:w="100" w:type="dxa"/>
              <w:right w:w="100" w:type="dxa"/>
            </w:tcMar>
          </w:tcPr>
          <w:p w14:paraId="73BAB47A" w14:textId="77777777" w:rsidR="00087F5D" w:rsidRDefault="00087F5D" w:rsidP="00087F5D">
            <w:pPr>
              <w:widowControl w:val="0"/>
              <w:ind w:right="411"/>
              <w:jc w:val="left"/>
            </w:pPr>
            <w:r>
              <w:t xml:space="preserve">covers C1109(T), </w:t>
            </w:r>
          </w:p>
          <w:p w14:paraId="5CAA9FDC" w14:textId="77777777" w:rsidR="00087F5D" w:rsidRDefault="00087F5D" w:rsidP="00087F5D">
            <w:pPr>
              <w:widowControl w:val="0"/>
              <w:spacing w:before="124"/>
              <w:ind w:right="238"/>
              <w:jc w:val="left"/>
            </w:pPr>
            <w:r>
              <w:t xml:space="preserve">C1112(T), C1117(T), </w:t>
            </w:r>
          </w:p>
          <w:p w14:paraId="0BAD4CB9" w14:textId="18C3985C" w:rsidR="00B41747" w:rsidRDefault="00087F5D" w:rsidP="00087F5D">
            <w:pPr>
              <w:widowControl w:val="0"/>
              <w:ind w:right="411"/>
              <w:jc w:val="left"/>
            </w:pPr>
            <w:r>
              <w:t>C1121(T)</w:t>
            </w:r>
          </w:p>
        </w:tc>
      </w:tr>
      <w:tr w:rsidR="00B41747" w14:paraId="52AC0262" w14:textId="77777777" w:rsidTr="00AD6179">
        <w:trPr>
          <w:trHeight w:val="840"/>
        </w:trPr>
        <w:tc>
          <w:tcPr>
            <w:tcW w:w="589" w:type="dxa"/>
            <w:shd w:val="clear" w:color="auto" w:fill="auto"/>
            <w:tcMar>
              <w:top w:w="100" w:type="dxa"/>
              <w:left w:w="100" w:type="dxa"/>
              <w:bottom w:w="100" w:type="dxa"/>
              <w:right w:w="100" w:type="dxa"/>
            </w:tcMar>
          </w:tcPr>
          <w:p w14:paraId="477E4518" w14:textId="77777777" w:rsidR="00B41747" w:rsidRDefault="00B41747" w:rsidP="00AD6179">
            <w:pPr>
              <w:widowControl w:val="0"/>
              <w:ind w:left="136"/>
              <w:jc w:val="left"/>
              <w:rPr>
                <w:b/>
              </w:rPr>
            </w:pPr>
            <w:r>
              <w:rPr>
                <w:b/>
              </w:rPr>
              <w:t xml:space="preserve">2 </w:t>
            </w:r>
          </w:p>
        </w:tc>
        <w:tc>
          <w:tcPr>
            <w:tcW w:w="1650" w:type="dxa"/>
            <w:shd w:val="clear" w:color="auto" w:fill="auto"/>
            <w:tcMar>
              <w:top w:w="100" w:type="dxa"/>
              <w:left w:w="100" w:type="dxa"/>
              <w:bottom w:w="100" w:type="dxa"/>
              <w:right w:w="100" w:type="dxa"/>
            </w:tcMar>
          </w:tcPr>
          <w:p w14:paraId="522D7C5D" w14:textId="77777777" w:rsidR="00B41747" w:rsidRDefault="00B41747" w:rsidP="00AD6179">
            <w:pPr>
              <w:widowControl w:val="0"/>
              <w:ind w:right="594"/>
              <w:jc w:val="right"/>
            </w:pPr>
            <w:r>
              <w:t xml:space="preserve">(0, 4) </w:t>
            </w:r>
          </w:p>
        </w:tc>
        <w:tc>
          <w:tcPr>
            <w:tcW w:w="1365" w:type="dxa"/>
            <w:shd w:val="clear" w:color="auto" w:fill="auto"/>
            <w:tcMar>
              <w:top w:w="100" w:type="dxa"/>
              <w:left w:w="100" w:type="dxa"/>
              <w:bottom w:w="100" w:type="dxa"/>
              <w:right w:w="100" w:type="dxa"/>
            </w:tcMar>
          </w:tcPr>
          <w:p w14:paraId="3608E30A" w14:textId="77777777" w:rsidR="00B41747" w:rsidRDefault="00B41747" w:rsidP="00AD6179">
            <w:pPr>
              <w:widowControl w:val="0"/>
              <w:ind w:right="417"/>
              <w:jc w:val="right"/>
            </w:pPr>
            <w:r>
              <w:t xml:space="preserve">true </w:t>
            </w:r>
          </w:p>
        </w:tc>
        <w:tc>
          <w:tcPr>
            <w:tcW w:w="1530" w:type="dxa"/>
            <w:shd w:val="clear" w:color="auto" w:fill="auto"/>
            <w:tcMar>
              <w:top w:w="100" w:type="dxa"/>
              <w:left w:w="100" w:type="dxa"/>
              <w:bottom w:w="100" w:type="dxa"/>
              <w:right w:w="100" w:type="dxa"/>
            </w:tcMar>
          </w:tcPr>
          <w:p w14:paraId="0DFAB5A7" w14:textId="77777777" w:rsidR="00B41747" w:rsidRDefault="00B41747" w:rsidP="00AD6179">
            <w:pPr>
              <w:widowControl w:val="0"/>
              <w:jc w:val="center"/>
            </w:pPr>
            <w:r>
              <w:t xml:space="preserve">true </w:t>
            </w:r>
          </w:p>
        </w:tc>
        <w:tc>
          <w:tcPr>
            <w:tcW w:w="2010" w:type="dxa"/>
            <w:shd w:val="clear" w:color="auto" w:fill="auto"/>
            <w:tcMar>
              <w:top w:w="100" w:type="dxa"/>
              <w:left w:w="100" w:type="dxa"/>
              <w:bottom w:w="100" w:type="dxa"/>
              <w:right w:w="100" w:type="dxa"/>
            </w:tcMar>
          </w:tcPr>
          <w:p w14:paraId="661771ED" w14:textId="0769EE15" w:rsidR="00087F5D" w:rsidRDefault="00B41747" w:rsidP="00087F5D">
            <w:pPr>
              <w:widowControl w:val="0"/>
              <w:ind w:right="417"/>
              <w:jc w:val="left"/>
            </w:pPr>
            <w:r>
              <w:t>P</w:t>
            </w:r>
            <w:r w:rsidR="00087F5D">
              <w:t>ass</w:t>
            </w:r>
            <w:r>
              <w:t xml:space="preserve"> </w:t>
            </w:r>
          </w:p>
          <w:p w14:paraId="2C7A7C06" w14:textId="5A9A649A" w:rsidR="00B41747" w:rsidRDefault="00B41747" w:rsidP="00AD6179">
            <w:pPr>
              <w:widowControl w:val="0"/>
              <w:spacing w:before="124"/>
              <w:ind w:right="806"/>
              <w:jc w:val="left"/>
            </w:pPr>
          </w:p>
        </w:tc>
        <w:tc>
          <w:tcPr>
            <w:tcW w:w="2070" w:type="dxa"/>
            <w:shd w:val="clear" w:color="auto" w:fill="auto"/>
            <w:tcMar>
              <w:top w:w="100" w:type="dxa"/>
              <w:left w:w="100" w:type="dxa"/>
              <w:bottom w:w="100" w:type="dxa"/>
              <w:right w:w="100" w:type="dxa"/>
            </w:tcMar>
          </w:tcPr>
          <w:p w14:paraId="05DF5B19" w14:textId="77777777" w:rsidR="00087F5D" w:rsidRDefault="00087F5D" w:rsidP="00087F5D">
            <w:pPr>
              <w:widowControl w:val="0"/>
              <w:ind w:right="417"/>
              <w:jc w:val="left"/>
            </w:pPr>
            <w:r>
              <w:t xml:space="preserve">covers C1109(F), </w:t>
            </w:r>
          </w:p>
          <w:p w14:paraId="71F4AD5F" w14:textId="64B67BC9" w:rsidR="00B41747" w:rsidRDefault="00087F5D" w:rsidP="00087F5D">
            <w:pPr>
              <w:widowControl w:val="0"/>
              <w:ind w:right="417"/>
              <w:jc w:val="left"/>
            </w:pPr>
            <w:r>
              <w:t>C1112(F)</w:t>
            </w:r>
          </w:p>
        </w:tc>
      </w:tr>
      <w:tr w:rsidR="00B41747" w14:paraId="04758660" w14:textId="77777777" w:rsidTr="00AD6179">
        <w:trPr>
          <w:trHeight w:val="840"/>
        </w:trPr>
        <w:tc>
          <w:tcPr>
            <w:tcW w:w="589" w:type="dxa"/>
            <w:shd w:val="clear" w:color="auto" w:fill="auto"/>
            <w:tcMar>
              <w:top w:w="100" w:type="dxa"/>
              <w:left w:w="100" w:type="dxa"/>
              <w:bottom w:w="100" w:type="dxa"/>
              <w:right w:w="100" w:type="dxa"/>
            </w:tcMar>
          </w:tcPr>
          <w:p w14:paraId="2BE44098" w14:textId="77777777" w:rsidR="00B41747" w:rsidRDefault="00B41747" w:rsidP="00AD6179">
            <w:pPr>
              <w:widowControl w:val="0"/>
              <w:ind w:left="136"/>
              <w:jc w:val="left"/>
              <w:rPr>
                <w:b/>
              </w:rPr>
            </w:pPr>
            <w:r>
              <w:rPr>
                <w:b/>
              </w:rPr>
              <w:lastRenderedPageBreak/>
              <w:t>3</w:t>
            </w:r>
          </w:p>
        </w:tc>
        <w:tc>
          <w:tcPr>
            <w:tcW w:w="1650" w:type="dxa"/>
            <w:shd w:val="clear" w:color="auto" w:fill="auto"/>
            <w:tcMar>
              <w:top w:w="100" w:type="dxa"/>
              <w:left w:w="100" w:type="dxa"/>
              <w:bottom w:w="100" w:type="dxa"/>
              <w:right w:w="100" w:type="dxa"/>
            </w:tcMar>
          </w:tcPr>
          <w:p w14:paraId="6E8EDCA2" w14:textId="77777777" w:rsidR="00B41747" w:rsidRDefault="00B41747" w:rsidP="00AD6179">
            <w:pPr>
              <w:widowControl w:val="0"/>
              <w:ind w:right="359"/>
              <w:jc w:val="right"/>
            </w:pPr>
            <w:r>
              <w:t>(null, null)</w:t>
            </w:r>
          </w:p>
        </w:tc>
        <w:tc>
          <w:tcPr>
            <w:tcW w:w="1365" w:type="dxa"/>
            <w:shd w:val="clear" w:color="auto" w:fill="auto"/>
            <w:tcMar>
              <w:top w:w="100" w:type="dxa"/>
              <w:left w:w="100" w:type="dxa"/>
              <w:bottom w:w="100" w:type="dxa"/>
              <w:right w:w="100" w:type="dxa"/>
            </w:tcMar>
          </w:tcPr>
          <w:p w14:paraId="79B335C0" w14:textId="77777777" w:rsidR="00B41747" w:rsidRDefault="00B41747" w:rsidP="00AD6179">
            <w:pPr>
              <w:widowControl w:val="0"/>
              <w:ind w:right="134"/>
              <w:jc w:val="left"/>
            </w:pPr>
            <w:r>
              <w:t xml:space="preserve">error: bad </w:t>
            </w:r>
          </w:p>
          <w:p w14:paraId="6B21ED2D" w14:textId="77777777" w:rsidR="00B41747" w:rsidRDefault="00B41747" w:rsidP="00AD6179">
            <w:pPr>
              <w:widowControl w:val="0"/>
              <w:spacing w:before="124"/>
              <w:ind w:right="216"/>
              <w:jc w:val="left"/>
            </w:pPr>
            <w:r>
              <w:t xml:space="preserve">operand </w:t>
            </w:r>
          </w:p>
          <w:p w14:paraId="0F94BCE1" w14:textId="77777777" w:rsidR="00B41747" w:rsidRDefault="00B41747" w:rsidP="00AD6179">
            <w:pPr>
              <w:widowControl w:val="0"/>
              <w:spacing w:before="124"/>
              <w:jc w:val="left"/>
            </w:pPr>
            <w:r>
              <w:t xml:space="preserve">types for </w:t>
            </w:r>
          </w:p>
          <w:p w14:paraId="581EBC02" w14:textId="77777777" w:rsidR="00B41747" w:rsidRDefault="00B41747" w:rsidP="00AD6179">
            <w:pPr>
              <w:widowControl w:val="0"/>
              <w:spacing w:before="124"/>
              <w:ind w:right="312"/>
              <w:jc w:val="left"/>
            </w:pPr>
            <w:r>
              <w:t xml:space="preserve">binary </w:t>
            </w:r>
          </w:p>
          <w:p w14:paraId="2E1F8260" w14:textId="77777777" w:rsidR="00B41747" w:rsidRDefault="00B41747" w:rsidP="00AD6179">
            <w:pPr>
              <w:widowControl w:val="0"/>
              <w:spacing w:before="124" w:line="349" w:lineRule="auto"/>
              <w:ind w:left="140" w:right="74"/>
              <w:jc w:val="left"/>
            </w:pPr>
            <w:r>
              <w:t>operator '&lt;'</w:t>
            </w:r>
          </w:p>
        </w:tc>
        <w:tc>
          <w:tcPr>
            <w:tcW w:w="1530" w:type="dxa"/>
            <w:shd w:val="clear" w:color="auto" w:fill="auto"/>
            <w:tcMar>
              <w:top w:w="100" w:type="dxa"/>
              <w:left w:w="100" w:type="dxa"/>
              <w:bottom w:w="100" w:type="dxa"/>
              <w:right w:w="100" w:type="dxa"/>
            </w:tcMar>
          </w:tcPr>
          <w:p w14:paraId="09D97B10" w14:textId="77777777" w:rsidR="00B41747" w:rsidRDefault="00B41747" w:rsidP="00AD6179">
            <w:pPr>
              <w:widowControl w:val="0"/>
              <w:jc w:val="center"/>
            </w:pPr>
            <w:r>
              <w:t>no output</w:t>
            </w:r>
          </w:p>
        </w:tc>
        <w:tc>
          <w:tcPr>
            <w:tcW w:w="2010" w:type="dxa"/>
            <w:shd w:val="clear" w:color="auto" w:fill="auto"/>
            <w:tcMar>
              <w:top w:w="100" w:type="dxa"/>
              <w:left w:w="100" w:type="dxa"/>
              <w:bottom w:w="100" w:type="dxa"/>
              <w:right w:w="100" w:type="dxa"/>
            </w:tcMar>
          </w:tcPr>
          <w:p w14:paraId="7752D4A6" w14:textId="0B52E094" w:rsidR="00087F5D" w:rsidRDefault="00B41747" w:rsidP="00087F5D">
            <w:pPr>
              <w:widowControl w:val="0"/>
              <w:ind w:right="411"/>
              <w:jc w:val="left"/>
            </w:pPr>
            <w:r>
              <w:t>F</w:t>
            </w:r>
            <w:r w:rsidR="00087F5D">
              <w:t>ail</w:t>
            </w:r>
            <w:r>
              <w:t xml:space="preserve"> </w:t>
            </w:r>
          </w:p>
          <w:p w14:paraId="3FB4DB37" w14:textId="3FE1625B" w:rsidR="00B41747" w:rsidRDefault="00B41747" w:rsidP="00AD6179">
            <w:pPr>
              <w:widowControl w:val="0"/>
              <w:spacing w:before="124"/>
              <w:ind w:right="562"/>
              <w:jc w:val="left"/>
            </w:pPr>
          </w:p>
        </w:tc>
        <w:tc>
          <w:tcPr>
            <w:tcW w:w="2070" w:type="dxa"/>
            <w:shd w:val="clear" w:color="auto" w:fill="auto"/>
            <w:tcMar>
              <w:top w:w="100" w:type="dxa"/>
              <w:left w:w="100" w:type="dxa"/>
              <w:bottom w:w="100" w:type="dxa"/>
              <w:right w:w="100" w:type="dxa"/>
            </w:tcMar>
          </w:tcPr>
          <w:p w14:paraId="057E42E5" w14:textId="77777777" w:rsidR="00087F5D" w:rsidRDefault="00087F5D" w:rsidP="00087F5D">
            <w:pPr>
              <w:widowControl w:val="0"/>
              <w:ind w:right="411"/>
              <w:jc w:val="left"/>
            </w:pPr>
            <w:r>
              <w:t xml:space="preserve">covers C1109(T), </w:t>
            </w:r>
          </w:p>
          <w:p w14:paraId="184AB103" w14:textId="57D8F659" w:rsidR="00B41747" w:rsidRDefault="00087F5D" w:rsidP="00087F5D">
            <w:pPr>
              <w:widowControl w:val="0"/>
              <w:ind w:right="417"/>
              <w:jc w:val="left"/>
            </w:pPr>
            <w:r>
              <w:t>C1112(Crash)</w:t>
            </w:r>
          </w:p>
        </w:tc>
      </w:tr>
      <w:tr w:rsidR="00B41747" w14:paraId="3AD4048B" w14:textId="77777777" w:rsidTr="00AD6179">
        <w:trPr>
          <w:trHeight w:val="840"/>
        </w:trPr>
        <w:tc>
          <w:tcPr>
            <w:tcW w:w="589" w:type="dxa"/>
            <w:shd w:val="clear" w:color="auto" w:fill="auto"/>
            <w:tcMar>
              <w:top w:w="100" w:type="dxa"/>
              <w:left w:w="100" w:type="dxa"/>
              <w:bottom w:w="100" w:type="dxa"/>
              <w:right w:w="100" w:type="dxa"/>
            </w:tcMar>
          </w:tcPr>
          <w:p w14:paraId="2BB0D2E3" w14:textId="77777777" w:rsidR="00B41747" w:rsidRDefault="00B41747" w:rsidP="00AD6179">
            <w:pPr>
              <w:widowControl w:val="0"/>
              <w:ind w:left="136"/>
              <w:jc w:val="left"/>
              <w:rPr>
                <w:b/>
              </w:rPr>
            </w:pPr>
            <w:r>
              <w:rPr>
                <w:b/>
              </w:rPr>
              <w:t>4</w:t>
            </w:r>
          </w:p>
        </w:tc>
        <w:tc>
          <w:tcPr>
            <w:tcW w:w="1650" w:type="dxa"/>
            <w:shd w:val="clear" w:color="auto" w:fill="auto"/>
            <w:tcMar>
              <w:top w:w="100" w:type="dxa"/>
              <w:left w:w="100" w:type="dxa"/>
              <w:bottom w:w="100" w:type="dxa"/>
              <w:right w:w="100" w:type="dxa"/>
            </w:tcMar>
          </w:tcPr>
          <w:p w14:paraId="39972947" w14:textId="77777777" w:rsidR="00B41747" w:rsidRDefault="00B41747" w:rsidP="00AD6179">
            <w:pPr>
              <w:widowControl w:val="0"/>
              <w:ind w:right="359"/>
              <w:jc w:val="right"/>
            </w:pPr>
            <w:r>
              <w:t>(7,9)</w:t>
            </w:r>
          </w:p>
        </w:tc>
        <w:tc>
          <w:tcPr>
            <w:tcW w:w="1365" w:type="dxa"/>
            <w:shd w:val="clear" w:color="auto" w:fill="auto"/>
            <w:tcMar>
              <w:top w:w="100" w:type="dxa"/>
              <w:left w:w="100" w:type="dxa"/>
              <w:bottom w:w="100" w:type="dxa"/>
              <w:right w:w="100" w:type="dxa"/>
            </w:tcMar>
          </w:tcPr>
          <w:p w14:paraId="77176853" w14:textId="77777777" w:rsidR="00B41747" w:rsidRDefault="00B41747" w:rsidP="00AD6179">
            <w:pPr>
              <w:widowControl w:val="0"/>
              <w:ind w:right="134"/>
              <w:jc w:val="left"/>
            </w:pPr>
            <w:r>
              <w:t>false</w:t>
            </w:r>
          </w:p>
        </w:tc>
        <w:tc>
          <w:tcPr>
            <w:tcW w:w="1530" w:type="dxa"/>
            <w:shd w:val="clear" w:color="auto" w:fill="auto"/>
            <w:tcMar>
              <w:top w:w="100" w:type="dxa"/>
              <w:left w:w="100" w:type="dxa"/>
              <w:bottom w:w="100" w:type="dxa"/>
              <w:right w:w="100" w:type="dxa"/>
            </w:tcMar>
          </w:tcPr>
          <w:p w14:paraId="580A28B2" w14:textId="77777777" w:rsidR="00B41747" w:rsidRDefault="00B41747" w:rsidP="00AD6179">
            <w:pPr>
              <w:widowControl w:val="0"/>
              <w:jc w:val="center"/>
            </w:pPr>
            <w:r>
              <w:t>false</w:t>
            </w:r>
          </w:p>
        </w:tc>
        <w:tc>
          <w:tcPr>
            <w:tcW w:w="2010" w:type="dxa"/>
            <w:shd w:val="clear" w:color="auto" w:fill="auto"/>
            <w:tcMar>
              <w:top w:w="100" w:type="dxa"/>
              <w:left w:w="100" w:type="dxa"/>
              <w:bottom w:w="100" w:type="dxa"/>
              <w:right w:w="100" w:type="dxa"/>
            </w:tcMar>
          </w:tcPr>
          <w:p w14:paraId="18C807EA" w14:textId="13176F0D" w:rsidR="002E4BBA" w:rsidRDefault="00B41747" w:rsidP="002E4BBA">
            <w:pPr>
              <w:widowControl w:val="0"/>
              <w:jc w:val="left"/>
            </w:pPr>
            <w:r>
              <w:t>P</w:t>
            </w:r>
            <w:r w:rsidR="002E4BBA">
              <w:t>ass</w:t>
            </w:r>
            <w:r>
              <w:t xml:space="preserve"> </w:t>
            </w:r>
          </w:p>
          <w:p w14:paraId="6CA7C6C7" w14:textId="331DE978" w:rsidR="00B41747" w:rsidRDefault="00B41747" w:rsidP="00AD6179">
            <w:pPr>
              <w:widowControl w:val="0"/>
              <w:spacing w:before="124"/>
              <w:ind w:right="300"/>
              <w:jc w:val="left"/>
            </w:pPr>
          </w:p>
        </w:tc>
        <w:tc>
          <w:tcPr>
            <w:tcW w:w="2070" w:type="dxa"/>
            <w:shd w:val="clear" w:color="auto" w:fill="auto"/>
            <w:tcMar>
              <w:top w:w="100" w:type="dxa"/>
              <w:left w:w="100" w:type="dxa"/>
              <w:bottom w:w="100" w:type="dxa"/>
              <w:right w:w="100" w:type="dxa"/>
            </w:tcMar>
          </w:tcPr>
          <w:p w14:paraId="050C05A4" w14:textId="77777777" w:rsidR="002E4BBA" w:rsidRDefault="002E4BBA" w:rsidP="002E4BBA">
            <w:pPr>
              <w:widowControl w:val="0"/>
              <w:jc w:val="left"/>
            </w:pPr>
            <w:r>
              <w:t xml:space="preserve">covers C1109(T), </w:t>
            </w:r>
          </w:p>
          <w:p w14:paraId="394115BB" w14:textId="77777777" w:rsidR="002E4BBA" w:rsidRDefault="002E4BBA" w:rsidP="002E4BBA">
            <w:pPr>
              <w:widowControl w:val="0"/>
              <w:spacing w:before="124"/>
              <w:ind w:right="238"/>
              <w:jc w:val="left"/>
            </w:pPr>
            <w:r>
              <w:t xml:space="preserve">C1112(T), C1117(T), </w:t>
            </w:r>
          </w:p>
          <w:p w14:paraId="7B81BA46" w14:textId="10EB86C5" w:rsidR="00B41747" w:rsidRDefault="002E4BBA" w:rsidP="002E4BBA">
            <w:pPr>
              <w:widowControl w:val="0"/>
              <w:ind w:right="417"/>
              <w:jc w:val="left"/>
            </w:pPr>
            <w:r>
              <w:t>C1121(T), C1122(T)</w:t>
            </w:r>
          </w:p>
        </w:tc>
      </w:tr>
    </w:tbl>
    <w:p w14:paraId="72BF1EBC" w14:textId="77777777" w:rsidR="00B41747" w:rsidRDefault="00B41747" w:rsidP="00B41747">
      <w:pPr>
        <w:widowControl w:val="0"/>
        <w:spacing w:line="276" w:lineRule="auto"/>
        <w:jc w:val="left"/>
        <w:rPr>
          <w:b/>
          <w:sz w:val="32"/>
          <w:szCs w:val="32"/>
        </w:rPr>
      </w:pPr>
    </w:p>
    <w:p w14:paraId="290B1520" w14:textId="77777777" w:rsidR="00B41747" w:rsidRDefault="00B41747" w:rsidP="00B41747">
      <w:pPr>
        <w:widowControl w:val="0"/>
        <w:spacing w:line="276" w:lineRule="auto"/>
        <w:jc w:val="left"/>
        <w:rPr>
          <w:b/>
          <w:sz w:val="32"/>
          <w:szCs w:val="32"/>
        </w:rPr>
      </w:pPr>
      <w:r>
        <w:rPr>
          <w:b/>
          <w:sz w:val="32"/>
          <w:szCs w:val="32"/>
        </w:rPr>
        <w:t>Boundary Interior:</w:t>
      </w:r>
    </w:p>
    <w:p w14:paraId="293625CC" w14:textId="77777777" w:rsidR="00B41747" w:rsidRDefault="00B41747" w:rsidP="00B41747">
      <w:pPr>
        <w:spacing w:line="360" w:lineRule="auto"/>
        <w:rPr>
          <w:sz w:val="26"/>
          <w:szCs w:val="26"/>
        </w:rPr>
      </w:pPr>
      <w:r>
        <w:rPr>
          <w:sz w:val="26"/>
          <w:szCs w:val="26"/>
        </w:rPr>
        <w:t>Below we are taking line numbers to execute boundary interior.</w:t>
      </w:r>
    </w:p>
    <w:p w14:paraId="1D54CD4A" w14:textId="77777777" w:rsidR="00B41747" w:rsidRDefault="00B41747" w:rsidP="00B41747">
      <w:pPr>
        <w:spacing w:line="360" w:lineRule="auto"/>
        <w:rPr>
          <w:sz w:val="20"/>
        </w:rPr>
      </w:pPr>
      <w:r>
        <w:rPr>
          <w:sz w:val="20"/>
        </w:rPr>
        <w:t>1112 -&gt; 1114</w:t>
      </w:r>
    </w:p>
    <w:p w14:paraId="595462FA" w14:textId="77777777" w:rsidR="00B41747" w:rsidRDefault="00B41747" w:rsidP="00B41747">
      <w:pPr>
        <w:spacing w:line="360" w:lineRule="auto"/>
        <w:rPr>
          <w:sz w:val="20"/>
        </w:rPr>
      </w:pPr>
      <w:r>
        <w:rPr>
          <w:sz w:val="20"/>
        </w:rPr>
        <w:t>1112 -&gt; 1114 -&gt; 1115</w:t>
      </w:r>
    </w:p>
    <w:p w14:paraId="1565FB85" w14:textId="77777777" w:rsidR="00B41747" w:rsidRDefault="00B41747" w:rsidP="00B41747">
      <w:pPr>
        <w:spacing w:line="360" w:lineRule="auto"/>
        <w:rPr>
          <w:sz w:val="20"/>
        </w:rPr>
      </w:pPr>
      <w:r>
        <w:rPr>
          <w:sz w:val="20"/>
        </w:rPr>
        <w:t>1112 -&gt; 1114 -&gt; 1116 -&gt; 1117</w:t>
      </w:r>
    </w:p>
    <w:p w14:paraId="046EE9F9" w14:textId="77777777" w:rsidR="00B41747" w:rsidRDefault="00B41747" w:rsidP="00B41747">
      <w:pPr>
        <w:spacing w:line="360" w:lineRule="auto"/>
        <w:rPr>
          <w:sz w:val="20"/>
        </w:rPr>
      </w:pPr>
      <w:r>
        <w:rPr>
          <w:sz w:val="20"/>
        </w:rPr>
        <w:t>1112 -&gt; 1114 -&gt; 1116 -&gt; 1117 -&gt; 1116</w:t>
      </w:r>
    </w:p>
    <w:p w14:paraId="2E12A1F7" w14:textId="77777777" w:rsidR="00B41747" w:rsidRDefault="00B41747" w:rsidP="00B41747">
      <w:pPr>
        <w:spacing w:line="360" w:lineRule="auto"/>
        <w:rPr>
          <w:sz w:val="20"/>
        </w:rPr>
      </w:pPr>
      <w:r>
        <w:rPr>
          <w:sz w:val="20"/>
        </w:rPr>
        <w:t>1112 -&gt; 1114 -&gt; 1116 -&gt; 1117 -&gt; 1116 -&gt; 1119</w:t>
      </w:r>
    </w:p>
    <w:p w14:paraId="1BDC5687" w14:textId="77777777" w:rsidR="00B41747" w:rsidRDefault="00B41747" w:rsidP="00B41747">
      <w:pPr>
        <w:spacing w:line="360" w:lineRule="auto"/>
        <w:rPr>
          <w:sz w:val="20"/>
        </w:rPr>
      </w:pPr>
      <w:r>
        <w:rPr>
          <w:sz w:val="20"/>
        </w:rPr>
        <w:t>1112 -&gt; 1114 -&gt; 1116 -&gt; 1117 -&gt; 1116 -&gt; 1119 -&gt; 1120</w:t>
      </w:r>
    </w:p>
    <w:p w14:paraId="6EF02BB1" w14:textId="77777777" w:rsidR="00B41747" w:rsidRDefault="00B41747" w:rsidP="00B41747">
      <w:pPr>
        <w:spacing w:line="360" w:lineRule="auto"/>
        <w:rPr>
          <w:sz w:val="20"/>
        </w:rPr>
      </w:pPr>
      <w:r>
        <w:rPr>
          <w:sz w:val="20"/>
        </w:rPr>
        <w:t>1112 -&gt; 1114 -&gt; 1116 -&gt; 1117 -&gt; 1116 -&gt; 1119 -&gt; 1120 -&gt; 1121</w:t>
      </w:r>
    </w:p>
    <w:p w14:paraId="0EC91D6A" w14:textId="77777777" w:rsidR="00B41747" w:rsidRDefault="00B41747" w:rsidP="00B41747">
      <w:pPr>
        <w:spacing w:line="360" w:lineRule="auto"/>
        <w:rPr>
          <w:sz w:val="20"/>
        </w:rPr>
      </w:pPr>
      <w:r>
        <w:rPr>
          <w:sz w:val="20"/>
        </w:rPr>
        <w:t>1112 -&gt; 1114 -&gt; 1116 -&gt; 1117 -&gt; 1116 -&gt; 1119 -&gt; 1120 -&gt; 1121 -&gt; 1122</w:t>
      </w:r>
    </w:p>
    <w:p w14:paraId="547A2594" w14:textId="77777777" w:rsidR="00B41747" w:rsidRDefault="00B41747" w:rsidP="00B41747">
      <w:pPr>
        <w:spacing w:line="360" w:lineRule="auto"/>
        <w:rPr>
          <w:sz w:val="20"/>
        </w:rPr>
      </w:pPr>
      <w:r>
        <w:rPr>
          <w:sz w:val="20"/>
        </w:rPr>
        <w:t>1112 -&gt; 1114 -&gt; 1116 -&gt; 1117 -&gt; 1116 -&gt; 1119 -&gt; 1120 -&gt; 1121 -&gt; 1122 -&gt; 1123</w:t>
      </w:r>
    </w:p>
    <w:p w14:paraId="6D006FD6" w14:textId="77777777" w:rsidR="00B41747" w:rsidRDefault="00B41747" w:rsidP="00B41747">
      <w:pPr>
        <w:spacing w:line="360" w:lineRule="auto"/>
        <w:rPr>
          <w:sz w:val="20"/>
        </w:rPr>
      </w:pPr>
      <w:r>
        <w:rPr>
          <w:sz w:val="20"/>
        </w:rPr>
        <w:t>1112 -&gt; 1114 -&gt; 1116 -&gt; 1117 -&gt; 1116 -&gt; 1119 -&gt; 1120 -&gt; 1121 -&gt; 1122 -&gt; 1124</w:t>
      </w:r>
    </w:p>
    <w:p w14:paraId="44CF531D" w14:textId="77777777" w:rsidR="00B41747" w:rsidRDefault="00B41747" w:rsidP="00B41747">
      <w:pPr>
        <w:spacing w:line="360" w:lineRule="auto"/>
        <w:rPr>
          <w:sz w:val="20"/>
        </w:rPr>
      </w:pPr>
      <w:r>
        <w:rPr>
          <w:sz w:val="20"/>
        </w:rPr>
        <w:t>1112 -&gt; 1114 -&gt; 1116 -&gt; 1117 -&gt; 1116 -&gt; 1119 -&gt; 1120 -&gt; 1121 -&gt; 1122 -&gt; 1124 -&gt; 1121</w:t>
      </w:r>
    </w:p>
    <w:p w14:paraId="60B44870" w14:textId="77777777" w:rsidR="00B41747" w:rsidRDefault="00B41747" w:rsidP="00B41747">
      <w:pPr>
        <w:spacing w:line="360" w:lineRule="auto"/>
        <w:rPr>
          <w:sz w:val="20"/>
        </w:rPr>
      </w:pPr>
      <w:r>
        <w:rPr>
          <w:sz w:val="20"/>
        </w:rPr>
        <w:t>1112 -&gt; 1114 -&gt; 1116 -&gt; 1117 -&gt; 1116 -&gt; 1119 -&gt; 1120 -&gt; 1121 -&gt; 1122 -&gt; 1124 -&gt; 1121 -&gt; 1127</w:t>
      </w:r>
    </w:p>
    <w:p w14:paraId="7F4BE6C5" w14:textId="77777777" w:rsidR="00B41747" w:rsidRDefault="00B41747" w:rsidP="00B41747">
      <w:pPr>
        <w:spacing w:line="360" w:lineRule="auto"/>
        <w:rPr>
          <w:sz w:val="20"/>
        </w:rPr>
      </w:pPr>
    </w:p>
    <w:p w14:paraId="1DE11DF6" w14:textId="77777777" w:rsidR="00B41747" w:rsidRDefault="00B41747" w:rsidP="00B41747">
      <w:pPr>
        <w:spacing w:line="360" w:lineRule="auto"/>
        <w:rPr>
          <w:b/>
          <w:sz w:val="32"/>
          <w:szCs w:val="32"/>
        </w:rPr>
      </w:pPr>
      <w:r>
        <w:rPr>
          <w:b/>
          <w:sz w:val="32"/>
          <w:szCs w:val="32"/>
        </w:rPr>
        <w:t>Loop Boundary:</w:t>
      </w:r>
    </w:p>
    <w:p w14:paraId="60472CB9" w14:textId="77777777" w:rsidR="00B41747" w:rsidRDefault="00B41747" w:rsidP="00B41747"/>
    <w:tbl>
      <w:tblPr>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1"/>
        <w:gridCol w:w="1651"/>
        <w:gridCol w:w="1476"/>
        <w:gridCol w:w="1731"/>
        <w:gridCol w:w="1186"/>
        <w:gridCol w:w="2466"/>
      </w:tblGrid>
      <w:tr w:rsidR="00B41747" w14:paraId="1B66CA87" w14:textId="77777777" w:rsidTr="00AD6179">
        <w:trPr>
          <w:trHeight w:val="759"/>
        </w:trPr>
        <w:tc>
          <w:tcPr>
            <w:tcW w:w="841" w:type="dxa"/>
          </w:tcPr>
          <w:p w14:paraId="258BA48D" w14:textId="77777777" w:rsidR="00B41747" w:rsidRDefault="00B41747" w:rsidP="00AD6179">
            <w:pPr>
              <w:spacing w:line="360" w:lineRule="auto"/>
              <w:jc w:val="center"/>
              <w:rPr>
                <w:b/>
              </w:rPr>
            </w:pPr>
            <w:r>
              <w:rPr>
                <w:b/>
              </w:rPr>
              <w:t>Test case#</w:t>
            </w:r>
          </w:p>
        </w:tc>
        <w:tc>
          <w:tcPr>
            <w:tcW w:w="1651" w:type="dxa"/>
          </w:tcPr>
          <w:p w14:paraId="79348BE9" w14:textId="77777777" w:rsidR="00B41747" w:rsidRDefault="00B41747" w:rsidP="00AD6179">
            <w:pPr>
              <w:spacing w:line="360" w:lineRule="auto"/>
              <w:jc w:val="center"/>
              <w:rPr>
                <w:b/>
              </w:rPr>
            </w:pPr>
            <w:r>
              <w:rPr>
                <w:b/>
              </w:rPr>
              <w:t>Input</w:t>
            </w:r>
          </w:p>
        </w:tc>
        <w:tc>
          <w:tcPr>
            <w:tcW w:w="1476" w:type="dxa"/>
          </w:tcPr>
          <w:p w14:paraId="6FE86FEA" w14:textId="77777777" w:rsidR="00B41747" w:rsidRDefault="00B41747" w:rsidP="00AD6179">
            <w:pPr>
              <w:spacing w:line="360" w:lineRule="auto"/>
              <w:jc w:val="center"/>
              <w:rPr>
                <w:b/>
              </w:rPr>
            </w:pPr>
            <w:r>
              <w:rPr>
                <w:b/>
              </w:rPr>
              <w:t>Output</w:t>
            </w:r>
          </w:p>
        </w:tc>
        <w:tc>
          <w:tcPr>
            <w:tcW w:w="1731" w:type="dxa"/>
          </w:tcPr>
          <w:p w14:paraId="431A5107" w14:textId="77777777" w:rsidR="00B41747" w:rsidRDefault="00B41747" w:rsidP="00AD6179">
            <w:pPr>
              <w:spacing w:line="360" w:lineRule="auto"/>
              <w:jc w:val="center"/>
              <w:rPr>
                <w:b/>
              </w:rPr>
            </w:pPr>
            <w:r>
              <w:rPr>
                <w:b/>
              </w:rPr>
              <w:t>Expected Output</w:t>
            </w:r>
          </w:p>
        </w:tc>
        <w:tc>
          <w:tcPr>
            <w:tcW w:w="1186" w:type="dxa"/>
          </w:tcPr>
          <w:p w14:paraId="63A35E78" w14:textId="77777777" w:rsidR="00B41747" w:rsidRDefault="00B41747" w:rsidP="00AD6179">
            <w:pPr>
              <w:spacing w:line="360" w:lineRule="auto"/>
              <w:jc w:val="center"/>
              <w:rPr>
                <w:b/>
              </w:rPr>
            </w:pPr>
            <w:r>
              <w:rPr>
                <w:b/>
              </w:rPr>
              <w:t>Pass/Fail</w:t>
            </w:r>
          </w:p>
        </w:tc>
        <w:tc>
          <w:tcPr>
            <w:tcW w:w="2466" w:type="dxa"/>
          </w:tcPr>
          <w:p w14:paraId="0D6C1523" w14:textId="77777777" w:rsidR="00B41747" w:rsidRDefault="00B41747" w:rsidP="00AD6179">
            <w:pPr>
              <w:spacing w:line="360" w:lineRule="auto"/>
              <w:jc w:val="center"/>
              <w:rPr>
                <w:b/>
              </w:rPr>
            </w:pPr>
            <w:r>
              <w:rPr>
                <w:b/>
              </w:rPr>
              <w:t>Comments/Remarks</w:t>
            </w:r>
          </w:p>
          <w:p w14:paraId="067396A4" w14:textId="77777777" w:rsidR="00B41747" w:rsidRDefault="00B41747" w:rsidP="00AD6179">
            <w:pPr>
              <w:spacing w:line="360" w:lineRule="auto"/>
              <w:jc w:val="center"/>
              <w:rPr>
                <w:b/>
              </w:rPr>
            </w:pPr>
          </w:p>
        </w:tc>
      </w:tr>
      <w:tr w:rsidR="00B41747" w14:paraId="0CECE0D8" w14:textId="77777777" w:rsidTr="00AD6179">
        <w:trPr>
          <w:trHeight w:val="759"/>
        </w:trPr>
        <w:tc>
          <w:tcPr>
            <w:tcW w:w="841" w:type="dxa"/>
          </w:tcPr>
          <w:p w14:paraId="51745251" w14:textId="77777777" w:rsidR="00B41747" w:rsidRDefault="00B41747" w:rsidP="00AD6179">
            <w:pPr>
              <w:spacing w:line="360" w:lineRule="auto"/>
              <w:jc w:val="center"/>
              <w:rPr>
                <w:b/>
              </w:rPr>
            </w:pPr>
            <w:r>
              <w:rPr>
                <w:b/>
              </w:rPr>
              <w:t>1</w:t>
            </w:r>
          </w:p>
        </w:tc>
        <w:tc>
          <w:tcPr>
            <w:tcW w:w="1651" w:type="dxa"/>
          </w:tcPr>
          <w:p w14:paraId="7686CCE2" w14:textId="77777777" w:rsidR="00B41747" w:rsidRDefault="00B41747" w:rsidP="00AD6179">
            <w:pPr>
              <w:spacing w:line="360" w:lineRule="auto"/>
            </w:pPr>
            <w:r>
              <w:t>(0,2)</w:t>
            </w:r>
          </w:p>
        </w:tc>
        <w:tc>
          <w:tcPr>
            <w:tcW w:w="1476" w:type="dxa"/>
          </w:tcPr>
          <w:p w14:paraId="2C6EE3AD" w14:textId="77777777" w:rsidR="00B41747" w:rsidRDefault="00B41747" w:rsidP="00AD6179">
            <w:pPr>
              <w:spacing w:line="360" w:lineRule="auto"/>
            </w:pPr>
            <w:r>
              <w:t>true</w:t>
            </w:r>
          </w:p>
        </w:tc>
        <w:tc>
          <w:tcPr>
            <w:tcW w:w="1731" w:type="dxa"/>
          </w:tcPr>
          <w:p w14:paraId="35213B24" w14:textId="680AF1FF" w:rsidR="00B41747" w:rsidRDefault="009F28CB" w:rsidP="00AD6179">
            <w:pPr>
              <w:spacing w:line="360" w:lineRule="auto"/>
            </w:pPr>
            <w:r>
              <w:t>T</w:t>
            </w:r>
            <w:r w:rsidR="00B41747">
              <w:t>rue</w:t>
            </w:r>
          </w:p>
        </w:tc>
        <w:tc>
          <w:tcPr>
            <w:tcW w:w="1186" w:type="dxa"/>
          </w:tcPr>
          <w:p w14:paraId="56E69F01" w14:textId="77777777" w:rsidR="00B41747" w:rsidRDefault="00B41747" w:rsidP="00AD6179">
            <w:pPr>
              <w:spacing w:line="360" w:lineRule="auto"/>
              <w:jc w:val="center"/>
            </w:pPr>
            <w:r>
              <w:t>Pass</w:t>
            </w:r>
          </w:p>
        </w:tc>
        <w:tc>
          <w:tcPr>
            <w:tcW w:w="2466" w:type="dxa"/>
          </w:tcPr>
          <w:p w14:paraId="686EDBC7" w14:textId="77777777" w:rsidR="00B41747" w:rsidRDefault="00B41747" w:rsidP="00AD6179">
            <w:pPr>
              <w:spacing w:line="360" w:lineRule="auto"/>
              <w:jc w:val="left"/>
            </w:pPr>
            <w:r>
              <w:t>Covers 1109T</w:t>
            </w:r>
          </w:p>
          <w:p w14:paraId="7FF24924" w14:textId="77777777" w:rsidR="00B41747" w:rsidRDefault="00B41747" w:rsidP="00AD6179">
            <w:pPr>
              <w:spacing w:line="360" w:lineRule="auto"/>
              <w:rPr>
                <w:sz w:val="20"/>
              </w:rPr>
            </w:pPr>
            <w:r>
              <w:rPr>
                <w:sz w:val="22"/>
                <w:szCs w:val="22"/>
              </w:rPr>
              <w:t>When the loop will not execute</w:t>
            </w:r>
          </w:p>
        </w:tc>
      </w:tr>
      <w:tr w:rsidR="00B41747" w14:paraId="1798F4CF" w14:textId="77777777" w:rsidTr="00AD6179">
        <w:trPr>
          <w:trHeight w:val="759"/>
        </w:trPr>
        <w:tc>
          <w:tcPr>
            <w:tcW w:w="841" w:type="dxa"/>
          </w:tcPr>
          <w:p w14:paraId="767A6E32" w14:textId="77777777" w:rsidR="00B41747" w:rsidRDefault="00B41747" w:rsidP="00AD6179">
            <w:pPr>
              <w:spacing w:line="360" w:lineRule="auto"/>
              <w:jc w:val="center"/>
              <w:rPr>
                <w:b/>
              </w:rPr>
            </w:pPr>
            <w:r>
              <w:rPr>
                <w:b/>
              </w:rPr>
              <w:lastRenderedPageBreak/>
              <w:t>2</w:t>
            </w:r>
          </w:p>
        </w:tc>
        <w:tc>
          <w:tcPr>
            <w:tcW w:w="1651" w:type="dxa"/>
          </w:tcPr>
          <w:p w14:paraId="51E2690D" w14:textId="77777777" w:rsidR="00B41747" w:rsidRDefault="00B41747" w:rsidP="00AD6179">
            <w:pPr>
              <w:spacing w:line="360" w:lineRule="auto"/>
            </w:pPr>
            <w:r>
              <w:t>(1,2)</w:t>
            </w:r>
          </w:p>
        </w:tc>
        <w:tc>
          <w:tcPr>
            <w:tcW w:w="1476" w:type="dxa"/>
          </w:tcPr>
          <w:p w14:paraId="75E4FF58" w14:textId="77777777" w:rsidR="00B41747" w:rsidRDefault="00B41747" w:rsidP="00AD6179">
            <w:pPr>
              <w:spacing w:line="360" w:lineRule="auto"/>
            </w:pPr>
            <w:r>
              <w:t>true</w:t>
            </w:r>
          </w:p>
        </w:tc>
        <w:tc>
          <w:tcPr>
            <w:tcW w:w="1731" w:type="dxa"/>
          </w:tcPr>
          <w:p w14:paraId="6D24DB30" w14:textId="27F43BF0" w:rsidR="00B41747" w:rsidRDefault="009F28CB" w:rsidP="00AD6179">
            <w:pPr>
              <w:spacing w:line="360" w:lineRule="auto"/>
            </w:pPr>
            <w:r>
              <w:t>T</w:t>
            </w:r>
            <w:r w:rsidR="00B41747">
              <w:t>rue</w:t>
            </w:r>
          </w:p>
        </w:tc>
        <w:tc>
          <w:tcPr>
            <w:tcW w:w="1186" w:type="dxa"/>
          </w:tcPr>
          <w:p w14:paraId="39F9A2F8" w14:textId="77777777" w:rsidR="00B41747" w:rsidRDefault="00B41747" w:rsidP="00AD6179">
            <w:pPr>
              <w:spacing w:line="360" w:lineRule="auto"/>
              <w:jc w:val="center"/>
            </w:pPr>
            <w:r>
              <w:t>Pass</w:t>
            </w:r>
          </w:p>
        </w:tc>
        <w:tc>
          <w:tcPr>
            <w:tcW w:w="2466" w:type="dxa"/>
          </w:tcPr>
          <w:p w14:paraId="38EDD88A" w14:textId="77777777" w:rsidR="00B41747" w:rsidRDefault="00B41747" w:rsidP="00AD6179">
            <w:pPr>
              <w:spacing w:line="360" w:lineRule="auto"/>
              <w:jc w:val="left"/>
            </w:pPr>
            <w:r>
              <w:t>Covers 1112T once</w:t>
            </w:r>
          </w:p>
        </w:tc>
      </w:tr>
      <w:tr w:rsidR="00B41747" w14:paraId="36EAC372" w14:textId="77777777" w:rsidTr="00AD6179">
        <w:trPr>
          <w:trHeight w:val="759"/>
        </w:trPr>
        <w:tc>
          <w:tcPr>
            <w:tcW w:w="841" w:type="dxa"/>
          </w:tcPr>
          <w:p w14:paraId="61F47866" w14:textId="77777777" w:rsidR="00B41747" w:rsidRDefault="00B41747" w:rsidP="00AD6179">
            <w:pPr>
              <w:spacing w:line="360" w:lineRule="auto"/>
              <w:jc w:val="center"/>
              <w:rPr>
                <w:b/>
              </w:rPr>
            </w:pPr>
            <w:r>
              <w:rPr>
                <w:b/>
              </w:rPr>
              <w:t>3</w:t>
            </w:r>
          </w:p>
        </w:tc>
        <w:tc>
          <w:tcPr>
            <w:tcW w:w="1651" w:type="dxa"/>
          </w:tcPr>
          <w:p w14:paraId="7ABBBAAA" w14:textId="77777777" w:rsidR="00B41747" w:rsidRDefault="00B41747" w:rsidP="00AD6179">
            <w:pPr>
              <w:spacing w:line="360" w:lineRule="auto"/>
            </w:pPr>
            <w:r>
              <w:t>(5,2)</w:t>
            </w:r>
          </w:p>
        </w:tc>
        <w:tc>
          <w:tcPr>
            <w:tcW w:w="1476" w:type="dxa"/>
          </w:tcPr>
          <w:p w14:paraId="0EF51541" w14:textId="77777777" w:rsidR="00B41747" w:rsidRDefault="00B41747" w:rsidP="00AD6179">
            <w:pPr>
              <w:spacing w:line="360" w:lineRule="auto"/>
            </w:pPr>
            <w:r>
              <w:t>false</w:t>
            </w:r>
          </w:p>
        </w:tc>
        <w:tc>
          <w:tcPr>
            <w:tcW w:w="1731" w:type="dxa"/>
          </w:tcPr>
          <w:p w14:paraId="6B3D1E13" w14:textId="6B863C37" w:rsidR="00B41747" w:rsidRDefault="009F28CB" w:rsidP="00AD6179">
            <w:pPr>
              <w:spacing w:line="360" w:lineRule="auto"/>
            </w:pPr>
            <w:r>
              <w:t>F</w:t>
            </w:r>
            <w:r w:rsidR="00B41747">
              <w:t>alse</w:t>
            </w:r>
          </w:p>
        </w:tc>
        <w:tc>
          <w:tcPr>
            <w:tcW w:w="1186" w:type="dxa"/>
          </w:tcPr>
          <w:p w14:paraId="22B7B956" w14:textId="77777777" w:rsidR="00B41747" w:rsidRDefault="00B41747" w:rsidP="00AD6179">
            <w:pPr>
              <w:spacing w:line="360" w:lineRule="auto"/>
              <w:jc w:val="center"/>
            </w:pPr>
          </w:p>
        </w:tc>
        <w:tc>
          <w:tcPr>
            <w:tcW w:w="2466" w:type="dxa"/>
          </w:tcPr>
          <w:p w14:paraId="7D4DEA96" w14:textId="77777777" w:rsidR="00B41747" w:rsidRDefault="00B41747" w:rsidP="00AD6179">
            <w:pPr>
              <w:spacing w:line="360" w:lineRule="auto"/>
              <w:jc w:val="left"/>
            </w:pPr>
            <w:r>
              <w:t>Covers 1112T</w:t>
            </w:r>
          </w:p>
          <w:p w14:paraId="312D6E3C" w14:textId="77777777" w:rsidR="00B41747" w:rsidRDefault="00B41747" w:rsidP="00AD6179">
            <w:pPr>
              <w:spacing w:line="360" w:lineRule="auto"/>
              <w:jc w:val="left"/>
            </w:pPr>
            <w:r>
              <w:t>more than one passes</w:t>
            </w:r>
          </w:p>
        </w:tc>
      </w:tr>
    </w:tbl>
    <w:p w14:paraId="6758C979" w14:textId="77777777" w:rsidR="00B41747" w:rsidRDefault="00B41747" w:rsidP="00B41747">
      <w:pPr>
        <w:spacing w:line="360" w:lineRule="auto"/>
      </w:pPr>
    </w:p>
    <w:p w14:paraId="543617B9" w14:textId="77777777" w:rsidR="00B41747" w:rsidRDefault="00B41747" w:rsidP="00B41747">
      <w:pPr>
        <w:spacing w:line="360" w:lineRule="auto"/>
        <w:rPr>
          <w:b/>
          <w:sz w:val="32"/>
          <w:szCs w:val="32"/>
        </w:rPr>
      </w:pPr>
      <w:r>
        <w:rPr>
          <w:b/>
          <w:sz w:val="32"/>
          <w:szCs w:val="32"/>
        </w:rPr>
        <w:t>Basis Path:</w:t>
      </w:r>
    </w:p>
    <w:p w14:paraId="3A38FC35" w14:textId="77777777" w:rsidR="00B41747" w:rsidRDefault="00B41747" w:rsidP="00B41747">
      <w:pPr>
        <w:spacing w:line="360" w:lineRule="auto"/>
        <w:rPr>
          <w:b/>
        </w:rPr>
      </w:pPr>
      <w:r>
        <w:rPr>
          <w:b/>
        </w:rPr>
        <w:t>Path 1:</w:t>
      </w:r>
    </w:p>
    <w:p w14:paraId="37305B97" w14:textId="77777777" w:rsidR="00B41747" w:rsidRDefault="00B41747" w:rsidP="00B41747">
      <w:pPr>
        <w:spacing w:line="360" w:lineRule="auto"/>
      </w:pPr>
      <w:r>
        <w:t>1101, 1103, 1104, 1105, 1106, 1127</w:t>
      </w:r>
    </w:p>
    <w:p w14:paraId="55367DA1" w14:textId="77777777" w:rsidR="00B41747" w:rsidRDefault="00B41747" w:rsidP="00B41747">
      <w:pPr>
        <w:spacing w:line="360" w:lineRule="auto"/>
        <w:rPr>
          <w:b/>
        </w:rPr>
      </w:pPr>
      <w:r>
        <w:rPr>
          <w:b/>
        </w:rPr>
        <w:t>Path 2:</w:t>
      </w:r>
    </w:p>
    <w:p w14:paraId="267E7829" w14:textId="77777777" w:rsidR="00B41747" w:rsidRDefault="00B41747" w:rsidP="00B41747">
      <w:pPr>
        <w:spacing w:line="360" w:lineRule="auto"/>
      </w:pPr>
      <w:r>
        <w:t>1101, 1103, 1104, 1105, 1106, 1109, 1110, 1127</w:t>
      </w:r>
    </w:p>
    <w:p w14:paraId="5CD47B3C" w14:textId="77777777" w:rsidR="00B41747" w:rsidRDefault="00B41747" w:rsidP="00B41747">
      <w:pPr>
        <w:spacing w:line="360" w:lineRule="auto"/>
        <w:rPr>
          <w:b/>
        </w:rPr>
      </w:pPr>
      <w:r>
        <w:rPr>
          <w:b/>
        </w:rPr>
        <w:t>Path 3:</w:t>
      </w:r>
    </w:p>
    <w:p w14:paraId="5E888B6E" w14:textId="77777777" w:rsidR="00B41747" w:rsidRDefault="00B41747" w:rsidP="00B41747">
      <w:pPr>
        <w:spacing w:line="360" w:lineRule="auto"/>
      </w:pPr>
      <w:r>
        <w:t>1101, 1103, 1104, 1105, 1106, 1109, 1110, 1112, 1113, 1114, 1115, 1116, 1117, 1119, 1120, 1127</w:t>
      </w:r>
    </w:p>
    <w:p w14:paraId="3759E49C" w14:textId="77777777" w:rsidR="00B41747" w:rsidRDefault="00B41747" w:rsidP="00B41747">
      <w:pPr>
        <w:spacing w:line="360" w:lineRule="auto"/>
      </w:pPr>
      <w:r>
        <w:rPr>
          <w:b/>
        </w:rPr>
        <w:t>Path 4:</w:t>
      </w:r>
      <w:r>
        <w:t xml:space="preserve"> </w:t>
      </w:r>
    </w:p>
    <w:p w14:paraId="0EA412DC" w14:textId="77777777" w:rsidR="00B41747" w:rsidRDefault="00B41747" w:rsidP="00B41747">
      <w:pPr>
        <w:spacing w:line="360" w:lineRule="auto"/>
      </w:pPr>
      <w:r>
        <w:t>1101, 1103, 1104, 1105, 1106, 1109, 1110, 1112, 1113, 1114, 1115, 1116, 1117, 1119, 1120, 1121, 1122, 1123, 1124, 1127</w:t>
      </w:r>
    </w:p>
    <w:p w14:paraId="477441C3" w14:textId="77777777" w:rsidR="00B41747" w:rsidRDefault="00B41747" w:rsidP="00B41747">
      <w:pPr>
        <w:spacing w:line="360" w:lineRule="auto"/>
        <w:rPr>
          <w:b/>
          <w:sz w:val="32"/>
          <w:szCs w:val="32"/>
        </w:rPr>
      </w:pPr>
      <w:r>
        <w:rPr>
          <w:b/>
          <w:sz w:val="32"/>
          <w:szCs w:val="32"/>
        </w:rPr>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B41747" w14:paraId="36656BFF" w14:textId="77777777" w:rsidTr="00AD6179">
        <w:trPr>
          <w:trHeight w:val="444"/>
        </w:trPr>
        <w:tc>
          <w:tcPr>
            <w:tcW w:w="1118" w:type="dxa"/>
            <w:tcBorders>
              <w:top w:val="single" w:sz="4" w:space="0" w:color="000000"/>
              <w:left w:val="single" w:sz="4" w:space="0" w:color="000000"/>
              <w:bottom w:val="single" w:sz="4" w:space="0" w:color="000000"/>
              <w:right w:val="single" w:sz="4" w:space="0" w:color="000000"/>
            </w:tcBorders>
          </w:tcPr>
          <w:p w14:paraId="520BA663" w14:textId="77777777" w:rsidR="00B41747" w:rsidRDefault="00B41747" w:rsidP="00AD6179">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23FB07EC" w14:textId="77777777" w:rsidR="00B41747" w:rsidRDefault="00B41747" w:rsidP="00AD6179">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706BA80C" w14:textId="77777777" w:rsidR="00B41747" w:rsidRDefault="00B41747" w:rsidP="00AD6179">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6D1AC0DA" w14:textId="77777777" w:rsidR="00B41747" w:rsidRDefault="00B41747" w:rsidP="00AD6179">
            <w:pPr>
              <w:jc w:val="center"/>
              <w:rPr>
                <w:b/>
              </w:rPr>
            </w:pPr>
            <w:r>
              <w:rPr>
                <w:b/>
              </w:rPr>
              <w:t>Uses</w:t>
            </w:r>
          </w:p>
        </w:tc>
      </w:tr>
      <w:tr w:rsidR="00B41747" w14:paraId="3FD5ECC8" w14:textId="77777777" w:rsidTr="00AD6179">
        <w:trPr>
          <w:trHeight w:val="217"/>
        </w:trPr>
        <w:tc>
          <w:tcPr>
            <w:tcW w:w="1118" w:type="dxa"/>
            <w:tcBorders>
              <w:top w:val="single" w:sz="4" w:space="0" w:color="000000"/>
              <w:left w:val="single" w:sz="4" w:space="0" w:color="000000"/>
              <w:bottom w:val="single" w:sz="4" w:space="0" w:color="000000"/>
              <w:right w:val="single" w:sz="4" w:space="0" w:color="000000"/>
            </w:tcBorders>
          </w:tcPr>
          <w:p w14:paraId="6BECF8C4" w14:textId="77777777" w:rsidR="00B41747" w:rsidRDefault="00B41747" w:rsidP="00AD6179">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05CF4" w14:textId="77777777" w:rsidR="00B41747" w:rsidRDefault="00B41747" w:rsidP="00AD6179">
            <w:pPr>
              <w:jc w:val="left"/>
              <w:rPr>
                <w:rFonts w:ascii="Times New Roman" w:hAnsi="Times New Roman"/>
                <w:sz w:val="22"/>
                <w:szCs w:val="22"/>
              </w:rPr>
            </w:pPr>
            <w:r>
              <w:rPr>
                <w:rFonts w:ascii="Times New Roman" w:hAnsi="Times New Roman"/>
                <w:sz w:val="22"/>
                <w:szCs w:val="22"/>
              </w:rPr>
              <w:t>iterations</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AF040" w14:textId="77777777" w:rsidR="00B41747" w:rsidRDefault="00B41747" w:rsidP="00AD6179">
            <w:pPr>
              <w:jc w:val="left"/>
              <w:rPr>
                <w:rFonts w:ascii="Times New Roman" w:hAnsi="Times New Roman"/>
                <w:sz w:val="22"/>
                <w:szCs w:val="22"/>
              </w:rPr>
            </w:pPr>
            <w:r>
              <w:rPr>
                <w:rFonts w:ascii="Times New Roman" w:hAnsi="Times New Roman"/>
                <w:sz w:val="22"/>
                <w:szCs w:val="22"/>
              </w:rPr>
              <w:t>1101</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FD1F1" w14:textId="77777777" w:rsidR="00B41747" w:rsidRDefault="00B41747" w:rsidP="00AD6179">
            <w:pPr>
              <w:jc w:val="left"/>
              <w:rPr>
                <w:rFonts w:ascii="Times New Roman" w:hAnsi="Times New Roman"/>
                <w:sz w:val="22"/>
                <w:szCs w:val="22"/>
              </w:rPr>
            </w:pPr>
            <w:r>
              <w:rPr>
                <w:rFonts w:ascii="Times New Roman" w:hAnsi="Times New Roman"/>
                <w:sz w:val="22"/>
                <w:szCs w:val="22"/>
              </w:rPr>
              <w:t>1112</w:t>
            </w:r>
          </w:p>
        </w:tc>
      </w:tr>
      <w:tr w:rsidR="00B41747" w14:paraId="56CF1B1A" w14:textId="77777777" w:rsidTr="00AD6179">
        <w:trPr>
          <w:trHeight w:val="222"/>
        </w:trPr>
        <w:tc>
          <w:tcPr>
            <w:tcW w:w="1118" w:type="dxa"/>
            <w:tcBorders>
              <w:top w:val="single" w:sz="4" w:space="0" w:color="000000"/>
              <w:left w:val="single" w:sz="4" w:space="0" w:color="000000"/>
              <w:bottom w:val="single" w:sz="4" w:space="0" w:color="000000"/>
              <w:right w:val="single" w:sz="4" w:space="0" w:color="000000"/>
            </w:tcBorders>
          </w:tcPr>
          <w:p w14:paraId="0CE99385" w14:textId="77777777" w:rsidR="00B41747" w:rsidRDefault="00B41747" w:rsidP="00AD6179">
            <w:r>
              <w:t>2</w:t>
            </w:r>
          </w:p>
        </w:tc>
        <w:tc>
          <w:tcPr>
            <w:tcW w:w="2419" w:type="dxa"/>
            <w:tcBorders>
              <w:top w:val="single" w:sz="4" w:space="0" w:color="000000"/>
              <w:left w:val="single" w:sz="4" w:space="0" w:color="000000"/>
              <w:bottom w:val="single" w:sz="4" w:space="0" w:color="000000"/>
              <w:right w:val="single" w:sz="4" w:space="0" w:color="000000"/>
            </w:tcBorders>
          </w:tcPr>
          <w:p w14:paraId="77CD0724" w14:textId="77777777" w:rsidR="00B41747" w:rsidRDefault="00B41747" w:rsidP="00AD6179">
            <w:pPr>
              <w:jc w:val="left"/>
            </w:pPr>
            <w:proofErr w:type="spellStart"/>
            <w:r>
              <w:rPr>
                <w:rFonts w:ascii="Times New Roman" w:hAnsi="Times New Roman"/>
                <w:sz w:val="22"/>
                <w:szCs w:val="22"/>
              </w:rPr>
              <w:t>Rnd</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7E844" w14:textId="77777777" w:rsidR="00B41747" w:rsidRDefault="00B41747" w:rsidP="00AD6179">
            <w:pPr>
              <w:jc w:val="left"/>
              <w:rPr>
                <w:rFonts w:ascii="Times New Roman" w:hAnsi="Times New Roman"/>
                <w:sz w:val="22"/>
                <w:szCs w:val="22"/>
              </w:rPr>
            </w:pPr>
            <w:r>
              <w:rPr>
                <w:rFonts w:ascii="Times New Roman" w:hAnsi="Times New Roman"/>
                <w:sz w:val="22"/>
                <w:szCs w:val="22"/>
              </w:rPr>
              <w:t>1101,1110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B639AA" w14:textId="77777777" w:rsidR="00B41747" w:rsidRDefault="00B41747" w:rsidP="00AD6179">
            <w:pPr>
              <w:jc w:val="left"/>
              <w:rPr>
                <w:rFonts w:ascii="Times New Roman" w:hAnsi="Times New Roman"/>
                <w:sz w:val="22"/>
                <w:szCs w:val="22"/>
              </w:rPr>
            </w:pPr>
            <w:r>
              <w:rPr>
                <w:rFonts w:ascii="Times New Roman" w:hAnsi="Times New Roman"/>
                <w:sz w:val="22"/>
                <w:szCs w:val="22"/>
              </w:rPr>
              <w:t>1109,1116</w:t>
            </w:r>
          </w:p>
        </w:tc>
      </w:tr>
      <w:tr w:rsidR="00B41747" w14:paraId="50FFD48A" w14:textId="77777777" w:rsidTr="00AD6179">
        <w:trPr>
          <w:trHeight w:val="222"/>
        </w:trPr>
        <w:tc>
          <w:tcPr>
            <w:tcW w:w="1118" w:type="dxa"/>
            <w:tcBorders>
              <w:top w:val="single" w:sz="4" w:space="0" w:color="000000"/>
              <w:left w:val="single" w:sz="4" w:space="0" w:color="000000"/>
              <w:bottom w:val="single" w:sz="4" w:space="0" w:color="000000"/>
              <w:right w:val="single" w:sz="4" w:space="0" w:color="000000"/>
            </w:tcBorders>
          </w:tcPr>
          <w:p w14:paraId="624FA74F" w14:textId="77777777" w:rsidR="00B41747" w:rsidRDefault="00B41747" w:rsidP="00AD6179">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26D00" w14:textId="77777777" w:rsidR="00B41747" w:rsidRDefault="00B41747" w:rsidP="00AD6179">
            <w:pPr>
              <w:jc w:val="left"/>
              <w:rPr>
                <w:rFonts w:ascii="Times New Roman" w:hAnsi="Times New Roman"/>
                <w:sz w:val="22"/>
                <w:szCs w:val="22"/>
              </w:rPr>
            </w:pPr>
            <w:r>
              <w:rPr>
                <w:rFonts w:ascii="Times New Roman" w:hAnsi="Times New Roman"/>
                <w:sz w:val="22"/>
                <w:szCs w:val="22"/>
              </w:rPr>
              <w:t>A</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C50AC" w14:textId="77777777" w:rsidR="00B41747" w:rsidRDefault="00B41747" w:rsidP="00AD6179">
            <w:pPr>
              <w:jc w:val="left"/>
              <w:rPr>
                <w:rFonts w:ascii="Times New Roman" w:hAnsi="Times New Roman"/>
                <w:sz w:val="22"/>
                <w:szCs w:val="22"/>
              </w:rPr>
            </w:pPr>
            <w:r>
              <w:rPr>
                <w:rFonts w:ascii="Times New Roman" w:hAnsi="Times New Roman"/>
                <w:sz w:val="22"/>
                <w:szCs w:val="22"/>
              </w:rPr>
              <w:t>1105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FAEBF" w14:textId="77777777" w:rsidR="00B41747" w:rsidRDefault="00B41747" w:rsidP="00AD6179">
            <w:pPr>
              <w:jc w:val="left"/>
              <w:rPr>
                <w:rFonts w:ascii="Times New Roman" w:hAnsi="Times New Roman"/>
                <w:sz w:val="22"/>
                <w:szCs w:val="22"/>
              </w:rPr>
            </w:pPr>
            <w:r>
              <w:rPr>
                <w:rFonts w:ascii="Times New Roman" w:hAnsi="Times New Roman"/>
                <w:sz w:val="22"/>
                <w:szCs w:val="22"/>
              </w:rPr>
              <w:t>1106</w:t>
            </w:r>
          </w:p>
        </w:tc>
      </w:tr>
    </w:tbl>
    <w:p w14:paraId="01899558" w14:textId="77777777" w:rsidR="00B41747" w:rsidRDefault="00B41747" w:rsidP="00B41747">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B41747" w14:paraId="4AD3294B" w14:textId="77777777" w:rsidTr="00AD6179">
        <w:trPr>
          <w:trHeight w:val="382"/>
        </w:trPr>
        <w:tc>
          <w:tcPr>
            <w:tcW w:w="1345" w:type="dxa"/>
            <w:tcBorders>
              <w:top w:val="single" w:sz="4" w:space="0" w:color="000000"/>
              <w:left w:val="single" w:sz="4" w:space="0" w:color="000000"/>
              <w:bottom w:val="single" w:sz="4" w:space="0" w:color="000000"/>
              <w:right w:val="single" w:sz="4" w:space="0" w:color="000000"/>
            </w:tcBorders>
          </w:tcPr>
          <w:p w14:paraId="1632F0F7" w14:textId="77777777" w:rsidR="00B41747" w:rsidRDefault="00B41747" w:rsidP="00AD6179">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3B52FCB6" w14:textId="77777777" w:rsidR="00B41747" w:rsidRDefault="00B41747" w:rsidP="00AD6179">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79B5B44F" w14:textId="77777777" w:rsidR="00B41747" w:rsidRDefault="00B41747" w:rsidP="00AD6179">
            <w:pPr>
              <w:jc w:val="center"/>
              <w:rPr>
                <w:b/>
              </w:rPr>
            </w:pPr>
            <w:r>
              <w:rPr>
                <w:b/>
              </w:rPr>
              <w:t>DU pairs</w:t>
            </w:r>
          </w:p>
        </w:tc>
      </w:tr>
      <w:tr w:rsidR="00B41747" w14:paraId="1634A294" w14:textId="77777777" w:rsidTr="00AD6179">
        <w:trPr>
          <w:trHeight w:val="186"/>
        </w:trPr>
        <w:tc>
          <w:tcPr>
            <w:tcW w:w="1345" w:type="dxa"/>
            <w:tcBorders>
              <w:top w:val="single" w:sz="4" w:space="0" w:color="000000"/>
              <w:left w:val="single" w:sz="4" w:space="0" w:color="000000"/>
              <w:bottom w:val="single" w:sz="4" w:space="0" w:color="000000"/>
              <w:right w:val="single" w:sz="4" w:space="0" w:color="000000"/>
            </w:tcBorders>
          </w:tcPr>
          <w:p w14:paraId="21E3FFFC" w14:textId="77777777" w:rsidR="00B41747" w:rsidRDefault="00B41747" w:rsidP="00AD6179">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022F0" w14:textId="77777777" w:rsidR="00B41747" w:rsidRDefault="00B41747" w:rsidP="00AD6179">
            <w:pPr>
              <w:jc w:val="left"/>
              <w:rPr>
                <w:rFonts w:ascii="Times New Roman" w:hAnsi="Times New Roman"/>
                <w:sz w:val="22"/>
                <w:szCs w:val="22"/>
              </w:rPr>
            </w:pPr>
            <w:r>
              <w:rPr>
                <w:rFonts w:ascii="Times New Roman" w:hAnsi="Times New Roman"/>
                <w:sz w:val="22"/>
                <w:szCs w:val="22"/>
              </w:rPr>
              <w:t>iterations</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93A77" w14:textId="77777777" w:rsidR="00B41747" w:rsidRDefault="00B41747" w:rsidP="00AD6179">
            <w:pPr>
              <w:jc w:val="left"/>
              <w:rPr>
                <w:rFonts w:ascii="Times New Roman" w:hAnsi="Times New Roman"/>
                <w:sz w:val="22"/>
                <w:szCs w:val="22"/>
              </w:rPr>
            </w:pPr>
            <w:r>
              <w:rPr>
                <w:rFonts w:ascii="Times New Roman" w:hAnsi="Times New Roman"/>
                <w:sz w:val="22"/>
                <w:szCs w:val="22"/>
              </w:rPr>
              <w:t>&lt;1101,1112&gt;</w:t>
            </w:r>
          </w:p>
        </w:tc>
      </w:tr>
      <w:tr w:rsidR="00B41747" w14:paraId="4CA384F4" w14:textId="77777777" w:rsidTr="00AD6179">
        <w:trPr>
          <w:trHeight w:val="191"/>
        </w:trPr>
        <w:tc>
          <w:tcPr>
            <w:tcW w:w="1345" w:type="dxa"/>
            <w:tcBorders>
              <w:top w:val="single" w:sz="4" w:space="0" w:color="000000"/>
              <w:left w:val="single" w:sz="4" w:space="0" w:color="000000"/>
              <w:bottom w:val="single" w:sz="4" w:space="0" w:color="000000"/>
              <w:right w:val="single" w:sz="4" w:space="0" w:color="000000"/>
            </w:tcBorders>
          </w:tcPr>
          <w:p w14:paraId="7C4DB5D8" w14:textId="77777777" w:rsidR="00B41747" w:rsidRDefault="00B41747" w:rsidP="00AD6179">
            <w:r>
              <w:t>2</w:t>
            </w:r>
          </w:p>
        </w:tc>
        <w:tc>
          <w:tcPr>
            <w:tcW w:w="2505" w:type="dxa"/>
            <w:tcBorders>
              <w:top w:val="single" w:sz="4" w:space="0" w:color="000000"/>
              <w:left w:val="single" w:sz="4" w:space="0" w:color="000000"/>
              <w:bottom w:val="single" w:sz="4" w:space="0" w:color="000000"/>
              <w:right w:val="single" w:sz="4" w:space="0" w:color="000000"/>
            </w:tcBorders>
          </w:tcPr>
          <w:p w14:paraId="4C461482" w14:textId="77777777" w:rsidR="00B41747" w:rsidRDefault="00B41747" w:rsidP="00AD6179">
            <w:pPr>
              <w:jc w:val="left"/>
            </w:pPr>
            <w:proofErr w:type="spellStart"/>
            <w:r>
              <w:rPr>
                <w:rFonts w:ascii="Times New Roman" w:hAnsi="Times New Roman"/>
                <w:sz w:val="22"/>
                <w:szCs w:val="22"/>
              </w:rPr>
              <w:t>Rnd</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D8E94" w14:textId="77777777" w:rsidR="00B41747" w:rsidRDefault="00B41747" w:rsidP="00AD6179">
            <w:pPr>
              <w:jc w:val="left"/>
              <w:rPr>
                <w:rFonts w:ascii="Times New Roman" w:hAnsi="Times New Roman"/>
                <w:sz w:val="22"/>
                <w:szCs w:val="22"/>
              </w:rPr>
            </w:pPr>
            <w:r>
              <w:rPr>
                <w:rFonts w:ascii="Times New Roman" w:hAnsi="Times New Roman"/>
                <w:sz w:val="22"/>
                <w:szCs w:val="22"/>
              </w:rPr>
              <w:t>&lt;1101,1109</w:t>
            </w:r>
            <w:proofErr w:type="gramStart"/>
            <w:r>
              <w:rPr>
                <w:rFonts w:ascii="Times New Roman" w:hAnsi="Times New Roman"/>
                <w:sz w:val="22"/>
                <w:szCs w:val="22"/>
              </w:rPr>
              <w:t>&gt;,&lt;</w:t>
            </w:r>
            <w:proofErr w:type="gramEnd"/>
            <w:r>
              <w:rPr>
                <w:rFonts w:ascii="Times New Roman" w:hAnsi="Times New Roman"/>
                <w:sz w:val="22"/>
                <w:szCs w:val="22"/>
              </w:rPr>
              <w:t>1110,1116&gt;</w:t>
            </w:r>
          </w:p>
        </w:tc>
      </w:tr>
      <w:tr w:rsidR="00B41747" w14:paraId="0A7C8ED8" w14:textId="77777777" w:rsidTr="00AD6179">
        <w:trPr>
          <w:trHeight w:val="191"/>
        </w:trPr>
        <w:tc>
          <w:tcPr>
            <w:tcW w:w="1345" w:type="dxa"/>
            <w:tcBorders>
              <w:top w:val="single" w:sz="4" w:space="0" w:color="000000"/>
              <w:left w:val="single" w:sz="4" w:space="0" w:color="000000"/>
              <w:bottom w:val="single" w:sz="4" w:space="0" w:color="000000"/>
              <w:right w:val="single" w:sz="4" w:space="0" w:color="000000"/>
            </w:tcBorders>
          </w:tcPr>
          <w:p w14:paraId="38305F88" w14:textId="77777777" w:rsidR="00B41747" w:rsidRDefault="00B41747" w:rsidP="00AD6179">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DA48C" w14:textId="77777777" w:rsidR="00B41747" w:rsidRDefault="00B41747" w:rsidP="00AD6179">
            <w:pPr>
              <w:jc w:val="left"/>
              <w:rPr>
                <w:rFonts w:ascii="Times New Roman" w:hAnsi="Times New Roman"/>
                <w:sz w:val="22"/>
                <w:szCs w:val="22"/>
              </w:rPr>
            </w:pPr>
            <w:r>
              <w:rPr>
                <w:rFonts w:ascii="Times New Roman" w:hAnsi="Times New Roman"/>
                <w:sz w:val="22"/>
                <w:szCs w:val="22"/>
              </w:rPr>
              <w:t>A</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E54EC" w14:textId="77777777" w:rsidR="00B41747" w:rsidRDefault="00B41747" w:rsidP="00AD6179">
            <w:pPr>
              <w:jc w:val="left"/>
              <w:rPr>
                <w:rFonts w:ascii="Times New Roman" w:hAnsi="Times New Roman"/>
                <w:sz w:val="22"/>
                <w:szCs w:val="22"/>
              </w:rPr>
            </w:pPr>
            <w:r>
              <w:rPr>
                <w:rFonts w:ascii="Times New Roman" w:hAnsi="Times New Roman"/>
                <w:sz w:val="22"/>
                <w:szCs w:val="22"/>
              </w:rPr>
              <w:t>&lt;1105,1106&gt;</w:t>
            </w:r>
          </w:p>
        </w:tc>
      </w:tr>
    </w:tbl>
    <w:p w14:paraId="6780B548" w14:textId="77777777" w:rsidR="00B41747" w:rsidRDefault="00B41747" w:rsidP="00B41747">
      <w:pPr>
        <w:spacing w:line="360" w:lineRule="auto"/>
        <w:rPr>
          <w:b/>
          <w:sz w:val="36"/>
          <w:szCs w:val="36"/>
          <w:u w:val="single"/>
        </w:rPr>
      </w:pPr>
    </w:p>
    <w:tbl>
      <w:tblPr>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5"/>
        <w:gridCol w:w="1753"/>
        <w:gridCol w:w="1322"/>
        <w:gridCol w:w="1764"/>
        <w:gridCol w:w="1186"/>
        <w:gridCol w:w="2481"/>
      </w:tblGrid>
      <w:tr w:rsidR="00B41747" w14:paraId="38AEABE9" w14:textId="77777777" w:rsidTr="00AD6179">
        <w:trPr>
          <w:trHeight w:val="759"/>
        </w:trPr>
        <w:tc>
          <w:tcPr>
            <w:tcW w:w="845" w:type="dxa"/>
          </w:tcPr>
          <w:p w14:paraId="4FB76991" w14:textId="77777777" w:rsidR="00B41747" w:rsidRDefault="00B41747" w:rsidP="00AD6179">
            <w:pPr>
              <w:spacing w:line="360" w:lineRule="auto"/>
              <w:jc w:val="center"/>
              <w:rPr>
                <w:b/>
              </w:rPr>
            </w:pPr>
            <w:r>
              <w:rPr>
                <w:b/>
              </w:rPr>
              <w:t>Test case#</w:t>
            </w:r>
          </w:p>
        </w:tc>
        <w:tc>
          <w:tcPr>
            <w:tcW w:w="1753" w:type="dxa"/>
          </w:tcPr>
          <w:p w14:paraId="4A59B46B" w14:textId="77777777" w:rsidR="00B41747" w:rsidRDefault="00B41747" w:rsidP="00AD6179">
            <w:pPr>
              <w:spacing w:line="360" w:lineRule="auto"/>
              <w:jc w:val="center"/>
              <w:rPr>
                <w:b/>
              </w:rPr>
            </w:pPr>
            <w:r>
              <w:rPr>
                <w:b/>
              </w:rPr>
              <w:t>Input</w:t>
            </w:r>
          </w:p>
        </w:tc>
        <w:tc>
          <w:tcPr>
            <w:tcW w:w="1322" w:type="dxa"/>
          </w:tcPr>
          <w:p w14:paraId="6E6B576B" w14:textId="77777777" w:rsidR="00B41747" w:rsidRDefault="00B41747" w:rsidP="00AD6179">
            <w:pPr>
              <w:spacing w:line="360" w:lineRule="auto"/>
              <w:jc w:val="center"/>
              <w:rPr>
                <w:b/>
              </w:rPr>
            </w:pPr>
            <w:r>
              <w:rPr>
                <w:b/>
              </w:rPr>
              <w:t>Output</w:t>
            </w:r>
          </w:p>
        </w:tc>
        <w:tc>
          <w:tcPr>
            <w:tcW w:w="1764" w:type="dxa"/>
          </w:tcPr>
          <w:p w14:paraId="270588F4" w14:textId="77777777" w:rsidR="00B41747" w:rsidRDefault="00B41747" w:rsidP="00AD6179">
            <w:pPr>
              <w:spacing w:line="360" w:lineRule="auto"/>
              <w:jc w:val="center"/>
              <w:rPr>
                <w:b/>
              </w:rPr>
            </w:pPr>
            <w:r>
              <w:rPr>
                <w:b/>
              </w:rPr>
              <w:t>Expected Output</w:t>
            </w:r>
          </w:p>
        </w:tc>
        <w:tc>
          <w:tcPr>
            <w:tcW w:w="1186" w:type="dxa"/>
          </w:tcPr>
          <w:p w14:paraId="1A63AD78" w14:textId="77777777" w:rsidR="00B41747" w:rsidRDefault="00B41747" w:rsidP="00AD6179">
            <w:pPr>
              <w:spacing w:line="360" w:lineRule="auto"/>
              <w:jc w:val="center"/>
              <w:rPr>
                <w:b/>
              </w:rPr>
            </w:pPr>
            <w:r>
              <w:rPr>
                <w:b/>
              </w:rPr>
              <w:t>Pass/Fail</w:t>
            </w:r>
          </w:p>
        </w:tc>
        <w:tc>
          <w:tcPr>
            <w:tcW w:w="2481" w:type="dxa"/>
          </w:tcPr>
          <w:p w14:paraId="7D028A3D" w14:textId="77777777" w:rsidR="00B41747" w:rsidRDefault="00B41747" w:rsidP="00AD6179">
            <w:pPr>
              <w:spacing w:line="360" w:lineRule="auto"/>
              <w:jc w:val="center"/>
              <w:rPr>
                <w:b/>
              </w:rPr>
            </w:pPr>
            <w:r>
              <w:rPr>
                <w:b/>
              </w:rPr>
              <w:t>Comments/Remarks</w:t>
            </w:r>
          </w:p>
          <w:p w14:paraId="657E4875" w14:textId="77777777" w:rsidR="00B41747" w:rsidRDefault="00B41747" w:rsidP="00AD6179">
            <w:pPr>
              <w:spacing w:line="360" w:lineRule="auto"/>
              <w:jc w:val="center"/>
              <w:rPr>
                <w:b/>
              </w:rPr>
            </w:pPr>
          </w:p>
        </w:tc>
      </w:tr>
      <w:tr w:rsidR="00B41747" w14:paraId="7C670BEA" w14:textId="77777777" w:rsidTr="00AD6179">
        <w:trPr>
          <w:trHeight w:val="759"/>
        </w:trPr>
        <w:tc>
          <w:tcPr>
            <w:tcW w:w="845" w:type="dxa"/>
          </w:tcPr>
          <w:p w14:paraId="2005E9B4" w14:textId="77777777" w:rsidR="00B41747" w:rsidRDefault="00B41747" w:rsidP="00AD6179">
            <w:pPr>
              <w:spacing w:line="360" w:lineRule="auto"/>
              <w:jc w:val="center"/>
              <w:rPr>
                <w:b/>
              </w:rPr>
            </w:pPr>
            <w:r>
              <w:rPr>
                <w:b/>
              </w:rPr>
              <w:t>1</w:t>
            </w:r>
          </w:p>
        </w:tc>
        <w:tc>
          <w:tcPr>
            <w:tcW w:w="1753" w:type="dxa"/>
          </w:tcPr>
          <w:p w14:paraId="1DE372FD" w14:textId="77777777" w:rsidR="00B41747" w:rsidRDefault="00B41747" w:rsidP="00AD6179">
            <w:pPr>
              <w:widowControl w:val="0"/>
              <w:ind w:right="476"/>
              <w:jc w:val="right"/>
            </w:pPr>
            <w:r>
              <w:t>(4, null)</w:t>
            </w:r>
          </w:p>
        </w:tc>
        <w:tc>
          <w:tcPr>
            <w:tcW w:w="1322" w:type="dxa"/>
          </w:tcPr>
          <w:p w14:paraId="39BF0A29" w14:textId="77777777" w:rsidR="00B41747" w:rsidRDefault="00B41747" w:rsidP="00AD6179">
            <w:pPr>
              <w:spacing w:line="360" w:lineRule="auto"/>
              <w:jc w:val="center"/>
            </w:pPr>
            <w:r>
              <w:t>true</w:t>
            </w:r>
          </w:p>
        </w:tc>
        <w:tc>
          <w:tcPr>
            <w:tcW w:w="1764" w:type="dxa"/>
          </w:tcPr>
          <w:p w14:paraId="70F58DD9" w14:textId="77777777" w:rsidR="00B41747" w:rsidRDefault="00B41747" w:rsidP="00AD6179">
            <w:pPr>
              <w:spacing w:line="360" w:lineRule="auto"/>
              <w:jc w:val="center"/>
            </w:pPr>
            <w:r>
              <w:t>true</w:t>
            </w:r>
          </w:p>
        </w:tc>
        <w:tc>
          <w:tcPr>
            <w:tcW w:w="1186" w:type="dxa"/>
          </w:tcPr>
          <w:p w14:paraId="174FBE90" w14:textId="77777777" w:rsidR="00B41747" w:rsidRDefault="00B41747" w:rsidP="00AD6179">
            <w:pPr>
              <w:spacing w:line="360" w:lineRule="auto"/>
              <w:jc w:val="center"/>
            </w:pPr>
            <w:r>
              <w:t>Pass</w:t>
            </w:r>
          </w:p>
        </w:tc>
        <w:tc>
          <w:tcPr>
            <w:tcW w:w="2481" w:type="dxa"/>
          </w:tcPr>
          <w:p w14:paraId="694E502F" w14:textId="77777777" w:rsidR="00B41747" w:rsidRDefault="00B41747" w:rsidP="00AD6179">
            <w:pPr>
              <w:spacing w:line="360" w:lineRule="auto"/>
              <w:jc w:val="center"/>
            </w:pPr>
            <w:r>
              <w:t>It returns true second null value is handled in function</w:t>
            </w:r>
          </w:p>
        </w:tc>
      </w:tr>
      <w:tr w:rsidR="00B41747" w14:paraId="7D6F952C" w14:textId="77777777" w:rsidTr="00AD6179">
        <w:trPr>
          <w:trHeight w:val="759"/>
        </w:trPr>
        <w:tc>
          <w:tcPr>
            <w:tcW w:w="845" w:type="dxa"/>
          </w:tcPr>
          <w:p w14:paraId="1840FEFB" w14:textId="77777777" w:rsidR="00B41747" w:rsidRDefault="00B41747" w:rsidP="00AD6179">
            <w:pPr>
              <w:spacing w:line="360" w:lineRule="auto"/>
              <w:jc w:val="center"/>
              <w:rPr>
                <w:b/>
              </w:rPr>
            </w:pPr>
            <w:r>
              <w:rPr>
                <w:b/>
              </w:rPr>
              <w:t>2</w:t>
            </w:r>
          </w:p>
        </w:tc>
        <w:tc>
          <w:tcPr>
            <w:tcW w:w="1753" w:type="dxa"/>
          </w:tcPr>
          <w:p w14:paraId="1082971D" w14:textId="77777777" w:rsidR="00B41747" w:rsidRDefault="00B41747" w:rsidP="00AD6179">
            <w:pPr>
              <w:widowControl w:val="0"/>
              <w:spacing w:line="337" w:lineRule="auto"/>
              <w:ind w:left="213" w:right="128"/>
              <w:jc w:val="center"/>
            </w:pPr>
            <w:r>
              <w:t>(7,9)</w:t>
            </w:r>
          </w:p>
        </w:tc>
        <w:tc>
          <w:tcPr>
            <w:tcW w:w="1322" w:type="dxa"/>
          </w:tcPr>
          <w:p w14:paraId="7CEBE249" w14:textId="77777777" w:rsidR="00B41747" w:rsidRDefault="00B41747" w:rsidP="00AD6179">
            <w:pPr>
              <w:spacing w:line="360" w:lineRule="auto"/>
              <w:jc w:val="center"/>
            </w:pPr>
            <w:r>
              <w:t>false</w:t>
            </w:r>
          </w:p>
        </w:tc>
        <w:tc>
          <w:tcPr>
            <w:tcW w:w="1764" w:type="dxa"/>
          </w:tcPr>
          <w:p w14:paraId="005517EA" w14:textId="77777777" w:rsidR="00B41747" w:rsidRDefault="00B41747" w:rsidP="00AD6179">
            <w:pPr>
              <w:spacing w:line="360" w:lineRule="auto"/>
              <w:jc w:val="center"/>
            </w:pPr>
            <w:r>
              <w:t>false</w:t>
            </w:r>
          </w:p>
        </w:tc>
        <w:tc>
          <w:tcPr>
            <w:tcW w:w="1186" w:type="dxa"/>
          </w:tcPr>
          <w:p w14:paraId="5B831631" w14:textId="77777777" w:rsidR="00B41747" w:rsidRDefault="00B41747" w:rsidP="00AD6179">
            <w:pPr>
              <w:spacing w:line="360" w:lineRule="auto"/>
              <w:jc w:val="center"/>
            </w:pPr>
            <w:r>
              <w:t>Pass</w:t>
            </w:r>
          </w:p>
        </w:tc>
        <w:tc>
          <w:tcPr>
            <w:tcW w:w="2481" w:type="dxa"/>
          </w:tcPr>
          <w:p w14:paraId="4EF739C2" w14:textId="77777777" w:rsidR="00B41747" w:rsidRDefault="00B41747" w:rsidP="00AD6179">
            <w:pPr>
              <w:spacing w:line="360" w:lineRule="auto"/>
              <w:jc w:val="center"/>
            </w:pPr>
            <w:r>
              <w:t>It returns the result false due to its values</w:t>
            </w:r>
          </w:p>
        </w:tc>
      </w:tr>
    </w:tbl>
    <w:p w14:paraId="36FB9CAA" w14:textId="77777777" w:rsidR="00D77105" w:rsidRDefault="00D77105" w:rsidP="00D77105">
      <w:pPr>
        <w:widowControl w:val="0"/>
        <w:pBdr>
          <w:top w:val="nil"/>
          <w:left w:val="nil"/>
          <w:bottom w:val="nil"/>
          <w:right w:val="nil"/>
          <w:between w:val="nil"/>
        </w:pBdr>
        <w:rPr>
          <w:color w:val="000000"/>
        </w:rPr>
      </w:pPr>
    </w:p>
    <w:p w14:paraId="6DB5F4CE" w14:textId="77777777" w:rsidR="00D77105" w:rsidRDefault="00D77105" w:rsidP="00D77105">
      <w:pPr>
        <w:widowControl w:val="0"/>
        <w:pBdr>
          <w:top w:val="nil"/>
          <w:left w:val="nil"/>
          <w:bottom w:val="nil"/>
          <w:right w:val="nil"/>
          <w:between w:val="nil"/>
        </w:pBdr>
        <w:rPr>
          <w:color w:val="000000"/>
        </w:rPr>
      </w:pPr>
    </w:p>
    <w:p w14:paraId="787D74E0" w14:textId="62546D99" w:rsidR="00D77105" w:rsidRPr="001C1CC8" w:rsidRDefault="00D77105" w:rsidP="001C1CC8">
      <w:pPr>
        <w:pStyle w:val="Heading3"/>
        <w:jc w:val="left"/>
        <w:rPr>
          <w:b/>
          <w:sz w:val="32"/>
          <w:szCs w:val="32"/>
        </w:rPr>
      </w:pPr>
      <w:r w:rsidRPr="001C1CC8">
        <w:rPr>
          <w:b/>
          <w:sz w:val="32"/>
          <w:szCs w:val="32"/>
        </w:rPr>
        <w:t xml:space="preserve">Function </w:t>
      </w:r>
      <w:r w:rsidR="00665516" w:rsidRPr="001C1CC8">
        <w:rPr>
          <w:b/>
          <w:sz w:val="32"/>
          <w:szCs w:val="32"/>
        </w:rPr>
        <w:t>10</w:t>
      </w:r>
      <w:r w:rsidRPr="001C1CC8">
        <w:rPr>
          <w:b/>
          <w:sz w:val="32"/>
          <w:szCs w:val="32"/>
        </w:rPr>
        <w:t xml:space="preserve">: </w:t>
      </w:r>
    </w:p>
    <w:p w14:paraId="7FF9A0E5"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Source Code:</w:t>
      </w:r>
    </w:p>
    <w:p w14:paraId="269E6435" w14:textId="77777777" w:rsidR="00D77105" w:rsidRDefault="00D77105" w:rsidP="00D77105">
      <w:pPr>
        <w:widowControl w:val="0"/>
        <w:pBdr>
          <w:top w:val="nil"/>
          <w:left w:val="nil"/>
          <w:bottom w:val="nil"/>
          <w:right w:val="nil"/>
          <w:between w:val="nil"/>
        </w:pBdr>
        <w:spacing w:before="192"/>
        <w:ind w:left="215"/>
        <w:rPr>
          <w:rFonts w:eastAsia="Garamond" w:cs="Garamond"/>
          <w:b/>
          <w:sz w:val="32"/>
          <w:szCs w:val="32"/>
        </w:rPr>
      </w:pPr>
      <w:r>
        <w:rPr>
          <w:rFonts w:eastAsia="Garamond" w:cs="Garamond"/>
          <w:b/>
          <w:noProof/>
          <w:sz w:val="32"/>
          <w:szCs w:val="32"/>
        </w:rPr>
        <w:drawing>
          <wp:inline distT="114300" distB="114300" distL="114300" distR="114300" wp14:anchorId="3642F54D" wp14:editId="41C959DF">
            <wp:extent cx="5977262" cy="45720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77262" cy="4572000"/>
                    </a:xfrm>
                    <a:prstGeom prst="rect">
                      <a:avLst/>
                    </a:prstGeom>
                    <a:ln/>
                  </pic:spPr>
                </pic:pic>
              </a:graphicData>
            </a:graphic>
          </wp:inline>
        </w:drawing>
      </w:r>
    </w:p>
    <w:p w14:paraId="25771834"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color w:val="000000"/>
          <w:sz w:val="32"/>
          <w:szCs w:val="32"/>
        </w:rPr>
      </w:pPr>
      <w:r>
        <w:rPr>
          <w:rFonts w:eastAsia="Garamond" w:cs="Garamond"/>
          <w:b/>
          <w:color w:val="000000"/>
          <w:sz w:val="32"/>
          <w:szCs w:val="32"/>
        </w:rPr>
        <w:t>CFG:</w:t>
      </w:r>
    </w:p>
    <w:p w14:paraId="64E83949"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6489A41D" wp14:editId="0F69E027">
            <wp:extent cx="5977262" cy="10502900"/>
            <wp:effectExtent l="0" t="0" r="0" b="0"/>
            <wp:docPr id="3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8"/>
                    <a:srcRect/>
                    <a:stretch>
                      <a:fillRect/>
                    </a:stretch>
                  </pic:blipFill>
                  <pic:spPr>
                    <a:xfrm>
                      <a:off x="0" y="0"/>
                      <a:ext cx="5977262" cy="10502900"/>
                    </a:xfrm>
                    <a:prstGeom prst="rect">
                      <a:avLst/>
                    </a:prstGeom>
                    <a:ln/>
                  </pic:spPr>
                </pic:pic>
              </a:graphicData>
            </a:graphic>
          </wp:inline>
        </w:drawing>
      </w:r>
    </w:p>
    <w:p w14:paraId="3A22AF55" w14:textId="77777777" w:rsidR="00B8519C" w:rsidRDefault="00B8519C" w:rsidP="00B8519C">
      <w:pPr>
        <w:widowControl w:val="0"/>
        <w:jc w:val="left"/>
        <w:rPr>
          <w:b/>
          <w:sz w:val="32"/>
          <w:szCs w:val="32"/>
        </w:rPr>
      </w:pPr>
      <w:r>
        <w:rPr>
          <w:b/>
          <w:sz w:val="32"/>
          <w:szCs w:val="32"/>
        </w:rPr>
        <w:lastRenderedPageBreak/>
        <w:t xml:space="preserve">Statement Coverage: </w:t>
      </w:r>
    </w:p>
    <w:tbl>
      <w:tblPr>
        <w:tblW w:w="931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440"/>
        <w:gridCol w:w="1215"/>
        <w:gridCol w:w="1545"/>
        <w:gridCol w:w="2160"/>
        <w:gridCol w:w="2265"/>
      </w:tblGrid>
      <w:tr w:rsidR="00B8519C" w14:paraId="64FE0EDA" w14:textId="77777777" w:rsidTr="00AD6179">
        <w:trPr>
          <w:trHeight w:val="820"/>
        </w:trPr>
        <w:tc>
          <w:tcPr>
            <w:tcW w:w="690" w:type="dxa"/>
            <w:shd w:val="clear" w:color="auto" w:fill="auto"/>
            <w:tcMar>
              <w:top w:w="100" w:type="dxa"/>
              <w:left w:w="100" w:type="dxa"/>
              <w:bottom w:w="100" w:type="dxa"/>
              <w:right w:w="100" w:type="dxa"/>
            </w:tcMar>
          </w:tcPr>
          <w:p w14:paraId="5FAD2CCA" w14:textId="77777777" w:rsidR="00B8519C" w:rsidRDefault="00B8519C" w:rsidP="00AD6179">
            <w:pPr>
              <w:widowControl w:val="0"/>
              <w:jc w:val="center"/>
              <w:rPr>
                <w:b/>
              </w:rPr>
            </w:pPr>
            <w:r>
              <w:rPr>
                <w:b/>
              </w:rPr>
              <w:t xml:space="preserve">Test </w:t>
            </w:r>
          </w:p>
          <w:p w14:paraId="119C2437" w14:textId="77777777" w:rsidR="00B8519C" w:rsidRDefault="00B8519C" w:rsidP="00AD6179">
            <w:pPr>
              <w:widowControl w:val="0"/>
              <w:spacing w:before="124"/>
              <w:jc w:val="center"/>
              <w:rPr>
                <w:b/>
              </w:rPr>
            </w:pPr>
            <w:r>
              <w:rPr>
                <w:b/>
              </w:rPr>
              <w:t>case#</w:t>
            </w:r>
          </w:p>
        </w:tc>
        <w:tc>
          <w:tcPr>
            <w:tcW w:w="1440" w:type="dxa"/>
            <w:shd w:val="clear" w:color="auto" w:fill="auto"/>
            <w:tcMar>
              <w:top w:w="100" w:type="dxa"/>
              <w:left w:w="100" w:type="dxa"/>
              <w:bottom w:w="100" w:type="dxa"/>
              <w:right w:w="100" w:type="dxa"/>
            </w:tcMar>
          </w:tcPr>
          <w:p w14:paraId="2E261BDC" w14:textId="77777777" w:rsidR="00B8519C" w:rsidRDefault="00B8519C" w:rsidP="00AD6179">
            <w:pPr>
              <w:widowControl w:val="0"/>
              <w:ind w:right="547"/>
              <w:jc w:val="right"/>
              <w:rPr>
                <w:b/>
              </w:rPr>
            </w:pPr>
            <w:r>
              <w:rPr>
                <w:b/>
              </w:rPr>
              <w:t xml:space="preserve">Input </w:t>
            </w:r>
          </w:p>
        </w:tc>
        <w:tc>
          <w:tcPr>
            <w:tcW w:w="1215" w:type="dxa"/>
            <w:shd w:val="clear" w:color="auto" w:fill="auto"/>
            <w:tcMar>
              <w:top w:w="100" w:type="dxa"/>
              <w:left w:w="100" w:type="dxa"/>
              <w:bottom w:w="100" w:type="dxa"/>
              <w:right w:w="100" w:type="dxa"/>
            </w:tcMar>
          </w:tcPr>
          <w:p w14:paraId="0707A483" w14:textId="77777777" w:rsidR="00B8519C" w:rsidRDefault="00B8519C" w:rsidP="00AD6179">
            <w:pPr>
              <w:widowControl w:val="0"/>
              <w:jc w:val="center"/>
              <w:rPr>
                <w:b/>
              </w:rPr>
            </w:pPr>
            <w:r>
              <w:rPr>
                <w:b/>
              </w:rPr>
              <w:t xml:space="preserve">Output </w:t>
            </w:r>
          </w:p>
        </w:tc>
        <w:tc>
          <w:tcPr>
            <w:tcW w:w="1545" w:type="dxa"/>
            <w:shd w:val="clear" w:color="auto" w:fill="auto"/>
            <w:tcMar>
              <w:top w:w="100" w:type="dxa"/>
              <w:left w:w="100" w:type="dxa"/>
              <w:bottom w:w="100" w:type="dxa"/>
              <w:right w:w="100" w:type="dxa"/>
            </w:tcMar>
          </w:tcPr>
          <w:p w14:paraId="4B3EE40C" w14:textId="77777777" w:rsidR="00B8519C" w:rsidRDefault="00B8519C" w:rsidP="00AD6179">
            <w:pPr>
              <w:widowControl w:val="0"/>
              <w:ind w:right="345"/>
              <w:jc w:val="right"/>
              <w:rPr>
                <w:b/>
              </w:rPr>
            </w:pPr>
            <w:r>
              <w:rPr>
                <w:b/>
              </w:rPr>
              <w:t xml:space="preserve">Expected </w:t>
            </w:r>
          </w:p>
          <w:p w14:paraId="46BF6B83" w14:textId="77777777" w:rsidR="00B8519C" w:rsidRDefault="00B8519C" w:rsidP="00AD6179">
            <w:pPr>
              <w:widowControl w:val="0"/>
              <w:spacing w:before="124"/>
              <w:jc w:val="center"/>
              <w:rPr>
                <w:b/>
              </w:rPr>
            </w:pPr>
            <w:r>
              <w:rPr>
                <w:b/>
              </w:rPr>
              <w:t>Output</w:t>
            </w:r>
          </w:p>
        </w:tc>
        <w:tc>
          <w:tcPr>
            <w:tcW w:w="2160" w:type="dxa"/>
            <w:shd w:val="clear" w:color="auto" w:fill="auto"/>
            <w:tcMar>
              <w:top w:w="100" w:type="dxa"/>
              <w:left w:w="100" w:type="dxa"/>
              <w:bottom w:w="100" w:type="dxa"/>
              <w:right w:w="100" w:type="dxa"/>
            </w:tcMar>
          </w:tcPr>
          <w:p w14:paraId="388C618C" w14:textId="77777777" w:rsidR="00B8519C" w:rsidRDefault="00B8519C" w:rsidP="00AD6179">
            <w:pPr>
              <w:widowControl w:val="0"/>
              <w:jc w:val="center"/>
              <w:rPr>
                <w:b/>
              </w:rPr>
            </w:pPr>
            <w:r>
              <w:rPr>
                <w:b/>
              </w:rPr>
              <w:t>Pass/Fail</w:t>
            </w:r>
          </w:p>
        </w:tc>
        <w:tc>
          <w:tcPr>
            <w:tcW w:w="2265" w:type="dxa"/>
            <w:shd w:val="clear" w:color="auto" w:fill="auto"/>
            <w:tcMar>
              <w:top w:w="100" w:type="dxa"/>
              <w:left w:w="100" w:type="dxa"/>
              <w:bottom w:w="100" w:type="dxa"/>
              <w:right w:w="100" w:type="dxa"/>
            </w:tcMar>
          </w:tcPr>
          <w:p w14:paraId="7C871358" w14:textId="77777777" w:rsidR="00B8519C" w:rsidRDefault="00B8519C" w:rsidP="00AD6179">
            <w:pPr>
              <w:widowControl w:val="0"/>
              <w:jc w:val="center"/>
              <w:rPr>
                <w:b/>
              </w:rPr>
            </w:pPr>
            <w:r>
              <w:rPr>
                <w:b/>
              </w:rPr>
              <w:t xml:space="preserve"> Comments/Remarks</w:t>
            </w:r>
          </w:p>
        </w:tc>
      </w:tr>
      <w:tr w:rsidR="00B8519C" w14:paraId="1BFC6F7A" w14:textId="77777777" w:rsidTr="00AD6179">
        <w:trPr>
          <w:trHeight w:val="1240"/>
        </w:trPr>
        <w:tc>
          <w:tcPr>
            <w:tcW w:w="690" w:type="dxa"/>
            <w:shd w:val="clear" w:color="auto" w:fill="auto"/>
            <w:tcMar>
              <w:top w:w="100" w:type="dxa"/>
              <w:left w:w="100" w:type="dxa"/>
              <w:bottom w:w="100" w:type="dxa"/>
              <w:right w:w="100" w:type="dxa"/>
            </w:tcMar>
          </w:tcPr>
          <w:p w14:paraId="018CB304" w14:textId="77777777" w:rsidR="00B8519C" w:rsidRDefault="00B8519C" w:rsidP="00AD6179">
            <w:pPr>
              <w:widowControl w:val="0"/>
              <w:ind w:left="138"/>
              <w:jc w:val="left"/>
              <w:rPr>
                <w:b/>
              </w:rPr>
            </w:pPr>
            <w:r>
              <w:rPr>
                <w:b/>
              </w:rPr>
              <w:t xml:space="preserve">1 </w:t>
            </w:r>
          </w:p>
        </w:tc>
        <w:tc>
          <w:tcPr>
            <w:tcW w:w="1440" w:type="dxa"/>
            <w:shd w:val="clear" w:color="auto" w:fill="auto"/>
            <w:tcMar>
              <w:top w:w="100" w:type="dxa"/>
              <w:left w:w="100" w:type="dxa"/>
              <w:bottom w:w="100" w:type="dxa"/>
              <w:right w:w="100" w:type="dxa"/>
            </w:tcMar>
          </w:tcPr>
          <w:p w14:paraId="0DBC508F" w14:textId="77777777" w:rsidR="00B8519C" w:rsidRDefault="00B8519C" w:rsidP="00AD6179">
            <w:pPr>
              <w:widowControl w:val="0"/>
              <w:ind w:right="131"/>
              <w:jc w:val="left"/>
            </w:pPr>
            <w:r>
              <w:t xml:space="preserve">x = {10,20} </w:t>
            </w:r>
          </w:p>
          <w:p w14:paraId="0C6B48F5" w14:textId="77777777" w:rsidR="00B8519C" w:rsidRDefault="00B8519C" w:rsidP="00AD6179">
            <w:pPr>
              <w:widowControl w:val="0"/>
              <w:spacing w:before="124"/>
              <w:ind w:right="131"/>
              <w:jc w:val="left"/>
            </w:pPr>
            <w:r>
              <w:t>y = {30,40}</w:t>
            </w:r>
          </w:p>
        </w:tc>
        <w:tc>
          <w:tcPr>
            <w:tcW w:w="1215" w:type="dxa"/>
            <w:shd w:val="clear" w:color="auto" w:fill="auto"/>
            <w:tcMar>
              <w:top w:w="100" w:type="dxa"/>
              <w:left w:w="100" w:type="dxa"/>
              <w:bottom w:w="100" w:type="dxa"/>
              <w:right w:w="100" w:type="dxa"/>
            </w:tcMar>
          </w:tcPr>
          <w:p w14:paraId="0ADA972B" w14:textId="77777777" w:rsidR="00B8519C" w:rsidRDefault="00B8519C" w:rsidP="00AD6179">
            <w:pPr>
              <w:widowControl w:val="0"/>
              <w:ind w:right="264"/>
              <w:jc w:val="right"/>
            </w:pPr>
            <w:r>
              <w:t xml:space="preserve">[-21,20] </w:t>
            </w:r>
          </w:p>
        </w:tc>
        <w:tc>
          <w:tcPr>
            <w:tcW w:w="1545" w:type="dxa"/>
            <w:shd w:val="clear" w:color="auto" w:fill="auto"/>
            <w:tcMar>
              <w:top w:w="100" w:type="dxa"/>
              <w:left w:w="100" w:type="dxa"/>
              <w:bottom w:w="100" w:type="dxa"/>
              <w:right w:w="100" w:type="dxa"/>
            </w:tcMar>
          </w:tcPr>
          <w:p w14:paraId="7EE5F245" w14:textId="77777777" w:rsidR="00B8519C" w:rsidRDefault="00B8519C" w:rsidP="00AD6179">
            <w:pPr>
              <w:widowControl w:val="0"/>
              <w:jc w:val="center"/>
            </w:pPr>
            <w:r>
              <w:t xml:space="preserve">[-21,20] </w:t>
            </w:r>
          </w:p>
        </w:tc>
        <w:tc>
          <w:tcPr>
            <w:tcW w:w="2160" w:type="dxa"/>
            <w:shd w:val="clear" w:color="auto" w:fill="auto"/>
            <w:tcMar>
              <w:top w:w="100" w:type="dxa"/>
              <w:left w:w="100" w:type="dxa"/>
              <w:bottom w:w="100" w:type="dxa"/>
              <w:right w:w="100" w:type="dxa"/>
            </w:tcMar>
          </w:tcPr>
          <w:p w14:paraId="568C389D" w14:textId="4FA0C0C0" w:rsidR="00E50A5D" w:rsidRDefault="00B8519C" w:rsidP="00E50A5D">
            <w:pPr>
              <w:widowControl w:val="0"/>
              <w:spacing w:line="337" w:lineRule="auto"/>
              <w:ind w:right="116"/>
              <w:jc w:val="left"/>
            </w:pPr>
            <w:r>
              <w:t xml:space="preserve">Pass </w:t>
            </w:r>
          </w:p>
          <w:p w14:paraId="5C64C4B6" w14:textId="05FA54C0" w:rsidR="00B8519C" w:rsidRDefault="00B8519C" w:rsidP="00AD6179">
            <w:pPr>
              <w:widowControl w:val="0"/>
              <w:spacing w:before="27"/>
              <w:ind w:right="199"/>
              <w:jc w:val="left"/>
            </w:pPr>
          </w:p>
        </w:tc>
        <w:tc>
          <w:tcPr>
            <w:tcW w:w="2265" w:type="dxa"/>
            <w:shd w:val="clear" w:color="auto" w:fill="auto"/>
            <w:tcMar>
              <w:top w:w="100" w:type="dxa"/>
              <w:left w:w="100" w:type="dxa"/>
              <w:bottom w:w="100" w:type="dxa"/>
              <w:right w:w="100" w:type="dxa"/>
            </w:tcMar>
          </w:tcPr>
          <w:p w14:paraId="650F5A31" w14:textId="77777777" w:rsidR="00E50A5D" w:rsidRDefault="00E50A5D" w:rsidP="00E50A5D">
            <w:pPr>
              <w:widowControl w:val="0"/>
              <w:spacing w:line="337" w:lineRule="auto"/>
              <w:ind w:right="116"/>
              <w:jc w:val="left"/>
            </w:pPr>
            <w:r>
              <w:t xml:space="preserve">covers 1549, 1550, 1551, 1552, 1553, 1555, </w:t>
            </w:r>
          </w:p>
          <w:p w14:paraId="20DB669E" w14:textId="1903FED7" w:rsidR="00B8519C" w:rsidRDefault="00E50A5D" w:rsidP="00E50A5D">
            <w:pPr>
              <w:widowControl w:val="0"/>
              <w:spacing w:line="337" w:lineRule="auto"/>
              <w:ind w:right="116"/>
              <w:jc w:val="left"/>
            </w:pPr>
            <w:r>
              <w:t>1563,1564, 1565, 1568</w:t>
            </w:r>
          </w:p>
        </w:tc>
      </w:tr>
      <w:tr w:rsidR="00B8519C" w14:paraId="23062CEA" w14:textId="77777777" w:rsidTr="00AD6179">
        <w:trPr>
          <w:trHeight w:val="1640"/>
        </w:trPr>
        <w:tc>
          <w:tcPr>
            <w:tcW w:w="690" w:type="dxa"/>
            <w:shd w:val="clear" w:color="auto" w:fill="auto"/>
            <w:tcMar>
              <w:top w:w="100" w:type="dxa"/>
              <w:left w:w="100" w:type="dxa"/>
              <w:bottom w:w="100" w:type="dxa"/>
              <w:right w:w="100" w:type="dxa"/>
            </w:tcMar>
          </w:tcPr>
          <w:p w14:paraId="3E4D5803" w14:textId="77777777" w:rsidR="00B8519C" w:rsidRDefault="00B8519C" w:rsidP="00AD6179">
            <w:pPr>
              <w:widowControl w:val="0"/>
              <w:ind w:left="136"/>
              <w:jc w:val="left"/>
              <w:rPr>
                <w:b/>
              </w:rPr>
            </w:pPr>
            <w:r>
              <w:rPr>
                <w:b/>
              </w:rPr>
              <w:t xml:space="preserve">2 </w:t>
            </w:r>
          </w:p>
        </w:tc>
        <w:tc>
          <w:tcPr>
            <w:tcW w:w="1440" w:type="dxa"/>
            <w:shd w:val="clear" w:color="auto" w:fill="auto"/>
            <w:tcMar>
              <w:top w:w="100" w:type="dxa"/>
              <w:left w:w="100" w:type="dxa"/>
              <w:bottom w:w="100" w:type="dxa"/>
              <w:right w:w="100" w:type="dxa"/>
            </w:tcMar>
          </w:tcPr>
          <w:p w14:paraId="383649E0" w14:textId="77777777" w:rsidR="00B8519C" w:rsidRDefault="00B8519C" w:rsidP="00AD6179">
            <w:pPr>
              <w:widowControl w:val="0"/>
              <w:ind w:right="257"/>
              <w:jc w:val="left"/>
            </w:pPr>
            <w:r>
              <w:t>x</w:t>
            </w:r>
            <w:proofErr w:type="gramStart"/>
            <w:r>
              <w:t>={</w:t>
            </w:r>
            <w:proofErr w:type="gramEnd"/>
            <w:r>
              <w:t xml:space="preserve">10,20} </w:t>
            </w:r>
          </w:p>
          <w:p w14:paraId="15BCE79A" w14:textId="77777777" w:rsidR="00B8519C" w:rsidRDefault="00B8519C" w:rsidP="00AD6179">
            <w:pPr>
              <w:widowControl w:val="0"/>
              <w:spacing w:before="124"/>
              <w:jc w:val="left"/>
            </w:pPr>
            <w:r>
              <w:t>y = {}</w:t>
            </w:r>
          </w:p>
        </w:tc>
        <w:tc>
          <w:tcPr>
            <w:tcW w:w="1215" w:type="dxa"/>
            <w:shd w:val="clear" w:color="auto" w:fill="auto"/>
            <w:tcMar>
              <w:top w:w="100" w:type="dxa"/>
              <w:left w:w="100" w:type="dxa"/>
              <w:bottom w:w="100" w:type="dxa"/>
              <w:right w:w="100" w:type="dxa"/>
            </w:tcMar>
          </w:tcPr>
          <w:p w14:paraId="0B0DAE87" w14:textId="77777777" w:rsidR="00B8519C" w:rsidRDefault="00B8519C" w:rsidP="00AD6179">
            <w:pPr>
              <w:widowControl w:val="0"/>
              <w:ind w:right="301"/>
              <w:jc w:val="right"/>
            </w:pPr>
            <w:r>
              <w:t xml:space="preserve">[10,20] </w:t>
            </w:r>
          </w:p>
        </w:tc>
        <w:tc>
          <w:tcPr>
            <w:tcW w:w="1545" w:type="dxa"/>
            <w:shd w:val="clear" w:color="auto" w:fill="auto"/>
            <w:tcMar>
              <w:top w:w="100" w:type="dxa"/>
              <w:left w:w="100" w:type="dxa"/>
              <w:bottom w:w="100" w:type="dxa"/>
              <w:right w:w="100" w:type="dxa"/>
            </w:tcMar>
          </w:tcPr>
          <w:p w14:paraId="26ED31A2" w14:textId="77777777" w:rsidR="00B8519C" w:rsidRDefault="00B8519C" w:rsidP="00AD6179">
            <w:pPr>
              <w:widowControl w:val="0"/>
              <w:jc w:val="center"/>
            </w:pPr>
            <w:r>
              <w:t xml:space="preserve">[10,20] </w:t>
            </w:r>
          </w:p>
        </w:tc>
        <w:tc>
          <w:tcPr>
            <w:tcW w:w="2160" w:type="dxa"/>
            <w:shd w:val="clear" w:color="auto" w:fill="auto"/>
            <w:tcMar>
              <w:top w:w="100" w:type="dxa"/>
              <w:left w:w="100" w:type="dxa"/>
              <w:bottom w:w="100" w:type="dxa"/>
              <w:right w:w="100" w:type="dxa"/>
            </w:tcMar>
          </w:tcPr>
          <w:p w14:paraId="7495DD5A" w14:textId="1FBBA8F3" w:rsidR="00E50A5D" w:rsidRDefault="00B8519C" w:rsidP="00E50A5D">
            <w:pPr>
              <w:widowControl w:val="0"/>
              <w:spacing w:line="337" w:lineRule="auto"/>
              <w:ind w:right="116"/>
              <w:jc w:val="left"/>
            </w:pPr>
            <w:r>
              <w:t xml:space="preserve">Pass </w:t>
            </w:r>
          </w:p>
          <w:p w14:paraId="7420ADAE" w14:textId="679B02DE" w:rsidR="00B8519C" w:rsidRDefault="00B8519C" w:rsidP="00AD6179">
            <w:pPr>
              <w:widowControl w:val="0"/>
              <w:spacing w:before="124"/>
              <w:ind w:right="1012"/>
              <w:jc w:val="left"/>
            </w:pPr>
          </w:p>
        </w:tc>
        <w:tc>
          <w:tcPr>
            <w:tcW w:w="2265" w:type="dxa"/>
            <w:shd w:val="clear" w:color="auto" w:fill="auto"/>
            <w:tcMar>
              <w:top w:w="100" w:type="dxa"/>
              <w:left w:w="100" w:type="dxa"/>
              <w:bottom w:w="100" w:type="dxa"/>
              <w:right w:w="100" w:type="dxa"/>
            </w:tcMar>
          </w:tcPr>
          <w:p w14:paraId="7C9B1EF5" w14:textId="77777777" w:rsidR="00E50A5D" w:rsidRDefault="00E50A5D" w:rsidP="00E50A5D">
            <w:pPr>
              <w:widowControl w:val="0"/>
              <w:spacing w:line="337" w:lineRule="auto"/>
              <w:ind w:right="116"/>
              <w:jc w:val="left"/>
            </w:pPr>
            <w:r>
              <w:t xml:space="preserve">covers 1549, 1550, 1551, 1552, 1553, 1555, </w:t>
            </w:r>
          </w:p>
          <w:p w14:paraId="65FF94E3" w14:textId="77777777" w:rsidR="00E50A5D" w:rsidRDefault="00E50A5D" w:rsidP="00E50A5D">
            <w:pPr>
              <w:widowControl w:val="0"/>
              <w:spacing w:before="27"/>
              <w:ind w:right="146"/>
              <w:jc w:val="left"/>
            </w:pPr>
            <w:r>
              <w:t xml:space="preserve">1563,1564, 1565, 1568, </w:t>
            </w:r>
          </w:p>
          <w:p w14:paraId="24B3DBDB" w14:textId="18FFBA49" w:rsidR="00B8519C" w:rsidRDefault="00E50A5D" w:rsidP="00E50A5D">
            <w:pPr>
              <w:widowControl w:val="0"/>
              <w:spacing w:line="337" w:lineRule="auto"/>
              <w:ind w:right="116"/>
              <w:jc w:val="left"/>
            </w:pPr>
            <w:r>
              <w:t>1569</w:t>
            </w:r>
          </w:p>
        </w:tc>
      </w:tr>
      <w:tr w:rsidR="00B8519C" w14:paraId="4FCC7A46" w14:textId="77777777" w:rsidTr="00AD6179">
        <w:trPr>
          <w:trHeight w:val="1640"/>
        </w:trPr>
        <w:tc>
          <w:tcPr>
            <w:tcW w:w="690" w:type="dxa"/>
            <w:shd w:val="clear" w:color="auto" w:fill="auto"/>
            <w:tcMar>
              <w:top w:w="100" w:type="dxa"/>
              <w:left w:w="100" w:type="dxa"/>
              <w:bottom w:w="100" w:type="dxa"/>
              <w:right w:w="100" w:type="dxa"/>
            </w:tcMar>
          </w:tcPr>
          <w:p w14:paraId="3EF5C401" w14:textId="77777777" w:rsidR="00B8519C" w:rsidRDefault="00B8519C" w:rsidP="00AD6179">
            <w:pPr>
              <w:widowControl w:val="0"/>
              <w:ind w:left="136"/>
              <w:jc w:val="left"/>
              <w:rPr>
                <w:b/>
              </w:rPr>
            </w:pPr>
            <w:r>
              <w:rPr>
                <w:b/>
              </w:rPr>
              <w:t>3</w:t>
            </w:r>
          </w:p>
        </w:tc>
        <w:tc>
          <w:tcPr>
            <w:tcW w:w="1440" w:type="dxa"/>
            <w:shd w:val="clear" w:color="auto" w:fill="auto"/>
            <w:tcMar>
              <w:top w:w="100" w:type="dxa"/>
              <w:left w:w="100" w:type="dxa"/>
              <w:bottom w:w="100" w:type="dxa"/>
              <w:right w:w="100" w:type="dxa"/>
            </w:tcMar>
          </w:tcPr>
          <w:p w14:paraId="756D40A3" w14:textId="77777777" w:rsidR="00B8519C" w:rsidRDefault="00B8519C" w:rsidP="00AD6179">
            <w:pPr>
              <w:widowControl w:val="0"/>
              <w:spacing w:line="337" w:lineRule="auto"/>
              <w:jc w:val="left"/>
            </w:pPr>
            <w:r>
              <w:t xml:space="preserve">x = {} </w:t>
            </w:r>
          </w:p>
          <w:p w14:paraId="7B55AB17" w14:textId="77777777" w:rsidR="00B8519C" w:rsidRDefault="00B8519C" w:rsidP="00AD6179">
            <w:pPr>
              <w:widowControl w:val="0"/>
              <w:spacing w:line="337" w:lineRule="auto"/>
              <w:jc w:val="left"/>
            </w:pPr>
            <w:r>
              <w:t>y = {30, 40}</w:t>
            </w:r>
          </w:p>
        </w:tc>
        <w:tc>
          <w:tcPr>
            <w:tcW w:w="1215" w:type="dxa"/>
            <w:shd w:val="clear" w:color="auto" w:fill="auto"/>
            <w:tcMar>
              <w:top w:w="100" w:type="dxa"/>
              <w:left w:w="100" w:type="dxa"/>
              <w:bottom w:w="100" w:type="dxa"/>
              <w:right w:w="100" w:type="dxa"/>
            </w:tcMar>
          </w:tcPr>
          <w:p w14:paraId="2091978E" w14:textId="77777777" w:rsidR="00B8519C" w:rsidRDefault="00B8519C" w:rsidP="00AD6179">
            <w:pPr>
              <w:widowControl w:val="0"/>
              <w:spacing w:line="337" w:lineRule="auto"/>
              <w:jc w:val="left"/>
            </w:pPr>
            <w:r>
              <w:t xml:space="preserve">Index -1 out of </w:t>
            </w:r>
          </w:p>
          <w:p w14:paraId="0C6FE25A" w14:textId="77777777" w:rsidR="00B8519C" w:rsidRDefault="00B8519C" w:rsidP="00AD6179">
            <w:pPr>
              <w:widowControl w:val="0"/>
              <w:spacing w:before="27" w:line="337" w:lineRule="auto"/>
              <w:jc w:val="left"/>
            </w:pPr>
            <w:r>
              <w:t>bounds for length 0</w:t>
            </w:r>
          </w:p>
        </w:tc>
        <w:tc>
          <w:tcPr>
            <w:tcW w:w="1545" w:type="dxa"/>
            <w:shd w:val="clear" w:color="auto" w:fill="auto"/>
            <w:tcMar>
              <w:top w:w="100" w:type="dxa"/>
              <w:left w:w="100" w:type="dxa"/>
              <w:bottom w:w="100" w:type="dxa"/>
              <w:right w:w="100" w:type="dxa"/>
            </w:tcMar>
          </w:tcPr>
          <w:p w14:paraId="3B4B6047" w14:textId="77777777" w:rsidR="00B8519C" w:rsidRDefault="00B8519C" w:rsidP="00AD6179">
            <w:pPr>
              <w:widowControl w:val="0"/>
              <w:spacing w:line="337" w:lineRule="auto"/>
              <w:jc w:val="center"/>
            </w:pPr>
            <w:r>
              <w:t>[30, 40]</w:t>
            </w:r>
          </w:p>
        </w:tc>
        <w:tc>
          <w:tcPr>
            <w:tcW w:w="2160" w:type="dxa"/>
            <w:shd w:val="clear" w:color="auto" w:fill="auto"/>
            <w:tcMar>
              <w:top w:w="100" w:type="dxa"/>
              <w:left w:w="100" w:type="dxa"/>
              <w:bottom w:w="100" w:type="dxa"/>
              <w:right w:w="100" w:type="dxa"/>
            </w:tcMar>
          </w:tcPr>
          <w:p w14:paraId="55B94581" w14:textId="3FA780AA" w:rsidR="00B8519C" w:rsidRDefault="00B8519C" w:rsidP="00AD6179">
            <w:pPr>
              <w:widowControl w:val="0"/>
              <w:spacing w:line="337" w:lineRule="auto"/>
              <w:ind w:right="116"/>
              <w:jc w:val="left"/>
            </w:pPr>
          </w:p>
        </w:tc>
        <w:tc>
          <w:tcPr>
            <w:tcW w:w="2265" w:type="dxa"/>
            <w:shd w:val="clear" w:color="auto" w:fill="auto"/>
            <w:tcMar>
              <w:top w:w="100" w:type="dxa"/>
              <w:left w:w="100" w:type="dxa"/>
              <w:bottom w:w="100" w:type="dxa"/>
              <w:right w:w="100" w:type="dxa"/>
            </w:tcMar>
          </w:tcPr>
          <w:p w14:paraId="3FAC4B2B" w14:textId="17FFDFE3" w:rsidR="00B8519C" w:rsidRDefault="00E50A5D" w:rsidP="00AD6179">
            <w:pPr>
              <w:widowControl w:val="0"/>
              <w:spacing w:line="337" w:lineRule="auto"/>
              <w:ind w:right="116"/>
              <w:jc w:val="left"/>
            </w:pPr>
            <w:r>
              <w:t>2nd empty array case is not handled</w:t>
            </w:r>
          </w:p>
        </w:tc>
      </w:tr>
    </w:tbl>
    <w:p w14:paraId="727BBE78" w14:textId="77777777" w:rsidR="00B8519C" w:rsidRDefault="00B8519C" w:rsidP="00B8519C">
      <w:pPr>
        <w:widowControl w:val="0"/>
        <w:spacing w:line="276" w:lineRule="auto"/>
        <w:jc w:val="left"/>
        <w:rPr>
          <w:b/>
          <w:sz w:val="32"/>
          <w:szCs w:val="32"/>
        </w:rPr>
      </w:pPr>
    </w:p>
    <w:p w14:paraId="10470924" w14:textId="77777777" w:rsidR="00B8519C" w:rsidRDefault="00B8519C" w:rsidP="00B8519C">
      <w:pPr>
        <w:widowControl w:val="0"/>
        <w:spacing w:line="276" w:lineRule="auto"/>
        <w:jc w:val="left"/>
        <w:rPr>
          <w:b/>
          <w:sz w:val="32"/>
          <w:szCs w:val="32"/>
        </w:rPr>
      </w:pPr>
      <w:r>
        <w:rPr>
          <w:b/>
          <w:sz w:val="32"/>
          <w:szCs w:val="32"/>
        </w:rPr>
        <w:t>Branch Coverage:</w:t>
      </w:r>
    </w:p>
    <w:p w14:paraId="1036742F" w14:textId="77777777" w:rsidR="00B8519C" w:rsidRDefault="00B8519C" w:rsidP="00B8519C">
      <w:pPr>
        <w:widowControl w:val="0"/>
        <w:spacing w:line="276" w:lineRule="auto"/>
        <w:jc w:val="left"/>
      </w:pPr>
    </w:p>
    <w:tbl>
      <w:tblPr>
        <w:tblW w:w="9330" w:type="dxa"/>
        <w:tblInd w:w="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320"/>
        <w:gridCol w:w="1245"/>
        <w:gridCol w:w="1545"/>
        <w:gridCol w:w="2535"/>
        <w:gridCol w:w="1980"/>
      </w:tblGrid>
      <w:tr w:rsidR="00B8519C" w14:paraId="7B1B8A95" w14:textId="77777777" w:rsidTr="00AD6179">
        <w:trPr>
          <w:trHeight w:val="840"/>
        </w:trPr>
        <w:tc>
          <w:tcPr>
            <w:tcW w:w="705" w:type="dxa"/>
            <w:shd w:val="clear" w:color="auto" w:fill="auto"/>
            <w:tcMar>
              <w:top w:w="100" w:type="dxa"/>
              <w:left w:w="100" w:type="dxa"/>
              <w:bottom w:w="100" w:type="dxa"/>
              <w:right w:w="100" w:type="dxa"/>
            </w:tcMar>
          </w:tcPr>
          <w:p w14:paraId="1413FB34" w14:textId="77777777" w:rsidR="00B8519C" w:rsidRDefault="00B8519C" w:rsidP="00AD6179">
            <w:pPr>
              <w:widowControl w:val="0"/>
              <w:jc w:val="center"/>
              <w:rPr>
                <w:b/>
              </w:rPr>
            </w:pPr>
            <w:r>
              <w:rPr>
                <w:b/>
              </w:rPr>
              <w:t xml:space="preserve">Test </w:t>
            </w:r>
          </w:p>
          <w:p w14:paraId="5D98C258" w14:textId="77777777" w:rsidR="00B8519C" w:rsidRDefault="00B8519C" w:rsidP="00AD6179">
            <w:pPr>
              <w:widowControl w:val="0"/>
              <w:spacing w:before="124"/>
              <w:jc w:val="center"/>
              <w:rPr>
                <w:b/>
              </w:rPr>
            </w:pPr>
            <w:r>
              <w:rPr>
                <w:b/>
              </w:rPr>
              <w:t>case#</w:t>
            </w:r>
          </w:p>
        </w:tc>
        <w:tc>
          <w:tcPr>
            <w:tcW w:w="1320" w:type="dxa"/>
            <w:shd w:val="clear" w:color="auto" w:fill="auto"/>
            <w:tcMar>
              <w:top w:w="100" w:type="dxa"/>
              <w:left w:w="100" w:type="dxa"/>
              <w:bottom w:w="100" w:type="dxa"/>
              <w:right w:w="100" w:type="dxa"/>
            </w:tcMar>
          </w:tcPr>
          <w:p w14:paraId="48649C9C" w14:textId="77777777" w:rsidR="00B8519C" w:rsidRDefault="00B8519C" w:rsidP="00AD6179">
            <w:pPr>
              <w:widowControl w:val="0"/>
              <w:ind w:right="547"/>
              <w:jc w:val="right"/>
              <w:rPr>
                <w:b/>
              </w:rPr>
            </w:pPr>
            <w:r>
              <w:rPr>
                <w:b/>
              </w:rPr>
              <w:t xml:space="preserve">Input </w:t>
            </w:r>
          </w:p>
        </w:tc>
        <w:tc>
          <w:tcPr>
            <w:tcW w:w="1245" w:type="dxa"/>
            <w:shd w:val="clear" w:color="auto" w:fill="auto"/>
            <w:tcMar>
              <w:top w:w="100" w:type="dxa"/>
              <w:left w:w="100" w:type="dxa"/>
              <w:bottom w:w="100" w:type="dxa"/>
              <w:right w:w="100" w:type="dxa"/>
            </w:tcMar>
          </w:tcPr>
          <w:p w14:paraId="56D8E310" w14:textId="77777777" w:rsidR="00B8519C" w:rsidRDefault="00B8519C" w:rsidP="00AD6179">
            <w:pPr>
              <w:widowControl w:val="0"/>
              <w:jc w:val="center"/>
              <w:rPr>
                <w:b/>
              </w:rPr>
            </w:pPr>
            <w:r>
              <w:rPr>
                <w:b/>
              </w:rPr>
              <w:t xml:space="preserve">Output </w:t>
            </w:r>
          </w:p>
        </w:tc>
        <w:tc>
          <w:tcPr>
            <w:tcW w:w="1545" w:type="dxa"/>
            <w:shd w:val="clear" w:color="auto" w:fill="auto"/>
            <w:tcMar>
              <w:top w:w="100" w:type="dxa"/>
              <w:left w:w="100" w:type="dxa"/>
              <w:bottom w:w="100" w:type="dxa"/>
              <w:right w:w="100" w:type="dxa"/>
            </w:tcMar>
          </w:tcPr>
          <w:p w14:paraId="598BC736" w14:textId="77777777" w:rsidR="00B8519C" w:rsidRDefault="00B8519C" w:rsidP="00AD6179">
            <w:pPr>
              <w:widowControl w:val="0"/>
              <w:ind w:right="345"/>
              <w:jc w:val="left"/>
              <w:rPr>
                <w:b/>
              </w:rPr>
            </w:pPr>
            <w:r>
              <w:rPr>
                <w:b/>
              </w:rPr>
              <w:t xml:space="preserve">Expected </w:t>
            </w:r>
          </w:p>
          <w:p w14:paraId="626639C2" w14:textId="77777777" w:rsidR="00B8519C" w:rsidRDefault="00B8519C" w:rsidP="00AD6179">
            <w:pPr>
              <w:widowControl w:val="0"/>
              <w:spacing w:before="124"/>
              <w:jc w:val="left"/>
              <w:rPr>
                <w:b/>
              </w:rPr>
            </w:pPr>
            <w:r>
              <w:rPr>
                <w:b/>
              </w:rPr>
              <w:t>Output</w:t>
            </w:r>
          </w:p>
        </w:tc>
        <w:tc>
          <w:tcPr>
            <w:tcW w:w="2535" w:type="dxa"/>
            <w:shd w:val="clear" w:color="auto" w:fill="auto"/>
            <w:tcMar>
              <w:top w:w="100" w:type="dxa"/>
              <w:left w:w="100" w:type="dxa"/>
              <w:bottom w:w="100" w:type="dxa"/>
              <w:right w:w="100" w:type="dxa"/>
            </w:tcMar>
          </w:tcPr>
          <w:p w14:paraId="06C2AAD6" w14:textId="77777777" w:rsidR="00B8519C" w:rsidRDefault="00B8519C" w:rsidP="00AD6179">
            <w:pPr>
              <w:widowControl w:val="0"/>
              <w:jc w:val="center"/>
              <w:rPr>
                <w:b/>
              </w:rPr>
            </w:pPr>
            <w:r>
              <w:rPr>
                <w:b/>
              </w:rPr>
              <w:t xml:space="preserve">Pass/Fail </w:t>
            </w:r>
          </w:p>
        </w:tc>
        <w:tc>
          <w:tcPr>
            <w:tcW w:w="1980" w:type="dxa"/>
            <w:shd w:val="clear" w:color="auto" w:fill="auto"/>
            <w:tcMar>
              <w:top w:w="100" w:type="dxa"/>
              <w:left w:w="100" w:type="dxa"/>
              <w:bottom w:w="100" w:type="dxa"/>
              <w:right w:w="100" w:type="dxa"/>
            </w:tcMar>
          </w:tcPr>
          <w:p w14:paraId="752081AC" w14:textId="77777777" w:rsidR="00B8519C" w:rsidRDefault="00B8519C" w:rsidP="00AD6179">
            <w:pPr>
              <w:widowControl w:val="0"/>
              <w:jc w:val="center"/>
              <w:rPr>
                <w:b/>
              </w:rPr>
            </w:pPr>
            <w:r>
              <w:rPr>
                <w:b/>
              </w:rPr>
              <w:t>Comments/Remarks</w:t>
            </w:r>
          </w:p>
        </w:tc>
      </w:tr>
      <w:tr w:rsidR="00B8519C" w14:paraId="0ECCDB47" w14:textId="77777777" w:rsidTr="00AD6179">
        <w:trPr>
          <w:trHeight w:val="820"/>
        </w:trPr>
        <w:tc>
          <w:tcPr>
            <w:tcW w:w="705" w:type="dxa"/>
            <w:shd w:val="clear" w:color="auto" w:fill="auto"/>
            <w:tcMar>
              <w:top w:w="100" w:type="dxa"/>
              <w:left w:w="100" w:type="dxa"/>
              <w:bottom w:w="100" w:type="dxa"/>
              <w:right w:w="100" w:type="dxa"/>
            </w:tcMar>
          </w:tcPr>
          <w:p w14:paraId="6AA073EE" w14:textId="77777777" w:rsidR="00B8519C" w:rsidRDefault="00B8519C" w:rsidP="00AD6179">
            <w:pPr>
              <w:widowControl w:val="0"/>
              <w:ind w:left="138"/>
              <w:jc w:val="left"/>
              <w:rPr>
                <w:b/>
              </w:rPr>
            </w:pPr>
            <w:r>
              <w:rPr>
                <w:b/>
              </w:rPr>
              <w:t xml:space="preserve">1 </w:t>
            </w:r>
          </w:p>
        </w:tc>
        <w:tc>
          <w:tcPr>
            <w:tcW w:w="1320" w:type="dxa"/>
            <w:shd w:val="clear" w:color="auto" w:fill="auto"/>
            <w:tcMar>
              <w:top w:w="100" w:type="dxa"/>
              <w:left w:w="100" w:type="dxa"/>
              <w:bottom w:w="100" w:type="dxa"/>
              <w:right w:w="100" w:type="dxa"/>
            </w:tcMar>
          </w:tcPr>
          <w:p w14:paraId="288C70C4" w14:textId="77777777" w:rsidR="00B8519C" w:rsidRDefault="00B8519C" w:rsidP="00AD6179">
            <w:pPr>
              <w:widowControl w:val="0"/>
              <w:ind w:right="131"/>
              <w:jc w:val="right"/>
            </w:pPr>
            <w:r>
              <w:t xml:space="preserve">x = {10, 20} </w:t>
            </w:r>
          </w:p>
          <w:p w14:paraId="2ECED9FC" w14:textId="77777777" w:rsidR="00B8519C" w:rsidRDefault="00B8519C" w:rsidP="00AD6179">
            <w:pPr>
              <w:widowControl w:val="0"/>
              <w:spacing w:before="124"/>
              <w:ind w:right="131"/>
              <w:jc w:val="right"/>
            </w:pPr>
            <w:r>
              <w:t>y = {30, 40}</w:t>
            </w:r>
          </w:p>
        </w:tc>
        <w:tc>
          <w:tcPr>
            <w:tcW w:w="1245" w:type="dxa"/>
            <w:shd w:val="clear" w:color="auto" w:fill="auto"/>
            <w:tcMar>
              <w:top w:w="100" w:type="dxa"/>
              <w:left w:w="100" w:type="dxa"/>
              <w:bottom w:w="100" w:type="dxa"/>
              <w:right w:w="100" w:type="dxa"/>
            </w:tcMar>
          </w:tcPr>
          <w:p w14:paraId="508D56A9" w14:textId="77777777" w:rsidR="00B8519C" w:rsidRDefault="00B8519C" w:rsidP="00AD6179">
            <w:pPr>
              <w:widowControl w:val="0"/>
              <w:ind w:right="264"/>
              <w:jc w:val="right"/>
            </w:pPr>
            <w:r>
              <w:t xml:space="preserve">[-21,20] </w:t>
            </w:r>
          </w:p>
        </w:tc>
        <w:tc>
          <w:tcPr>
            <w:tcW w:w="1545" w:type="dxa"/>
            <w:shd w:val="clear" w:color="auto" w:fill="auto"/>
            <w:tcMar>
              <w:top w:w="100" w:type="dxa"/>
              <w:left w:w="100" w:type="dxa"/>
              <w:bottom w:w="100" w:type="dxa"/>
              <w:right w:w="100" w:type="dxa"/>
            </w:tcMar>
          </w:tcPr>
          <w:p w14:paraId="5942817C" w14:textId="77777777" w:rsidR="00B8519C" w:rsidRDefault="00B8519C" w:rsidP="00AD6179">
            <w:pPr>
              <w:widowControl w:val="0"/>
              <w:jc w:val="center"/>
            </w:pPr>
            <w:r>
              <w:t xml:space="preserve">[-21,20] </w:t>
            </w:r>
          </w:p>
        </w:tc>
        <w:tc>
          <w:tcPr>
            <w:tcW w:w="2535" w:type="dxa"/>
            <w:shd w:val="clear" w:color="auto" w:fill="auto"/>
            <w:tcMar>
              <w:top w:w="100" w:type="dxa"/>
              <w:left w:w="100" w:type="dxa"/>
              <w:bottom w:w="100" w:type="dxa"/>
              <w:right w:w="100" w:type="dxa"/>
            </w:tcMar>
          </w:tcPr>
          <w:p w14:paraId="676E680F" w14:textId="7B43C541" w:rsidR="00BD1892" w:rsidRDefault="00B8519C" w:rsidP="00BD1892">
            <w:pPr>
              <w:widowControl w:val="0"/>
              <w:jc w:val="center"/>
            </w:pPr>
            <w:r>
              <w:t>P</w:t>
            </w:r>
            <w:r w:rsidR="00BD1892">
              <w:t>ass</w:t>
            </w:r>
            <w:r>
              <w:t xml:space="preserve"> </w:t>
            </w:r>
          </w:p>
          <w:p w14:paraId="119AE483" w14:textId="2A915713" w:rsidR="00B8519C" w:rsidRDefault="00B8519C" w:rsidP="00AD6179">
            <w:pPr>
              <w:widowControl w:val="0"/>
              <w:spacing w:before="124"/>
              <w:ind w:right="436"/>
              <w:jc w:val="right"/>
            </w:pPr>
          </w:p>
        </w:tc>
        <w:tc>
          <w:tcPr>
            <w:tcW w:w="1980" w:type="dxa"/>
            <w:shd w:val="clear" w:color="auto" w:fill="auto"/>
            <w:tcMar>
              <w:top w:w="100" w:type="dxa"/>
              <w:left w:w="100" w:type="dxa"/>
              <w:bottom w:w="100" w:type="dxa"/>
              <w:right w:w="100" w:type="dxa"/>
            </w:tcMar>
          </w:tcPr>
          <w:p w14:paraId="2329AE9B" w14:textId="77777777" w:rsidR="00BD1892" w:rsidRDefault="00BD1892" w:rsidP="00BD1892">
            <w:pPr>
              <w:widowControl w:val="0"/>
              <w:jc w:val="center"/>
            </w:pPr>
            <w:r>
              <w:t xml:space="preserve">covers B1555T, </w:t>
            </w:r>
          </w:p>
          <w:p w14:paraId="7E3D3FFD" w14:textId="111C2343" w:rsidR="00B8519C" w:rsidRDefault="00BD1892" w:rsidP="00BD1892">
            <w:pPr>
              <w:widowControl w:val="0"/>
              <w:jc w:val="center"/>
            </w:pPr>
            <w:r>
              <w:t>B1564T, B1568T</w:t>
            </w:r>
          </w:p>
        </w:tc>
      </w:tr>
      <w:tr w:rsidR="00B8519C" w14:paraId="46D94D58" w14:textId="77777777" w:rsidTr="00AD6179">
        <w:trPr>
          <w:trHeight w:val="820"/>
        </w:trPr>
        <w:tc>
          <w:tcPr>
            <w:tcW w:w="705" w:type="dxa"/>
            <w:shd w:val="clear" w:color="auto" w:fill="auto"/>
            <w:tcMar>
              <w:top w:w="100" w:type="dxa"/>
              <w:left w:w="100" w:type="dxa"/>
              <w:bottom w:w="100" w:type="dxa"/>
              <w:right w:w="100" w:type="dxa"/>
            </w:tcMar>
          </w:tcPr>
          <w:p w14:paraId="6404EAC3" w14:textId="77777777" w:rsidR="00B8519C" w:rsidRDefault="00B8519C" w:rsidP="00AD6179">
            <w:pPr>
              <w:widowControl w:val="0"/>
              <w:ind w:left="136"/>
              <w:jc w:val="left"/>
              <w:rPr>
                <w:b/>
              </w:rPr>
            </w:pPr>
            <w:r>
              <w:rPr>
                <w:b/>
              </w:rPr>
              <w:t xml:space="preserve">2 </w:t>
            </w:r>
          </w:p>
        </w:tc>
        <w:tc>
          <w:tcPr>
            <w:tcW w:w="1320" w:type="dxa"/>
            <w:shd w:val="clear" w:color="auto" w:fill="auto"/>
            <w:tcMar>
              <w:top w:w="100" w:type="dxa"/>
              <w:left w:w="100" w:type="dxa"/>
              <w:bottom w:w="100" w:type="dxa"/>
              <w:right w:w="100" w:type="dxa"/>
            </w:tcMar>
          </w:tcPr>
          <w:p w14:paraId="2BAF2EFB" w14:textId="77777777" w:rsidR="00B8519C" w:rsidRDefault="00B8519C" w:rsidP="00AD6179">
            <w:pPr>
              <w:widowControl w:val="0"/>
              <w:ind w:right="257"/>
              <w:jc w:val="left"/>
            </w:pPr>
            <w:r>
              <w:t xml:space="preserve">x = {10,20} </w:t>
            </w:r>
          </w:p>
          <w:p w14:paraId="7AAA1B7C" w14:textId="77777777" w:rsidR="00B8519C" w:rsidRDefault="00B8519C" w:rsidP="00AD6179">
            <w:pPr>
              <w:widowControl w:val="0"/>
              <w:spacing w:before="124"/>
              <w:jc w:val="center"/>
            </w:pPr>
            <w:r>
              <w:t>y = {}</w:t>
            </w:r>
          </w:p>
        </w:tc>
        <w:tc>
          <w:tcPr>
            <w:tcW w:w="1245" w:type="dxa"/>
            <w:shd w:val="clear" w:color="auto" w:fill="auto"/>
            <w:tcMar>
              <w:top w:w="100" w:type="dxa"/>
              <w:left w:w="100" w:type="dxa"/>
              <w:bottom w:w="100" w:type="dxa"/>
              <w:right w:w="100" w:type="dxa"/>
            </w:tcMar>
          </w:tcPr>
          <w:p w14:paraId="6AED6F1D" w14:textId="77777777" w:rsidR="00B8519C" w:rsidRDefault="00B8519C" w:rsidP="00AD6179">
            <w:pPr>
              <w:widowControl w:val="0"/>
              <w:ind w:right="301"/>
              <w:jc w:val="right"/>
            </w:pPr>
            <w:r>
              <w:t xml:space="preserve">[10,20] </w:t>
            </w:r>
          </w:p>
        </w:tc>
        <w:tc>
          <w:tcPr>
            <w:tcW w:w="1545" w:type="dxa"/>
            <w:shd w:val="clear" w:color="auto" w:fill="auto"/>
            <w:tcMar>
              <w:top w:w="100" w:type="dxa"/>
              <w:left w:w="100" w:type="dxa"/>
              <w:bottom w:w="100" w:type="dxa"/>
              <w:right w:w="100" w:type="dxa"/>
            </w:tcMar>
          </w:tcPr>
          <w:p w14:paraId="31CC8A2C" w14:textId="77777777" w:rsidR="00B8519C" w:rsidRDefault="00B8519C" w:rsidP="00AD6179">
            <w:pPr>
              <w:widowControl w:val="0"/>
              <w:jc w:val="center"/>
            </w:pPr>
            <w:r>
              <w:t xml:space="preserve">[10,20] </w:t>
            </w:r>
          </w:p>
        </w:tc>
        <w:tc>
          <w:tcPr>
            <w:tcW w:w="2535" w:type="dxa"/>
            <w:shd w:val="clear" w:color="auto" w:fill="auto"/>
            <w:tcMar>
              <w:top w:w="100" w:type="dxa"/>
              <w:left w:w="100" w:type="dxa"/>
              <w:bottom w:w="100" w:type="dxa"/>
              <w:right w:w="100" w:type="dxa"/>
            </w:tcMar>
          </w:tcPr>
          <w:p w14:paraId="0EDD7D59" w14:textId="6B330DBD" w:rsidR="00B8519C" w:rsidRDefault="00B8519C" w:rsidP="00AD6179">
            <w:pPr>
              <w:widowControl w:val="0"/>
              <w:spacing w:line="337" w:lineRule="auto"/>
              <w:ind w:left="541" w:right="79"/>
              <w:jc w:val="center"/>
            </w:pPr>
            <w:r>
              <w:t>P</w:t>
            </w:r>
            <w:r w:rsidR="00BD1892">
              <w:t>ass</w:t>
            </w:r>
            <w:r>
              <w:t xml:space="preserve"> </w:t>
            </w:r>
          </w:p>
        </w:tc>
        <w:tc>
          <w:tcPr>
            <w:tcW w:w="1980" w:type="dxa"/>
            <w:shd w:val="clear" w:color="auto" w:fill="auto"/>
            <w:tcMar>
              <w:top w:w="100" w:type="dxa"/>
              <w:left w:w="100" w:type="dxa"/>
              <w:bottom w:w="100" w:type="dxa"/>
              <w:right w:w="100" w:type="dxa"/>
            </w:tcMar>
          </w:tcPr>
          <w:p w14:paraId="621E7E1F" w14:textId="20A30B44" w:rsidR="00B8519C" w:rsidRDefault="00BD1892" w:rsidP="00AD6179">
            <w:pPr>
              <w:widowControl w:val="0"/>
              <w:spacing w:line="337" w:lineRule="auto"/>
              <w:ind w:left="541" w:right="79"/>
              <w:jc w:val="center"/>
            </w:pPr>
            <w:r>
              <w:t>covers B1555F, B1564T, B1568T</w:t>
            </w:r>
          </w:p>
        </w:tc>
      </w:tr>
      <w:tr w:rsidR="00B8519C" w14:paraId="72F1E789" w14:textId="77777777" w:rsidTr="00AD6179">
        <w:trPr>
          <w:trHeight w:val="820"/>
        </w:trPr>
        <w:tc>
          <w:tcPr>
            <w:tcW w:w="705" w:type="dxa"/>
            <w:shd w:val="clear" w:color="auto" w:fill="auto"/>
            <w:tcMar>
              <w:top w:w="100" w:type="dxa"/>
              <w:left w:w="100" w:type="dxa"/>
              <w:bottom w:w="100" w:type="dxa"/>
              <w:right w:w="100" w:type="dxa"/>
            </w:tcMar>
          </w:tcPr>
          <w:p w14:paraId="1978F9E5" w14:textId="77777777" w:rsidR="00B8519C" w:rsidRDefault="00B8519C" w:rsidP="00AD6179">
            <w:pPr>
              <w:widowControl w:val="0"/>
              <w:ind w:left="136"/>
              <w:jc w:val="left"/>
              <w:rPr>
                <w:b/>
              </w:rPr>
            </w:pPr>
            <w:r>
              <w:rPr>
                <w:b/>
              </w:rPr>
              <w:lastRenderedPageBreak/>
              <w:t>3</w:t>
            </w:r>
          </w:p>
        </w:tc>
        <w:tc>
          <w:tcPr>
            <w:tcW w:w="1320" w:type="dxa"/>
            <w:shd w:val="clear" w:color="auto" w:fill="auto"/>
            <w:tcMar>
              <w:top w:w="100" w:type="dxa"/>
              <w:left w:w="100" w:type="dxa"/>
              <w:bottom w:w="100" w:type="dxa"/>
              <w:right w:w="100" w:type="dxa"/>
            </w:tcMar>
          </w:tcPr>
          <w:p w14:paraId="51178043" w14:textId="77777777" w:rsidR="00B8519C" w:rsidRDefault="00B8519C" w:rsidP="00AD6179">
            <w:pPr>
              <w:widowControl w:val="0"/>
              <w:spacing w:line="337" w:lineRule="auto"/>
              <w:jc w:val="left"/>
            </w:pPr>
            <w:r>
              <w:t xml:space="preserve">x = {} </w:t>
            </w:r>
          </w:p>
          <w:p w14:paraId="0DA05B6A" w14:textId="77777777" w:rsidR="00B8519C" w:rsidRDefault="00B8519C" w:rsidP="00AD6179">
            <w:pPr>
              <w:widowControl w:val="0"/>
              <w:spacing w:line="337" w:lineRule="auto"/>
              <w:jc w:val="left"/>
            </w:pPr>
            <w:r>
              <w:t>y = {30, 40}</w:t>
            </w:r>
          </w:p>
        </w:tc>
        <w:tc>
          <w:tcPr>
            <w:tcW w:w="1245" w:type="dxa"/>
            <w:shd w:val="clear" w:color="auto" w:fill="auto"/>
            <w:tcMar>
              <w:top w:w="100" w:type="dxa"/>
              <w:left w:w="100" w:type="dxa"/>
              <w:bottom w:w="100" w:type="dxa"/>
              <w:right w:w="100" w:type="dxa"/>
            </w:tcMar>
          </w:tcPr>
          <w:p w14:paraId="5BDFB983" w14:textId="77777777" w:rsidR="00B8519C" w:rsidRDefault="00B8519C" w:rsidP="00AD6179">
            <w:pPr>
              <w:widowControl w:val="0"/>
              <w:spacing w:before="27" w:line="337" w:lineRule="auto"/>
              <w:jc w:val="left"/>
            </w:pPr>
            <w:r>
              <w:t>bounds for length 0</w:t>
            </w:r>
          </w:p>
        </w:tc>
        <w:tc>
          <w:tcPr>
            <w:tcW w:w="1545" w:type="dxa"/>
            <w:shd w:val="clear" w:color="auto" w:fill="auto"/>
            <w:tcMar>
              <w:top w:w="100" w:type="dxa"/>
              <w:left w:w="100" w:type="dxa"/>
              <w:bottom w:w="100" w:type="dxa"/>
              <w:right w:w="100" w:type="dxa"/>
            </w:tcMar>
          </w:tcPr>
          <w:p w14:paraId="30DCC5C9" w14:textId="77777777" w:rsidR="00B8519C" w:rsidRDefault="00B8519C" w:rsidP="00AD6179">
            <w:pPr>
              <w:widowControl w:val="0"/>
              <w:spacing w:line="337" w:lineRule="auto"/>
              <w:jc w:val="left"/>
            </w:pPr>
            <w:r>
              <w:t>[30, 40]</w:t>
            </w:r>
          </w:p>
        </w:tc>
        <w:tc>
          <w:tcPr>
            <w:tcW w:w="2535" w:type="dxa"/>
            <w:shd w:val="clear" w:color="auto" w:fill="auto"/>
            <w:tcMar>
              <w:top w:w="100" w:type="dxa"/>
              <w:left w:w="100" w:type="dxa"/>
              <w:bottom w:w="100" w:type="dxa"/>
              <w:right w:w="100" w:type="dxa"/>
            </w:tcMar>
          </w:tcPr>
          <w:p w14:paraId="209C78C7" w14:textId="0AF40280" w:rsidR="00B8519C" w:rsidRDefault="00B8519C" w:rsidP="00AD6179">
            <w:pPr>
              <w:widowControl w:val="0"/>
              <w:spacing w:line="337" w:lineRule="auto"/>
              <w:jc w:val="left"/>
            </w:pPr>
            <w:r>
              <w:t>F</w:t>
            </w:r>
            <w:r w:rsidR="00BD1892">
              <w:t>ail</w:t>
            </w:r>
            <w:r>
              <w:t xml:space="preserve"> </w:t>
            </w:r>
          </w:p>
        </w:tc>
        <w:tc>
          <w:tcPr>
            <w:tcW w:w="1980" w:type="dxa"/>
            <w:shd w:val="clear" w:color="auto" w:fill="auto"/>
            <w:tcMar>
              <w:top w:w="100" w:type="dxa"/>
              <w:left w:w="100" w:type="dxa"/>
              <w:bottom w:w="100" w:type="dxa"/>
              <w:right w:w="100" w:type="dxa"/>
            </w:tcMar>
          </w:tcPr>
          <w:p w14:paraId="2DD22C15" w14:textId="4E10B24E" w:rsidR="00B8519C" w:rsidRDefault="00BD1892" w:rsidP="00AD6179">
            <w:pPr>
              <w:widowControl w:val="0"/>
              <w:spacing w:line="337" w:lineRule="auto"/>
              <w:jc w:val="left"/>
            </w:pPr>
            <w:r>
              <w:t>covers B1555F, B1564F, B1568F</w:t>
            </w:r>
          </w:p>
        </w:tc>
      </w:tr>
    </w:tbl>
    <w:p w14:paraId="454C5EAB" w14:textId="77777777" w:rsidR="00B8519C" w:rsidRDefault="00B8519C" w:rsidP="00B8519C">
      <w:pPr>
        <w:widowControl w:val="0"/>
        <w:spacing w:line="276" w:lineRule="auto"/>
        <w:jc w:val="left"/>
        <w:rPr>
          <w:b/>
          <w:sz w:val="32"/>
          <w:szCs w:val="32"/>
        </w:rPr>
      </w:pPr>
    </w:p>
    <w:p w14:paraId="1DD88F2E" w14:textId="77777777" w:rsidR="00B8519C" w:rsidRDefault="00B8519C" w:rsidP="00B8519C">
      <w:pPr>
        <w:widowControl w:val="0"/>
        <w:spacing w:line="276" w:lineRule="auto"/>
        <w:jc w:val="left"/>
        <w:rPr>
          <w:b/>
          <w:sz w:val="32"/>
          <w:szCs w:val="32"/>
        </w:rPr>
      </w:pPr>
      <w:r>
        <w:rPr>
          <w:b/>
          <w:sz w:val="32"/>
          <w:szCs w:val="32"/>
        </w:rPr>
        <w:t>Condition Coverage with Short Circuit Evaluation:</w:t>
      </w:r>
    </w:p>
    <w:p w14:paraId="17F98F03" w14:textId="77777777" w:rsidR="00B8519C" w:rsidRDefault="00B8519C" w:rsidP="00B8519C">
      <w:pPr>
        <w:widowControl w:val="0"/>
        <w:spacing w:line="276" w:lineRule="auto"/>
        <w:jc w:val="left"/>
        <w:rPr>
          <w:b/>
          <w:sz w:val="32"/>
          <w:szCs w:val="32"/>
        </w:rPr>
      </w:pPr>
    </w:p>
    <w:tbl>
      <w:tblPr>
        <w:tblW w:w="9480" w:type="dxa"/>
        <w:tblInd w:w="-1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0"/>
        <w:gridCol w:w="1320"/>
        <w:gridCol w:w="1260"/>
        <w:gridCol w:w="1680"/>
        <w:gridCol w:w="2420"/>
        <w:gridCol w:w="1740"/>
      </w:tblGrid>
      <w:tr w:rsidR="00B8519C" w14:paraId="4175875C" w14:textId="77777777" w:rsidTr="00AD6179">
        <w:trPr>
          <w:trHeight w:val="820"/>
        </w:trPr>
        <w:tc>
          <w:tcPr>
            <w:tcW w:w="1060" w:type="dxa"/>
            <w:shd w:val="clear" w:color="auto" w:fill="auto"/>
            <w:tcMar>
              <w:top w:w="100" w:type="dxa"/>
              <w:left w:w="100" w:type="dxa"/>
              <w:bottom w:w="100" w:type="dxa"/>
              <w:right w:w="100" w:type="dxa"/>
            </w:tcMar>
          </w:tcPr>
          <w:p w14:paraId="5BF01B83" w14:textId="77777777" w:rsidR="00B8519C" w:rsidRDefault="00B8519C" w:rsidP="00AD6179">
            <w:pPr>
              <w:widowControl w:val="0"/>
              <w:ind w:right="314"/>
              <w:jc w:val="center"/>
              <w:rPr>
                <w:b/>
              </w:rPr>
            </w:pPr>
            <w:r>
              <w:rPr>
                <w:b/>
              </w:rPr>
              <w:t>Test</w:t>
            </w:r>
          </w:p>
          <w:p w14:paraId="255C5DFD" w14:textId="77777777" w:rsidR="00B8519C" w:rsidRDefault="00B8519C" w:rsidP="00AD6179">
            <w:pPr>
              <w:widowControl w:val="0"/>
              <w:spacing w:before="124"/>
              <w:ind w:right="314"/>
              <w:jc w:val="center"/>
              <w:rPr>
                <w:b/>
              </w:rPr>
            </w:pPr>
            <w:r>
              <w:rPr>
                <w:b/>
              </w:rPr>
              <w:t>case#</w:t>
            </w:r>
          </w:p>
        </w:tc>
        <w:tc>
          <w:tcPr>
            <w:tcW w:w="1320" w:type="dxa"/>
            <w:shd w:val="clear" w:color="auto" w:fill="auto"/>
            <w:tcMar>
              <w:top w:w="100" w:type="dxa"/>
              <w:left w:w="100" w:type="dxa"/>
              <w:bottom w:w="100" w:type="dxa"/>
              <w:right w:w="100" w:type="dxa"/>
            </w:tcMar>
          </w:tcPr>
          <w:p w14:paraId="638E6DE0" w14:textId="77777777" w:rsidR="00B8519C" w:rsidRDefault="00B8519C" w:rsidP="00AD6179">
            <w:pPr>
              <w:widowControl w:val="0"/>
              <w:ind w:right="547"/>
              <w:jc w:val="right"/>
            </w:pPr>
            <w:r>
              <w:rPr>
                <w:b/>
              </w:rPr>
              <w:t>Input</w:t>
            </w:r>
          </w:p>
        </w:tc>
        <w:tc>
          <w:tcPr>
            <w:tcW w:w="1260" w:type="dxa"/>
            <w:shd w:val="clear" w:color="auto" w:fill="auto"/>
            <w:tcMar>
              <w:top w:w="100" w:type="dxa"/>
              <w:left w:w="100" w:type="dxa"/>
              <w:bottom w:w="100" w:type="dxa"/>
              <w:right w:w="100" w:type="dxa"/>
            </w:tcMar>
          </w:tcPr>
          <w:p w14:paraId="6A1A28B4" w14:textId="77777777" w:rsidR="00B8519C" w:rsidRDefault="00B8519C" w:rsidP="00AD6179">
            <w:pPr>
              <w:widowControl w:val="0"/>
              <w:jc w:val="center"/>
            </w:pPr>
            <w:r>
              <w:rPr>
                <w:b/>
              </w:rPr>
              <w:t>Output</w:t>
            </w:r>
          </w:p>
        </w:tc>
        <w:tc>
          <w:tcPr>
            <w:tcW w:w="1680" w:type="dxa"/>
            <w:shd w:val="clear" w:color="auto" w:fill="auto"/>
            <w:tcMar>
              <w:top w:w="100" w:type="dxa"/>
              <w:left w:w="100" w:type="dxa"/>
              <w:bottom w:w="100" w:type="dxa"/>
              <w:right w:w="100" w:type="dxa"/>
            </w:tcMar>
          </w:tcPr>
          <w:p w14:paraId="089864AD" w14:textId="77777777" w:rsidR="00B8519C" w:rsidRDefault="00B8519C" w:rsidP="00AD6179">
            <w:pPr>
              <w:widowControl w:val="0"/>
              <w:ind w:right="345"/>
              <w:jc w:val="right"/>
              <w:rPr>
                <w:b/>
              </w:rPr>
            </w:pPr>
            <w:r>
              <w:rPr>
                <w:b/>
              </w:rPr>
              <w:t xml:space="preserve">Expected </w:t>
            </w:r>
          </w:p>
          <w:p w14:paraId="595AE7CF" w14:textId="77777777" w:rsidR="00B8519C" w:rsidRDefault="00B8519C" w:rsidP="00AD6179">
            <w:pPr>
              <w:widowControl w:val="0"/>
              <w:spacing w:before="124"/>
              <w:jc w:val="center"/>
            </w:pPr>
            <w:r>
              <w:rPr>
                <w:b/>
              </w:rPr>
              <w:t>Output</w:t>
            </w:r>
          </w:p>
        </w:tc>
        <w:tc>
          <w:tcPr>
            <w:tcW w:w="2420" w:type="dxa"/>
            <w:shd w:val="clear" w:color="auto" w:fill="auto"/>
            <w:tcMar>
              <w:top w:w="100" w:type="dxa"/>
              <w:left w:w="100" w:type="dxa"/>
              <w:bottom w:w="100" w:type="dxa"/>
              <w:right w:w="100" w:type="dxa"/>
            </w:tcMar>
          </w:tcPr>
          <w:p w14:paraId="0F7BDB6D" w14:textId="77777777" w:rsidR="00B8519C" w:rsidRDefault="00B8519C" w:rsidP="00AD6179">
            <w:pPr>
              <w:widowControl w:val="0"/>
              <w:jc w:val="center"/>
            </w:pPr>
            <w:r>
              <w:rPr>
                <w:b/>
              </w:rPr>
              <w:t>Pass/Fail</w:t>
            </w:r>
          </w:p>
        </w:tc>
        <w:tc>
          <w:tcPr>
            <w:tcW w:w="1740" w:type="dxa"/>
            <w:shd w:val="clear" w:color="auto" w:fill="auto"/>
            <w:tcMar>
              <w:top w:w="100" w:type="dxa"/>
              <w:left w:w="100" w:type="dxa"/>
              <w:bottom w:w="100" w:type="dxa"/>
              <w:right w:w="100" w:type="dxa"/>
            </w:tcMar>
          </w:tcPr>
          <w:p w14:paraId="1D9D954E" w14:textId="77777777" w:rsidR="00B8519C" w:rsidRDefault="00B8519C" w:rsidP="00AD6179">
            <w:pPr>
              <w:widowControl w:val="0"/>
              <w:jc w:val="center"/>
              <w:rPr>
                <w:b/>
              </w:rPr>
            </w:pPr>
            <w:r>
              <w:rPr>
                <w:b/>
              </w:rPr>
              <w:t>Comments/Remarks</w:t>
            </w:r>
          </w:p>
        </w:tc>
      </w:tr>
      <w:tr w:rsidR="00B8519C" w14:paraId="3DC3404B" w14:textId="77777777" w:rsidTr="00AD6179">
        <w:trPr>
          <w:trHeight w:val="820"/>
        </w:trPr>
        <w:tc>
          <w:tcPr>
            <w:tcW w:w="1060" w:type="dxa"/>
            <w:shd w:val="clear" w:color="auto" w:fill="auto"/>
            <w:tcMar>
              <w:top w:w="100" w:type="dxa"/>
              <w:left w:w="100" w:type="dxa"/>
              <w:bottom w:w="100" w:type="dxa"/>
              <w:right w:w="100" w:type="dxa"/>
            </w:tcMar>
          </w:tcPr>
          <w:p w14:paraId="54D6ACD6" w14:textId="77777777" w:rsidR="00B8519C" w:rsidRDefault="00B8519C" w:rsidP="00AD6179">
            <w:pPr>
              <w:widowControl w:val="0"/>
              <w:ind w:right="314"/>
              <w:jc w:val="left"/>
              <w:rPr>
                <w:b/>
              </w:rPr>
            </w:pPr>
            <w:r>
              <w:rPr>
                <w:b/>
              </w:rPr>
              <w:t xml:space="preserve">     1 </w:t>
            </w:r>
          </w:p>
        </w:tc>
        <w:tc>
          <w:tcPr>
            <w:tcW w:w="1320" w:type="dxa"/>
            <w:shd w:val="clear" w:color="auto" w:fill="auto"/>
            <w:tcMar>
              <w:top w:w="100" w:type="dxa"/>
              <w:left w:w="100" w:type="dxa"/>
              <w:bottom w:w="100" w:type="dxa"/>
              <w:right w:w="100" w:type="dxa"/>
            </w:tcMar>
          </w:tcPr>
          <w:p w14:paraId="4AB17478" w14:textId="77777777" w:rsidR="00B8519C" w:rsidRDefault="00B8519C" w:rsidP="00AD6179">
            <w:pPr>
              <w:widowControl w:val="0"/>
              <w:ind w:right="191"/>
              <w:jc w:val="left"/>
            </w:pPr>
            <w:r>
              <w:t>x = {10,20</w:t>
            </w:r>
            <w:proofErr w:type="gramStart"/>
            <w:r>
              <w:t>};</w:t>
            </w:r>
            <w:proofErr w:type="gramEnd"/>
          </w:p>
          <w:p w14:paraId="14CDFA8F" w14:textId="77777777" w:rsidR="00B8519C" w:rsidRDefault="00B8519C" w:rsidP="00AD6179">
            <w:pPr>
              <w:widowControl w:val="0"/>
              <w:spacing w:before="124"/>
              <w:ind w:right="131"/>
              <w:jc w:val="left"/>
            </w:pPr>
            <w:r>
              <w:t>y = {30,40}</w:t>
            </w:r>
          </w:p>
        </w:tc>
        <w:tc>
          <w:tcPr>
            <w:tcW w:w="1260" w:type="dxa"/>
            <w:shd w:val="clear" w:color="auto" w:fill="auto"/>
            <w:tcMar>
              <w:top w:w="100" w:type="dxa"/>
              <w:left w:w="100" w:type="dxa"/>
              <w:bottom w:w="100" w:type="dxa"/>
              <w:right w:w="100" w:type="dxa"/>
            </w:tcMar>
          </w:tcPr>
          <w:p w14:paraId="3D12070F" w14:textId="77777777" w:rsidR="00B8519C" w:rsidRDefault="00B8519C" w:rsidP="00AD6179">
            <w:pPr>
              <w:widowControl w:val="0"/>
              <w:ind w:right="264"/>
              <w:jc w:val="right"/>
            </w:pPr>
            <w:r>
              <w:t xml:space="preserve">[-21,20] </w:t>
            </w:r>
          </w:p>
        </w:tc>
        <w:tc>
          <w:tcPr>
            <w:tcW w:w="1680" w:type="dxa"/>
            <w:shd w:val="clear" w:color="auto" w:fill="auto"/>
            <w:tcMar>
              <w:top w:w="100" w:type="dxa"/>
              <w:left w:w="100" w:type="dxa"/>
              <w:bottom w:w="100" w:type="dxa"/>
              <w:right w:w="100" w:type="dxa"/>
            </w:tcMar>
          </w:tcPr>
          <w:p w14:paraId="77A58C62" w14:textId="77777777" w:rsidR="00B8519C" w:rsidRDefault="00B8519C" w:rsidP="00AD6179">
            <w:pPr>
              <w:widowControl w:val="0"/>
              <w:jc w:val="center"/>
            </w:pPr>
            <w:r>
              <w:t xml:space="preserve">[-21,20] </w:t>
            </w:r>
          </w:p>
        </w:tc>
        <w:tc>
          <w:tcPr>
            <w:tcW w:w="2420" w:type="dxa"/>
            <w:shd w:val="clear" w:color="auto" w:fill="auto"/>
            <w:tcMar>
              <w:top w:w="100" w:type="dxa"/>
              <w:left w:w="100" w:type="dxa"/>
              <w:bottom w:w="100" w:type="dxa"/>
              <w:right w:w="100" w:type="dxa"/>
            </w:tcMar>
          </w:tcPr>
          <w:p w14:paraId="250785D0" w14:textId="31FADB23" w:rsidR="00BD1892" w:rsidRDefault="00B8519C" w:rsidP="00BD1892">
            <w:pPr>
              <w:widowControl w:val="0"/>
              <w:jc w:val="left"/>
            </w:pPr>
            <w:r>
              <w:t>P</w:t>
            </w:r>
            <w:r w:rsidR="00BD1892">
              <w:t>ass</w:t>
            </w:r>
            <w:r>
              <w:t xml:space="preserve"> </w:t>
            </w:r>
          </w:p>
          <w:p w14:paraId="2CA539EE" w14:textId="2E22CFA2" w:rsidR="00B8519C" w:rsidRDefault="00B8519C" w:rsidP="00AD6179">
            <w:pPr>
              <w:widowControl w:val="0"/>
              <w:spacing w:before="124"/>
              <w:ind w:right="431"/>
              <w:jc w:val="left"/>
            </w:pPr>
          </w:p>
        </w:tc>
        <w:tc>
          <w:tcPr>
            <w:tcW w:w="1740" w:type="dxa"/>
            <w:shd w:val="clear" w:color="auto" w:fill="auto"/>
            <w:tcMar>
              <w:top w:w="100" w:type="dxa"/>
              <w:left w:w="100" w:type="dxa"/>
              <w:bottom w:w="100" w:type="dxa"/>
              <w:right w:w="100" w:type="dxa"/>
            </w:tcMar>
          </w:tcPr>
          <w:p w14:paraId="2BDC1526" w14:textId="77777777" w:rsidR="00BD1892" w:rsidRDefault="00BD1892" w:rsidP="00BD1892">
            <w:pPr>
              <w:widowControl w:val="0"/>
              <w:jc w:val="left"/>
            </w:pPr>
            <w:r>
              <w:t xml:space="preserve">covers C1555T, </w:t>
            </w:r>
          </w:p>
          <w:p w14:paraId="59AC303B" w14:textId="35242FB7" w:rsidR="00B8519C" w:rsidRDefault="00BD1892" w:rsidP="00BD1892">
            <w:pPr>
              <w:widowControl w:val="0"/>
              <w:jc w:val="center"/>
            </w:pPr>
            <w:r>
              <w:t>C1564T, C1568T</w:t>
            </w:r>
          </w:p>
        </w:tc>
      </w:tr>
      <w:tr w:rsidR="00B8519C" w14:paraId="281DD0AD" w14:textId="77777777" w:rsidTr="00AD6179">
        <w:trPr>
          <w:trHeight w:val="840"/>
        </w:trPr>
        <w:tc>
          <w:tcPr>
            <w:tcW w:w="1060" w:type="dxa"/>
            <w:shd w:val="clear" w:color="auto" w:fill="auto"/>
            <w:tcMar>
              <w:top w:w="100" w:type="dxa"/>
              <w:left w:w="100" w:type="dxa"/>
              <w:bottom w:w="100" w:type="dxa"/>
              <w:right w:w="100" w:type="dxa"/>
            </w:tcMar>
          </w:tcPr>
          <w:p w14:paraId="06865690" w14:textId="77777777" w:rsidR="00B8519C" w:rsidRDefault="00B8519C" w:rsidP="00AD6179">
            <w:pPr>
              <w:widowControl w:val="0"/>
              <w:ind w:right="299"/>
              <w:jc w:val="right"/>
              <w:rPr>
                <w:b/>
              </w:rPr>
            </w:pPr>
            <w:r>
              <w:rPr>
                <w:b/>
              </w:rPr>
              <w:t xml:space="preserve">2 </w:t>
            </w:r>
          </w:p>
        </w:tc>
        <w:tc>
          <w:tcPr>
            <w:tcW w:w="1320" w:type="dxa"/>
            <w:shd w:val="clear" w:color="auto" w:fill="auto"/>
            <w:tcMar>
              <w:top w:w="100" w:type="dxa"/>
              <w:left w:w="100" w:type="dxa"/>
              <w:bottom w:w="100" w:type="dxa"/>
              <w:right w:w="100" w:type="dxa"/>
            </w:tcMar>
          </w:tcPr>
          <w:p w14:paraId="6AB39991" w14:textId="77777777" w:rsidR="00B8519C" w:rsidRDefault="00B8519C" w:rsidP="00AD6179">
            <w:pPr>
              <w:widowControl w:val="0"/>
              <w:ind w:right="257"/>
              <w:jc w:val="left"/>
            </w:pPr>
            <w:r>
              <w:t>x</w:t>
            </w:r>
            <w:proofErr w:type="gramStart"/>
            <w:r>
              <w:t>={</w:t>
            </w:r>
            <w:proofErr w:type="gramEnd"/>
            <w:r>
              <w:t xml:space="preserve">10,20} </w:t>
            </w:r>
          </w:p>
          <w:p w14:paraId="071745EB" w14:textId="77777777" w:rsidR="00B8519C" w:rsidRDefault="00B8519C" w:rsidP="00AD6179">
            <w:pPr>
              <w:widowControl w:val="0"/>
              <w:spacing w:before="124"/>
              <w:jc w:val="left"/>
            </w:pPr>
            <w:r>
              <w:t>y = {}</w:t>
            </w:r>
          </w:p>
        </w:tc>
        <w:tc>
          <w:tcPr>
            <w:tcW w:w="1260" w:type="dxa"/>
            <w:shd w:val="clear" w:color="auto" w:fill="auto"/>
            <w:tcMar>
              <w:top w:w="100" w:type="dxa"/>
              <w:left w:w="100" w:type="dxa"/>
              <w:bottom w:w="100" w:type="dxa"/>
              <w:right w:w="100" w:type="dxa"/>
            </w:tcMar>
          </w:tcPr>
          <w:p w14:paraId="22E1ED9D" w14:textId="77777777" w:rsidR="00B8519C" w:rsidRDefault="00B8519C" w:rsidP="00AD6179">
            <w:pPr>
              <w:widowControl w:val="0"/>
              <w:ind w:right="301"/>
              <w:jc w:val="right"/>
            </w:pPr>
            <w:r>
              <w:t xml:space="preserve">[10,20] </w:t>
            </w:r>
          </w:p>
        </w:tc>
        <w:tc>
          <w:tcPr>
            <w:tcW w:w="1680" w:type="dxa"/>
            <w:shd w:val="clear" w:color="auto" w:fill="auto"/>
            <w:tcMar>
              <w:top w:w="100" w:type="dxa"/>
              <w:left w:w="100" w:type="dxa"/>
              <w:bottom w:w="100" w:type="dxa"/>
              <w:right w:w="100" w:type="dxa"/>
            </w:tcMar>
          </w:tcPr>
          <w:p w14:paraId="50655E13" w14:textId="77777777" w:rsidR="00B8519C" w:rsidRDefault="00B8519C" w:rsidP="00AD6179">
            <w:pPr>
              <w:widowControl w:val="0"/>
              <w:jc w:val="center"/>
            </w:pPr>
            <w:r>
              <w:t xml:space="preserve">[10,20] </w:t>
            </w:r>
          </w:p>
        </w:tc>
        <w:tc>
          <w:tcPr>
            <w:tcW w:w="2420" w:type="dxa"/>
            <w:shd w:val="clear" w:color="auto" w:fill="auto"/>
            <w:tcMar>
              <w:top w:w="100" w:type="dxa"/>
              <w:left w:w="100" w:type="dxa"/>
              <w:bottom w:w="100" w:type="dxa"/>
              <w:right w:w="100" w:type="dxa"/>
            </w:tcMar>
          </w:tcPr>
          <w:p w14:paraId="5BD6E806" w14:textId="7779F8FA" w:rsidR="00BD1892" w:rsidRDefault="00B8519C" w:rsidP="00BD1892">
            <w:pPr>
              <w:widowControl w:val="0"/>
              <w:jc w:val="left"/>
            </w:pPr>
            <w:r>
              <w:t>P</w:t>
            </w:r>
            <w:r w:rsidR="00BD1892">
              <w:t>ass</w:t>
            </w:r>
            <w:r>
              <w:t xml:space="preserve"> </w:t>
            </w:r>
          </w:p>
          <w:p w14:paraId="5E902850" w14:textId="396C8B1F" w:rsidR="00B8519C" w:rsidRDefault="00B8519C" w:rsidP="00AD6179">
            <w:pPr>
              <w:widowControl w:val="0"/>
              <w:spacing w:before="124"/>
              <w:ind w:right="431"/>
              <w:jc w:val="left"/>
            </w:pPr>
          </w:p>
        </w:tc>
        <w:tc>
          <w:tcPr>
            <w:tcW w:w="1740" w:type="dxa"/>
            <w:shd w:val="clear" w:color="auto" w:fill="auto"/>
            <w:tcMar>
              <w:top w:w="100" w:type="dxa"/>
              <w:left w:w="100" w:type="dxa"/>
              <w:bottom w:w="100" w:type="dxa"/>
              <w:right w:w="100" w:type="dxa"/>
            </w:tcMar>
          </w:tcPr>
          <w:p w14:paraId="1D517DCB" w14:textId="77777777" w:rsidR="00BD1892" w:rsidRDefault="00BD1892" w:rsidP="00BD1892">
            <w:pPr>
              <w:widowControl w:val="0"/>
              <w:jc w:val="left"/>
            </w:pPr>
            <w:r>
              <w:t xml:space="preserve">covers C1555F, </w:t>
            </w:r>
          </w:p>
          <w:p w14:paraId="5B6761BF" w14:textId="5A5388AC" w:rsidR="00B8519C" w:rsidRDefault="00BD1892" w:rsidP="00BD1892">
            <w:pPr>
              <w:widowControl w:val="0"/>
              <w:jc w:val="center"/>
            </w:pPr>
            <w:r>
              <w:t>C1564T, C1568T</w:t>
            </w:r>
          </w:p>
        </w:tc>
      </w:tr>
      <w:tr w:rsidR="00B8519C" w14:paraId="361E91F3" w14:textId="77777777" w:rsidTr="00AD6179">
        <w:trPr>
          <w:trHeight w:val="1620"/>
        </w:trPr>
        <w:tc>
          <w:tcPr>
            <w:tcW w:w="1060" w:type="dxa"/>
            <w:shd w:val="clear" w:color="auto" w:fill="auto"/>
            <w:tcMar>
              <w:top w:w="100" w:type="dxa"/>
              <w:left w:w="100" w:type="dxa"/>
              <w:bottom w:w="100" w:type="dxa"/>
              <w:right w:w="100" w:type="dxa"/>
            </w:tcMar>
          </w:tcPr>
          <w:p w14:paraId="1ADB5318" w14:textId="77777777" w:rsidR="00B8519C" w:rsidRDefault="00B8519C" w:rsidP="00AD6179">
            <w:pPr>
              <w:widowControl w:val="0"/>
              <w:ind w:right="299"/>
              <w:jc w:val="right"/>
              <w:rPr>
                <w:b/>
              </w:rPr>
            </w:pPr>
            <w:r>
              <w:rPr>
                <w:b/>
              </w:rPr>
              <w:t xml:space="preserve">3 </w:t>
            </w:r>
          </w:p>
        </w:tc>
        <w:tc>
          <w:tcPr>
            <w:tcW w:w="1320" w:type="dxa"/>
            <w:shd w:val="clear" w:color="auto" w:fill="auto"/>
            <w:tcMar>
              <w:top w:w="100" w:type="dxa"/>
              <w:left w:w="100" w:type="dxa"/>
              <w:bottom w:w="100" w:type="dxa"/>
              <w:right w:w="100" w:type="dxa"/>
            </w:tcMar>
          </w:tcPr>
          <w:p w14:paraId="6B0F75D1" w14:textId="77777777" w:rsidR="00B8519C" w:rsidRDefault="00B8519C" w:rsidP="00AD6179">
            <w:pPr>
              <w:widowControl w:val="0"/>
              <w:ind w:right="507"/>
              <w:jc w:val="center"/>
            </w:pPr>
            <w:r>
              <w:t xml:space="preserve">x </w:t>
            </w:r>
            <w:proofErr w:type="gramStart"/>
            <w:r>
              <w:t>={</w:t>
            </w:r>
            <w:proofErr w:type="gramEnd"/>
            <w:r>
              <w:t xml:space="preserve">} </w:t>
            </w:r>
          </w:p>
          <w:p w14:paraId="4B27B24F" w14:textId="77777777" w:rsidR="00B8519C" w:rsidRDefault="00B8519C" w:rsidP="00AD6179">
            <w:pPr>
              <w:widowControl w:val="0"/>
              <w:spacing w:before="124"/>
              <w:jc w:val="left"/>
            </w:pPr>
            <w:r>
              <w:t>y = {30, 40}</w:t>
            </w:r>
          </w:p>
        </w:tc>
        <w:tc>
          <w:tcPr>
            <w:tcW w:w="1260" w:type="dxa"/>
            <w:shd w:val="clear" w:color="auto" w:fill="auto"/>
            <w:tcMar>
              <w:top w:w="100" w:type="dxa"/>
              <w:left w:w="100" w:type="dxa"/>
              <w:bottom w:w="100" w:type="dxa"/>
              <w:right w:w="100" w:type="dxa"/>
            </w:tcMar>
          </w:tcPr>
          <w:p w14:paraId="4CF06361" w14:textId="77777777" w:rsidR="00B8519C" w:rsidRDefault="00B8519C" w:rsidP="00AD6179">
            <w:pPr>
              <w:widowControl w:val="0"/>
              <w:ind w:right="208"/>
              <w:jc w:val="right"/>
            </w:pPr>
            <w:r>
              <w:t xml:space="preserve">Index -1 </w:t>
            </w:r>
          </w:p>
          <w:p w14:paraId="3D21628B" w14:textId="77777777" w:rsidR="00B8519C" w:rsidRDefault="00B8519C" w:rsidP="00AD6179">
            <w:pPr>
              <w:widowControl w:val="0"/>
              <w:spacing w:before="124"/>
              <w:jc w:val="center"/>
            </w:pPr>
            <w:r>
              <w:t xml:space="preserve">out of </w:t>
            </w:r>
          </w:p>
          <w:p w14:paraId="44CE5453" w14:textId="77777777" w:rsidR="00B8519C" w:rsidRDefault="00B8519C" w:rsidP="00AD6179">
            <w:pPr>
              <w:widowControl w:val="0"/>
              <w:spacing w:before="124" w:line="337" w:lineRule="auto"/>
              <w:ind w:left="169" w:right="96"/>
              <w:jc w:val="center"/>
            </w:pPr>
            <w:r>
              <w:t>bounds for length 0</w:t>
            </w:r>
          </w:p>
        </w:tc>
        <w:tc>
          <w:tcPr>
            <w:tcW w:w="1680" w:type="dxa"/>
            <w:shd w:val="clear" w:color="auto" w:fill="auto"/>
            <w:tcMar>
              <w:top w:w="100" w:type="dxa"/>
              <w:left w:w="100" w:type="dxa"/>
              <w:bottom w:w="100" w:type="dxa"/>
              <w:right w:w="100" w:type="dxa"/>
            </w:tcMar>
          </w:tcPr>
          <w:p w14:paraId="3A85C839" w14:textId="77777777" w:rsidR="00B8519C" w:rsidRDefault="00B8519C" w:rsidP="00AD6179">
            <w:pPr>
              <w:widowControl w:val="0"/>
              <w:jc w:val="center"/>
            </w:pPr>
            <w:r>
              <w:t xml:space="preserve">[30, 40] </w:t>
            </w:r>
          </w:p>
        </w:tc>
        <w:tc>
          <w:tcPr>
            <w:tcW w:w="2420" w:type="dxa"/>
            <w:shd w:val="clear" w:color="auto" w:fill="auto"/>
            <w:tcMar>
              <w:top w:w="100" w:type="dxa"/>
              <w:left w:w="100" w:type="dxa"/>
              <w:bottom w:w="100" w:type="dxa"/>
              <w:right w:w="100" w:type="dxa"/>
            </w:tcMar>
          </w:tcPr>
          <w:p w14:paraId="395F04E7" w14:textId="70C326BC" w:rsidR="00B8519C" w:rsidRDefault="00B8519C" w:rsidP="00AD6179">
            <w:pPr>
              <w:widowControl w:val="0"/>
              <w:spacing w:line="337" w:lineRule="auto"/>
              <w:ind w:right="84"/>
              <w:jc w:val="left"/>
            </w:pPr>
            <w:r>
              <w:t>F</w:t>
            </w:r>
            <w:r w:rsidR="00BD1892">
              <w:t>ail</w:t>
            </w:r>
            <w:r>
              <w:t xml:space="preserve"> </w:t>
            </w:r>
          </w:p>
        </w:tc>
        <w:tc>
          <w:tcPr>
            <w:tcW w:w="1740" w:type="dxa"/>
            <w:shd w:val="clear" w:color="auto" w:fill="auto"/>
            <w:tcMar>
              <w:top w:w="100" w:type="dxa"/>
              <w:left w:w="100" w:type="dxa"/>
              <w:bottom w:w="100" w:type="dxa"/>
              <w:right w:w="100" w:type="dxa"/>
            </w:tcMar>
          </w:tcPr>
          <w:p w14:paraId="0D4BF5BA" w14:textId="09B1FEA0" w:rsidR="00B8519C" w:rsidRDefault="00BD1892" w:rsidP="00AD6179">
            <w:pPr>
              <w:widowControl w:val="0"/>
              <w:spacing w:line="337" w:lineRule="auto"/>
              <w:ind w:left="543" w:right="84"/>
              <w:jc w:val="center"/>
            </w:pPr>
            <w:r>
              <w:t>covers C1555F, C1564F, C1568F</w:t>
            </w:r>
          </w:p>
        </w:tc>
      </w:tr>
    </w:tbl>
    <w:p w14:paraId="4DD1E5A7" w14:textId="77777777" w:rsidR="00B8519C" w:rsidRDefault="00B8519C" w:rsidP="00B8519C">
      <w:pPr>
        <w:widowControl w:val="0"/>
        <w:spacing w:line="276" w:lineRule="auto"/>
        <w:jc w:val="left"/>
        <w:rPr>
          <w:b/>
          <w:sz w:val="32"/>
          <w:szCs w:val="32"/>
        </w:rPr>
      </w:pPr>
    </w:p>
    <w:p w14:paraId="0864115C" w14:textId="77777777" w:rsidR="00B8519C" w:rsidRDefault="00B8519C" w:rsidP="00B8519C">
      <w:pPr>
        <w:widowControl w:val="0"/>
        <w:spacing w:line="276" w:lineRule="auto"/>
        <w:jc w:val="left"/>
        <w:rPr>
          <w:b/>
          <w:sz w:val="32"/>
          <w:szCs w:val="32"/>
        </w:rPr>
      </w:pPr>
      <w:r>
        <w:rPr>
          <w:b/>
          <w:sz w:val="32"/>
          <w:szCs w:val="32"/>
        </w:rPr>
        <w:t>Boundary Interior:</w:t>
      </w:r>
    </w:p>
    <w:p w14:paraId="01FABA29" w14:textId="77777777" w:rsidR="00B8519C" w:rsidRDefault="00B8519C" w:rsidP="00B8519C">
      <w:pPr>
        <w:widowControl w:val="0"/>
        <w:spacing w:line="276" w:lineRule="auto"/>
        <w:jc w:val="left"/>
        <w:rPr>
          <w:b/>
        </w:rPr>
      </w:pPr>
      <w:r>
        <w:rPr>
          <w:b/>
        </w:rPr>
        <w:t>Loop 1:</w:t>
      </w:r>
    </w:p>
    <w:p w14:paraId="0AC4722B" w14:textId="77777777" w:rsidR="00B8519C" w:rsidRDefault="00B8519C" w:rsidP="00B8519C">
      <w:pPr>
        <w:widowControl w:val="0"/>
        <w:spacing w:line="276" w:lineRule="auto"/>
        <w:jc w:val="left"/>
      </w:pPr>
      <w:r>
        <w:t>1555 -&gt; 1556</w:t>
      </w:r>
    </w:p>
    <w:p w14:paraId="2D5C82BD" w14:textId="77777777" w:rsidR="00B8519C" w:rsidRDefault="00B8519C" w:rsidP="00B8519C">
      <w:pPr>
        <w:widowControl w:val="0"/>
        <w:spacing w:line="276" w:lineRule="auto"/>
        <w:jc w:val="left"/>
      </w:pPr>
      <w:r>
        <w:t>1555 -&gt; 1556 -&gt; 1557</w:t>
      </w:r>
    </w:p>
    <w:p w14:paraId="51105016" w14:textId="77777777" w:rsidR="00B8519C" w:rsidRDefault="00B8519C" w:rsidP="00B8519C">
      <w:pPr>
        <w:widowControl w:val="0"/>
        <w:spacing w:line="276" w:lineRule="auto"/>
        <w:jc w:val="left"/>
      </w:pPr>
      <w:r>
        <w:t>1555 -&gt; 1556 -&gt; 1557 -&gt; 1558</w:t>
      </w:r>
    </w:p>
    <w:p w14:paraId="79DD38DD" w14:textId="77777777" w:rsidR="00B8519C" w:rsidRDefault="00B8519C" w:rsidP="00B8519C">
      <w:pPr>
        <w:widowControl w:val="0"/>
        <w:spacing w:line="276" w:lineRule="auto"/>
        <w:jc w:val="left"/>
      </w:pPr>
      <w:r>
        <w:t>1555 -&gt; 1556 -&gt; 1557 -&gt; 1558 -&gt; 1559</w:t>
      </w:r>
    </w:p>
    <w:p w14:paraId="36DB68C7" w14:textId="77777777" w:rsidR="00B8519C" w:rsidRDefault="00B8519C" w:rsidP="00B8519C">
      <w:pPr>
        <w:widowControl w:val="0"/>
        <w:spacing w:line="276" w:lineRule="auto"/>
        <w:jc w:val="left"/>
      </w:pPr>
      <w:r>
        <w:t>1555 -&gt; 1556 -&gt; 1557 -&gt; 1558 -&gt; 1559 -&gt; 1555</w:t>
      </w:r>
    </w:p>
    <w:p w14:paraId="1A4F62C0" w14:textId="77777777" w:rsidR="00B8519C" w:rsidRDefault="00B8519C" w:rsidP="00B8519C">
      <w:pPr>
        <w:widowControl w:val="0"/>
        <w:spacing w:line="276" w:lineRule="auto"/>
        <w:jc w:val="left"/>
        <w:rPr>
          <w:b/>
        </w:rPr>
      </w:pPr>
      <w:r>
        <w:rPr>
          <w:b/>
        </w:rPr>
        <w:t>Loop 2:</w:t>
      </w:r>
    </w:p>
    <w:p w14:paraId="728C2C06" w14:textId="77777777" w:rsidR="00B8519C" w:rsidRDefault="00B8519C" w:rsidP="00B8519C">
      <w:pPr>
        <w:widowControl w:val="0"/>
        <w:spacing w:line="276" w:lineRule="auto"/>
        <w:jc w:val="left"/>
      </w:pPr>
      <w:r>
        <w:t>1564 -&gt; 1565</w:t>
      </w:r>
    </w:p>
    <w:p w14:paraId="0681DEF0" w14:textId="77777777" w:rsidR="00B8519C" w:rsidRDefault="00B8519C" w:rsidP="00B8519C">
      <w:pPr>
        <w:widowControl w:val="0"/>
        <w:spacing w:line="276" w:lineRule="auto"/>
        <w:jc w:val="left"/>
      </w:pPr>
      <w:r>
        <w:t>1564 -&gt; 1565 - 1564</w:t>
      </w:r>
    </w:p>
    <w:p w14:paraId="3F52614C" w14:textId="77777777" w:rsidR="00B8519C" w:rsidRDefault="00B8519C" w:rsidP="00B8519C">
      <w:pPr>
        <w:widowControl w:val="0"/>
        <w:spacing w:line="276" w:lineRule="auto"/>
        <w:jc w:val="left"/>
        <w:rPr>
          <w:b/>
        </w:rPr>
      </w:pPr>
      <w:r>
        <w:rPr>
          <w:b/>
        </w:rPr>
        <w:t>Loop 3:</w:t>
      </w:r>
    </w:p>
    <w:p w14:paraId="566B7EB8" w14:textId="77777777" w:rsidR="00B8519C" w:rsidRDefault="00B8519C" w:rsidP="00B8519C">
      <w:pPr>
        <w:widowControl w:val="0"/>
        <w:spacing w:line="276" w:lineRule="auto"/>
        <w:jc w:val="left"/>
      </w:pPr>
      <w:r>
        <w:t>1568 -&gt; 1569</w:t>
      </w:r>
    </w:p>
    <w:p w14:paraId="74E93813" w14:textId="77777777" w:rsidR="00B8519C" w:rsidRDefault="00B8519C" w:rsidP="00B8519C">
      <w:pPr>
        <w:widowControl w:val="0"/>
        <w:spacing w:line="276" w:lineRule="auto"/>
        <w:jc w:val="left"/>
        <w:rPr>
          <w:b/>
          <w:sz w:val="32"/>
          <w:szCs w:val="32"/>
        </w:rPr>
      </w:pPr>
      <w:r>
        <w:t>1568 -&gt; 1569 -&gt; 1568</w:t>
      </w:r>
    </w:p>
    <w:p w14:paraId="32192BF0" w14:textId="77777777" w:rsidR="00B8519C" w:rsidRDefault="00B8519C" w:rsidP="00B8519C">
      <w:pPr>
        <w:spacing w:line="360" w:lineRule="auto"/>
        <w:rPr>
          <w:b/>
          <w:sz w:val="32"/>
          <w:szCs w:val="32"/>
        </w:rPr>
      </w:pPr>
    </w:p>
    <w:p w14:paraId="0AB7538F" w14:textId="77777777" w:rsidR="00B8519C" w:rsidRDefault="00B8519C" w:rsidP="00B8519C">
      <w:pPr>
        <w:spacing w:line="360" w:lineRule="auto"/>
        <w:rPr>
          <w:b/>
          <w:sz w:val="32"/>
          <w:szCs w:val="32"/>
        </w:rPr>
      </w:pPr>
      <w:r>
        <w:rPr>
          <w:b/>
          <w:sz w:val="32"/>
          <w:szCs w:val="32"/>
        </w:rPr>
        <w:t>Loop Boundary:</w:t>
      </w:r>
    </w:p>
    <w:p w14:paraId="360D3F5C" w14:textId="77777777" w:rsidR="00B8519C" w:rsidRDefault="00B8519C" w:rsidP="00B8519C"/>
    <w:tbl>
      <w:tblPr>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1"/>
        <w:gridCol w:w="1651"/>
        <w:gridCol w:w="1476"/>
        <w:gridCol w:w="1731"/>
        <w:gridCol w:w="1186"/>
        <w:gridCol w:w="2466"/>
      </w:tblGrid>
      <w:tr w:rsidR="00B8519C" w14:paraId="6CC41553" w14:textId="77777777" w:rsidTr="00AD6179">
        <w:trPr>
          <w:trHeight w:val="759"/>
        </w:trPr>
        <w:tc>
          <w:tcPr>
            <w:tcW w:w="841" w:type="dxa"/>
          </w:tcPr>
          <w:p w14:paraId="35447EEB" w14:textId="77777777" w:rsidR="00B8519C" w:rsidRDefault="00B8519C" w:rsidP="00AD6179">
            <w:pPr>
              <w:spacing w:line="360" w:lineRule="auto"/>
              <w:jc w:val="center"/>
              <w:rPr>
                <w:b/>
              </w:rPr>
            </w:pPr>
            <w:r>
              <w:rPr>
                <w:b/>
              </w:rPr>
              <w:t>Test case#</w:t>
            </w:r>
          </w:p>
        </w:tc>
        <w:tc>
          <w:tcPr>
            <w:tcW w:w="1651" w:type="dxa"/>
          </w:tcPr>
          <w:p w14:paraId="1FC5D6B0" w14:textId="77777777" w:rsidR="00B8519C" w:rsidRDefault="00B8519C" w:rsidP="00AD6179">
            <w:pPr>
              <w:spacing w:line="360" w:lineRule="auto"/>
              <w:jc w:val="center"/>
              <w:rPr>
                <w:b/>
              </w:rPr>
            </w:pPr>
            <w:r>
              <w:rPr>
                <w:b/>
              </w:rPr>
              <w:t>Input</w:t>
            </w:r>
          </w:p>
        </w:tc>
        <w:tc>
          <w:tcPr>
            <w:tcW w:w="1476" w:type="dxa"/>
          </w:tcPr>
          <w:p w14:paraId="03C9E533" w14:textId="77777777" w:rsidR="00B8519C" w:rsidRDefault="00B8519C" w:rsidP="00AD6179">
            <w:pPr>
              <w:spacing w:line="360" w:lineRule="auto"/>
              <w:jc w:val="center"/>
              <w:rPr>
                <w:b/>
              </w:rPr>
            </w:pPr>
            <w:r>
              <w:rPr>
                <w:b/>
              </w:rPr>
              <w:t>Output</w:t>
            </w:r>
          </w:p>
        </w:tc>
        <w:tc>
          <w:tcPr>
            <w:tcW w:w="1731" w:type="dxa"/>
          </w:tcPr>
          <w:p w14:paraId="736A7F09" w14:textId="77777777" w:rsidR="00B8519C" w:rsidRDefault="00B8519C" w:rsidP="00AD6179">
            <w:pPr>
              <w:spacing w:line="360" w:lineRule="auto"/>
              <w:jc w:val="center"/>
              <w:rPr>
                <w:b/>
              </w:rPr>
            </w:pPr>
            <w:r>
              <w:rPr>
                <w:b/>
              </w:rPr>
              <w:t>Expected Output</w:t>
            </w:r>
          </w:p>
        </w:tc>
        <w:tc>
          <w:tcPr>
            <w:tcW w:w="1186" w:type="dxa"/>
          </w:tcPr>
          <w:p w14:paraId="57986E3C" w14:textId="77777777" w:rsidR="00B8519C" w:rsidRDefault="00B8519C" w:rsidP="00AD6179">
            <w:pPr>
              <w:spacing w:line="360" w:lineRule="auto"/>
              <w:jc w:val="center"/>
              <w:rPr>
                <w:b/>
              </w:rPr>
            </w:pPr>
            <w:r>
              <w:rPr>
                <w:b/>
              </w:rPr>
              <w:t>Pass/Fail</w:t>
            </w:r>
          </w:p>
        </w:tc>
        <w:tc>
          <w:tcPr>
            <w:tcW w:w="2466" w:type="dxa"/>
          </w:tcPr>
          <w:p w14:paraId="0DC9D847" w14:textId="77777777" w:rsidR="00B8519C" w:rsidRDefault="00B8519C" w:rsidP="00AD6179">
            <w:pPr>
              <w:spacing w:line="360" w:lineRule="auto"/>
              <w:jc w:val="center"/>
              <w:rPr>
                <w:b/>
              </w:rPr>
            </w:pPr>
            <w:r>
              <w:rPr>
                <w:b/>
              </w:rPr>
              <w:t>Comments/Remarks</w:t>
            </w:r>
          </w:p>
          <w:p w14:paraId="137AE587" w14:textId="77777777" w:rsidR="00B8519C" w:rsidRDefault="00B8519C" w:rsidP="00AD6179">
            <w:pPr>
              <w:spacing w:line="360" w:lineRule="auto"/>
              <w:jc w:val="center"/>
              <w:rPr>
                <w:b/>
              </w:rPr>
            </w:pPr>
          </w:p>
        </w:tc>
      </w:tr>
      <w:tr w:rsidR="00B8519C" w14:paraId="108A8A9E" w14:textId="77777777" w:rsidTr="00AD6179">
        <w:trPr>
          <w:trHeight w:val="759"/>
        </w:trPr>
        <w:tc>
          <w:tcPr>
            <w:tcW w:w="841" w:type="dxa"/>
          </w:tcPr>
          <w:p w14:paraId="39731494" w14:textId="77777777" w:rsidR="00B8519C" w:rsidRDefault="00B8519C" w:rsidP="00AD6179">
            <w:pPr>
              <w:spacing w:line="360" w:lineRule="auto"/>
              <w:jc w:val="center"/>
              <w:rPr>
                <w:b/>
              </w:rPr>
            </w:pPr>
            <w:r>
              <w:rPr>
                <w:b/>
              </w:rPr>
              <w:t>1</w:t>
            </w:r>
          </w:p>
        </w:tc>
        <w:tc>
          <w:tcPr>
            <w:tcW w:w="1651" w:type="dxa"/>
          </w:tcPr>
          <w:p w14:paraId="0EE93C53" w14:textId="77777777" w:rsidR="00B8519C" w:rsidRDefault="00B8519C" w:rsidP="00AD6179">
            <w:pPr>
              <w:spacing w:line="360" w:lineRule="auto"/>
            </w:pPr>
            <w:r>
              <w:t>([0,2], [])</w:t>
            </w:r>
          </w:p>
        </w:tc>
        <w:tc>
          <w:tcPr>
            <w:tcW w:w="1476" w:type="dxa"/>
          </w:tcPr>
          <w:p w14:paraId="24BBE55D" w14:textId="77777777" w:rsidR="00B8519C" w:rsidRDefault="00B8519C" w:rsidP="00AD6179">
            <w:pPr>
              <w:spacing w:line="360" w:lineRule="auto"/>
            </w:pPr>
            <w:r>
              <w:t>[0,2]</w:t>
            </w:r>
          </w:p>
          <w:p w14:paraId="575AF6E0" w14:textId="77777777" w:rsidR="00B8519C" w:rsidRDefault="00B8519C" w:rsidP="00AD6179">
            <w:pPr>
              <w:spacing w:line="360" w:lineRule="auto"/>
            </w:pPr>
          </w:p>
        </w:tc>
        <w:tc>
          <w:tcPr>
            <w:tcW w:w="1731" w:type="dxa"/>
          </w:tcPr>
          <w:p w14:paraId="57BDE443" w14:textId="77777777" w:rsidR="00B8519C" w:rsidRDefault="00B8519C" w:rsidP="00AD6179">
            <w:pPr>
              <w:spacing w:line="360" w:lineRule="auto"/>
            </w:pPr>
            <w:r>
              <w:t>[0,2]</w:t>
            </w:r>
          </w:p>
        </w:tc>
        <w:tc>
          <w:tcPr>
            <w:tcW w:w="1186" w:type="dxa"/>
          </w:tcPr>
          <w:p w14:paraId="2AEAC5F8" w14:textId="77777777" w:rsidR="00B8519C" w:rsidRDefault="00B8519C" w:rsidP="00AD6179">
            <w:pPr>
              <w:spacing w:line="360" w:lineRule="auto"/>
              <w:jc w:val="center"/>
            </w:pPr>
            <w:r>
              <w:t>Pass</w:t>
            </w:r>
          </w:p>
        </w:tc>
        <w:tc>
          <w:tcPr>
            <w:tcW w:w="2466" w:type="dxa"/>
          </w:tcPr>
          <w:p w14:paraId="0BB97697" w14:textId="77777777" w:rsidR="00B8519C" w:rsidRDefault="00B8519C" w:rsidP="00AD6179">
            <w:pPr>
              <w:spacing w:line="360" w:lineRule="auto"/>
            </w:pPr>
            <w:r>
              <w:t>Covers:</w:t>
            </w:r>
          </w:p>
          <w:p w14:paraId="65073ADF" w14:textId="77777777" w:rsidR="00B8519C" w:rsidRDefault="00B8519C" w:rsidP="00AD6179">
            <w:pPr>
              <w:spacing w:line="360" w:lineRule="auto"/>
            </w:pPr>
            <w:r>
              <w:t>Loop 1:</w:t>
            </w:r>
          </w:p>
          <w:p w14:paraId="616A69CE" w14:textId="77777777" w:rsidR="00B8519C" w:rsidRDefault="00B8519C" w:rsidP="00AD6179">
            <w:pPr>
              <w:spacing w:line="360" w:lineRule="auto"/>
            </w:pPr>
            <w:r>
              <w:t>1555T</w:t>
            </w:r>
          </w:p>
          <w:p w14:paraId="4A69FA26" w14:textId="77777777" w:rsidR="00B8519C" w:rsidRDefault="00B8519C" w:rsidP="00AD6179">
            <w:pPr>
              <w:spacing w:line="360" w:lineRule="auto"/>
            </w:pPr>
            <w:r>
              <w:t>Loop 2:</w:t>
            </w:r>
          </w:p>
          <w:p w14:paraId="5EAE5660" w14:textId="77777777" w:rsidR="00B8519C" w:rsidRDefault="00B8519C" w:rsidP="00AD6179">
            <w:pPr>
              <w:spacing w:line="360" w:lineRule="auto"/>
            </w:pPr>
            <w:r>
              <w:t>1564T</w:t>
            </w:r>
          </w:p>
          <w:p w14:paraId="61348128" w14:textId="77777777" w:rsidR="00B8519C" w:rsidRDefault="00B8519C" w:rsidP="00AD6179">
            <w:pPr>
              <w:spacing w:line="360" w:lineRule="auto"/>
            </w:pPr>
            <w:r>
              <w:t>Loop 3:</w:t>
            </w:r>
          </w:p>
          <w:p w14:paraId="364BC508" w14:textId="77777777" w:rsidR="00B8519C" w:rsidRDefault="00B8519C" w:rsidP="00AD6179">
            <w:pPr>
              <w:spacing w:line="360" w:lineRule="auto"/>
            </w:pPr>
            <w:r>
              <w:t>1568T</w:t>
            </w:r>
          </w:p>
          <w:p w14:paraId="13D29428" w14:textId="77777777" w:rsidR="00B8519C" w:rsidRDefault="00B8519C" w:rsidP="00AD6179">
            <w:pPr>
              <w:spacing w:line="360" w:lineRule="auto"/>
              <w:rPr>
                <w:sz w:val="20"/>
              </w:rPr>
            </w:pPr>
            <w:r>
              <w:rPr>
                <w:sz w:val="22"/>
                <w:szCs w:val="22"/>
              </w:rPr>
              <w:t>When the loop will not execute</w:t>
            </w:r>
          </w:p>
        </w:tc>
      </w:tr>
      <w:tr w:rsidR="00B8519C" w14:paraId="66B16A65" w14:textId="77777777" w:rsidTr="00AD6179">
        <w:trPr>
          <w:trHeight w:val="759"/>
        </w:trPr>
        <w:tc>
          <w:tcPr>
            <w:tcW w:w="841" w:type="dxa"/>
          </w:tcPr>
          <w:p w14:paraId="2DF478D6" w14:textId="77777777" w:rsidR="00B8519C" w:rsidRDefault="00B8519C" w:rsidP="00AD6179">
            <w:pPr>
              <w:spacing w:line="360" w:lineRule="auto"/>
              <w:jc w:val="center"/>
              <w:rPr>
                <w:b/>
              </w:rPr>
            </w:pPr>
            <w:r>
              <w:rPr>
                <w:b/>
              </w:rPr>
              <w:t>2</w:t>
            </w:r>
          </w:p>
        </w:tc>
        <w:tc>
          <w:tcPr>
            <w:tcW w:w="1651" w:type="dxa"/>
          </w:tcPr>
          <w:p w14:paraId="16CC6E61" w14:textId="77777777" w:rsidR="00B8519C" w:rsidRDefault="00B8519C" w:rsidP="00AD6179">
            <w:pPr>
              <w:spacing w:line="360" w:lineRule="auto"/>
            </w:pPr>
            <w:r>
              <w:rPr>
                <w:b/>
              </w:rPr>
              <w:t xml:space="preserve"> </w:t>
            </w:r>
            <w:r>
              <w:t>([5],[2])</w:t>
            </w:r>
          </w:p>
        </w:tc>
        <w:tc>
          <w:tcPr>
            <w:tcW w:w="1476" w:type="dxa"/>
          </w:tcPr>
          <w:p w14:paraId="3BB34167" w14:textId="77777777" w:rsidR="00B8519C" w:rsidRDefault="00B8519C" w:rsidP="00AD6179">
            <w:pPr>
              <w:spacing w:line="360" w:lineRule="auto"/>
            </w:pPr>
            <w:r>
              <w:t>[2,4]</w:t>
            </w:r>
          </w:p>
        </w:tc>
        <w:tc>
          <w:tcPr>
            <w:tcW w:w="1731" w:type="dxa"/>
          </w:tcPr>
          <w:p w14:paraId="66E0CECD" w14:textId="77777777" w:rsidR="00B8519C" w:rsidRDefault="00B8519C" w:rsidP="00AD6179">
            <w:pPr>
              <w:spacing w:line="360" w:lineRule="auto"/>
            </w:pPr>
            <w:r>
              <w:t>[2,4]</w:t>
            </w:r>
          </w:p>
        </w:tc>
        <w:tc>
          <w:tcPr>
            <w:tcW w:w="1186" w:type="dxa"/>
          </w:tcPr>
          <w:p w14:paraId="596A8C20" w14:textId="77777777" w:rsidR="00B8519C" w:rsidRDefault="00B8519C" w:rsidP="00AD6179">
            <w:pPr>
              <w:spacing w:line="360" w:lineRule="auto"/>
              <w:jc w:val="center"/>
            </w:pPr>
            <w:r>
              <w:t>Pass</w:t>
            </w:r>
          </w:p>
        </w:tc>
        <w:tc>
          <w:tcPr>
            <w:tcW w:w="2466" w:type="dxa"/>
          </w:tcPr>
          <w:p w14:paraId="678E98EA" w14:textId="77777777" w:rsidR="00B8519C" w:rsidRDefault="00B8519C" w:rsidP="00AD6179">
            <w:pPr>
              <w:spacing w:line="360" w:lineRule="auto"/>
            </w:pPr>
            <w:r>
              <w:t>loop 1:</w:t>
            </w:r>
          </w:p>
          <w:p w14:paraId="648D3B6C" w14:textId="77777777" w:rsidR="00B8519C" w:rsidRDefault="00B8519C" w:rsidP="00AD6179">
            <w:pPr>
              <w:spacing w:line="360" w:lineRule="auto"/>
            </w:pPr>
            <w:r>
              <w:t xml:space="preserve">  1555T</w:t>
            </w:r>
          </w:p>
          <w:p w14:paraId="192D8616" w14:textId="77777777" w:rsidR="00B8519C" w:rsidRDefault="00B8519C" w:rsidP="00AD6179">
            <w:pPr>
              <w:spacing w:line="360" w:lineRule="auto"/>
            </w:pPr>
            <w:r>
              <w:t>loop 2:</w:t>
            </w:r>
          </w:p>
          <w:p w14:paraId="027DCA65" w14:textId="77777777" w:rsidR="00B8519C" w:rsidRDefault="00B8519C" w:rsidP="00AD6179">
            <w:pPr>
              <w:spacing w:line="360" w:lineRule="auto"/>
            </w:pPr>
            <w:r>
              <w:t xml:space="preserve">  1564T</w:t>
            </w:r>
          </w:p>
          <w:p w14:paraId="2ECA3459" w14:textId="77777777" w:rsidR="00B8519C" w:rsidRDefault="00B8519C" w:rsidP="00AD6179">
            <w:pPr>
              <w:spacing w:line="360" w:lineRule="auto"/>
            </w:pPr>
            <w:r>
              <w:t>loop 3:</w:t>
            </w:r>
          </w:p>
          <w:p w14:paraId="1E4701E5" w14:textId="77777777" w:rsidR="00B8519C" w:rsidRDefault="00B8519C" w:rsidP="00AD6179">
            <w:pPr>
              <w:spacing w:line="360" w:lineRule="auto"/>
            </w:pPr>
            <w:r>
              <w:t xml:space="preserve">  1568T</w:t>
            </w:r>
          </w:p>
          <w:p w14:paraId="25206437" w14:textId="77777777" w:rsidR="00B8519C" w:rsidRDefault="00B8519C" w:rsidP="00AD6179">
            <w:pPr>
              <w:spacing w:line="360" w:lineRule="auto"/>
            </w:pPr>
            <w:r>
              <w:t>Only one iteration</w:t>
            </w:r>
          </w:p>
        </w:tc>
      </w:tr>
      <w:tr w:rsidR="00B8519C" w14:paraId="608BB43A" w14:textId="77777777" w:rsidTr="00AD6179">
        <w:trPr>
          <w:trHeight w:val="759"/>
        </w:trPr>
        <w:tc>
          <w:tcPr>
            <w:tcW w:w="841" w:type="dxa"/>
          </w:tcPr>
          <w:p w14:paraId="3F4B8B6B" w14:textId="77777777" w:rsidR="00B8519C" w:rsidRDefault="00B8519C" w:rsidP="00AD6179">
            <w:pPr>
              <w:spacing w:line="360" w:lineRule="auto"/>
              <w:jc w:val="center"/>
              <w:rPr>
                <w:b/>
              </w:rPr>
            </w:pPr>
            <w:r>
              <w:rPr>
                <w:b/>
              </w:rPr>
              <w:t>3</w:t>
            </w:r>
          </w:p>
        </w:tc>
        <w:tc>
          <w:tcPr>
            <w:tcW w:w="1651" w:type="dxa"/>
          </w:tcPr>
          <w:p w14:paraId="503062D5" w14:textId="77777777" w:rsidR="00B8519C" w:rsidRDefault="00B8519C" w:rsidP="00AD6179">
            <w:pPr>
              <w:spacing w:line="360" w:lineRule="auto"/>
            </w:pPr>
            <w:r>
              <w:t>([10,20], [30,40])</w:t>
            </w:r>
          </w:p>
        </w:tc>
        <w:tc>
          <w:tcPr>
            <w:tcW w:w="1476" w:type="dxa"/>
          </w:tcPr>
          <w:p w14:paraId="6B4C72D9" w14:textId="77777777" w:rsidR="00B8519C" w:rsidRDefault="00B8519C" w:rsidP="00AD6179">
            <w:pPr>
              <w:spacing w:line="360" w:lineRule="auto"/>
            </w:pPr>
            <w:r>
              <w:t>[-21,20]</w:t>
            </w:r>
          </w:p>
        </w:tc>
        <w:tc>
          <w:tcPr>
            <w:tcW w:w="1731" w:type="dxa"/>
          </w:tcPr>
          <w:p w14:paraId="6EDED721" w14:textId="77777777" w:rsidR="00B8519C" w:rsidRDefault="00B8519C" w:rsidP="00AD6179">
            <w:pPr>
              <w:spacing w:line="360" w:lineRule="auto"/>
            </w:pPr>
            <w:r>
              <w:t>[-21,20]</w:t>
            </w:r>
          </w:p>
        </w:tc>
        <w:tc>
          <w:tcPr>
            <w:tcW w:w="1186" w:type="dxa"/>
          </w:tcPr>
          <w:p w14:paraId="75F00732" w14:textId="77777777" w:rsidR="00B8519C" w:rsidRDefault="00B8519C" w:rsidP="00AD6179">
            <w:pPr>
              <w:spacing w:line="360" w:lineRule="auto"/>
              <w:jc w:val="center"/>
            </w:pPr>
            <w:r>
              <w:t>Pass</w:t>
            </w:r>
          </w:p>
        </w:tc>
        <w:tc>
          <w:tcPr>
            <w:tcW w:w="2466" w:type="dxa"/>
          </w:tcPr>
          <w:p w14:paraId="1450ECE6" w14:textId="77777777" w:rsidR="00B8519C" w:rsidRDefault="00B8519C" w:rsidP="00AD6179">
            <w:pPr>
              <w:spacing w:line="360" w:lineRule="auto"/>
            </w:pPr>
            <w:r>
              <w:t>loop 1:</w:t>
            </w:r>
          </w:p>
          <w:p w14:paraId="7F9CDE09" w14:textId="77777777" w:rsidR="00B8519C" w:rsidRDefault="00B8519C" w:rsidP="00AD6179">
            <w:pPr>
              <w:spacing w:line="360" w:lineRule="auto"/>
            </w:pPr>
            <w:r>
              <w:t xml:space="preserve">  </w:t>
            </w:r>
            <w:proofErr w:type="spellStart"/>
            <w:r>
              <w:t>littleIndex</w:t>
            </w:r>
            <w:proofErr w:type="spellEnd"/>
            <w:r>
              <w:t xml:space="preserve"> &gt; 0 True</w:t>
            </w:r>
          </w:p>
          <w:p w14:paraId="3FFEFF19" w14:textId="77777777" w:rsidR="00B8519C" w:rsidRDefault="00B8519C" w:rsidP="00AD6179">
            <w:pPr>
              <w:spacing w:line="360" w:lineRule="auto"/>
            </w:pPr>
            <w:r>
              <w:t>loop 2:</w:t>
            </w:r>
          </w:p>
          <w:p w14:paraId="348D376D" w14:textId="77777777" w:rsidR="00B8519C" w:rsidRDefault="00B8519C" w:rsidP="00AD6179">
            <w:pPr>
              <w:spacing w:line="360" w:lineRule="auto"/>
            </w:pPr>
            <w:r>
              <w:t xml:space="preserve">  </w:t>
            </w:r>
            <w:proofErr w:type="spellStart"/>
            <w:r>
              <w:t>bigIndex</w:t>
            </w:r>
            <w:proofErr w:type="spellEnd"/>
            <w:r>
              <w:t xml:space="preserve"> &gt; 0 True</w:t>
            </w:r>
          </w:p>
          <w:p w14:paraId="2894262B" w14:textId="77777777" w:rsidR="00B8519C" w:rsidRDefault="00B8519C" w:rsidP="00AD6179">
            <w:pPr>
              <w:spacing w:line="360" w:lineRule="auto"/>
            </w:pPr>
            <w:r>
              <w:t>loop 3:</w:t>
            </w:r>
          </w:p>
          <w:p w14:paraId="568903BB" w14:textId="77777777" w:rsidR="00B8519C" w:rsidRDefault="00B8519C" w:rsidP="00AD6179">
            <w:pPr>
              <w:spacing w:line="360" w:lineRule="auto"/>
            </w:pPr>
            <w:r>
              <w:t xml:space="preserve">  </w:t>
            </w:r>
            <w:proofErr w:type="spellStart"/>
            <w:r>
              <w:t>bigIndex</w:t>
            </w:r>
            <w:proofErr w:type="spellEnd"/>
            <w:r>
              <w:t xml:space="preserve"> &gt; 0 True</w:t>
            </w:r>
          </w:p>
          <w:p w14:paraId="6160FB0B" w14:textId="77777777" w:rsidR="00B8519C" w:rsidRDefault="00B8519C" w:rsidP="00AD6179">
            <w:pPr>
              <w:spacing w:line="360" w:lineRule="auto"/>
              <w:jc w:val="left"/>
            </w:pPr>
            <w:r>
              <w:t>more than one passes</w:t>
            </w:r>
          </w:p>
        </w:tc>
      </w:tr>
    </w:tbl>
    <w:p w14:paraId="6A8E101A" w14:textId="77777777" w:rsidR="00B8519C" w:rsidRDefault="00B8519C" w:rsidP="00B8519C">
      <w:pPr>
        <w:spacing w:line="360" w:lineRule="auto"/>
        <w:rPr>
          <w:b/>
          <w:sz w:val="26"/>
          <w:szCs w:val="26"/>
        </w:rPr>
      </w:pPr>
    </w:p>
    <w:p w14:paraId="670C9906" w14:textId="77777777" w:rsidR="00B8519C" w:rsidRDefault="00B8519C" w:rsidP="00B8519C">
      <w:pPr>
        <w:spacing w:line="360" w:lineRule="auto"/>
        <w:rPr>
          <w:b/>
          <w:sz w:val="26"/>
          <w:szCs w:val="26"/>
        </w:rPr>
      </w:pPr>
    </w:p>
    <w:p w14:paraId="69576460" w14:textId="77777777" w:rsidR="00B8519C" w:rsidRDefault="00B8519C" w:rsidP="00B8519C">
      <w:pPr>
        <w:spacing w:line="360" w:lineRule="auto"/>
        <w:rPr>
          <w:b/>
          <w:sz w:val="26"/>
          <w:szCs w:val="26"/>
        </w:rPr>
      </w:pPr>
    </w:p>
    <w:p w14:paraId="58B2B7FA" w14:textId="77777777" w:rsidR="00B8519C" w:rsidRDefault="00B8519C" w:rsidP="00B8519C">
      <w:pPr>
        <w:spacing w:line="360" w:lineRule="auto"/>
        <w:rPr>
          <w:b/>
          <w:sz w:val="26"/>
          <w:szCs w:val="26"/>
        </w:rPr>
      </w:pPr>
    </w:p>
    <w:p w14:paraId="5B48CA62" w14:textId="77777777" w:rsidR="00B8519C" w:rsidRDefault="00B8519C" w:rsidP="00B8519C">
      <w:pPr>
        <w:spacing w:line="360" w:lineRule="auto"/>
        <w:rPr>
          <w:b/>
          <w:sz w:val="32"/>
          <w:szCs w:val="32"/>
        </w:rPr>
      </w:pPr>
      <w:r>
        <w:rPr>
          <w:b/>
          <w:sz w:val="32"/>
          <w:szCs w:val="32"/>
        </w:rPr>
        <w:lastRenderedPageBreak/>
        <w:t>Basis Path:</w:t>
      </w:r>
    </w:p>
    <w:p w14:paraId="12890645" w14:textId="77777777" w:rsidR="00B8519C" w:rsidRDefault="00B8519C" w:rsidP="00B8519C">
      <w:pPr>
        <w:spacing w:line="360" w:lineRule="auto"/>
        <w:rPr>
          <w:b/>
          <w:sz w:val="26"/>
          <w:szCs w:val="26"/>
        </w:rPr>
      </w:pPr>
      <w:r>
        <w:rPr>
          <w:b/>
          <w:sz w:val="26"/>
          <w:szCs w:val="26"/>
        </w:rPr>
        <w:t>Path 1:</w:t>
      </w:r>
    </w:p>
    <w:p w14:paraId="2DC2316D" w14:textId="77777777" w:rsidR="00B8519C" w:rsidRDefault="00B8519C" w:rsidP="00B8519C">
      <w:pPr>
        <w:spacing w:line="360" w:lineRule="auto"/>
        <w:rPr>
          <w:sz w:val="26"/>
          <w:szCs w:val="26"/>
        </w:rPr>
      </w:pPr>
      <w:r>
        <w:rPr>
          <w:sz w:val="26"/>
          <w:szCs w:val="26"/>
        </w:rPr>
        <w:t>1548, 1549, 1550, 1551, 1552, 1555, 1556, 1557, 1558, 1559, 1563, 1571</w:t>
      </w:r>
    </w:p>
    <w:p w14:paraId="0DEEEA75" w14:textId="77777777" w:rsidR="00B8519C" w:rsidRDefault="00B8519C" w:rsidP="00B8519C">
      <w:pPr>
        <w:spacing w:line="360" w:lineRule="auto"/>
        <w:rPr>
          <w:b/>
          <w:sz w:val="26"/>
          <w:szCs w:val="26"/>
        </w:rPr>
      </w:pPr>
      <w:r>
        <w:rPr>
          <w:b/>
          <w:sz w:val="26"/>
          <w:szCs w:val="26"/>
        </w:rPr>
        <w:t>Path 2:</w:t>
      </w:r>
    </w:p>
    <w:p w14:paraId="21A54566" w14:textId="77777777" w:rsidR="00B8519C" w:rsidRDefault="00B8519C" w:rsidP="00B8519C">
      <w:pPr>
        <w:spacing w:line="360" w:lineRule="auto"/>
        <w:rPr>
          <w:sz w:val="26"/>
          <w:szCs w:val="26"/>
        </w:rPr>
      </w:pPr>
      <w:r>
        <w:rPr>
          <w:sz w:val="26"/>
          <w:szCs w:val="26"/>
        </w:rPr>
        <w:t>1548, 1549, 1550, 1551, 1552, 1555, 1556, 1557, 1558, 1559, 1563, 1564, 1565, 1571</w:t>
      </w:r>
    </w:p>
    <w:p w14:paraId="5C642B0D" w14:textId="77777777" w:rsidR="00B8519C" w:rsidRDefault="00B8519C" w:rsidP="00B8519C">
      <w:pPr>
        <w:spacing w:line="360" w:lineRule="auto"/>
        <w:rPr>
          <w:b/>
          <w:sz w:val="26"/>
          <w:szCs w:val="26"/>
        </w:rPr>
      </w:pPr>
      <w:r>
        <w:rPr>
          <w:b/>
          <w:sz w:val="26"/>
          <w:szCs w:val="26"/>
        </w:rPr>
        <w:t>Path 3:</w:t>
      </w:r>
    </w:p>
    <w:p w14:paraId="09D47921" w14:textId="77777777" w:rsidR="00B8519C" w:rsidRDefault="00B8519C" w:rsidP="00B8519C">
      <w:pPr>
        <w:spacing w:line="360" w:lineRule="auto"/>
        <w:rPr>
          <w:sz w:val="26"/>
          <w:szCs w:val="26"/>
        </w:rPr>
      </w:pPr>
      <w:r>
        <w:rPr>
          <w:sz w:val="26"/>
          <w:szCs w:val="26"/>
        </w:rPr>
        <w:t>1548, 1549, 1550, 1551, 1552, 1555, 1556, 1557, 1558, 1559, 1563, 1564, 1565, 1568, 1569, 1571</w:t>
      </w:r>
    </w:p>
    <w:p w14:paraId="37378D94" w14:textId="77777777" w:rsidR="00B8519C" w:rsidRDefault="00B8519C" w:rsidP="00B8519C">
      <w:pPr>
        <w:spacing w:line="360" w:lineRule="auto"/>
        <w:rPr>
          <w:b/>
          <w:sz w:val="26"/>
          <w:szCs w:val="26"/>
        </w:rPr>
      </w:pPr>
      <w:r>
        <w:rPr>
          <w:b/>
          <w:sz w:val="26"/>
          <w:szCs w:val="26"/>
        </w:rPr>
        <w:t>Path 4:</w:t>
      </w:r>
    </w:p>
    <w:p w14:paraId="693F2F25" w14:textId="77777777" w:rsidR="00B8519C" w:rsidRDefault="00B8519C" w:rsidP="00B8519C">
      <w:pPr>
        <w:spacing w:line="360" w:lineRule="auto"/>
        <w:rPr>
          <w:b/>
          <w:sz w:val="26"/>
          <w:szCs w:val="26"/>
        </w:rPr>
      </w:pPr>
      <w:r>
        <w:rPr>
          <w:sz w:val="26"/>
          <w:szCs w:val="26"/>
        </w:rPr>
        <w:t>1548, 1549, 1550, 1551, 1552, 1555, 1556, 1557, 1558, 1559, 1563, 1568, 1569, 1571</w:t>
      </w:r>
    </w:p>
    <w:p w14:paraId="38008A1D" w14:textId="77777777" w:rsidR="00B8519C" w:rsidRDefault="00B8519C" w:rsidP="00B8519C">
      <w:pPr>
        <w:spacing w:line="360" w:lineRule="auto"/>
        <w:rPr>
          <w:b/>
          <w:sz w:val="32"/>
          <w:szCs w:val="32"/>
        </w:rPr>
      </w:pPr>
      <w:r>
        <w:rPr>
          <w:b/>
          <w:sz w:val="32"/>
          <w:szCs w:val="32"/>
        </w:rPr>
        <w:t>Data Flow Testing:</w:t>
      </w:r>
    </w:p>
    <w:tbl>
      <w:tblPr>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B8519C" w14:paraId="66226364" w14:textId="77777777" w:rsidTr="00AD6179">
        <w:trPr>
          <w:trHeight w:val="444"/>
        </w:trPr>
        <w:tc>
          <w:tcPr>
            <w:tcW w:w="1118" w:type="dxa"/>
            <w:tcBorders>
              <w:top w:val="single" w:sz="4" w:space="0" w:color="000000"/>
              <w:left w:val="single" w:sz="4" w:space="0" w:color="000000"/>
              <w:bottom w:val="single" w:sz="4" w:space="0" w:color="000000"/>
              <w:right w:val="single" w:sz="4" w:space="0" w:color="000000"/>
            </w:tcBorders>
          </w:tcPr>
          <w:p w14:paraId="07BF550D" w14:textId="77777777" w:rsidR="00B8519C" w:rsidRDefault="00B8519C" w:rsidP="00AD6179">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22E9762" w14:textId="77777777" w:rsidR="00B8519C" w:rsidRDefault="00B8519C" w:rsidP="00AD6179">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60726543" w14:textId="77777777" w:rsidR="00B8519C" w:rsidRDefault="00B8519C" w:rsidP="00AD6179">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1FA3B34D" w14:textId="77777777" w:rsidR="00B8519C" w:rsidRDefault="00B8519C" w:rsidP="00AD6179">
            <w:pPr>
              <w:jc w:val="center"/>
              <w:rPr>
                <w:b/>
              </w:rPr>
            </w:pPr>
            <w:r>
              <w:rPr>
                <w:b/>
              </w:rPr>
              <w:t>Uses</w:t>
            </w:r>
          </w:p>
        </w:tc>
      </w:tr>
      <w:tr w:rsidR="00B8519C" w14:paraId="1B7DB7D5" w14:textId="77777777" w:rsidTr="00AD6179">
        <w:trPr>
          <w:trHeight w:val="217"/>
        </w:trPr>
        <w:tc>
          <w:tcPr>
            <w:tcW w:w="1118" w:type="dxa"/>
            <w:tcBorders>
              <w:top w:val="single" w:sz="4" w:space="0" w:color="000000"/>
              <w:left w:val="single" w:sz="4" w:space="0" w:color="000000"/>
              <w:bottom w:val="single" w:sz="4" w:space="0" w:color="000000"/>
              <w:right w:val="single" w:sz="4" w:space="0" w:color="000000"/>
            </w:tcBorders>
          </w:tcPr>
          <w:p w14:paraId="504BEC09" w14:textId="77777777" w:rsidR="00B8519C" w:rsidRDefault="00B8519C" w:rsidP="00AD6179">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B0704" w14:textId="77777777" w:rsidR="00B8519C" w:rsidRDefault="00B8519C" w:rsidP="00AD6179">
            <w:pPr>
              <w:jc w:val="left"/>
              <w:rPr>
                <w:rFonts w:ascii="Times New Roman" w:hAnsi="Times New Roman"/>
                <w:sz w:val="22"/>
                <w:szCs w:val="22"/>
              </w:rPr>
            </w:pPr>
            <w:r>
              <w:rPr>
                <w:rFonts w:ascii="Times New Roman" w:hAnsi="Times New Roman"/>
                <w:sz w:val="22"/>
                <w:szCs w:val="22"/>
              </w:rPr>
              <w:t>big</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8CD97" w14:textId="77777777" w:rsidR="00B8519C" w:rsidRDefault="00B8519C" w:rsidP="00AD6179">
            <w:pPr>
              <w:jc w:val="left"/>
              <w:rPr>
                <w:rFonts w:ascii="Times New Roman" w:hAnsi="Times New Roman"/>
                <w:sz w:val="22"/>
                <w:szCs w:val="22"/>
              </w:rPr>
            </w:pPr>
            <w:r>
              <w:rPr>
                <w:rFonts w:ascii="Times New Roman" w:hAnsi="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33E8FC" w14:textId="77777777" w:rsidR="00B8519C" w:rsidRDefault="00B8519C" w:rsidP="00AD6179">
            <w:pPr>
              <w:jc w:val="left"/>
              <w:rPr>
                <w:rFonts w:ascii="Times New Roman" w:hAnsi="Times New Roman"/>
                <w:sz w:val="22"/>
                <w:szCs w:val="22"/>
              </w:rPr>
            </w:pPr>
            <w:r>
              <w:rPr>
                <w:rFonts w:ascii="Times New Roman" w:hAnsi="Times New Roman"/>
                <w:sz w:val="22"/>
                <w:szCs w:val="22"/>
              </w:rPr>
              <w:t>1549, 1556, 1565, 1569</w:t>
            </w:r>
          </w:p>
        </w:tc>
      </w:tr>
      <w:tr w:rsidR="00B8519C" w14:paraId="5EC91E8A" w14:textId="77777777" w:rsidTr="00AD6179">
        <w:trPr>
          <w:trHeight w:val="222"/>
        </w:trPr>
        <w:tc>
          <w:tcPr>
            <w:tcW w:w="1118" w:type="dxa"/>
            <w:tcBorders>
              <w:top w:val="single" w:sz="4" w:space="0" w:color="000000"/>
              <w:left w:val="single" w:sz="4" w:space="0" w:color="000000"/>
              <w:bottom w:val="single" w:sz="4" w:space="0" w:color="000000"/>
              <w:right w:val="single" w:sz="4" w:space="0" w:color="000000"/>
            </w:tcBorders>
          </w:tcPr>
          <w:p w14:paraId="41022744" w14:textId="77777777" w:rsidR="00B8519C" w:rsidRDefault="00B8519C" w:rsidP="00AD6179">
            <w:r>
              <w:t>2</w:t>
            </w:r>
          </w:p>
        </w:tc>
        <w:tc>
          <w:tcPr>
            <w:tcW w:w="2419" w:type="dxa"/>
            <w:tcBorders>
              <w:top w:val="single" w:sz="4" w:space="0" w:color="000000"/>
              <w:left w:val="single" w:sz="4" w:space="0" w:color="000000"/>
              <w:bottom w:val="single" w:sz="4" w:space="0" w:color="000000"/>
              <w:right w:val="single" w:sz="4" w:space="0" w:color="000000"/>
            </w:tcBorders>
          </w:tcPr>
          <w:p w14:paraId="0AA94116" w14:textId="77777777" w:rsidR="00B8519C" w:rsidRDefault="00B8519C" w:rsidP="00AD6179">
            <w:pPr>
              <w:jc w:val="left"/>
            </w:pPr>
            <w:r>
              <w:rPr>
                <w:rFonts w:ascii="Times New Roman" w:hAnsi="Times New Roman"/>
                <w:sz w:val="22"/>
                <w:szCs w:val="22"/>
              </w:rPr>
              <w:t>little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29341" w14:textId="77777777" w:rsidR="00B8519C" w:rsidRDefault="00B8519C" w:rsidP="00AD6179">
            <w:pPr>
              <w:jc w:val="left"/>
              <w:rPr>
                <w:rFonts w:ascii="Times New Roman" w:hAnsi="Times New Roman"/>
                <w:sz w:val="22"/>
                <w:szCs w:val="22"/>
              </w:rPr>
            </w:pPr>
            <w:r>
              <w:rPr>
                <w:rFonts w:ascii="Times New Roman" w:hAnsi="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7E92D" w14:textId="77777777" w:rsidR="00B8519C" w:rsidRDefault="00B8519C" w:rsidP="00AD6179">
            <w:pPr>
              <w:jc w:val="left"/>
              <w:rPr>
                <w:rFonts w:ascii="Times New Roman" w:hAnsi="Times New Roman"/>
                <w:sz w:val="22"/>
                <w:szCs w:val="22"/>
              </w:rPr>
            </w:pPr>
            <w:r>
              <w:rPr>
                <w:rFonts w:ascii="Times New Roman" w:hAnsi="Times New Roman"/>
                <w:sz w:val="22"/>
                <w:szCs w:val="22"/>
              </w:rPr>
              <w:t>1551,1556</w:t>
            </w:r>
          </w:p>
        </w:tc>
      </w:tr>
      <w:tr w:rsidR="00B8519C" w14:paraId="01D7F5B6" w14:textId="77777777" w:rsidTr="00AD6179">
        <w:trPr>
          <w:trHeight w:val="222"/>
        </w:trPr>
        <w:tc>
          <w:tcPr>
            <w:tcW w:w="1118" w:type="dxa"/>
            <w:tcBorders>
              <w:top w:val="single" w:sz="4" w:space="0" w:color="000000"/>
              <w:left w:val="single" w:sz="4" w:space="0" w:color="000000"/>
              <w:bottom w:val="single" w:sz="4" w:space="0" w:color="000000"/>
              <w:right w:val="single" w:sz="4" w:space="0" w:color="000000"/>
            </w:tcBorders>
          </w:tcPr>
          <w:p w14:paraId="64A58100" w14:textId="77777777" w:rsidR="00B8519C" w:rsidRDefault="00B8519C" w:rsidP="00AD6179">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2DA48" w14:textId="77777777" w:rsidR="00B8519C" w:rsidRDefault="00B8519C" w:rsidP="00AD6179">
            <w:pPr>
              <w:jc w:val="left"/>
              <w:rPr>
                <w:rFonts w:ascii="Times New Roman" w:hAnsi="Times New Roman"/>
                <w:sz w:val="22"/>
                <w:szCs w:val="22"/>
              </w:rPr>
            </w:pPr>
            <w:r>
              <w:rPr>
                <w:rFonts w:ascii="Times New Roman" w:hAnsi="Times New Roman"/>
                <w:sz w:val="22"/>
                <w:szCs w:val="22"/>
              </w:rPr>
              <w:t>borrow</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CCA9B" w14:textId="77777777" w:rsidR="00B8519C" w:rsidRDefault="00B8519C" w:rsidP="00AD6179">
            <w:pPr>
              <w:jc w:val="left"/>
              <w:rPr>
                <w:rFonts w:ascii="Times New Roman" w:hAnsi="Times New Roman"/>
                <w:sz w:val="22"/>
                <w:szCs w:val="22"/>
              </w:rPr>
            </w:pPr>
            <w:r>
              <w:rPr>
                <w:rFonts w:ascii="Times New Roman" w:hAnsi="Times New Roman"/>
                <w:sz w:val="22"/>
                <w:szCs w:val="22"/>
              </w:rPr>
              <w:t>1563,1565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57CF8" w14:textId="77777777" w:rsidR="00B8519C" w:rsidRDefault="00B8519C" w:rsidP="00AD6179">
            <w:pPr>
              <w:jc w:val="left"/>
              <w:rPr>
                <w:rFonts w:ascii="Times New Roman" w:hAnsi="Times New Roman"/>
                <w:sz w:val="22"/>
                <w:szCs w:val="22"/>
              </w:rPr>
            </w:pPr>
            <w:r>
              <w:rPr>
                <w:rFonts w:ascii="Times New Roman" w:hAnsi="Times New Roman"/>
                <w:sz w:val="22"/>
                <w:szCs w:val="22"/>
              </w:rPr>
              <w:t>1564</w:t>
            </w:r>
          </w:p>
        </w:tc>
      </w:tr>
    </w:tbl>
    <w:p w14:paraId="54FA02C2" w14:textId="77777777" w:rsidR="00B8519C" w:rsidRDefault="00B8519C" w:rsidP="00B8519C">
      <w:pPr>
        <w:jc w:val="left"/>
        <w:rPr>
          <w:rFonts w:ascii="Calibri" w:eastAsia="Calibri" w:hAnsi="Calibri" w:cs="Calibri"/>
          <w:sz w:val="22"/>
          <w:szCs w:val="22"/>
        </w:rPr>
      </w:pPr>
    </w:p>
    <w:tbl>
      <w:tblPr>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B8519C" w14:paraId="0429BC73" w14:textId="77777777" w:rsidTr="00AD6179">
        <w:trPr>
          <w:trHeight w:val="382"/>
        </w:trPr>
        <w:tc>
          <w:tcPr>
            <w:tcW w:w="1345" w:type="dxa"/>
            <w:tcBorders>
              <w:top w:val="single" w:sz="4" w:space="0" w:color="000000"/>
              <w:left w:val="single" w:sz="4" w:space="0" w:color="000000"/>
              <w:bottom w:val="single" w:sz="4" w:space="0" w:color="000000"/>
              <w:right w:val="single" w:sz="4" w:space="0" w:color="000000"/>
            </w:tcBorders>
          </w:tcPr>
          <w:p w14:paraId="1648BCCD" w14:textId="77777777" w:rsidR="00B8519C" w:rsidRDefault="00B8519C" w:rsidP="00AD6179">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7F7FB34D" w14:textId="77777777" w:rsidR="00B8519C" w:rsidRDefault="00B8519C" w:rsidP="00AD6179">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610E7EF7" w14:textId="77777777" w:rsidR="00B8519C" w:rsidRDefault="00B8519C" w:rsidP="00AD6179">
            <w:pPr>
              <w:jc w:val="center"/>
              <w:rPr>
                <w:b/>
              </w:rPr>
            </w:pPr>
            <w:r>
              <w:rPr>
                <w:b/>
              </w:rPr>
              <w:t>DU pairs</w:t>
            </w:r>
          </w:p>
        </w:tc>
      </w:tr>
      <w:tr w:rsidR="00B8519C" w14:paraId="4AF9E566" w14:textId="77777777" w:rsidTr="00AD6179">
        <w:trPr>
          <w:trHeight w:val="186"/>
        </w:trPr>
        <w:tc>
          <w:tcPr>
            <w:tcW w:w="1345" w:type="dxa"/>
            <w:tcBorders>
              <w:top w:val="single" w:sz="4" w:space="0" w:color="000000"/>
              <w:left w:val="single" w:sz="4" w:space="0" w:color="000000"/>
              <w:bottom w:val="single" w:sz="4" w:space="0" w:color="000000"/>
              <w:right w:val="single" w:sz="4" w:space="0" w:color="000000"/>
            </w:tcBorders>
          </w:tcPr>
          <w:p w14:paraId="502F3EC6" w14:textId="77777777" w:rsidR="00B8519C" w:rsidRDefault="00B8519C" w:rsidP="00AD6179">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81835" w14:textId="77777777" w:rsidR="00B8519C" w:rsidRDefault="00B8519C" w:rsidP="00AD6179">
            <w:pPr>
              <w:jc w:val="left"/>
              <w:rPr>
                <w:rFonts w:ascii="Times New Roman" w:hAnsi="Times New Roman"/>
                <w:sz w:val="22"/>
                <w:szCs w:val="22"/>
              </w:rPr>
            </w:pPr>
            <w:r>
              <w:rPr>
                <w:rFonts w:ascii="Times New Roman" w:hAnsi="Times New Roman"/>
                <w:sz w:val="22"/>
                <w:szCs w:val="22"/>
              </w:rPr>
              <w:t>big</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580C5" w14:textId="77777777" w:rsidR="00B8519C" w:rsidRDefault="00B8519C" w:rsidP="00AD6179">
            <w:pPr>
              <w:jc w:val="left"/>
              <w:rPr>
                <w:rFonts w:ascii="Times New Roman" w:hAnsi="Times New Roman"/>
                <w:sz w:val="22"/>
                <w:szCs w:val="22"/>
              </w:rPr>
            </w:pPr>
            <w:r>
              <w:rPr>
                <w:rFonts w:ascii="Times New Roman" w:hAnsi="Times New Roman"/>
                <w:sz w:val="22"/>
                <w:szCs w:val="22"/>
              </w:rPr>
              <w:t>&lt;1548,1549</w:t>
            </w:r>
            <w:proofErr w:type="gramStart"/>
            <w:r>
              <w:rPr>
                <w:rFonts w:ascii="Times New Roman" w:hAnsi="Times New Roman"/>
                <w:sz w:val="22"/>
                <w:szCs w:val="22"/>
              </w:rPr>
              <w:t>&gt;,&lt;</w:t>
            </w:r>
            <w:proofErr w:type="gramEnd"/>
            <w:r>
              <w:rPr>
                <w:rFonts w:ascii="Times New Roman" w:hAnsi="Times New Roman"/>
                <w:sz w:val="22"/>
                <w:szCs w:val="22"/>
              </w:rPr>
              <w:t>1548,1549&gt;&lt;1548,1556&gt;&lt;1565,1569&gt;</w:t>
            </w:r>
          </w:p>
        </w:tc>
      </w:tr>
      <w:tr w:rsidR="00B8519C" w14:paraId="527CB7FE" w14:textId="77777777" w:rsidTr="00AD6179">
        <w:trPr>
          <w:trHeight w:val="191"/>
        </w:trPr>
        <w:tc>
          <w:tcPr>
            <w:tcW w:w="1345" w:type="dxa"/>
            <w:tcBorders>
              <w:top w:val="single" w:sz="4" w:space="0" w:color="000000"/>
              <w:left w:val="single" w:sz="4" w:space="0" w:color="000000"/>
              <w:bottom w:val="single" w:sz="4" w:space="0" w:color="000000"/>
              <w:right w:val="single" w:sz="4" w:space="0" w:color="000000"/>
            </w:tcBorders>
          </w:tcPr>
          <w:p w14:paraId="6FE2601B" w14:textId="77777777" w:rsidR="00B8519C" w:rsidRDefault="00B8519C" w:rsidP="00AD6179">
            <w:r>
              <w:t>2</w:t>
            </w:r>
          </w:p>
        </w:tc>
        <w:tc>
          <w:tcPr>
            <w:tcW w:w="2505" w:type="dxa"/>
            <w:tcBorders>
              <w:top w:val="single" w:sz="4" w:space="0" w:color="000000"/>
              <w:left w:val="single" w:sz="4" w:space="0" w:color="000000"/>
              <w:bottom w:val="single" w:sz="4" w:space="0" w:color="000000"/>
              <w:right w:val="single" w:sz="4" w:space="0" w:color="000000"/>
            </w:tcBorders>
          </w:tcPr>
          <w:p w14:paraId="5A8DD4C8" w14:textId="77777777" w:rsidR="00B8519C" w:rsidRDefault="00B8519C" w:rsidP="00AD6179">
            <w:pPr>
              <w:jc w:val="left"/>
            </w:pPr>
            <w:r>
              <w:rPr>
                <w:rFonts w:ascii="Times New Roman" w:hAnsi="Times New Roman"/>
                <w:sz w:val="22"/>
                <w:szCs w:val="22"/>
              </w:rPr>
              <w:t>little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8E8EE" w14:textId="77777777" w:rsidR="00B8519C" w:rsidRDefault="00B8519C" w:rsidP="00AD6179">
            <w:pPr>
              <w:jc w:val="left"/>
              <w:rPr>
                <w:rFonts w:ascii="Times New Roman" w:hAnsi="Times New Roman"/>
                <w:sz w:val="22"/>
                <w:szCs w:val="22"/>
              </w:rPr>
            </w:pPr>
            <w:r>
              <w:rPr>
                <w:rFonts w:ascii="Times New Roman" w:hAnsi="Times New Roman"/>
                <w:sz w:val="22"/>
                <w:szCs w:val="22"/>
              </w:rPr>
              <w:t>&lt;1548,1551</w:t>
            </w:r>
            <w:proofErr w:type="gramStart"/>
            <w:r>
              <w:rPr>
                <w:rFonts w:ascii="Times New Roman" w:hAnsi="Times New Roman"/>
                <w:sz w:val="22"/>
                <w:szCs w:val="22"/>
              </w:rPr>
              <w:t>&gt;,&lt;</w:t>
            </w:r>
            <w:proofErr w:type="gramEnd"/>
            <w:r>
              <w:rPr>
                <w:rFonts w:ascii="Times New Roman" w:hAnsi="Times New Roman"/>
                <w:sz w:val="22"/>
                <w:szCs w:val="22"/>
              </w:rPr>
              <w:t>1548,1556&gt;</w:t>
            </w:r>
          </w:p>
        </w:tc>
      </w:tr>
      <w:tr w:rsidR="00B8519C" w14:paraId="124617A4" w14:textId="77777777" w:rsidTr="00AD6179">
        <w:trPr>
          <w:trHeight w:val="191"/>
        </w:trPr>
        <w:tc>
          <w:tcPr>
            <w:tcW w:w="1345" w:type="dxa"/>
            <w:tcBorders>
              <w:top w:val="single" w:sz="4" w:space="0" w:color="000000"/>
              <w:left w:val="single" w:sz="4" w:space="0" w:color="000000"/>
              <w:bottom w:val="single" w:sz="4" w:space="0" w:color="000000"/>
              <w:right w:val="single" w:sz="4" w:space="0" w:color="000000"/>
            </w:tcBorders>
          </w:tcPr>
          <w:p w14:paraId="15AB7AB2" w14:textId="77777777" w:rsidR="00B8519C" w:rsidRDefault="00B8519C" w:rsidP="00AD6179">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EB5F5" w14:textId="77777777" w:rsidR="00B8519C" w:rsidRDefault="00B8519C" w:rsidP="00AD6179">
            <w:pPr>
              <w:jc w:val="left"/>
              <w:rPr>
                <w:rFonts w:ascii="Times New Roman" w:hAnsi="Times New Roman"/>
                <w:sz w:val="22"/>
                <w:szCs w:val="22"/>
              </w:rPr>
            </w:pPr>
            <w:r>
              <w:rPr>
                <w:rFonts w:ascii="Times New Roman" w:hAnsi="Times New Roman"/>
                <w:sz w:val="22"/>
                <w:szCs w:val="22"/>
              </w:rPr>
              <w:t>borrow</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77A27" w14:textId="77777777" w:rsidR="00B8519C" w:rsidRDefault="00B8519C" w:rsidP="00AD6179">
            <w:pPr>
              <w:jc w:val="left"/>
              <w:rPr>
                <w:rFonts w:ascii="Times New Roman" w:hAnsi="Times New Roman"/>
                <w:sz w:val="22"/>
                <w:szCs w:val="22"/>
              </w:rPr>
            </w:pPr>
            <w:r>
              <w:rPr>
                <w:rFonts w:ascii="Times New Roman" w:hAnsi="Times New Roman"/>
                <w:sz w:val="22"/>
                <w:szCs w:val="22"/>
              </w:rPr>
              <w:t>&lt;1563,1564&gt;</w:t>
            </w:r>
          </w:p>
        </w:tc>
      </w:tr>
    </w:tbl>
    <w:p w14:paraId="2605B098" w14:textId="77777777" w:rsidR="00B8519C" w:rsidRDefault="00B8519C" w:rsidP="00B8519C">
      <w:pPr>
        <w:spacing w:line="360" w:lineRule="auto"/>
        <w:rPr>
          <w:b/>
          <w:sz w:val="36"/>
          <w:szCs w:val="36"/>
          <w:u w:val="single"/>
        </w:rPr>
      </w:pPr>
    </w:p>
    <w:p w14:paraId="43546BAB" w14:textId="77777777" w:rsidR="00B8519C" w:rsidRDefault="00B8519C" w:rsidP="00B8519C">
      <w:pPr>
        <w:spacing w:line="360" w:lineRule="auto"/>
        <w:rPr>
          <w:b/>
          <w:sz w:val="36"/>
          <w:szCs w:val="36"/>
          <w:u w:val="single"/>
        </w:rPr>
      </w:pPr>
    </w:p>
    <w:tbl>
      <w:tblPr>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5"/>
        <w:gridCol w:w="1753"/>
        <w:gridCol w:w="1322"/>
        <w:gridCol w:w="1764"/>
        <w:gridCol w:w="1186"/>
        <w:gridCol w:w="2481"/>
      </w:tblGrid>
      <w:tr w:rsidR="00B8519C" w14:paraId="62C1B9BD" w14:textId="77777777" w:rsidTr="00AD6179">
        <w:trPr>
          <w:trHeight w:val="759"/>
        </w:trPr>
        <w:tc>
          <w:tcPr>
            <w:tcW w:w="845" w:type="dxa"/>
          </w:tcPr>
          <w:p w14:paraId="18B35EA8" w14:textId="77777777" w:rsidR="00B8519C" w:rsidRDefault="00B8519C" w:rsidP="00AD6179">
            <w:pPr>
              <w:spacing w:line="360" w:lineRule="auto"/>
              <w:jc w:val="center"/>
              <w:rPr>
                <w:b/>
              </w:rPr>
            </w:pPr>
            <w:r>
              <w:rPr>
                <w:b/>
              </w:rPr>
              <w:t>Test case#</w:t>
            </w:r>
          </w:p>
        </w:tc>
        <w:tc>
          <w:tcPr>
            <w:tcW w:w="1753" w:type="dxa"/>
          </w:tcPr>
          <w:p w14:paraId="34431D36" w14:textId="77777777" w:rsidR="00B8519C" w:rsidRDefault="00B8519C" w:rsidP="00AD6179">
            <w:pPr>
              <w:spacing w:line="360" w:lineRule="auto"/>
              <w:jc w:val="center"/>
              <w:rPr>
                <w:b/>
              </w:rPr>
            </w:pPr>
            <w:r>
              <w:rPr>
                <w:b/>
              </w:rPr>
              <w:t>Input</w:t>
            </w:r>
          </w:p>
        </w:tc>
        <w:tc>
          <w:tcPr>
            <w:tcW w:w="1322" w:type="dxa"/>
          </w:tcPr>
          <w:p w14:paraId="0DC473B7" w14:textId="77777777" w:rsidR="00B8519C" w:rsidRDefault="00B8519C" w:rsidP="00AD6179">
            <w:pPr>
              <w:spacing w:line="360" w:lineRule="auto"/>
              <w:jc w:val="center"/>
              <w:rPr>
                <w:b/>
              </w:rPr>
            </w:pPr>
            <w:r>
              <w:rPr>
                <w:b/>
              </w:rPr>
              <w:t>Output</w:t>
            </w:r>
          </w:p>
        </w:tc>
        <w:tc>
          <w:tcPr>
            <w:tcW w:w="1764" w:type="dxa"/>
          </w:tcPr>
          <w:p w14:paraId="4497F7D1" w14:textId="77777777" w:rsidR="00B8519C" w:rsidRDefault="00B8519C" w:rsidP="00AD6179">
            <w:pPr>
              <w:spacing w:line="360" w:lineRule="auto"/>
              <w:jc w:val="center"/>
              <w:rPr>
                <w:b/>
              </w:rPr>
            </w:pPr>
            <w:r>
              <w:rPr>
                <w:b/>
              </w:rPr>
              <w:t>Expected Output</w:t>
            </w:r>
          </w:p>
        </w:tc>
        <w:tc>
          <w:tcPr>
            <w:tcW w:w="1186" w:type="dxa"/>
          </w:tcPr>
          <w:p w14:paraId="150AD995" w14:textId="77777777" w:rsidR="00B8519C" w:rsidRDefault="00B8519C" w:rsidP="00AD6179">
            <w:pPr>
              <w:spacing w:line="360" w:lineRule="auto"/>
              <w:jc w:val="center"/>
              <w:rPr>
                <w:b/>
              </w:rPr>
            </w:pPr>
            <w:r>
              <w:rPr>
                <w:b/>
              </w:rPr>
              <w:t>Pass/Fail</w:t>
            </w:r>
          </w:p>
        </w:tc>
        <w:tc>
          <w:tcPr>
            <w:tcW w:w="2481" w:type="dxa"/>
          </w:tcPr>
          <w:p w14:paraId="5C49D5A3" w14:textId="77777777" w:rsidR="00B8519C" w:rsidRDefault="00B8519C" w:rsidP="00AD6179">
            <w:pPr>
              <w:spacing w:line="360" w:lineRule="auto"/>
              <w:jc w:val="center"/>
              <w:rPr>
                <w:b/>
              </w:rPr>
            </w:pPr>
            <w:r>
              <w:rPr>
                <w:b/>
              </w:rPr>
              <w:t>Comments/Remarks</w:t>
            </w:r>
          </w:p>
          <w:p w14:paraId="1795A403" w14:textId="77777777" w:rsidR="00B8519C" w:rsidRDefault="00B8519C" w:rsidP="00AD6179">
            <w:pPr>
              <w:spacing w:line="360" w:lineRule="auto"/>
              <w:jc w:val="center"/>
              <w:rPr>
                <w:b/>
              </w:rPr>
            </w:pPr>
          </w:p>
        </w:tc>
      </w:tr>
      <w:tr w:rsidR="00B8519C" w14:paraId="5EB691D7" w14:textId="77777777" w:rsidTr="00AD6179">
        <w:trPr>
          <w:trHeight w:val="759"/>
        </w:trPr>
        <w:tc>
          <w:tcPr>
            <w:tcW w:w="845" w:type="dxa"/>
          </w:tcPr>
          <w:p w14:paraId="3CFF7FC5" w14:textId="77777777" w:rsidR="00B8519C" w:rsidRDefault="00B8519C" w:rsidP="00AD6179">
            <w:pPr>
              <w:spacing w:line="360" w:lineRule="auto"/>
              <w:jc w:val="center"/>
              <w:rPr>
                <w:b/>
              </w:rPr>
            </w:pPr>
            <w:r>
              <w:rPr>
                <w:b/>
              </w:rPr>
              <w:t>1</w:t>
            </w:r>
          </w:p>
        </w:tc>
        <w:tc>
          <w:tcPr>
            <w:tcW w:w="1753" w:type="dxa"/>
          </w:tcPr>
          <w:p w14:paraId="30D588ED" w14:textId="77777777" w:rsidR="00B8519C" w:rsidRDefault="00B8519C" w:rsidP="00AD6179">
            <w:pPr>
              <w:widowControl w:val="0"/>
              <w:ind w:right="131"/>
              <w:jc w:val="right"/>
            </w:pPr>
            <w:r>
              <w:t xml:space="preserve">x = {10, 20} </w:t>
            </w:r>
          </w:p>
          <w:p w14:paraId="0AF2B635" w14:textId="77777777" w:rsidR="00B8519C" w:rsidRDefault="00B8519C" w:rsidP="00AD6179">
            <w:pPr>
              <w:widowControl w:val="0"/>
              <w:spacing w:before="124"/>
              <w:ind w:right="131"/>
              <w:jc w:val="right"/>
            </w:pPr>
            <w:r>
              <w:t>y = {30, 40}</w:t>
            </w:r>
          </w:p>
        </w:tc>
        <w:tc>
          <w:tcPr>
            <w:tcW w:w="1322" w:type="dxa"/>
          </w:tcPr>
          <w:p w14:paraId="1C44B505" w14:textId="77777777" w:rsidR="00B8519C" w:rsidRDefault="00B8519C" w:rsidP="00AD6179">
            <w:pPr>
              <w:widowControl w:val="0"/>
              <w:ind w:right="264"/>
              <w:jc w:val="right"/>
            </w:pPr>
            <w:r>
              <w:t>[-21,20]</w:t>
            </w:r>
          </w:p>
        </w:tc>
        <w:tc>
          <w:tcPr>
            <w:tcW w:w="1764" w:type="dxa"/>
          </w:tcPr>
          <w:p w14:paraId="12E14946" w14:textId="77777777" w:rsidR="00B8519C" w:rsidRDefault="00B8519C" w:rsidP="00AD6179">
            <w:pPr>
              <w:widowControl w:val="0"/>
              <w:ind w:right="264"/>
              <w:jc w:val="right"/>
            </w:pPr>
            <w:r>
              <w:t>[-21,20]</w:t>
            </w:r>
          </w:p>
        </w:tc>
        <w:tc>
          <w:tcPr>
            <w:tcW w:w="1186" w:type="dxa"/>
          </w:tcPr>
          <w:p w14:paraId="67C4CEB4" w14:textId="77777777" w:rsidR="00B8519C" w:rsidRDefault="00B8519C" w:rsidP="00AD6179">
            <w:pPr>
              <w:spacing w:line="360" w:lineRule="auto"/>
              <w:jc w:val="center"/>
            </w:pPr>
            <w:r>
              <w:t>Pass</w:t>
            </w:r>
          </w:p>
        </w:tc>
        <w:tc>
          <w:tcPr>
            <w:tcW w:w="2481" w:type="dxa"/>
          </w:tcPr>
          <w:p w14:paraId="043ACC26" w14:textId="77777777" w:rsidR="00B8519C" w:rsidRDefault="00B8519C" w:rsidP="00AD6179">
            <w:pPr>
              <w:spacing w:line="360" w:lineRule="auto"/>
              <w:jc w:val="center"/>
            </w:pPr>
            <w:r>
              <w:t>It returns true second null value is handled in function</w:t>
            </w:r>
          </w:p>
        </w:tc>
      </w:tr>
      <w:tr w:rsidR="00B8519C" w14:paraId="0BA3B283" w14:textId="77777777" w:rsidTr="00AD6179">
        <w:trPr>
          <w:trHeight w:val="759"/>
        </w:trPr>
        <w:tc>
          <w:tcPr>
            <w:tcW w:w="845" w:type="dxa"/>
          </w:tcPr>
          <w:p w14:paraId="1D05BC40" w14:textId="77777777" w:rsidR="00B8519C" w:rsidRDefault="00B8519C" w:rsidP="00AD6179">
            <w:pPr>
              <w:spacing w:line="360" w:lineRule="auto"/>
              <w:jc w:val="center"/>
              <w:rPr>
                <w:b/>
              </w:rPr>
            </w:pPr>
            <w:r>
              <w:rPr>
                <w:b/>
              </w:rPr>
              <w:t>2</w:t>
            </w:r>
          </w:p>
        </w:tc>
        <w:tc>
          <w:tcPr>
            <w:tcW w:w="1753" w:type="dxa"/>
          </w:tcPr>
          <w:p w14:paraId="0013A03F" w14:textId="77777777" w:rsidR="00B8519C" w:rsidRDefault="00B8519C" w:rsidP="00AD6179">
            <w:pPr>
              <w:widowControl w:val="0"/>
              <w:ind w:right="257"/>
              <w:jc w:val="left"/>
            </w:pPr>
            <w:r>
              <w:t>x</w:t>
            </w:r>
            <w:proofErr w:type="gramStart"/>
            <w:r>
              <w:t>={</w:t>
            </w:r>
            <w:proofErr w:type="gramEnd"/>
            <w:r>
              <w:t xml:space="preserve">10,20} </w:t>
            </w:r>
          </w:p>
          <w:p w14:paraId="0BF73ED2" w14:textId="77777777" w:rsidR="00B8519C" w:rsidRDefault="00B8519C" w:rsidP="00AD6179">
            <w:pPr>
              <w:widowControl w:val="0"/>
              <w:spacing w:before="124"/>
              <w:jc w:val="left"/>
            </w:pPr>
            <w:r>
              <w:t>y = {}</w:t>
            </w:r>
          </w:p>
        </w:tc>
        <w:tc>
          <w:tcPr>
            <w:tcW w:w="1322" w:type="dxa"/>
          </w:tcPr>
          <w:p w14:paraId="2731BF08" w14:textId="77777777" w:rsidR="00B8519C" w:rsidRDefault="00B8519C" w:rsidP="00AD6179">
            <w:pPr>
              <w:widowControl w:val="0"/>
              <w:ind w:right="264"/>
              <w:jc w:val="right"/>
            </w:pPr>
            <w:r>
              <w:t>[10,20]</w:t>
            </w:r>
          </w:p>
        </w:tc>
        <w:tc>
          <w:tcPr>
            <w:tcW w:w="1764" w:type="dxa"/>
          </w:tcPr>
          <w:p w14:paraId="3A7A54A4" w14:textId="77777777" w:rsidR="00B8519C" w:rsidRDefault="00B8519C" w:rsidP="00AD6179">
            <w:pPr>
              <w:widowControl w:val="0"/>
              <w:ind w:right="264"/>
              <w:jc w:val="right"/>
            </w:pPr>
            <w:r>
              <w:t>[10,20]</w:t>
            </w:r>
          </w:p>
        </w:tc>
        <w:tc>
          <w:tcPr>
            <w:tcW w:w="1186" w:type="dxa"/>
          </w:tcPr>
          <w:p w14:paraId="020DEAD4" w14:textId="77777777" w:rsidR="00B8519C" w:rsidRDefault="00B8519C" w:rsidP="00AD6179">
            <w:pPr>
              <w:spacing w:line="360" w:lineRule="auto"/>
              <w:jc w:val="center"/>
            </w:pPr>
            <w:r>
              <w:t>Pass</w:t>
            </w:r>
          </w:p>
        </w:tc>
        <w:tc>
          <w:tcPr>
            <w:tcW w:w="2481" w:type="dxa"/>
          </w:tcPr>
          <w:p w14:paraId="6AF672EC" w14:textId="77777777" w:rsidR="00B8519C" w:rsidRDefault="00B8519C" w:rsidP="00AD6179">
            <w:pPr>
              <w:spacing w:line="360" w:lineRule="auto"/>
              <w:jc w:val="center"/>
            </w:pPr>
            <w:r>
              <w:t>It returns the result false due to its values</w:t>
            </w:r>
          </w:p>
        </w:tc>
      </w:tr>
    </w:tbl>
    <w:p w14:paraId="2C07AE44" w14:textId="3DB533F4" w:rsidR="00AE7F7D" w:rsidRDefault="00AE7F7D" w:rsidP="004B17F0">
      <w:pPr>
        <w:pStyle w:val="BodyText"/>
        <w:rPr>
          <w:rFonts w:cstheme="majorBidi"/>
        </w:rPr>
      </w:pPr>
    </w:p>
    <w:p w14:paraId="6B96FBE4" w14:textId="77777777" w:rsidR="00AE7F7D" w:rsidRDefault="00AE7F7D" w:rsidP="004B17F0">
      <w:pPr>
        <w:pStyle w:val="BodyText"/>
        <w:rPr>
          <w:rFonts w:cstheme="majorBidi"/>
        </w:rPr>
      </w:pPr>
    </w:p>
    <w:p w14:paraId="5E5C2739" w14:textId="091DC8A9" w:rsidR="008F65E8" w:rsidRPr="004D2E83" w:rsidRDefault="008F65E8" w:rsidP="004D2E83">
      <w:pPr>
        <w:pStyle w:val="Heading2"/>
      </w:pPr>
      <w:r w:rsidRPr="004D2E83">
        <w:lastRenderedPageBreak/>
        <w:t>Project Contribution</w:t>
      </w:r>
    </w:p>
    <w:p w14:paraId="587A18C2" w14:textId="77777777" w:rsidR="008F65E8" w:rsidRDefault="008F65E8" w:rsidP="004B17F0">
      <w:pPr>
        <w:pStyle w:val="BodyText"/>
        <w:rPr>
          <w:rFonts w:cstheme="majorBidi"/>
        </w:rPr>
      </w:pPr>
    </w:p>
    <w:tbl>
      <w:tblPr>
        <w:tblStyle w:val="TableGrid"/>
        <w:tblW w:w="9633" w:type="dxa"/>
        <w:tblLook w:val="04A0" w:firstRow="1" w:lastRow="0" w:firstColumn="1" w:lastColumn="0" w:noHBand="0" w:noVBand="1"/>
      </w:tblPr>
      <w:tblGrid>
        <w:gridCol w:w="2397"/>
        <w:gridCol w:w="2309"/>
        <w:gridCol w:w="2309"/>
        <w:gridCol w:w="2618"/>
      </w:tblGrid>
      <w:tr w:rsidR="008F65E8" w:rsidRPr="00BA5495" w14:paraId="45C10B17" w14:textId="77777777" w:rsidTr="008F65E8">
        <w:trPr>
          <w:trHeight w:val="695"/>
        </w:trPr>
        <w:tc>
          <w:tcPr>
            <w:tcW w:w="2397" w:type="dxa"/>
          </w:tcPr>
          <w:p w14:paraId="39E2D549" w14:textId="0A594A50" w:rsidR="008F65E8" w:rsidRPr="00BA5495" w:rsidRDefault="008F65E8" w:rsidP="00FD75DB">
            <w:pPr>
              <w:pStyle w:val="BodyText"/>
              <w:jc w:val="center"/>
              <w:rPr>
                <w:b/>
                <w:szCs w:val="24"/>
              </w:rPr>
            </w:pPr>
            <w:r>
              <w:rPr>
                <w:b/>
                <w:szCs w:val="24"/>
              </w:rPr>
              <w:t>Member</w:t>
            </w:r>
          </w:p>
        </w:tc>
        <w:tc>
          <w:tcPr>
            <w:tcW w:w="2309" w:type="dxa"/>
          </w:tcPr>
          <w:p w14:paraId="4E1D15A1" w14:textId="36ABD954" w:rsidR="008F65E8" w:rsidRPr="00BA5495" w:rsidRDefault="008F65E8" w:rsidP="00FD75DB">
            <w:pPr>
              <w:pStyle w:val="BodyText"/>
              <w:jc w:val="center"/>
              <w:rPr>
                <w:b/>
                <w:bCs/>
                <w:szCs w:val="24"/>
              </w:rPr>
            </w:pPr>
            <w:r>
              <w:rPr>
                <w:b/>
                <w:bCs/>
                <w:szCs w:val="24"/>
              </w:rPr>
              <w:t>Submission 1</w:t>
            </w:r>
          </w:p>
        </w:tc>
        <w:tc>
          <w:tcPr>
            <w:tcW w:w="2309" w:type="dxa"/>
          </w:tcPr>
          <w:p w14:paraId="4CD39F99" w14:textId="458629CB" w:rsidR="008F65E8" w:rsidRPr="00BA5495" w:rsidRDefault="008F65E8" w:rsidP="00FD75DB">
            <w:pPr>
              <w:pStyle w:val="BodyText"/>
              <w:jc w:val="center"/>
              <w:rPr>
                <w:b/>
                <w:szCs w:val="24"/>
              </w:rPr>
            </w:pPr>
            <w:r>
              <w:rPr>
                <w:b/>
                <w:szCs w:val="24"/>
              </w:rPr>
              <w:t>Submission 2</w:t>
            </w:r>
          </w:p>
        </w:tc>
        <w:tc>
          <w:tcPr>
            <w:tcW w:w="2618" w:type="dxa"/>
          </w:tcPr>
          <w:p w14:paraId="6D9E8FD0" w14:textId="0A6165C8" w:rsidR="008F65E8" w:rsidRPr="00BA5495" w:rsidRDefault="008F65E8" w:rsidP="00FD75DB">
            <w:pPr>
              <w:pStyle w:val="BodyText"/>
              <w:jc w:val="center"/>
              <w:rPr>
                <w:b/>
                <w:szCs w:val="24"/>
              </w:rPr>
            </w:pPr>
            <w:r>
              <w:rPr>
                <w:b/>
                <w:bCs/>
                <w:szCs w:val="24"/>
              </w:rPr>
              <w:t>Submission 3</w:t>
            </w:r>
          </w:p>
        </w:tc>
      </w:tr>
      <w:tr w:rsidR="008F65E8" w:rsidRPr="00BA5495" w14:paraId="6EADD6BB" w14:textId="77777777" w:rsidTr="008F65E8">
        <w:trPr>
          <w:trHeight w:val="695"/>
        </w:trPr>
        <w:tc>
          <w:tcPr>
            <w:tcW w:w="2397" w:type="dxa"/>
          </w:tcPr>
          <w:p w14:paraId="19D346B4" w14:textId="0D72F38A" w:rsidR="008F65E8" w:rsidRPr="00BA5495" w:rsidRDefault="008F65E8" w:rsidP="00FD75DB">
            <w:pPr>
              <w:pStyle w:val="BodyText"/>
              <w:jc w:val="center"/>
              <w:rPr>
                <w:b/>
                <w:szCs w:val="24"/>
              </w:rPr>
            </w:pPr>
            <w:r>
              <w:rPr>
                <w:b/>
                <w:szCs w:val="24"/>
              </w:rPr>
              <w:t>Danish</w:t>
            </w:r>
          </w:p>
        </w:tc>
        <w:tc>
          <w:tcPr>
            <w:tcW w:w="2309" w:type="dxa"/>
          </w:tcPr>
          <w:p w14:paraId="594C1698" w14:textId="77D59C81" w:rsidR="008F65E8" w:rsidRPr="00BA5495" w:rsidRDefault="00C55238" w:rsidP="00C55238">
            <w:pPr>
              <w:pStyle w:val="BodyText"/>
              <w:jc w:val="left"/>
              <w:rPr>
                <w:szCs w:val="24"/>
              </w:rPr>
            </w:pPr>
            <w:r>
              <w:rPr>
                <w:szCs w:val="24"/>
              </w:rPr>
              <w:t xml:space="preserve">Setup and Run the web application, resolved all errors to run the project successfully  </w:t>
            </w:r>
          </w:p>
        </w:tc>
        <w:tc>
          <w:tcPr>
            <w:tcW w:w="2309" w:type="dxa"/>
          </w:tcPr>
          <w:p w14:paraId="3D328BF1" w14:textId="47F41B9F" w:rsidR="008F65E8" w:rsidRDefault="00C55238" w:rsidP="00FD75DB">
            <w:pPr>
              <w:pStyle w:val="BodyText"/>
              <w:jc w:val="center"/>
              <w:rPr>
                <w:szCs w:val="24"/>
              </w:rPr>
            </w:pPr>
            <w:r>
              <w:rPr>
                <w:szCs w:val="24"/>
              </w:rPr>
              <w:t xml:space="preserve">Chose </w:t>
            </w:r>
            <w:proofErr w:type="spellStart"/>
            <w:r>
              <w:rPr>
                <w:szCs w:val="24"/>
              </w:rPr>
              <w:t>func</w:t>
            </w:r>
            <w:proofErr w:type="spellEnd"/>
            <w:r>
              <w:rPr>
                <w:szCs w:val="24"/>
              </w:rPr>
              <w:t xml:space="preserve"> 1, 4, 5, 7</w:t>
            </w:r>
          </w:p>
          <w:p w14:paraId="570BAFB1" w14:textId="0EA75E4D" w:rsidR="00C55238" w:rsidRPr="00BA5495" w:rsidRDefault="00C55238" w:rsidP="00FD75DB">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765FF768" w14:textId="472F633A" w:rsidR="008F65E8" w:rsidRPr="00BA5495" w:rsidRDefault="00465726" w:rsidP="00465726">
            <w:pPr>
              <w:pStyle w:val="BodyText"/>
              <w:rPr>
                <w:szCs w:val="24"/>
              </w:rPr>
            </w:pPr>
            <w:r>
              <w:rPr>
                <w:szCs w:val="24"/>
              </w:rPr>
              <w:t xml:space="preserve">Wrote test cases for these </w:t>
            </w:r>
            <w:proofErr w:type="spellStart"/>
            <w:r>
              <w:rPr>
                <w:szCs w:val="24"/>
              </w:rPr>
              <w:t>func</w:t>
            </w:r>
            <w:proofErr w:type="spellEnd"/>
            <w:r>
              <w:rPr>
                <w:szCs w:val="24"/>
              </w:rPr>
              <w:t xml:space="preserve"> 1, </w:t>
            </w:r>
            <w:proofErr w:type="gramStart"/>
            <w:r>
              <w:rPr>
                <w:szCs w:val="24"/>
              </w:rPr>
              <w:t>4 ,</w:t>
            </w:r>
            <w:proofErr w:type="gramEnd"/>
            <w:r>
              <w:rPr>
                <w:szCs w:val="24"/>
              </w:rPr>
              <w:t xml:space="preserve"> 5</w:t>
            </w:r>
          </w:p>
        </w:tc>
      </w:tr>
      <w:tr w:rsidR="008F65E8" w:rsidRPr="00BA5495" w14:paraId="3260EA66" w14:textId="77777777" w:rsidTr="008F65E8">
        <w:trPr>
          <w:trHeight w:val="695"/>
        </w:trPr>
        <w:tc>
          <w:tcPr>
            <w:tcW w:w="2397" w:type="dxa"/>
          </w:tcPr>
          <w:p w14:paraId="1E13A904" w14:textId="066B7719" w:rsidR="008F65E8" w:rsidRPr="00BA5495" w:rsidRDefault="008F65E8" w:rsidP="00FD75DB">
            <w:pPr>
              <w:pStyle w:val="BodyText"/>
              <w:jc w:val="center"/>
              <w:rPr>
                <w:b/>
                <w:iCs/>
                <w:szCs w:val="24"/>
              </w:rPr>
            </w:pPr>
            <w:r>
              <w:rPr>
                <w:b/>
                <w:iCs/>
                <w:szCs w:val="24"/>
              </w:rPr>
              <w:t>Abu Bakar</w:t>
            </w:r>
          </w:p>
        </w:tc>
        <w:tc>
          <w:tcPr>
            <w:tcW w:w="2309" w:type="dxa"/>
          </w:tcPr>
          <w:p w14:paraId="7347B346" w14:textId="12D21D9F" w:rsidR="008F65E8" w:rsidRPr="00BA5495" w:rsidRDefault="00C55238" w:rsidP="00C55238">
            <w:pPr>
              <w:pStyle w:val="BodyText"/>
              <w:jc w:val="left"/>
              <w:rPr>
                <w:szCs w:val="24"/>
              </w:rPr>
            </w:pPr>
            <w:r>
              <w:rPr>
                <w:szCs w:val="24"/>
              </w:rPr>
              <w:t>Documented the environment setup and prepared report for submission 1.</w:t>
            </w:r>
          </w:p>
        </w:tc>
        <w:tc>
          <w:tcPr>
            <w:tcW w:w="2309" w:type="dxa"/>
          </w:tcPr>
          <w:p w14:paraId="3D322C44" w14:textId="5795E9B5" w:rsidR="00C55238" w:rsidRDefault="00C55238" w:rsidP="00C55238">
            <w:pPr>
              <w:pStyle w:val="BodyText"/>
              <w:jc w:val="center"/>
              <w:rPr>
                <w:szCs w:val="24"/>
              </w:rPr>
            </w:pPr>
            <w:r>
              <w:rPr>
                <w:szCs w:val="24"/>
              </w:rPr>
              <w:t xml:space="preserve">Chose </w:t>
            </w:r>
            <w:proofErr w:type="spellStart"/>
            <w:r>
              <w:rPr>
                <w:szCs w:val="24"/>
              </w:rPr>
              <w:t>func</w:t>
            </w:r>
            <w:proofErr w:type="spellEnd"/>
            <w:r>
              <w:rPr>
                <w:szCs w:val="24"/>
              </w:rPr>
              <w:t xml:space="preserve"> 2, 3, 6</w:t>
            </w:r>
          </w:p>
          <w:p w14:paraId="20B586CF" w14:textId="4BFEF26F" w:rsidR="008F65E8" w:rsidRPr="00BA5495" w:rsidRDefault="00C55238" w:rsidP="00C55238">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6F0168C5" w14:textId="2F4C30F5" w:rsidR="008F65E8" w:rsidRPr="00BA5495" w:rsidRDefault="00465726" w:rsidP="00FD75DB">
            <w:pPr>
              <w:pStyle w:val="BodyText"/>
              <w:jc w:val="center"/>
              <w:rPr>
                <w:szCs w:val="24"/>
              </w:rPr>
            </w:pPr>
            <w:r>
              <w:rPr>
                <w:szCs w:val="24"/>
              </w:rPr>
              <w:t xml:space="preserve">Wrote test cases for these </w:t>
            </w:r>
            <w:proofErr w:type="spellStart"/>
            <w:r>
              <w:rPr>
                <w:szCs w:val="24"/>
              </w:rPr>
              <w:t>func</w:t>
            </w:r>
            <w:proofErr w:type="spellEnd"/>
            <w:r>
              <w:rPr>
                <w:szCs w:val="24"/>
              </w:rPr>
              <w:t xml:space="preserve"> 2, </w:t>
            </w:r>
            <w:proofErr w:type="gramStart"/>
            <w:r>
              <w:rPr>
                <w:szCs w:val="24"/>
              </w:rPr>
              <w:t>3 ,</w:t>
            </w:r>
            <w:proofErr w:type="gramEnd"/>
            <w:r>
              <w:rPr>
                <w:szCs w:val="24"/>
              </w:rPr>
              <w:t xml:space="preserve"> 6</w:t>
            </w:r>
          </w:p>
        </w:tc>
      </w:tr>
      <w:tr w:rsidR="008F65E8" w:rsidRPr="00BA5495" w14:paraId="7750C4D2" w14:textId="77777777" w:rsidTr="008F65E8">
        <w:trPr>
          <w:trHeight w:val="695"/>
        </w:trPr>
        <w:tc>
          <w:tcPr>
            <w:tcW w:w="2397" w:type="dxa"/>
          </w:tcPr>
          <w:p w14:paraId="6CDEAA04" w14:textId="6EF93494" w:rsidR="008F65E8" w:rsidRDefault="008F65E8" w:rsidP="00FD75DB">
            <w:pPr>
              <w:pStyle w:val="BodyText"/>
              <w:jc w:val="center"/>
              <w:rPr>
                <w:b/>
                <w:iCs/>
                <w:szCs w:val="24"/>
              </w:rPr>
            </w:pPr>
            <w:proofErr w:type="spellStart"/>
            <w:r>
              <w:rPr>
                <w:b/>
                <w:iCs/>
                <w:szCs w:val="24"/>
              </w:rPr>
              <w:t>Awais</w:t>
            </w:r>
            <w:proofErr w:type="spellEnd"/>
          </w:p>
        </w:tc>
        <w:tc>
          <w:tcPr>
            <w:tcW w:w="2309" w:type="dxa"/>
          </w:tcPr>
          <w:p w14:paraId="352D579C" w14:textId="59F9D487" w:rsidR="008F65E8" w:rsidRPr="00BA5495" w:rsidRDefault="00465726" w:rsidP="00FD75DB">
            <w:pPr>
              <w:pStyle w:val="BodyText"/>
              <w:rPr>
                <w:szCs w:val="24"/>
              </w:rPr>
            </w:pPr>
            <w:r>
              <w:rPr>
                <w:szCs w:val="24"/>
              </w:rPr>
              <w:t xml:space="preserve">Was not part of the group at that time. </w:t>
            </w:r>
          </w:p>
        </w:tc>
        <w:tc>
          <w:tcPr>
            <w:tcW w:w="2309" w:type="dxa"/>
          </w:tcPr>
          <w:p w14:paraId="779237D2" w14:textId="08B92D43" w:rsidR="00CD1DEA" w:rsidRDefault="00CD1DEA" w:rsidP="00CD1DEA">
            <w:pPr>
              <w:pStyle w:val="BodyText"/>
              <w:jc w:val="center"/>
              <w:rPr>
                <w:szCs w:val="24"/>
              </w:rPr>
            </w:pPr>
            <w:r>
              <w:rPr>
                <w:szCs w:val="24"/>
              </w:rPr>
              <w:t xml:space="preserve">Chose </w:t>
            </w:r>
            <w:proofErr w:type="spellStart"/>
            <w:r>
              <w:rPr>
                <w:szCs w:val="24"/>
              </w:rPr>
              <w:t>func</w:t>
            </w:r>
            <w:proofErr w:type="spellEnd"/>
            <w:r>
              <w:rPr>
                <w:szCs w:val="24"/>
              </w:rPr>
              <w:t xml:space="preserve"> 8, 9, 10</w:t>
            </w:r>
          </w:p>
          <w:p w14:paraId="76C2A12A" w14:textId="77777777" w:rsidR="008F65E8" w:rsidRDefault="00CD1DEA" w:rsidP="00CD1DEA">
            <w:pPr>
              <w:pStyle w:val="BodyText"/>
              <w:jc w:val="center"/>
              <w:rPr>
                <w:szCs w:val="24"/>
              </w:rPr>
            </w:pPr>
            <w:r>
              <w:rPr>
                <w:szCs w:val="24"/>
              </w:rPr>
              <w:t>Wrote test case</w:t>
            </w:r>
            <w:r w:rsidR="00A1492B">
              <w:rPr>
                <w:szCs w:val="24"/>
              </w:rPr>
              <w:t>s</w:t>
            </w:r>
            <w:r>
              <w:rPr>
                <w:szCs w:val="24"/>
              </w:rPr>
              <w:t xml:space="preserve"> for these functions</w:t>
            </w:r>
          </w:p>
          <w:p w14:paraId="2786D4C3" w14:textId="7800EE64" w:rsidR="00465726" w:rsidRPr="00BA5495" w:rsidRDefault="00465726" w:rsidP="00CD1DEA">
            <w:pPr>
              <w:pStyle w:val="BodyText"/>
              <w:jc w:val="center"/>
              <w:rPr>
                <w:szCs w:val="24"/>
              </w:rPr>
            </w:pPr>
            <w:r>
              <w:rPr>
                <w:szCs w:val="24"/>
              </w:rPr>
              <w:t>Submitted late, and individually.</w:t>
            </w:r>
          </w:p>
        </w:tc>
        <w:tc>
          <w:tcPr>
            <w:tcW w:w="2618" w:type="dxa"/>
          </w:tcPr>
          <w:p w14:paraId="7A9D158D" w14:textId="39874686" w:rsidR="008F65E8" w:rsidRPr="00BA5495" w:rsidRDefault="00465726" w:rsidP="00FD75DB">
            <w:pPr>
              <w:pStyle w:val="BodyText"/>
              <w:jc w:val="center"/>
              <w:rPr>
                <w:szCs w:val="24"/>
              </w:rPr>
            </w:pPr>
            <w:r>
              <w:rPr>
                <w:szCs w:val="24"/>
              </w:rPr>
              <w:t xml:space="preserve">Wrote test cases for these </w:t>
            </w:r>
            <w:proofErr w:type="spellStart"/>
            <w:r>
              <w:rPr>
                <w:szCs w:val="24"/>
              </w:rPr>
              <w:t>func</w:t>
            </w:r>
            <w:proofErr w:type="spellEnd"/>
            <w:r>
              <w:rPr>
                <w:szCs w:val="24"/>
              </w:rPr>
              <w:t xml:space="preserve"> 8, 9, 10</w:t>
            </w:r>
          </w:p>
        </w:tc>
      </w:tr>
      <w:tr w:rsidR="008F65E8" w:rsidRPr="00BA5495" w14:paraId="1A5F5A52" w14:textId="77777777" w:rsidTr="008F65E8">
        <w:trPr>
          <w:trHeight w:val="695"/>
        </w:trPr>
        <w:tc>
          <w:tcPr>
            <w:tcW w:w="2397" w:type="dxa"/>
          </w:tcPr>
          <w:p w14:paraId="74BF1EDB" w14:textId="125A5B1B" w:rsidR="008F65E8" w:rsidRDefault="008F65E8" w:rsidP="00FD75DB">
            <w:pPr>
              <w:pStyle w:val="BodyText"/>
              <w:jc w:val="center"/>
              <w:rPr>
                <w:b/>
                <w:iCs/>
                <w:szCs w:val="24"/>
              </w:rPr>
            </w:pPr>
            <w:r>
              <w:rPr>
                <w:b/>
                <w:iCs/>
                <w:szCs w:val="24"/>
              </w:rPr>
              <w:t>Musa</w:t>
            </w:r>
          </w:p>
        </w:tc>
        <w:tc>
          <w:tcPr>
            <w:tcW w:w="2309" w:type="dxa"/>
          </w:tcPr>
          <w:p w14:paraId="630FABD8" w14:textId="36D5B7A5" w:rsidR="008F65E8" w:rsidRPr="00BA5495" w:rsidRDefault="00266EC2" w:rsidP="00FD75DB">
            <w:pPr>
              <w:pStyle w:val="BodyText"/>
              <w:rPr>
                <w:szCs w:val="24"/>
              </w:rPr>
            </w:pPr>
            <w:r>
              <w:rPr>
                <w:szCs w:val="24"/>
              </w:rPr>
              <w:t>No contribution</w:t>
            </w:r>
          </w:p>
        </w:tc>
        <w:tc>
          <w:tcPr>
            <w:tcW w:w="2309" w:type="dxa"/>
          </w:tcPr>
          <w:p w14:paraId="6B407A12" w14:textId="45941FF4" w:rsidR="008F65E8" w:rsidRPr="00BA5495" w:rsidRDefault="00266EC2" w:rsidP="00FD75DB">
            <w:pPr>
              <w:pStyle w:val="BodyText"/>
              <w:jc w:val="center"/>
              <w:rPr>
                <w:szCs w:val="24"/>
              </w:rPr>
            </w:pPr>
            <w:r>
              <w:rPr>
                <w:szCs w:val="24"/>
              </w:rPr>
              <w:t>No contribution</w:t>
            </w:r>
          </w:p>
        </w:tc>
        <w:tc>
          <w:tcPr>
            <w:tcW w:w="2618" w:type="dxa"/>
          </w:tcPr>
          <w:p w14:paraId="2398075E" w14:textId="7B7DB8EA" w:rsidR="008F65E8" w:rsidRPr="00BA5495" w:rsidRDefault="00266EC2" w:rsidP="00FD75DB">
            <w:pPr>
              <w:pStyle w:val="BodyText"/>
              <w:jc w:val="center"/>
              <w:rPr>
                <w:szCs w:val="24"/>
              </w:rPr>
            </w:pPr>
            <w:r>
              <w:rPr>
                <w:szCs w:val="24"/>
              </w:rPr>
              <w:t>No contribution</w:t>
            </w:r>
          </w:p>
        </w:tc>
      </w:tr>
    </w:tbl>
    <w:p w14:paraId="5565B523" w14:textId="605B13C9" w:rsidR="008F65E8" w:rsidRDefault="008F65E8" w:rsidP="004B17F0">
      <w:pPr>
        <w:pStyle w:val="BodyText"/>
        <w:rPr>
          <w:rFonts w:cstheme="majorBidi"/>
        </w:rPr>
      </w:pPr>
    </w:p>
    <w:p w14:paraId="2112F092" w14:textId="10F2C6EB" w:rsidR="00465726" w:rsidRDefault="00465726" w:rsidP="004B17F0">
      <w:pPr>
        <w:pStyle w:val="BodyText"/>
        <w:rPr>
          <w:rFonts w:cstheme="majorBidi"/>
          <w:b/>
          <w:bCs/>
        </w:rPr>
      </w:pPr>
      <w:r w:rsidRPr="00465726">
        <w:rPr>
          <w:rFonts w:cstheme="majorBidi"/>
          <w:b/>
          <w:bCs/>
        </w:rPr>
        <w:t>Note:</w:t>
      </w:r>
    </w:p>
    <w:p w14:paraId="2DB1A116" w14:textId="3D537436" w:rsidR="00465726" w:rsidRDefault="0071005D" w:rsidP="00465726">
      <w:pPr>
        <w:pStyle w:val="BodyText"/>
        <w:jc w:val="left"/>
        <w:rPr>
          <w:rFonts w:cstheme="majorBidi"/>
        </w:rPr>
      </w:pPr>
      <w:r>
        <w:rPr>
          <w:rFonts w:cstheme="majorBidi"/>
        </w:rPr>
        <w:t>In the 2</w:t>
      </w:r>
      <w:r w:rsidRPr="00465726">
        <w:rPr>
          <w:rFonts w:cstheme="majorBidi"/>
          <w:vertAlign w:val="superscript"/>
        </w:rPr>
        <w:t>nd</w:t>
      </w:r>
      <w:r>
        <w:rPr>
          <w:rFonts w:cstheme="majorBidi"/>
        </w:rPr>
        <w:t xml:space="preserve"> submission, </w:t>
      </w:r>
      <w:r w:rsidR="00465726">
        <w:rPr>
          <w:rFonts w:cstheme="majorBidi"/>
        </w:rPr>
        <w:t>we thought we would split function on behalf of the 4</w:t>
      </w:r>
      <w:r w:rsidR="00465726" w:rsidRPr="00465726">
        <w:rPr>
          <w:rFonts w:cstheme="majorBidi"/>
          <w:vertAlign w:val="superscript"/>
        </w:rPr>
        <w:t>th</w:t>
      </w:r>
      <w:r w:rsidR="00465726">
        <w:rPr>
          <w:rFonts w:cstheme="majorBidi"/>
        </w:rPr>
        <w:t xml:space="preserve"> member, but since we all have other assignments and office work too. So, we are not doing anything on behalf of 4</w:t>
      </w:r>
      <w:r w:rsidR="00465726" w:rsidRPr="00465726">
        <w:rPr>
          <w:rFonts w:cstheme="majorBidi"/>
          <w:vertAlign w:val="superscript"/>
        </w:rPr>
        <w:t>th</w:t>
      </w:r>
      <w:r w:rsidR="00465726">
        <w:rPr>
          <w:rFonts w:cstheme="majorBidi"/>
        </w:rPr>
        <w:t xml:space="preserve"> member. </w:t>
      </w:r>
    </w:p>
    <w:p w14:paraId="37DB18D6" w14:textId="77777777" w:rsidR="00465726" w:rsidRDefault="00465726" w:rsidP="00465726">
      <w:pPr>
        <w:pStyle w:val="BodyText"/>
        <w:jc w:val="left"/>
        <w:rPr>
          <w:rFonts w:cstheme="majorBidi"/>
        </w:rPr>
      </w:pPr>
    </w:p>
    <w:p w14:paraId="4CC5E43C" w14:textId="246370D9" w:rsidR="00465726" w:rsidRPr="00465726" w:rsidRDefault="00465726" w:rsidP="00465726">
      <w:pPr>
        <w:pStyle w:val="BodyText"/>
        <w:jc w:val="left"/>
        <w:rPr>
          <w:rFonts w:cstheme="majorBidi"/>
        </w:rPr>
      </w:pPr>
      <w:r>
        <w:rPr>
          <w:rFonts w:cstheme="majorBidi"/>
        </w:rPr>
        <w:t>In the 2</w:t>
      </w:r>
      <w:r w:rsidRPr="00465726">
        <w:rPr>
          <w:rFonts w:cstheme="majorBidi"/>
          <w:vertAlign w:val="superscript"/>
        </w:rPr>
        <w:t>nd</w:t>
      </w:r>
      <w:r>
        <w:rPr>
          <w:rFonts w:cstheme="majorBidi"/>
        </w:rPr>
        <w:t xml:space="preserve"> submission, Danish wrote test cases for an additional function 7. </w:t>
      </w:r>
      <w:r w:rsidR="007D7FE4">
        <w:rPr>
          <w:rFonts w:cstheme="majorBidi"/>
        </w:rPr>
        <w:br/>
      </w:r>
      <w:r>
        <w:rPr>
          <w:rFonts w:cstheme="majorBidi"/>
        </w:rPr>
        <w:t xml:space="preserve">Abu Bakar and </w:t>
      </w:r>
      <w:proofErr w:type="spellStart"/>
      <w:r>
        <w:rPr>
          <w:rFonts w:cstheme="majorBidi"/>
        </w:rPr>
        <w:t>Awais</w:t>
      </w:r>
      <w:proofErr w:type="spellEnd"/>
      <w:r>
        <w:rPr>
          <w:rFonts w:cstheme="majorBidi"/>
        </w:rPr>
        <w:t xml:space="preserve"> could not do so because of time constraint.</w:t>
      </w:r>
      <w:r>
        <w:rPr>
          <w:rFonts w:cstheme="majorBidi"/>
        </w:rPr>
        <w:br/>
        <w:t xml:space="preserve"> </w:t>
      </w:r>
    </w:p>
    <w:sectPr w:rsidR="00465726" w:rsidRPr="00465726" w:rsidSect="00701921">
      <w:footerReference w:type="even" r:id="rId49"/>
      <w:footerReference w:type="default" r:id="rId50"/>
      <w:footerReference w:type="first" r:id="rId51"/>
      <w:pgSz w:w="11907" w:h="16839" w:code="9"/>
      <w:pgMar w:top="1440" w:right="1440" w:bottom="1440" w:left="1440" w:header="1440" w:footer="14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A8921" w14:textId="77777777" w:rsidR="00524EC4" w:rsidRDefault="00524EC4">
      <w:r>
        <w:separator/>
      </w:r>
    </w:p>
  </w:endnote>
  <w:endnote w:type="continuationSeparator" w:id="0">
    <w:p w14:paraId="6390AFAF" w14:textId="77777777" w:rsidR="00524EC4" w:rsidRDefault="00524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12444" w14:textId="763F6597" w:rsidR="009E1406" w:rsidRDefault="009E1406">
    <w:pPr>
      <w:pStyle w:val="Footer"/>
    </w:pPr>
  </w:p>
  <w:p w14:paraId="2FB4C4BA" w14:textId="77777777" w:rsidR="009E1406" w:rsidRPr="006E7BF2" w:rsidRDefault="009E1406" w:rsidP="006E7BF2">
    <w:pPr>
      <w:pStyle w:val="Footer"/>
      <w:ind w:left="-1080"/>
      <w:jc w:val="left"/>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2777" w14:textId="77777777" w:rsidR="009E1406" w:rsidRDefault="009E14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1E90C0D2" w14:textId="77777777" w:rsidR="009E1406" w:rsidRDefault="009E14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71212"/>
      <w:docPartObj>
        <w:docPartGallery w:val="Page Numbers (Bottom of Page)"/>
        <w:docPartUnique/>
      </w:docPartObj>
    </w:sdtPr>
    <w:sdtEndPr>
      <w:rPr>
        <w:noProof/>
      </w:rPr>
    </w:sdtEndPr>
    <w:sdtContent>
      <w:p w14:paraId="2B8A3267" w14:textId="29FDAF67" w:rsidR="009E1406" w:rsidRDefault="009E1406">
        <w:pPr>
          <w:pStyle w:val="Footer"/>
        </w:pPr>
        <w:r>
          <w:fldChar w:fldCharType="begin"/>
        </w:r>
        <w:r>
          <w:instrText xml:space="preserve"> PAGE   \* MERGEFORMAT </w:instrText>
        </w:r>
        <w:r>
          <w:fldChar w:fldCharType="separate"/>
        </w:r>
        <w:r>
          <w:rPr>
            <w:noProof/>
          </w:rPr>
          <w:t>2</w:t>
        </w:r>
        <w:r>
          <w:rPr>
            <w:noProof/>
          </w:rPr>
          <w:fldChar w:fldCharType="end"/>
        </w:r>
      </w:p>
    </w:sdtContent>
  </w:sdt>
  <w:p w14:paraId="56BFF99E" w14:textId="12143036" w:rsidR="009E1406" w:rsidRDefault="009E1406" w:rsidP="00AE77D7">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8FC34" w14:textId="77777777" w:rsidR="009E1406" w:rsidRDefault="009E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B3130" w14:textId="77777777" w:rsidR="00524EC4" w:rsidRDefault="00524EC4">
      <w:r>
        <w:separator/>
      </w:r>
    </w:p>
  </w:footnote>
  <w:footnote w:type="continuationSeparator" w:id="0">
    <w:p w14:paraId="679AA1E6" w14:textId="77777777" w:rsidR="00524EC4" w:rsidRDefault="00524E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2F1"/>
    <w:multiLevelType w:val="hybridMultilevel"/>
    <w:tmpl w:val="163C77C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014D279A"/>
    <w:multiLevelType w:val="hybridMultilevel"/>
    <w:tmpl w:val="B274866A"/>
    <w:lvl w:ilvl="0" w:tplc="580C55EC">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0574F7"/>
    <w:multiLevelType w:val="hybridMultilevel"/>
    <w:tmpl w:val="0946187A"/>
    <w:lvl w:ilvl="0" w:tplc="040C000F">
      <w:start w:val="1"/>
      <w:numFmt w:val="decimal"/>
      <w:lvlText w:val="%1."/>
      <w:lvlJc w:val="left"/>
      <w:pPr>
        <w:tabs>
          <w:tab w:val="num" w:pos="717"/>
        </w:tabs>
        <w:ind w:left="717"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07BA25B4"/>
    <w:multiLevelType w:val="hybridMultilevel"/>
    <w:tmpl w:val="50F2B272"/>
    <w:lvl w:ilvl="0" w:tplc="040C000F">
      <w:start w:val="1"/>
      <w:numFmt w:val="decimal"/>
      <w:lvlText w:val="%1."/>
      <w:lvlJc w:val="left"/>
      <w:pPr>
        <w:tabs>
          <w:tab w:val="num" w:pos="1105"/>
        </w:tabs>
        <w:ind w:left="1105" w:hanging="360"/>
      </w:pPr>
    </w:lvl>
    <w:lvl w:ilvl="1" w:tplc="040C0019" w:tentative="1">
      <w:start w:val="1"/>
      <w:numFmt w:val="lowerLetter"/>
      <w:lvlText w:val="%2."/>
      <w:lvlJc w:val="left"/>
      <w:pPr>
        <w:tabs>
          <w:tab w:val="num" w:pos="1825"/>
        </w:tabs>
        <w:ind w:left="1825" w:hanging="360"/>
      </w:pPr>
    </w:lvl>
    <w:lvl w:ilvl="2" w:tplc="040C001B" w:tentative="1">
      <w:start w:val="1"/>
      <w:numFmt w:val="lowerRoman"/>
      <w:lvlText w:val="%3."/>
      <w:lvlJc w:val="right"/>
      <w:pPr>
        <w:tabs>
          <w:tab w:val="num" w:pos="2545"/>
        </w:tabs>
        <w:ind w:left="2545" w:hanging="180"/>
      </w:pPr>
    </w:lvl>
    <w:lvl w:ilvl="3" w:tplc="040C000F" w:tentative="1">
      <w:start w:val="1"/>
      <w:numFmt w:val="decimal"/>
      <w:lvlText w:val="%4."/>
      <w:lvlJc w:val="left"/>
      <w:pPr>
        <w:tabs>
          <w:tab w:val="num" w:pos="3265"/>
        </w:tabs>
        <w:ind w:left="3265" w:hanging="360"/>
      </w:pPr>
    </w:lvl>
    <w:lvl w:ilvl="4" w:tplc="040C0019" w:tentative="1">
      <w:start w:val="1"/>
      <w:numFmt w:val="lowerLetter"/>
      <w:lvlText w:val="%5."/>
      <w:lvlJc w:val="left"/>
      <w:pPr>
        <w:tabs>
          <w:tab w:val="num" w:pos="3985"/>
        </w:tabs>
        <w:ind w:left="3985" w:hanging="360"/>
      </w:pPr>
    </w:lvl>
    <w:lvl w:ilvl="5" w:tplc="040C001B" w:tentative="1">
      <w:start w:val="1"/>
      <w:numFmt w:val="lowerRoman"/>
      <w:lvlText w:val="%6."/>
      <w:lvlJc w:val="right"/>
      <w:pPr>
        <w:tabs>
          <w:tab w:val="num" w:pos="4705"/>
        </w:tabs>
        <w:ind w:left="4705" w:hanging="180"/>
      </w:pPr>
    </w:lvl>
    <w:lvl w:ilvl="6" w:tplc="040C000F" w:tentative="1">
      <w:start w:val="1"/>
      <w:numFmt w:val="decimal"/>
      <w:lvlText w:val="%7."/>
      <w:lvlJc w:val="left"/>
      <w:pPr>
        <w:tabs>
          <w:tab w:val="num" w:pos="5425"/>
        </w:tabs>
        <w:ind w:left="5425" w:hanging="360"/>
      </w:pPr>
    </w:lvl>
    <w:lvl w:ilvl="7" w:tplc="040C0019" w:tentative="1">
      <w:start w:val="1"/>
      <w:numFmt w:val="lowerLetter"/>
      <w:lvlText w:val="%8."/>
      <w:lvlJc w:val="left"/>
      <w:pPr>
        <w:tabs>
          <w:tab w:val="num" w:pos="6145"/>
        </w:tabs>
        <w:ind w:left="6145" w:hanging="360"/>
      </w:pPr>
    </w:lvl>
    <w:lvl w:ilvl="8" w:tplc="040C001B" w:tentative="1">
      <w:start w:val="1"/>
      <w:numFmt w:val="lowerRoman"/>
      <w:lvlText w:val="%9."/>
      <w:lvlJc w:val="right"/>
      <w:pPr>
        <w:tabs>
          <w:tab w:val="num" w:pos="6865"/>
        </w:tabs>
        <w:ind w:left="6865" w:hanging="180"/>
      </w:pPr>
    </w:lvl>
  </w:abstractNum>
  <w:abstractNum w:abstractNumId="4" w15:restartNumberingAfterBreak="0">
    <w:nsid w:val="0EF86E68"/>
    <w:multiLevelType w:val="hybridMultilevel"/>
    <w:tmpl w:val="CD54B76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15:restartNumberingAfterBreak="0">
    <w:nsid w:val="0FC534F0"/>
    <w:multiLevelType w:val="hybridMultilevel"/>
    <w:tmpl w:val="46E075D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0D5C5B"/>
    <w:multiLevelType w:val="hybridMultilevel"/>
    <w:tmpl w:val="CDE687A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1C564C1D"/>
    <w:multiLevelType w:val="hybridMultilevel"/>
    <w:tmpl w:val="70A8687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42D16"/>
    <w:multiLevelType w:val="hybridMultilevel"/>
    <w:tmpl w:val="B5F62160"/>
    <w:lvl w:ilvl="0" w:tplc="4E2A09EE">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0E325B"/>
    <w:multiLevelType w:val="hybridMultilevel"/>
    <w:tmpl w:val="4A24CF0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000DAE"/>
    <w:multiLevelType w:val="hybridMultilevel"/>
    <w:tmpl w:val="043CB35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F431CB"/>
    <w:multiLevelType w:val="hybridMultilevel"/>
    <w:tmpl w:val="827A0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42111"/>
    <w:multiLevelType w:val="hybridMultilevel"/>
    <w:tmpl w:val="3B56B47A"/>
    <w:lvl w:ilvl="0" w:tplc="56DEFABA">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36587A34"/>
    <w:multiLevelType w:val="hybridMultilevel"/>
    <w:tmpl w:val="CE6A2E82"/>
    <w:lvl w:ilvl="0" w:tplc="040C0001">
      <w:start w:val="1"/>
      <w:numFmt w:val="bullet"/>
      <w:lvlText w:val=""/>
      <w:lvlJc w:val="left"/>
      <w:pPr>
        <w:tabs>
          <w:tab w:val="num" w:pos="1020"/>
        </w:tabs>
        <w:ind w:left="1020" w:hanging="360"/>
      </w:pPr>
      <w:rPr>
        <w:rFonts w:ascii="Symbol" w:hAnsi="Symbol" w:hint="default"/>
      </w:rPr>
    </w:lvl>
    <w:lvl w:ilvl="1" w:tplc="040C0003" w:tentative="1">
      <w:start w:val="1"/>
      <w:numFmt w:val="bullet"/>
      <w:lvlText w:val="o"/>
      <w:lvlJc w:val="left"/>
      <w:pPr>
        <w:tabs>
          <w:tab w:val="num" w:pos="1740"/>
        </w:tabs>
        <w:ind w:left="1740" w:hanging="360"/>
      </w:pPr>
      <w:rPr>
        <w:rFonts w:ascii="Courier New" w:hAnsi="Courier New" w:cs="Courier New" w:hint="default"/>
      </w:rPr>
    </w:lvl>
    <w:lvl w:ilvl="2" w:tplc="040C0005" w:tentative="1">
      <w:start w:val="1"/>
      <w:numFmt w:val="bullet"/>
      <w:lvlText w:val=""/>
      <w:lvlJc w:val="left"/>
      <w:pPr>
        <w:tabs>
          <w:tab w:val="num" w:pos="2460"/>
        </w:tabs>
        <w:ind w:left="2460" w:hanging="360"/>
      </w:pPr>
      <w:rPr>
        <w:rFonts w:ascii="Wingdings" w:hAnsi="Wingdings" w:hint="default"/>
      </w:rPr>
    </w:lvl>
    <w:lvl w:ilvl="3" w:tplc="040C0001" w:tentative="1">
      <w:start w:val="1"/>
      <w:numFmt w:val="bullet"/>
      <w:lvlText w:val=""/>
      <w:lvlJc w:val="left"/>
      <w:pPr>
        <w:tabs>
          <w:tab w:val="num" w:pos="3180"/>
        </w:tabs>
        <w:ind w:left="3180" w:hanging="360"/>
      </w:pPr>
      <w:rPr>
        <w:rFonts w:ascii="Symbol" w:hAnsi="Symbol" w:hint="default"/>
      </w:rPr>
    </w:lvl>
    <w:lvl w:ilvl="4" w:tplc="040C0003" w:tentative="1">
      <w:start w:val="1"/>
      <w:numFmt w:val="bullet"/>
      <w:lvlText w:val="o"/>
      <w:lvlJc w:val="left"/>
      <w:pPr>
        <w:tabs>
          <w:tab w:val="num" w:pos="3900"/>
        </w:tabs>
        <w:ind w:left="3900" w:hanging="360"/>
      </w:pPr>
      <w:rPr>
        <w:rFonts w:ascii="Courier New" w:hAnsi="Courier New" w:cs="Courier New" w:hint="default"/>
      </w:rPr>
    </w:lvl>
    <w:lvl w:ilvl="5" w:tplc="040C0005" w:tentative="1">
      <w:start w:val="1"/>
      <w:numFmt w:val="bullet"/>
      <w:lvlText w:val=""/>
      <w:lvlJc w:val="left"/>
      <w:pPr>
        <w:tabs>
          <w:tab w:val="num" w:pos="4620"/>
        </w:tabs>
        <w:ind w:left="4620" w:hanging="360"/>
      </w:pPr>
      <w:rPr>
        <w:rFonts w:ascii="Wingdings" w:hAnsi="Wingdings" w:hint="default"/>
      </w:rPr>
    </w:lvl>
    <w:lvl w:ilvl="6" w:tplc="040C0001" w:tentative="1">
      <w:start w:val="1"/>
      <w:numFmt w:val="bullet"/>
      <w:lvlText w:val=""/>
      <w:lvlJc w:val="left"/>
      <w:pPr>
        <w:tabs>
          <w:tab w:val="num" w:pos="5340"/>
        </w:tabs>
        <w:ind w:left="5340" w:hanging="360"/>
      </w:pPr>
      <w:rPr>
        <w:rFonts w:ascii="Symbol" w:hAnsi="Symbol" w:hint="default"/>
      </w:rPr>
    </w:lvl>
    <w:lvl w:ilvl="7" w:tplc="040C0003" w:tentative="1">
      <w:start w:val="1"/>
      <w:numFmt w:val="bullet"/>
      <w:lvlText w:val="o"/>
      <w:lvlJc w:val="left"/>
      <w:pPr>
        <w:tabs>
          <w:tab w:val="num" w:pos="6060"/>
        </w:tabs>
        <w:ind w:left="6060" w:hanging="360"/>
      </w:pPr>
      <w:rPr>
        <w:rFonts w:ascii="Courier New" w:hAnsi="Courier New" w:cs="Courier New" w:hint="default"/>
      </w:rPr>
    </w:lvl>
    <w:lvl w:ilvl="8" w:tplc="040C0005" w:tentative="1">
      <w:start w:val="1"/>
      <w:numFmt w:val="bullet"/>
      <w:lvlText w:val=""/>
      <w:lvlJc w:val="left"/>
      <w:pPr>
        <w:tabs>
          <w:tab w:val="num" w:pos="6780"/>
        </w:tabs>
        <w:ind w:left="6780" w:hanging="360"/>
      </w:pPr>
      <w:rPr>
        <w:rFonts w:ascii="Wingdings" w:hAnsi="Wingdings" w:hint="default"/>
      </w:rPr>
    </w:lvl>
  </w:abstractNum>
  <w:abstractNum w:abstractNumId="14" w15:restartNumberingAfterBreak="0">
    <w:nsid w:val="36B90FF3"/>
    <w:multiLevelType w:val="multilevel"/>
    <w:tmpl w:val="0324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90FC1"/>
    <w:multiLevelType w:val="hybridMultilevel"/>
    <w:tmpl w:val="12BC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57BB2"/>
    <w:multiLevelType w:val="hybridMultilevel"/>
    <w:tmpl w:val="48BA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F4BAC"/>
    <w:multiLevelType w:val="hybridMultilevel"/>
    <w:tmpl w:val="B766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87793"/>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19" w15:restartNumberingAfterBreak="0">
    <w:nsid w:val="3D3716D5"/>
    <w:multiLevelType w:val="hybridMultilevel"/>
    <w:tmpl w:val="5802CA0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400375CE"/>
    <w:multiLevelType w:val="hybridMultilevel"/>
    <w:tmpl w:val="3D38068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414D5955"/>
    <w:multiLevelType w:val="hybridMultilevel"/>
    <w:tmpl w:val="9ACE5E38"/>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22" w15:restartNumberingAfterBreak="0">
    <w:nsid w:val="41533E1D"/>
    <w:multiLevelType w:val="hybridMultilevel"/>
    <w:tmpl w:val="4E7670C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1E4DB0"/>
    <w:multiLevelType w:val="multilevel"/>
    <w:tmpl w:val="3B0A4F80"/>
    <w:lvl w:ilvl="0">
      <w:start w:val="1"/>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1"/>
      <w:numFmt w:val="decimal"/>
      <w:lvlText w:val="%1.%2.%3"/>
      <w:lvlJc w:val="left"/>
      <w:pPr>
        <w:ind w:left="860" w:hanging="8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225C79"/>
    <w:multiLevelType w:val="hybridMultilevel"/>
    <w:tmpl w:val="B472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227EB"/>
    <w:multiLevelType w:val="hybridMultilevel"/>
    <w:tmpl w:val="2DB4AB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D951AE4"/>
    <w:multiLevelType w:val="hybridMultilevel"/>
    <w:tmpl w:val="8030340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A6160B"/>
    <w:multiLevelType w:val="hybridMultilevel"/>
    <w:tmpl w:val="ABBE490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15:restartNumberingAfterBreak="0">
    <w:nsid w:val="50133041"/>
    <w:multiLevelType w:val="hybridMultilevel"/>
    <w:tmpl w:val="EEF245DC"/>
    <w:lvl w:ilvl="0" w:tplc="04090001">
      <w:start w:val="1"/>
      <w:numFmt w:val="bullet"/>
      <w:lvlText w:val=""/>
      <w:lvlJc w:val="left"/>
      <w:pPr>
        <w:ind w:left="1038" w:hanging="360"/>
      </w:pPr>
      <w:rPr>
        <w:rFonts w:ascii="Symbol" w:hAnsi="Symbol"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29" w15:restartNumberingAfterBreak="0">
    <w:nsid w:val="51167CE0"/>
    <w:multiLevelType w:val="hybridMultilevel"/>
    <w:tmpl w:val="9D44B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E20D57"/>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6CF7E58"/>
    <w:multiLevelType w:val="hybridMultilevel"/>
    <w:tmpl w:val="7CC8A79C"/>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2" w15:restartNumberingAfterBreak="0">
    <w:nsid w:val="58D361D3"/>
    <w:multiLevelType w:val="multilevel"/>
    <w:tmpl w:val="5582B622"/>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96B30FF"/>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A813E9D"/>
    <w:multiLevelType w:val="hybridMultilevel"/>
    <w:tmpl w:val="B9C6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8645B"/>
    <w:multiLevelType w:val="hybridMultilevel"/>
    <w:tmpl w:val="A5121014"/>
    <w:lvl w:ilvl="0" w:tplc="040C0017">
      <w:start w:val="1"/>
      <w:numFmt w:val="lowerLetter"/>
      <w:lvlText w:val="%1)"/>
      <w:lvlJc w:val="left"/>
      <w:pPr>
        <w:tabs>
          <w:tab w:val="num" w:pos="717"/>
        </w:tabs>
        <w:ind w:left="717" w:hanging="360"/>
      </w:pPr>
    </w:lvl>
    <w:lvl w:ilvl="1" w:tplc="040C0019">
      <w:start w:val="1"/>
      <w:numFmt w:val="lowerLetter"/>
      <w:lvlText w:val="%2."/>
      <w:lvlJc w:val="left"/>
      <w:pPr>
        <w:tabs>
          <w:tab w:val="num" w:pos="1437"/>
        </w:tabs>
        <w:ind w:left="1437" w:hanging="360"/>
      </w:pPr>
    </w:lvl>
    <w:lvl w:ilvl="2" w:tplc="040C001B" w:tentative="1">
      <w:start w:val="1"/>
      <w:numFmt w:val="lowerRoman"/>
      <w:lvlText w:val="%3."/>
      <w:lvlJc w:val="right"/>
      <w:pPr>
        <w:tabs>
          <w:tab w:val="num" w:pos="2157"/>
        </w:tabs>
        <w:ind w:left="2157" w:hanging="180"/>
      </w:pPr>
    </w:lvl>
    <w:lvl w:ilvl="3" w:tplc="040C000F" w:tentative="1">
      <w:start w:val="1"/>
      <w:numFmt w:val="decimal"/>
      <w:lvlText w:val="%4."/>
      <w:lvlJc w:val="left"/>
      <w:pPr>
        <w:tabs>
          <w:tab w:val="num" w:pos="2877"/>
        </w:tabs>
        <w:ind w:left="2877" w:hanging="360"/>
      </w:pPr>
    </w:lvl>
    <w:lvl w:ilvl="4" w:tplc="040C0019" w:tentative="1">
      <w:start w:val="1"/>
      <w:numFmt w:val="lowerLetter"/>
      <w:lvlText w:val="%5."/>
      <w:lvlJc w:val="left"/>
      <w:pPr>
        <w:tabs>
          <w:tab w:val="num" w:pos="3597"/>
        </w:tabs>
        <w:ind w:left="3597" w:hanging="360"/>
      </w:pPr>
    </w:lvl>
    <w:lvl w:ilvl="5" w:tplc="040C001B" w:tentative="1">
      <w:start w:val="1"/>
      <w:numFmt w:val="lowerRoman"/>
      <w:lvlText w:val="%6."/>
      <w:lvlJc w:val="right"/>
      <w:pPr>
        <w:tabs>
          <w:tab w:val="num" w:pos="4317"/>
        </w:tabs>
        <w:ind w:left="4317" w:hanging="180"/>
      </w:pPr>
    </w:lvl>
    <w:lvl w:ilvl="6" w:tplc="040C000F" w:tentative="1">
      <w:start w:val="1"/>
      <w:numFmt w:val="decimal"/>
      <w:lvlText w:val="%7."/>
      <w:lvlJc w:val="left"/>
      <w:pPr>
        <w:tabs>
          <w:tab w:val="num" w:pos="5037"/>
        </w:tabs>
        <w:ind w:left="5037" w:hanging="360"/>
      </w:pPr>
    </w:lvl>
    <w:lvl w:ilvl="7" w:tplc="040C0019" w:tentative="1">
      <w:start w:val="1"/>
      <w:numFmt w:val="lowerLetter"/>
      <w:lvlText w:val="%8."/>
      <w:lvlJc w:val="left"/>
      <w:pPr>
        <w:tabs>
          <w:tab w:val="num" w:pos="5757"/>
        </w:tabs>
        <w:ind w:left="5757" w:hanging="360"/>
      </w:pPr>
    </w:lvl>
    <w:lvl w:ilvl="8" w:tplc="040C001B" w:tentative="1">
      <w:start w:val="1"/>
      <w:numFmt w:val="lowerRoman"/>
      <w:lvlText w:val="%9."/>
      <w:lvlJc w:val="right"/>
      <w:pPr>
        <w:tabs>
          <w:tab w:val="num" w:pos="6477"/>
        </w:tabs>
        <w:ind w:left="6477" w:hanging="180"/>
      </w:pPr>
    </w:lvl>
  </w:abstractNum>
  <w:abstractNum w:abstractNumId="36" w15:restartNumberingAfterBreak="0">
    <w:nsid w:val="5F2B316E"/>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37" w15:restartNumberingAfterBreak="0">
    <w:nsid w:val="66065129"/>
    <w:multiLevelType w:val="hybridMultilevel"/>
    <w:tmpl w:val="9E1629AC"/>
    <w:lvl w:ilvl="0" w:tplc="040C0001">
      <w:start w:val="1"/>
      <w:numFmt w:val="bullet"/>
      <w:lvlText w:val=""/>
      <w:lvlJc w:val="left"/>
      <w:pPr>
        <w:tabs>
          <w:tab w:val="num" w:pos="958"/>
        </w:tabs>
        <w:ind w:left="958" w:hanging="360"/>
      </w:pPr>
      <w:rPr>
        <w:rFonts w:ascii="Symbol" w:hAnsi="Symbol"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8" w15:restartNumberingAfterBreak="0">
    <w:nsid w:val="66407AC3"/>
    <w:multiLevelType w:val="hybridMultilevel"/>
    <w:tmpl w:val="0B74B58A"/>
    <w:lvl w:ilvl="0" w:tplc="93908EB0">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440"/>
        </w:tabs>
        <w:ind w:left="1440" w:hanging="360"/>
      </w:pPr>
      <w:rPr>
        <w:rFonts w:ascii="Courier New" w:hAnsi="Courier New" w:cs="Courier New" w:hint="default"/>
        <w:color w:val="auto"/>
      </w:rPr>
    </w:lvl>
    <w:lvl w:ilvl="2" w:tplc="040C0005">
      <w:start w:val="1"/>
      <w:numFmt w:val="bullet"/>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147860"/>
    <w:multiLevelType w:val="hybridMultilevel"/>
    <w:tmpl w:val="77F454E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A05554"/>
    <w:multiLevelType w:val="hybridMultilevel"/>
    <w:tmpl w:val="60F4F2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A52A30"/>
    <w:multiLevelType w:val="singleLevel"/>
    <w:tmpl w:val="27D202C6"/>
    <w:lvl w:ilvl="0">
      <w:start w:val="1"/>
      <w:numFmt w:val="decimal"/>
      <w:pStyle w:val="ListNumber"/>
      <w:lvlText w:val="%1."/>
      <w:legacy w:legacy="1" w:legacySpace="0" w:legacyIndent="360"/>
      <w:lvlJc w:val="left"/>
      <w:pPr>
        <w:ind w:left="720" w:hanging="360"/>
      </w:pPr>
    </w:lvl>
  </w:abstractNum>
  <w:abstractNum w:abstractNumId="42" w15:restartNumberingAfterBreak="0">
    <w:nsid w:val="7D045871"/>
    <w:multiLevelType w:val="multilevel"/>
    <w:tmpl w:val="7CB25C62"/>
    <w:lvl w:ilvl="0">
      <w:start w:val="1"/>
      <w:numFmt w:val="decimal"/>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41"/>
    <w:lvlOverride w:ilvl="0">
      <w:lvl w:ilvl="0">
        <w:start w:val="1"/>
        <w:numFmt w:val="decimal"/>
        <w:pStyle w:val="ListNumber"/>
        <w:lvlText w:val="%1."/>
        <w:legacy w:legacy="1" w:legacySpace="0" w:legacyIndent="360"/>
        <w:lvlJc w:val="left"/>
        <w:pPr>
          <w:ind w:left="360" w:hanging="360"/>
        </w:pPr>
      </w:lvl>
    </w:lvlOverride>
  </w:num>
  <w:num w:numId="2">
    <w:abstractNumId w:val="10"/>
  </w:num>
  <w:num w:numId="3">
    <w:abstractNumId w:val="8"/>
  </w:num>
  <w:num w:numId="4">
    <w:abstractNumId w:val="1"/>
  </w:num>
  <w:num w:numId="5">
    <w:abstractNumId w:val="40"/>
  </w:num>
  <w:num w:numId="6">
    <w:abstractNumId w:val="22"/>
  </w:num>
  <w:num w:numId="7">
    <w:abstractNumId w:val="9"/>
  </w:num>
  <w:num w:numId="8">
    <w:abstractNumId w:val="5"/>
  </w:num>
  <w:num w:numId="9">
    <w:abstractNumId w:val="25"/>
  </w:num>
  <w:num w:numId="10">
    <w:abstractNumId w:val="12"/>
  </w:num>
  <w:num w:numId="11">
    <w:abstractNumId w:val="26"/>
  </w:num>
  <w:num w:numId="12">
    <w:abstractNumId w:val="7"/>
  </w:num>
  <w:num w:numId="13">
    <w:abstractNumId w:val="2"/>
  </w:num>
  <w:num w:numId="14">
    <w:abstractNumId w:val="42"/>
  </w:num>
  <w:num w:numId="15">
    <w:abstractNumId w:val="32"/>
  </w:num>
  <w:num w:numId="16">
    <w:abstractNumId w:val="33"/>
  </w:num>
  <w:num w:numId="17">
    <w:abstractNumId w:val="35"/>
  </w:num>
  <w:num w:numId="18">
    <w:abstractNumId w:val="30"/>
  </w:num>
  <w:num w:numId="19">
    <w:abstractNumId w:val="39"/>
  </w:num>
  <w:num w:numId="20">
    <w:abstractNumId w:val="14"/>
  </w:num>
  <w:num w:numId="21">
    <w:abstractNumId w:val="41"/>
    <w:lvlOverride w:ilvl="0">
      <w:lvl w:ilvl="0">
        <w:start w:val="1"/>
        <w:numFmt w:val="decimal"/>
        <w:pStyle w:val="ListNumber"/>
        <w:lvlText w:val="%1."/>
        <w:legacy w:legacy="1" w:legacySpace="0" w:legacyIndent="360"/>
        <w:lvlJc w:val="left"/>
        <w:pPr>
          <w:ind w:left="720" w:hanging="360"/>
        </w:pPr>
      </w:lvl>
    </w:lvlOverride>
  </w:num>
  <w:num w:numId="22">
    <w:abstractNumId w:val="38"/>
  </w:num>
  <w:num w:numId="23">
    <w:abstractNumId w:val="27"/>
  </w:num>
  <w:num w:numId="24">
    <w:abstractNumId w:val="21"/>
  </w:num>
  <w:num w:numId="25">
    <w:abstractNumId w:val="13"/>
  </w:num>
  <w:num w:numId="26">
    <w:abstractNumId w:val="37"/>
  </w:num>
  <w:num w:numId="27">
    <w:abstractNumId w:val="0"/>
  </w:num>
  <w:num w:numId="28">
    <w:abstractNumId w:val="31"/>
  </w:num>
  <w:num w:numId="29">
    <w:abstractNumId w:val="4"/>
  </w:num>
  <w:num w:numId="30">
    <w:abstractNumId w:val="19"/>
  </w:num>
  <w:num w:numId="31">
    <w:abstractNumId w:val="20"/>
  </w:num>
  <w:num w:numId="32">
    <w:abstractNumId w:val="3"/>
  </w:num>
  <w:num w:numId="33">
    <w:abstractNumId w:val="6"/>
  </w:num>
  <w:num w:numId="34">
    <w:abstractNumId w:val="18"/>
  </w:num>
  <w:num w:numId="35">
    <w:abstractNumId w:val="36"/>
  </w:num>
  <w:num w:numId="36">
    <w:abstractNumId w:val="17"/>
  </w:num>
  <w:num w:numId="37">
    <w:abstractNumId w:val="29"/>
  </w:num>
  <w:num w:numId="38">
    <w:abstractNumId w:val="23"/>
  </w:num>
  <w:num w:numId="39">
    <w:abstractNumId w:val="11"/>
  </w:num>
  <w:num w:numId="40">
    <w:abstractNumId w:val="28"/>
  </w:num>
  <w:num w:numId="41">
    <w:abstractNumId w:val="16"/>
  </w:num>
  <w:num w:numId="42">
    <w:abstractNumId w:val="34"/>
  </w:num>
  <w:num w:numId="43">
    <w:abstractNumId w:val="15"/>
  </w:num>
  <w:num w:numId="44">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
  <w:drawingGridHorizontalSpacing w:val="119"/>
  <w:drawingGridVerticalSpacing w:val="187"/>
  <w:displayHorizontalDrawingGridEvery w:val="2"/>
  <w:noPunctuationKerning/>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BD6"/>
    <w:rsid w:val="00001075"/>
    <w:rsid w:val="00001BB1"/>
    <w:rsid w:val="00002A37"/>
    <w:rsid w:val="00002AFE"/>
    <w:rsid w:val="0000301A"/>
    <w:rsid w:val="00004C46"/>
    <w:rsid w:val="00007684"/>
    <w:rsid w:val="0000771C"/>
    <w:rsid w:val="00012F01"/>
    <w:rsid w:val="000133B8"/>
    <w:rsid w:val="00013C40"/>
    <w:rsid w:val="000144F1"/>
    <w:rsid w:val="000155AE"/>
    <w:rsid w:val="00016054"/>
    <w:rsid w:val="00016E7E"/>
    <w:rsid w:val="00017F8C"/>
    <w:rsid w:val="0002029A"/>
    <w:rsid w:val="00020A57"/>
    <w:rsid w:val="00020EF9"/>
    <w:rsid w:val="00021004"/>
    <w:rsid w:val="00021BE7"/>
    <w:rsid w:val="00021D99"/>
    <w:rsid w:val="00023B6B"/>
    <w:rsid w:val="0002403D"/>
    <w:rsid w:val="0002477F"/>
    <w:rsid w:val="00024B9D"/>
    <w:rsid w:val="000253DC"/>
    <w:rsid w:val="00032987"/>
    <w:rsid w:val="00033558"/>
    <w:rsid w:val="00035049"/>
    <w:rsid w:val="0003541C"/>
    <w:rsid w:val="00037134"/>
    <w:rsid w:val="0004099A"/>
    <w:rsid w:val="000411B1"/>
    <w:rsid w:val="00041AFD"/>
    <w:rsid w:val="00042A28"/>
    <w:rsid w:val="000446F4"/>
    <w:rsid w:val="0004612E"/>
    <w:rsid w:val="00046308"/>
    <w:rsid w:val="000521BC"/>
    <w:rsid w:val="00052B11"/>
    <w:rsid w:val="00052D8F"/>
    <w:rsid w:val="000539DC"/>
    <w:rsid w:val="00054C20"/>
    <w:rsid w:val="000568DD"/>
    <w:rsid w:val="00057014"/>
    <w:rsid w:val="0005707A"/>
    <w:rsid w:val="000571B3"/>
    <w:rsid w:val="000574E4"/>
    <w:rsid w:val="00057A87"/>
    <w:rsid w:val="00061201"/>
    <w:rsid w:val="0006148F"/>
    <w:rsid w:val="00062233"/>
    <w:rsid w:val="0006237A"/>
    <w:rsid w:val="00063B3F"/>
    <w:rsid w:val="000659D4"/>
    <w:rsid w:val="000662A4"/>
    <w:rsid w:val="0006657F"/>
    <w:rsid w:val="00066AE6"/>
    <w:rsid w:val="00067ADD"/>
    <w:rsid w:val="0007009A"/>
    <w:rsid w:val="0007013A"/>
    <w:rsid w:val="00070C77"/>
    <w:rsid w:val="00074906"/>
    <w:rsid w:val="00074E31"/>
    <w:rsid w:val="000758C4"/>
    <w:rsid w:val="00075988"/>
    <w:rsid w:val="0007655A"/>
    <w:rsid w:val="0007680B"/>
    <w:rsid w:val="00080050"/>
    <w:rsid w:val="00082701"/>
    <w:rsid w:val="00082E0B"/>
    <w:rsid w:val="000833AF"/>
    <w:rsid w:val="00083FB1"/>
    <w:rsid w:val="000862E5"/>
    <w:rsid w:val="00086E90"/>
    <w:rsid w:val="000873D1"/>
    <w:rsid w:val="00087470"/>
    <w:rsid w:val="00087F5D"/>
    <w:rsid w:val="000908E9"/>
    <w:rsid w:val="00091EA6"/>
    <w:rsid w:val="0009216A"/>
    <w:rsid w:val="00093DD0"/>
    <w:rsid w:val="00094EF5"/>
    <w:rsid w:val="000A3F13"/>
    <w:rsid w:val="000A4CC7"/>
    <w:rsid w:val="000A5437"/>
    <w:rsid w:val="000A5AA9"/>
    <w:rsid w:val="000A5CB2"/>
    <w:rsid w:val="000A6349"/>
    <w:rsid w:val="000A6927"/>
    <w:rsid w:val="000A70E6"/>
    <w:rsid w:val="000A75BA"/>
    <w:rsid w:val="000B003F"/>
    <w:rsid w:val="000B1096"/>
    <w:rsid w:val="000B203F"/>
    <w:rsid w:val="000B2252"/>
    <w:rsid w:val="000B2E6F"/>
    <w:rsid w:val="000B381C"/>
    <w:rsid w:val="000B62DA"/>
    <w:rsid w:val="000B6996"/>
    <w:rsid w:val="000B6AB6"/>
    <w:rsid w:val="000B7AB6"/>
    <w:rsid w:val="000B7FFE"/>
    <w:rsid w:val="000C2092"/>
    <w:rsid w:val="000C22F5"/>
    <w:rsid w:val="000C2BCC"/>
    <w:rsid w:val="000C713B"/>
    <w:rsid w:val="000D212C"/>
    <w:rsid w:val="000D4126"/>
    <w:rsid w:val="000D45FB"/>
    <w:rsid w:val="000D5ECC"/>
    <w:rsid w:val="000D79F0"/>
    <w:rsid w:val="000E1B8E"/>
    <w:rsid w:val="000E1E83"/>
    <w:rsid w:val="000E4E5D"/>
    <w:rsid w:val="000E4E62"/>
    <w:rsid w:val="000E6662"/>
    <w:rsid w:val="000E7D79"/>
    <w:rsid w:val="000F2763"/>
    <w:rsid w:val="000F42C5"/>
    <w:rsid w:val="000F4853"/>
    <w:rsid w:val="000F592D"/>
    <w:rsid w:val="000F628D"/>
    <w:rsid w:val="000F6444"/>
    <w:rsid w:val="000F69B0"/>
    <w:rsid w:val="000F7411"/>
    <w:rsid w:val="00100661"/>
    <w:rsid w:val="001016F9"/>
    <w:rsid w:val="001042F6"/>
    <w:rsid w:val="00106169"/>
    <w:rsid w:val="0010643C"/>
    <w:rsid w:val="00106C79"/>
    <w:rsid w:val="0011100E"/>
    <w:rsid w:val="00111F98"/>
    <w:rsid w:val="0011237E"/>
    <w:rsid w:val="001139B5"/>
    <w:rsid w:val="0011485A"/>
    <w:rsid w:val="00116A5B"/>
    <w:rsid w:val="001171B0"/>
    <w:rsid w:val="00117C6A"/>
    <w:rsid w:val="00120BBB"/>
    <w:rsid w:val="001214FB"/>
    <w:rsid w:val="00121527"/>
    <w:rsid w:val="001224A5"/>
    <w:rsid w:val="00123ECD"/>
    <w:rsid w:val="001245B5"/>
    <w:rsid w:val="00130212"/>
    <w:rsid w:val="001306C4"/>
    <w:rsid w:val="00131374"/>
    <w:rsid w:val="00131FEE"/>
    <w:rsid w:val="00132A1A"/>
    <w:rsid w:val="00133606"/>
    <w:rsid w:val="00133CD4"/>
    <w:rsid w:val="001355D8"/>
    <w:rsid w:val="00135AA8"/>
    <w:rsid w:val="0013668C"/>
    <w:rsid w:val="00136779"/>
    <w:rsid w:val="001367AC"/>
    <w:rsid w:val="00137E43"/>
    <w:rsid w:val="001409CC"/>
    <w:rsid w:val="001426FF"/>
    <w:rsid w:val="00143D7C"/>
    <w:rsid w:val="00145572"/>
    <w:rsid w:val="00146525"/>
    <w:rsid w:val="001467B6"/>
    <w:rsid w:val="00146B10"/>
    <w:rsid w:val="001478F7"/>
    <w:rsid w:val="00150E4E"/>
    <w:rsid w:val="00151460"/>
    <w:rsid w:val="0015339B"/>
    <w:rsid w:val="001543E4"/>
    <w:rsid w:val="00154D09"/>
    <w:rsid w:val="001557FF"/>
    <w:rsid w:val="00155D7A"/>
    <w:rsid w:val="001561D4"/>
    <w:rsid w:val="0015772E"/>
    <w:rsid w:val="001619E2"/>
    <w:rsid w:val="00162FEB"/>
    <w:rsid w:val="00164022"/>
    <w:rsid w:val="00166453"/>
    <w:rsid w:val="00166DE9"/>
    <w:rsid w:val="00167B71"/>
    <w:rsid w:val="001723BC"/>
    <w:rsid w:val="001743F8"/>
    <w:rsid w:val="00176D5A"/>
    <w:rsid w:val="00177B26"/>
    <w:rsid w:val="0018412A"/>
    <w:rsid w:val="00184153"/>
    <w:rsid w:val="0018424D"/>
    <w:rsid w:val="0018485C"/>
    <w:rsid w:val="00185E5D"/>
    <w:rsid w:val="00186957"/>
    <w:rsid w:val="00187207"/>
    <w:rsid w:val="00191114"/>
    <w:rsid w:val="001917DE"/>
    <w:rsid w:val="00194E10"/>
    <w:rsid w:val="00196CB6"/>
    <w:rsid w:val="00196CD9"/>
    <w:rsid w:val="00196E50"/>
    <w:rsid w:val="001A0647"/>
    <w:rsid w:val="001A06E7"/>
    <w:rsid w:val="001A1D5E"/>
    <w:rsid w:val="001A224D"/>
    <w:rsid w:val="001A38E1"/>
    <w:rsid w:val="001A43A4"/>
    <w:rsid w:val="001A484F"/>
    <w:rsid w:val="001A4DB7"/>
    <w:rsid w:val="001A60AA"/>
    <w:rsid w:val="001B03B8"/>
    <w:rsid w:val="001B19D5"/>
    <w:rsid w:val="001B1D21"/>
    <w:rsid w:val="001B2DDE"/>
    <w:rsid w:val="001B321C"/>
    <w:rsid w:val="001B37FF"/>
    <w:rsid w:val="001B5ADF"/>
    <w:rsid w:val="001B755C"/>
    <w:rsid w:val="001C044E"/>
    <w:rsid w:val="001C0E58"/>
    <w:rsid w:val="001C1A0D"/>
    <w:rsid w:val="001C1CC8"/>
    <w:rsid w:val="001C2999"/>
    <w:rsid w:val="001C421C"/>
    <w:rsid w:val="001C4343"/>
    <w:rsid w:val="001C5315"/>
    <w:rsid w:val="001C60A6"/>
    <w:rsid w:val="001D08FA"/>
    <w:rsid w:val="001D0D20"/>
    <w:rsid w:val="001D1E7D"/>
    <w:rsid w:val="001D2A6B"/>
    <w:rsid w:val="001D37F9"/>
    <w:rsid w:val="001D4F7C"/>
    <w:rsid w:val="001D7602"/>
    <w:rsid w:val="001D7765"/>
    <w:rsid w:val="001D7C0D"/>
    <w:rsid w:val="001E0DB6"/>
    <w:rsid w:val="001E4A5D"/>
    <w:rsid w:val="001E4BF5"/>
    <w:rsid w:val="001E5314"/>
    <w:rsid w:val="001E537B"/>
    <w:rsid w:val="001E7E44"/>
    <w:rsid w:val="001F139E"/>
    <w:rsid w:val="001F159A"/>
    <w:rsid w:val="001F2EE9"/>
    <w:rsid w:val="001F3460"/>
    <w:rsid w:val="001F47DA"/>
    <w:rsid w:val="001F6C0D"/>
    <w:rsid w:val="001F75D6"/>
    <w:rsid w:val="001F799E"/>
    <w:rsid w:val="00201098"/>
    <w:rsid w:val="00202789"/>
    <w:rsid w:val="00202A13"/>
    <w:rsid w:val="00204B93"/>
    <w:rsid w:val="00204CB3"/>
    <w:rsid w:val="0020502A"/>
    <w:rsid w:val="00206EEA"/>
    <w:rsid w:val="0021208C"/>
    <w:rsid w:val="0021225D"/>
    <w:rsid w:val="00213902"/>
    <w:rsid w:val="00216166"/>
    <w:rsid w:val="0021720C"/>
    <w:rsid w:val="00217989"/>
    <w:rsid w:val="002179BA"/>
    <w:rsid w:val="00220C09"/>
    <w:rsid w:val="0022154B"/>
    <w:rsid w:val="00221B6C"/>
    <w:rsid w:val="00222124"/>
    <w:rsid w:val="0022394B"/>
    <w:rsid w:val="00224908"/>
    <w:rsid w:val="002249AC"/>
    <w:rsid w:val="002252FA"/>
    <w:rsid w:val="00225659"/>
    <w:rsid w:val="002263CD"/>
    <w:rsid w:val="00231A7D"/>
    <w:rsid w:val="00233270"/>
    <w:rsid w:val="002361E3"/>
    <w:rsid w:val="0024243A"/>
    <w:rsid w:val="00243907"/>
    <w:rsid w:val="002455E4"/>
    <w:rsid w:val="00245B62"/>
    <w:rsid w:val="00245E3F"/>
    <w:rsid w:val="002465EB"/>
    <w:rsid w:val="00247307"/>
    <w:rsid w:val="00250A24"/>
    <w:rsid w:val="00251AA6"/>
    <w:rsid w:val="00254402"/>
    <w:rsid w:val="0025568B"/>
    <w:rsid w:val="002567FC"/>
    <w:rsid w:val="00256DF2"/>
    <w:rsid w:val="00262033"/>
    <w:rsid w:val="00263F34"/>
    <w:rsid w:val="00264201"/>
    <w:rsid w:val="002655F8"/>
    <w:rsid w:val="0026573F"/>
    <w:rsid w:val="00266B50"/>
    <w:rsid w:val="00266EC2"/>
    <w:rsid w:val="002676EF"/>
    <w:rsid w:val="00267EA2"/>
    <w:rsid w:val="002712E1"/>
    <w:rsid w:val="002719D6"/>
    <w:rsid w:val="00271AA2"/>
    <w:rsid w:val="002720BC"/>
    <w:rsid w:val="00273327"/>
    <w:rsid w:val="00273545"/>
    <w:rsid w:val="002738AC"/>
    <w:rsid w:val="00275790"/>
    <w:rsid w:val="002760F3"/>
    <w:rsid w:val="0027663D"/>
    <w:rsid w:val="00276CE2"/>
    <w:rsid w:val="00277F33"/>
    <w:rsid w:val="00282688"/>
    <w:rsid w:val="002828ED"/>
    <w:rsid w:val="00282F7B"/>
    <w:rsid w:val="00283BF7"/>
    <w:rsid w:val="00283E9B"/>
    <w:rsid w:val="00287264"/>
    <w:rsid w:val="00287F4F"/>
    <w:rsid w:val="00290690"/>
    <w:rsid w:val="00291477"/>
    <w:rsid w:val="00291984"/>
    <w:rsid w:val="00291E33"/>
    <w:rsid w:val="002933DF"/>
    <w:rsid w:val="002936B4"/>
    <w:rsid w:val="00294435"/>
    <w:rsid w:val="00294B47"/>
    <w:rsid w:val="00294F69"/>
    <w:rsid w:val="00295242"/>
    <w:rsid w:val="00295DDE"/>
    <w:rsid w:val="002A0C85"/>
    <w:rsid w:val="002A1A12"/>
    <w:rsid w:val="002A2409"/>
    <w:rsid w:val="002A653F"/>
    <w:rsid w:val="002B0A15"/>
    <w:rsid w:val="002B1C18"/>
    <w:rsid w:val="002B21B6"/>
    <w:rsid w:val="002B2C18"/>
    <w:rsid w:val="002B4378"/>
    <w:rsid w:val="002B5136"/>
    <w:rsid w:val="002B6E4B"/>
    <w:rsid w:val="002B7CF5"/>
    <w:rsid w:val="002C170A"/>
    <w:rsid w:val="002C1ED9"/>
    <w:rsid w:val="002C2FD9"/>
    <w:rsid w:val="002C2FE5"/>
    <w:rsid w:val="002C3DB0"/>
    <w:rsid w:val="002C422A"/>
    <w:rsid w:val="002C50BD"/>
    <w:rsid w:val="002C61BA"/>
    <w:rsid w:val="002C6B54"/>
    <w:rsid w:val="002C77F2"/>
    <w:rsid w:val="002D154E"/>
    <w:rsid w:val="002D15D3"/>
    <w:rsid w:val="002D1FA1"/>
    <w:rsid w:val="002D2EEE"/>
    <w:rsid w:val="002D3513"/>
    <w:rsid w:val="002D4892"/>
    <w:rsid w:val="002D5A2A"/>
    <w:rsid w:val="002D5B38"/>
    <w:rsid w:val="002D5FC1"/>
    <w:rsid w:val="002D6AA4"/>
    <w:rsid w:val="002E04FB"/>
    <w:rsid w:val="002E0975"/>
    <w:rsid w:val="002E0D69"/>
    <w:rsid w:val="002E11DB"/>
    <w:rsid w:val="002E3996"/>
    <w:rsid w:val="002E4468"/>
    <w:rsid w:val="002E4BBA"/>
    <w:rsid w:val="002E4DF9"/>
    <w:rsid w:val="002E65E1"/>
    <w:rsid w:val="002E67FC"/>
    <w:rsid w:val="002E7C77"/>
    <w:rsid w:val="002E7F59"/>
    <w:rsid w:val="002F0153"/>
    <w:rsid w:val="002F1FCF"/>
    <w:rsid w:val="002F3026"/>
    <w:rsid w:val="002F3393"/>
    <w:rsid w:val="002F3C40"/>
    <w:rsid w:val="002F409D"/>
    <w:rsid w:val="002F4D11"/>
    <w:rsid w:val="002F5971"/>
    <w:rsid w:val="002F6956"/>
    <w:rsid w:val="002F698A"/>
    <w:rsid w:val="0030087E"/>
    <w:rsid w:val="00300CAF"/>
    <w:rsid w:val="003013DC"/>
    <w:rsid w:val="003014D7"/>
    <w:rsid w:val="00301CD3"/>
    <w:rsid w:val="00301F6F"/>
    <w:rsid w:val="00302B13"/>
    <w:rsid w:val="00302BBB"/>
    <w:rsid w:val="00303FDF"/>
    <w:rsid w:val="00304821"/>
    <w:rsid w:val="00304960"/>
    <w:rsid w:val="00305124"/>
    <w:rsid w:val="0030564D"/>
    <w:rsid w:val="003061C8"/>
    <w:rsid w:val="003106FC"/>
    <w:rsid w:val="00310BC2"/>
    <w:rsid w:val="00312AC0"/>
    <w:rsid w:val="0031472E"/>
    <w:rsid w:val="00315BC7"/>
    <w:rsid w:val="00316333"/>
    <w:rsid w:val="0031661C"/>
    <w:rsid w:val="0032166F"/>
    <w:rsid w:val="00322DBA"/>
    <w:rsid w:val="00323453"/>
    <w:rsid w:val="003244C9"/>
    <w:rsid w:val="003262E2"/>
    <w:rsid w:val="003269B1"/>
    <w:rsid w:val="00326ED6"/>
    <w:rsid w:val="00330A4A"/>
    <w:rsid w:val="00333FAE"/>
    <w:rsid w:val="003343B1"/>
    <w:rsid w:val="003345F3"/>
    <w:rsid w:val="00335ADE"/>
    <w:rsid w:val="0033641C"/>
    <w:rsid w:val="003379B9"/>
    <w:rsid w:val="0034099E"/>
    <w:rsid w:val="0034240D"/>
    <w:rsid w:val="00342956"/>
    <w:rsid w:val="00342AD5"/>
    <w:rsid w:val="00343596"/>
    <w:rsid w:val="00343BBC"/>
    <w:rsid w:val="00343EBF"/>
    <w:rsid w:val="0034490E"/>
    <w:rsid w:val="00345631"/>
    <w:rsid w:val="003506A8"/>
    <w:rsid w:val="003516B4"/>
    <w:rsid w:val="00351892"/>
    <w:rsid w:val="003518D3"/>
    <w:rsid w:val="00352175"/>
    <w:rsid w:val="00352393"/>
    <w:rsid w:val="00352601"/>
    <w:rsid w:val="00353104"/>
    <w:rsid w:val="003608BA"/>
    <w:rsid w:val="003616E1"/>
    <w:rsid w:val="00361C79"/>
    <w:rsid w:val="00361E88"/>
    <w:rsid w:val="0036266F"/>
    <w:rsid w:val="00362EC1"/>
    <w:rsid w:val="003630C7"/>
    <w:rsid w:val="00364202"/>
    <w:rsid w:val="00364821"/>
    <w:rsid w:val="00364CE0"/>
    <w:rsid w:val="003658B7"/>
    <w:rsid w:val="00365DE0"/>
    <w:rsid w:val="00366016"/>
    <w:rsid w:val="0036709E"/>
    <w:rsid w:val="00367A50"/>
    <w:rsid w:val="0037193B"/>
    <w:rsid w:val="00374691"/>
    <w:rsid w:val="00375385"/>
    <w:rsid w:val="0037608D"/>
    <w:rsid w:val="003761AA"/>
    <w:rsid w:val="00376F55"/>
    <w:rsid w:val="00377012"/>
    <w:rsid w:val="0037749E"/>
    <w:rsid w:val="00380B72"/>
    <w:rsid w:val="00380D71"/>
    <w:rsid w:val="00380F57"/>
    <w:rsid w:val="00382A37"/>
    <w:rsid w:val="00382E60"/>
    <w:rsid w:val="00382EC6"/>
    <w:rsid w:val="003841B6"/>
    <w:rsid w:val="003845F2"/>
    <w:rsid w:val="003850BC"/>
    <w:rsid w:val="00386148"/>
    <w:rsid w:val="00386D72"/>
    <w:rsid w:val="00392C75"/>
    <w:rsid w:val="003946A3"/>
    <w:rsid w:val="00395412"/>
    <w:rsid w:val="00397E44"/>
    <w:rsid w:val="003A00EE"/>
    <w:rsid w:val="003A01CB"/>
    <w:rsid w:val="003A1044"/>
    <w:rsid w:val="003A2C54"/>
    <w:rsid w:val="003A3836"/>
    <w:rsid w:val="003A4091"/>
    <w:rsid w:val="003A433B"/>
    <w:rsid w:val="003A488C"/>
    <w:rsid w:val="003A49E6"/>
    <w:rsid w:val="003A4B89"/>
    <w:rsid w:val="003A5A8D"/>
    <w:rsid w:val="003A5E6A"/>
    <w:rsid w:val="003A604F"/>
    <w:rsid w:val="003A675D"/>
    <w:rsid w:val="003A7799"/>
    <w:rsid w:val="003B11DC"/>
    <w:rsid w:val="003B1355"/>
    <w:rsid w:val="003B2B49"/>
    <w:rsid w:val="003B5674"/>
    <w:rsid w:val="003B6A30"/>
    <w:rsid w:val="003B77E5"/>
    <w:rsid w:val="003C1051"/>
    <w:rsid w:val="003C2CA3"/>
    <w:rsid w:val="003C6618"/>
    <w:rsid w:val="003C6C26"/>
    <w:rsid w:val="003C75DB"/>
    <w:rsid w:val="003D0B9D"/>
    <w:rsid w:val="003D2658"/>
    <w:rsid w:val="003D3BE1"/>
    <w:rsid w:val="003D573D"/>
    <w:rsid w:val="003D6C2D"/>
    <w:rsid w:val="003D6C8D"/>
    <w:rsid w:val="003D6DB8"/>
    <w:rsid w:val="003D783C"/>
    <w:rsid w:val="003E0694"/>
    <w:rsid w:val="003E06D7"/>
    <w:rsid w:val="003E0967"/>
    <w:rsid w:val="003E0C7F"/>
    <w:rsid w:val="003E1728"/>
    <w:rsid w:val="003E2DFC"/>
    <w:rsid w:val="003E3082"/>
    <w:rsid w:val="003E364E"/>
    <w:rsid w:val="003E5374"/>
    <w:rsid w:val="003E5815"/>
    <w:rsid w:val="003F1243"/>
    <w:rsid w:val="003F2436"/>
    <w:rsid w:val="003F2950"/>
    <w:rsid w:val="003F3F39"/>
    <w:rsid w:val="003F4A17"/>
    <w:rsid w:val="003F6E84"/>
    <w:rsid w:val="0040287E"/>
    <w:rsid w:val="0040456B"/>
    <w:rsid w:val="00405DB5"/>
    <w:rsid w:val="00407244"/>
    <w:rsid w:val="0040758E"/>
    <w:rsid w:val="0041103A"/>
    <w:rsid w:val="004114F5"/>
    <w:rsid w:val="0041247D"/>
    <w:rsid w:val="0041339D"/>
    <w:rsid w:val="004136E6"/>
    <w:rsid w:val="004161B2"/>
    <w:rsid w:val="004179F4"/>
    <w:rsid w:val="0042195F"/>
    <w:rsid w:val="0042197D"/>
    <w:rsid w:val="00421CE3"/>
    <w:rsid w:val="00421E96"/>
    <w:rsid w:val="00423183"/>
    <w:rsid w:val="00424B09"/>
    <w:rsid w:val="004263FD"/>
    <w:rsid w:val="00426D3D"/>
    <w:rsid w:val="00427656"/>
    <w:rsid w:val="00427F6D"/>
    <w:rsid w:val="0043006E"/>
    <w:rsid w:val="004308F0"/>
    <w:rsid w:val="00430ED0"/>
    <w:rsid w:val="0043126D"/>
    <w:rsid w:val="004313C7"/>
    <w:rsid w:val="004344AB"/>
    <w:rsid w:val="00434AE7"/>
    <w:rsid w:val="0043501F"/>
    <w:rsid w:val="00436847"/>
    <w:rsid w:val="00436F7B"/>
    <w:rsid w:val="00437BD4"/>
    <w:rsid w:val="00437C6E"/>
    <w:rsid w:val="0044035C"/>
    <w:rsid w:val="00440493"/>
    <w:rsid w:val="00440FC5"/>
    <w:rsid w:val="0044161C"/>
    <w:rsid w:val="0044179B"/>
    <w:rsid w:val="00441A68"/>
    <w:rsid w:val="00441E3A"/>
    <w:rsid w:val="0044261F"/>
    <w:rsid w:val="00443C1B"/>
    <w:rsid w:val="0044674E"/>
    <w:rsid w:val="00454804"/>
    <w:rsid w:val="00454A2E"/>
    <w:rsid w:val="00455FA9"/>
    <w:rsid w:val="0045623F"/>
    <w:rsid w:val="00456490"/>
    <w:rsid w:val="00457680"/>
    <w:rsid w:val="0045778B"/>
    <w:rsid w:val="00460514"/>
    <w:rsid w:val="00461CB3"/>
    <w:rsid w:val="00461DFE"/>
    <w:rsid w:val="00462742"/>
    <w:rsid w:val="004639C9"/>
    <w:rsid w:val="00465726"/>
    <w:rsid w:val="004665C5"/>
    <w:rsid w:val="00473BFB"/>
    <w:rsid w:val="004740E4"/>
    <w:rsid w:val="00475B1B"/>
    <w:rsid w:val="0048026F"/>
    <w:rsid w:val="00482129"/>
    <w:rsid w:val="004823D3"/>
    <w:rsid w:val="00482A7E"/>
    <w:rsid w:val="00483578"/>
    <w:rsid w:val="00484868"/>
    <w:rsid w:val="004853A3"/>
    <w:rsid w:val="00485A82"/>
    <w:rsid w:val="00485F8F"/>
    <w:rsid w:val="00486A4F"/>
    <w:rsid w:val="00486BA7"/>
    <w:rsid w:val="00487C3E"/>
    <w:rsid w:val="00490AE8"/>
    <w:rsid w:val="00490E9E"/>
    <w:rsid w:val="00491722"/>
    <w:rsid w:val="00491A6A"/>
    <w:rsid w:val="0049214D"/>
    <w:rsid w:val="0049344F"/>
    <w:rsid w:val="00493C59"/>
    <w:rsid w:val="004957B4"/>
    <w:rsid w:val="00495EF2"/>
    <w:rsid w:val="004A030A"/>
    <w:rsid w:val="004A0E96"/>
    <w:rsid w:val="004A1E83"/>
    <w:rsid w:val="004A2142"/>
    <w:rsid w:val="004A2750"/>
    <w:rsid w:val="004A36C9"/>
    <w:rsid w:val="004A4B9C"/>
    <w:rsid w:val="004A522D"/>
    <w:rsid w:val="004A60FA"/>
    <w:rsid w:val="004A663F"/>
    <w:rsid w:val="004A706C"/>
    <w:rsid w:val="004A7C6F"/>
    <w:rsid w:val="004B00D7"/>
    <w:rsid w:val="004B17F0"/>
    <w:rsid w:val="004B2743"/>
    <w:rsid w:val="004B286F"/>
    <w:rsid w:val="004B28AA"/>
    <w:rsid w:val="004B3124"/>
    <w:rsid w:val="004B681C"/>
    <w:rsid w:val="004B6F95"/>
    <w:rsid w:val="004B7810"/>
    <w:rsid w:val="004C0773"/>
    <w:rsid w:val="004C0B3D"/>
    <w:rsid w:val="004C0F4A"/>
    <w:rsid w:val="004C234E"/>
    <w:rsid w:val="004C38A6"/>
    <w:rsid w:val="004C5DBF"/>
    <w:rsid w:val="004C6E85"/>
    <w:rsid w:val="004C75B4"/>
    <w:rsid w:val="004D2E83"/>
    <w:rsid w:val="004D3B07"/>
    <w:rsid w:val="004D40ED"/>
    <w:rsid w:val="004D5341"/>
    <w:rsid w:val="004D607C"/>
    <w:rsid w:val="004D691C"/>
    <w:rsid w:val="004D6AB3"/>
    <w:rsid w:val="004D6B41"/>
    <w:rsid w:val="004D6D6C"/>
    <w:rsid w:val="004D7666"/>
    <w:rsid w:val="004D7E7A"/>
    <w:rsid w:val="004E35BE"/>
    <w:rsid w:val="004E6E21"/>
    <w:rsid w:val="004F0E6A"/>
    <w:rsid w:val="004F111B"/>
    <w:rsid w:val="004F24FC"/>
    <w:rsid w:val="004F3B7C"/>
    <w:rsid w:val="004F6AC9"/>
    <w:rsid w:val="004F7D1A"/>
    <w:rsid w:val="005003D6"/>
    <w:rsid w:val="00501D29"/>
    <w:rsid w:val="00501D5B"/>
    <w:rsid w:val="00501E97"/>
    <w:rsid w:val="00503A08"/>
    <w:rsid w:val="005041CC"/>
    <w:rsid w:val="0050426B"/>
    <w:rsid w:val="00504A68"/>
    <w:rsid w:val="00504DA5"/>
    <w:rsid w:val="005055C0"/>
    <w:rsid w:val="00505CD8"/>
    <w:rsid w:val="00506504"/>
    <w:rsid w:val="00507002"/>
    <w:rsid w:val="005079EF"/>
    <w:rsid w:val="0051019E"/>
    <w:rsid w:val="00510D2C"/>
    <w:rsid w:val="00511A77"/>
    <w:rsid w:val="00512916"/>
    <w:rsid w:val="00513B8D"/>
    <w:rsid w:val="00514E0A"/>
    <w:rsid w:val="00514FBF"/>
    <w:rsid w:val="00514FD0"/>
    <w:rsid w:val="00515682"/>
    <w:rsid w:val="00516633"/>
    <w:rsid w:val="005175A4"/>
    <w:rsid w:val="0052252D"/>
    <w:rsid w:val="0052366B"/>
    <w:rsid w:val="00524975"/>
    <w:rsid w:val="00524EC4"/>
    <w:rsid w:val="00524F37"/>
    <w:rsid w:val="00525B62"/>
    <w:rsid w:val="005307A8"/>
    <w:rsid w:val="00530965"/>
    <w:rsid w:val="00532A81"/>
    <w:rsid w:val="00534B59"/>
    <w:rsid w:val="00535BAA"/>
    <w:rsid w:val="0053679E"/>
    <w:rsid w:val="0053744E"/>
    <w:rsid w:val="005417BB"/>
    <w:rsid w:val="005421BB"/>
    <w:rsid w:val="005429D9"/>
    <w:rsid w:val="00544DC6"/>
    <w:rsid w:val="0054539B"/>
    <w:rsid w:val="00545D4F"/>
    <w:rsid w:val="00546819"/>
    <w:rsid w:val="00547BE3"/>
    <w:rsid w:val="005510D7"/>
    <w:rsid w:val="00552678"/>
    <w:rsid w:val="00555B8C"/>
    <w:rsid w:val="00556013"/>
    <w:rsid w:val="00556409"/>
    <w:rsid w:val="005573A6"/>
    <w:rsid w:val="00560BE0"/>
    <w:rsid w:val="00562722"/>
    <w:rsid w:val="0056377B"/>
    <w:rsid w:val="00563BAF"/>
    <w:rsid w:val="00563DF6"/>
    <w:rsid w:val="00563E5C"/>
    <w:rsid w:val="0056420F"/>
    <w:rsid w:val="0056624D"/>
    <w:rsid w:val="00566782"/>
    <w:rsid w:val="00571FEB"/>
    <w:rsid w:val="0057319D"/>
    <w:rsid w:val="00574312"/>
    <w:rsid w:val="00574705"/>
    <w:rsid w:val="00574BEF"/>
    <w:rsid w:val="00575267"/>
    <w:rsid w:val="00575628"/>
    <w:rsid w:val="00577BEA"/>
    <w:rsid w:val="00577D66"/>
    <w:rsid w:val="00580D97"/>
    <w:rsid w:val="00581B39"/>
    <w:rsid w:val="005827B2"/>
    <w:rsid w:val="00584151"/>
    <w:rsid w:val="00585891"/>
    <w:rsid w:val="00585EA8"/>
    <w:rsid w:val="00586636"/>
    <w:rsid w:val="005909D4"/>
    <w:rsid w:val="005912D7"/>
    <w:rsid w:val="005915B4"/>
    <w:rsid w:val="00592D02"/>
    <w:rsid w:val="0059364E"/>
    <w:rsid w:val="005958F4"/>
    <w:rsid w:val="005966CF"/>
    <w:rsid w:val="0059787F"/>
    <w:rsid w:val="00597FC8"/>
    <w:rsid w:val="005A066F"/>
    <w:rsid w:val="005A1999"/>
    <w:rsid w:val="005A1B17"/>
    <w:rsid w:val="005A2190"/>
    <w:rsid w:val="005A273A"/>
    <w:rsid w:val="005A3B73"/>
    <w:rsid w:val="005A3D52"/>
    <w:rsid w:val="005A6359"/>
    <w:rsid w:val="005B03AD"/>
    <w:rsid w:val="005B23A4"/>
    <w:rsid w:val="005B436C"/>
    <w:rsid w:val="005B43FE"/>
    <w:rsid w:val="005B6FA2"/>
    <w:rsid w:val="005B7BF7"/>
    <w:rsid w:val="005C23B8"/>
    <w:rsid w:val="005C4494"/>
    <w:rsid w:val="005C4D96"/>
    <w:rsid w:val="005C4DDA"/>
    <w:rsid w:val="005C6471"/>
    <w:rsid w:val="005D1512"/>
    <w:rsid w:val="005D1B70"/>
    <w:rsid w:val="005D1E4F"/>
    <w:rsid w:val="005D235A"/>
    <w:rsid w:val="005D2425"/>
    <w:rsid w:val="005D2429"/>
    <w:rsid w:val="005D3342"/>
    <w:rsid w:val="005D4313"/>
    <w:rsid w:val="005D4EDB"/>
    <w:rsid w:val="005D618F"/>
    <w:rsid w:val="005D636D"/>
    <w:rsid w:val="005D751B"/>
    <w:rsid w:val="005D7BC3"/>
    <w:rsid w:val="005E01FB"/>
    <w:rsid w:val="005E036E"/>
    <w:rsid w:val="005E0B40"/>
    <w:rsid w:val="005E0C92"/>
    <w:rsid w:val="005E37AE"/>
    <w:rsid w:val="005E6115"/>
    <w:rsid w:val="005E7407"/>
    <w:rsid w:val="005E79E4"/>
    <w:rsid w:val="005F0616"/>
    <w:rsid w:val="005F1199"/>
    <w:rsid w:val="005F4454"/>
    <w:rsid w:val="005F4D23"/>
    <w:rsid w:val="005F6221"/>
    <w:rsid w:val="005F63CE"/>
    <w:rsid w:val="005F6A29"/>
    <w:rsid w:val="005F7EDD"/>
    <w:rsid w:val="00600BDA"/>
    <w:rsid w:val="00601D64"/>
    <w:rsid w:val="00603438"/>
    <w:rsid w:val="006044B2"/>
    <w:rsid w:val="006065BC"/>
    <w:rsid w:val="00606CB5"/>
    <w:rsid w:val="00610B3B"/>
    <w:rsid w:val="00610C21"/>
    <w:rsid w:val="00610C94"/>
    <w:rsid w:val="00610D13"/>
    <w:rsid w:val="006114B7"/>
    <w:rsid w:val="00611B38"/>
    <w:rsid w:val="006126C9"/>
    <w:rsid w:val="006127BB"/>
    <w:rsid w:val="006131E4"/>
    <w:rsid w:val="006131E7"/>
    <w:rsid w:val="0061474C"/>
    <w:rsid w:val="00615489"/>
    <w:rsid w:val="006160A7"/>
    <w:rsid w:val="00616C3B"/>
    <w:rsid w:val="00616F08"/>
    <w:rsid w:val="006220F9"/>
    <w:rsid w:val="0062220F"/>
    <w:rsid w:val="00623AE9"/>
    <w:rsid w:val="00625170"/>
    <w:rsid w:val="006255A4"/>
    <w:rsid w:val="0062574D"/>
    <w:rsid w:val="00626655"/>
    <w:rsid w:val="006266F4"/>
    <w:rsid w:val="00630C3E"/>
    <w:rsid w:val="00631603"/>
    <w:rsid w:val="00632C1D"/>
    <w:rsid w:val="00632C8F"/>
    <w:rsid w:val="006334F4"/>
    <w:rsid w:val="0063528D"/>
    <w:rsid w:val="0063537C"/>
    <w:rsid w:val="00635A57"/>
    <w:rsid w:val="00636EFB"/>
    <w:rsid w:val="0063749F"/>
    <w:rsid w:val="00641056"/>
    <w:rsid w:val="00641CC0"/>
    <w:rsid w:val="006421C6"/>
    <w:rsid w:val="006428ED"/>
    <w:rsid w:val="0064473B"/>
    <w:rsid w:val="00645EB6"/>
    <w:rsid w:val="00645F97"/>
    <w:rsid w:val="006471CE"/>
    <w:rsid w:val="00650C23"/>
    <w:rsid w:val="00651ED5"/>
    <w:rsid w:val="00652362"/>
    <w:rsid w:val="00653543"/>
    <w:rsid w:val="00653D0D"/>
    <w:rsid w:val="00654CD1"/>
    <w:rsid w:val="00655E5C"/>
    <w:rsid w:val="00656540"/>
    <w:rsid w:val="006611D8"/>
    <w:rsid w:val="00661230"/>
    <w:rsid w:val="006612CD"/>
    <w:rsid w:val="0066188E"/>
    <w:rsid w:val="0066295F"/>
    <w:rsid w:val="006644D5"/>
    <w:rsid w:val="0066482E"/>
    <w:rsid w:val="00664950"/>
    <w:rsid w:val="00665014"/>
    <w:rsid w:val="00665516"/>
    <w:rsid w:val="00665B25"/>
    <w:rsid w:val="0066630A"/>
    <w:rsid w:val="006676D7"/>
    <w:rsid w:val="00672916"/>
    <w:rsid w:val="00673754"/>
    <w:rsid w:val="00674C41"/>
    <w:rsid w:val="00675F3C"/>
    <w:rsid w:val="0067761E"/>
    <w:rsid w:val="00681068"/>
    <w:rsid w:val="00681B3C"/>
    <w:rsid w:val="006823D3"/>
    <w:rsid w:val="00682EEF"/>
    <w:rsid w:val="0068363E"/>
    <w:rsid w:val="00683DFF"/>
    <w:rsid w:val="006879CE"/>
    <w:rsid w:val="006911CF"/>
    <w:rsid w:val="0069220E"/>
    <w:rsid w:val="006925DA"/>
    <w:rsid w:val="00693FD6"/>
    <w:rsid w:val="00694CCF"/>
    <w:rsid w:val="006A0F05"/>
    <w:rsid w:val="006A1C0A"/>
    <w:rsid w:val="006A513A"/>
    <w:rsid w:val="006A5C54"/>
    <w:rsid w:val="006A654C"/>
    <w:rsid w:val="006A6A14"/>
    <w:rsid w:val="006A7313"/>
    <w:rsid w:val="006B0F0E"/>
    <w:rsid w:val="006B10B2"/>
    <w:rsid w:val="006B1DEC"/>
    <w:rsid w:val="006B2BEC"/>
    <w:rsid w:val="006B36B7"/>
    <w:rsid w:val="006B3DF7"/>
    <w:rsid w:val="006B42D0"/>
    <w:rsid w:val="006B688F"/>
    <w:rsid w:val="006B6F98"/>
    <w:rsid w:val="006C2C46"/>
    <w:rsid w:val="006C3345"/>
    <w:rsid w:val="006C42AC"/>
    <w:rsid w:val="006C583B"/>
    <w:rsid w:val="006C61AD"/>
    <w:rsid w:val="006C61C3"/>
    <w:rsid w:val="006C6A23"/>
    <w:rsid w:val="006C7069"/>
    <w:rsid w:val="006D2086"/>
    <w:rsid w:val="006D21DE"/>
    <w:rsid w:val="006D2297"/>
    <w:rsid w:val="006D4A0E"/>
    <w:rsid w:val="006D722E"/>
    <w:rsid w:val="006E1725"/>
    <w:rsid w:val="006E38BE"/>
    <w:rsid w:val="006E47DD"/>
    <w:rsid w:val="006E56DF"/>
    <w:rsid w:val="006E6AC9"/>
    <w:rsid w:val="006E7BF2"/>
    <w:rsid w:val="006F01EC"/>
    <w:rsid w:val="006F0981"/>
    <w:rsid w:val="006F0C10"/>
    <w:rsid w:val="006F27F2"/>
    <w:rsid w:val="006F3650"/>
    <w:rsid w:val="006F5A38"/>
    <w:rsid w:val="007016BD"/>
    <w:rsid w:val="00701921"/>
    <w:rsid w:val="0070201B"/>
    <w:rsid w:val="007064D5"/>
    <w:rsid w:val="007070D0"/>
    <w:rsid w:val="0070740E"/>
    <w:rsid w:val="007075C8"/>
    <w:rsid w:val="00707D81"/>
    <w:rsid w:val="00707D8A"/>
    <w:rsid w:val="0071005D"/>
    <w:rsid w:val="00710446"/>
    <w:rsid w:val="007109C8"/>
    <w:rsid w:val="00711016"/>
    <w:rsid w:val="0071140B"/>
    <w:rsid w:val="0071157D"/>
    <w:rsid w:val="00711ED1"/>
    <w:rsid w:val="007123FA"/>
    <w:rsid w:val="007124F2"/>
    <w:rsid w:val="007127B2"/>
    <w:rsid w:val="00714DC9"/>
    <w:rsid w:val="007159D1"/>
    <w:rsid w:val="00716C13"/>
    <w:rsid w:val="00716E78"/>
    <w:rsid w:val="00717458"/>
    <w:rsid w:val="007175E7"/>
    <w:rsid w:val="00717B4A"/>
    <w:rsid w:val="0072023A"/>
    <w:rsid w:val="0072114B"/>
    <w:rsid w:val="00721700"/>
    <w:rsid w:val="00721F8E"/>
    <w:rsid w:val="00722829"/>
    <w:rsid w:val="00722E4F"/>
    <w:rsid w:val="00722FC3"/>
    <w:rsid w:val="00723007"/>
    <w:rsid w:val="0072470D"/>
    <w:rsid w:val="007260A0"/>
    <w:rsid w:val="00726890"/>
    <w:rsid w:val="0072748B"/>
    <w:rsid w:val="0073068E"/>
    <w:rsid w:val="00730739"/>
    <w:rsid w:val="007311AA"/>
    <w:rsid w:val="007314E2"/>
    <w:rsid w:val="00731792"/>
    <w:rsid w:val="00731DEB"/>
    <w:rsid w:val="00732572"/>
    <w:rsid w:val="00733B72"/>
    <w:rsid w:val="0073419B"/>
    <w:rsid w:val="00735C37"/>
    <w:rsid w:val="007373A8"/>
    <w:rsid w:val="00737779"/>
    <w:rsid w:val="007377DF"/>
    <w:rsid w:val="007412CA"/>
    <w:rsid w:val="00742867"/>
    <w:rsid w:val="00742D1D"/>
    <w:rsid w:val="007441A7"/>
    <w:rsid w:val="00744794"/>
    <w:rsid w:val="00747008"/>
    <w:rsid w:val="0075074C"/>
    <w:rsid w:val="00750930"/>
    <w:rsid w:val="00751F19"/>
    <w:rsid w:val="00752870"/>
    <w:rsid w:val="00752A5B"/>
    <w:rsid w:val="00752B6C"/>
    <w:rsid w:val="00753D1D"/>
    <w:rsid w:val="00754574"/>
    <w:rsid w:val="00756B2E"/>
    <w:rsid w:val="00757440"/>
    <w:rsid w:val="007578EB"/>
    <w:rsid w:val="007579C1"/>
    <w:rsid w:val="00757D71"/>
    <w:rsid w:val="00760967"/>
    <w:rsid w:val="00760B54"/>
    <w:rsid w:val="00762166"/>
    <w:rsid w:val="00764FB3"/>
    <w:rsid w:val="00766306"/>
    <w:rsid w:val="00766726"/>
    <w:rsid w:val="007700C5"/>
    <w:rsid w:val="0077049C"/>
    <w:rsid w:val="007706C1"/>
    <w:rsid w:val="00772FFE"/>
    <w:rsid w:val="007735CC"/>
    <w:rsid w:val="00774176"/>
    <w:rsid w:val="00774E93"/>
    <w:rsid w:val="00775CA3"/>
    <w:rsid w:val="00780979"/>
    <w:rsid w:val="00782711"/>
    <w:rsid w:val="00784016"/>
    <w:rsid w:val="0078447A"/>
    <w:rsid w:val="007870EB"/>
    <w:rsid w:val="0078794F"/>
    <w:rsid w:val="007913F6"/>
    <w:rsid w:val="00791AC3"/>
    <w:rsid w:val="007921A0"/>
    <w:rsid w:val="007923FE"/>
    <w:rsid w:val="007945C0"/>
    <w:rsid w:val="00794F72"/>
    <w:rsid w:val="0079649B"/>
    <w:rsid w:val="007A0354"/>
    <w:rsid w:val="007A0CF7"/>
    <w:rsid w:val="007A16B8"/>
    <w:rsid w:val="007A497D"/>
    <w:rsid w:val="007A4B20"/>
    <w:rsid w:val="007A5391"/>
    <w:rsid w:val="007A675F"/>
    <w:rsid w:val="007A72DF"/>
    <w:rsid w:val="007A7D1F"/>
    <w:rsid w:val="007B2EBE"/>
    <w:rsid w:val="007B32F0"/>
    <w:rsid w:val="007B4A19"/>
    <w:rsid w:val="007B6EE9"/>
    <w:rsid w:val="007B7625"/>
    <w:rsid w:val="007B799B"/>
    <w:rsid w:val="007C02FF"/>
    <w:rsid w:val="007C0B17"/>
    <w:rsid w:val="007C0C07"/>
    <w:rsid w:val="007C0E64"/>
    <w:rsid w:val="007C2633"/>
    <w:rsid w:val="007C2A71"/>
    <w:rsid w:val="007C3D57"/>
    <w:rsid w:val="007C53C3"/>
    <w:rsid w:val="007C5D0A"/>
    <w:rsid w:val="007C752C"/>
    <w:rsid w:val="007D0133"/>
    <w:rsid w:val="007D08C7"/>
    <w:rsid w:val="007D0EA9"/>
    <w:rsid w:val="007D23ED"/>
    <w:rsid w:val="007D3038"/>
    <w:rsid w:val="007D406C"/>
    <w:rsid w:val="007D6532"/>
    <w:rsid w:val="007D6E23"/>
    <w:rsid w:val="007D7083"/>
    <w:rsid w:val="007D79B5"/>
    <w:rsid w:val="007D7A16"/>
    <w:rsid w:val="007D7A3E"/>
    <w:rsid w:val="007D7FE4"/>
    <w:rsid w:val="007E0F85"/>
    <w:rsid w:val="007E1921"/>
    <w:rsid w:val="007E2090"/>
    <w:rsid w:val="007E3F0E"/>
    <w:rsid w:val="007E4985"/>
    <w:rsid w:val="007E55AE"/>
    <w:rsid w:val="007E7A9E"/>
    <w:rsid w:val="007F0482"/>
    <w:rsid w:val="007F09BB"/>
    <w:rsid w:val="007F378F"/>
    <w:rsid w:val="007F398E"/>
    <w:rsid w:val="007F3E6B"/>
    <w:rsid w:val="007F4491"/>
    <w:rsid w:val="007F4582"/>
    <w:rsid w:val="007F5C52"/>
    <w:rsid w:val="007F5F57"/>
    <w:rsid w:val="007F7025"/>
    <w:rsid w:val="007F7642"/>
    <w:rsid w:val="00800892"/>
    <w:rsid w:val="00800D15"/>
    <w:rsid w:val="00801A46"/>
    <w:rsid w:val="00802328"/>
    <w:rsid w:val="0080399F"/>
    <w:rsid w:val="00804011"/>
    <w:rsid w:val="0080696C"/>
    <w:rsid w:val="008105C9"/>
    <w:rsid w:val="00810FC6"/>
    <w:rsid w:val="00812D6D"/>
    <w:rsid w:val="008144D6"/>
    <w:rsid w:val="00815182"/>
    <w:rsid w:val="0081538C"/>
    <w:rsid w:val="008169E7"/>
    <w:rsid w:val="00817FB7"/>
    <w:rsid w:val="00820309"/>
    <w:rsid w:val="00820FDF"/>
    <w:rsid w:val="0082102B"/>
    <w:rsid w:val="00821D03"/>
    <w:rsid w:val="00822854"/>
    <w:rsid w:val="00824569"/>
    <w:rsid w:val="00824649"/>
    <w:rsid w:val="00825C11"/>
    <w:rsid w:val="008266E1"/>
    <w:rsid w:val="00826C67"/>
    <w:rsid w:val="0083041E"/>
    <w:rsid w:val="00830990"/>
    <w:rsid w:val="008312BF"/>
    <w:rsid w:val="00831E2C"/>
    <w:rsid w:val="00831F44"/>
    <w:rsid w:val="0083369E"/>
    <w:rsid w:val="00834259"/>
    <w:rsid w:val="00834DB6"/>
    <w:rsid w:val="00835BC2"/>
    <w:rsid w:val="00837B70"/>
    <w:rsid w:val="00841757"/>
    <w:rsid w:val="00841A79"/>
    <w:rsid w:val="00842074"/>
    <w:rsid w:val="00842215"/>
    <w:rsid w:val="00843D2F"/>
    <w:rsid w:val="008445C7"/>
    <w:rsid w:val="008448A7"/>
    <w:rsid w:val="008450D6"/>
    <w:rsid w:val="00851F34"/>
    <w:rsid w:val="008536FE"/>
    <w:rsid w:val="008537C3"/>
    <w:rsid w:val="00853C73"/>
    <w:rsid w:val="0085422D"/>
    <w:rsid w:val="008553ED"/>
    <w:rsid w:val="00856A4B"/>
    <w:rsid w:val="0085760A"/>
    <w:rsid w:val="0086135E"/>
    <w:rsid w:val="0086405C"/>
    <w:rsid w:val="00865270"/>
    <w:rsid w:val="00865D76"/>
    <w:rsid w:val="00866B33"/>
    <w:rsid w:val="008723AE"/>
    <w:rsid w:val="00874B5B"/>
    <w:rsid w:val="00874C66"/>
    <w:rsid w:val="00876425"/>
    <w:rsid w:val="008810D0"/>
    <w:rsid w:val="00882363"/>
    <w:rsid w:val="00883D9B"/>
    <w:rsid w:val="00885943"/>
    <w:rsid w:val="00885AD7"/>
    <w:rsid w:val="0088710B"/>
    <w:rsid w:val="0088765E"/>
    <w:rsid w:val="008903C9"/>
    <w:rsid w:val="0089238B"/>
    <w:rsid w:val="00894675"/>
    <w:rsid w:val="0089660F"/>
    <w:rsid w:val="008A2286"/>
    <w:rsid w:val="008A2F2F"/>
    <w:rsid w:val="008A42D6"/>
    <w:rsid w:val="008A43D4"/>
    <w:rsid w:val="008A493D"/>
    <w:rsid w:val="008A5A6E"/>
    <w:rsid w:val="008A686A"/>
    <w:rsid w:val="008B0303"/>
    <w:rsid w:val="008B0746"/>
    <w:rsid w:val="008B0836"/>
    <w:rsid w:val="008B12B7"/>
    <w:rsid w:val="008B1AD5"/>
    <w:rsid w:val="008B1E39"/>
    <w:rsid w:val="008B2D1F"/>
    <w:rsid w:val="008B33C0"/>
    <w:rsid w:val="008B3C8E"/>
    <w:rsid w:val="008B3D07"/>
    <w:rsid w:val="008B4DDD"/>
    <w:rsid w:val="008B4DFC"/>
    <w:rsid w:val="008B673E"/>
    <w:rsid w:val="008B7152"/>
    <w:rsid w:val="008C4251"/>
    <w:rsid w:val="008C4E58"/>
    <w:rsid w:val="008C74EB"/>
    <w:rsid w:val="008C789B"/>
    <w:rsid w:val="008D0CC8"/>
    <w:rsid w:val="008D12BA"/>
    <w:rsid w:val="008D12D9"/>
    <w:rsid w:val="008D19F1"/>
    <w:rsid w:val="008D3C1E"/>
    <w:rsid w:val="008D3EF5"/>
    <w:rsid w:val="008D6B01"/>
    <w:rsid w:val="008D73FC"/>
    <w:rsid w:val="008D7485"/>
    <w:rsid w:val="008E011A"/>
    <w:rsid w:val="008E0FE1"/>
    <w:rsid w:val="008E2252"/>
    <w:rsid w:val="008E2D3C"/>
    <w:rsid w:val="008E3734"/>
    <w:rsid w:val="008E4C29"/>
    <w:rsid w:val="008E4D65"/>
    <w:rsid w:val="008E5C76"/>
    <w:rsid w:val="008E5F2F"/>
    <w:rsid w:val="008E630F"/>
    <w:rsid w:val="008E6A7A"/>
    <w:rsid w:val="008E7188"/>
    <w:rsid w:val="008F0970"/>
    <w:rsid w:val="008F3158"/>
    <w:rsid w:val="008F3F38"/>
    <w:rsid w:val="008F51F8"/>
    <w:rsid w:val="008F60EC"/>
    <w:rsid w:val="008F65E8"/>
    <w:rsid w:val="008F6C02"/>
    <w:rsid w:val="008F72BE"/>
    <w:rsid w:val="008F7D25"/>
    <w:rsid w:val="009001D5"/>
    <w:rsid w:val="0090100F"/>
    <w:rsid w:val="00901DF8"/>
    <w:rsid w:val="009022F7"/>
    <w:rsid w:val="00902667"/>
    <w:rsid w:val="00902690"/>
    <w:rsid w:val="0090478D"/>
    <w:rsid w:val="009049F9"/>
    <w:rsid w:val="0090591C"/>
    <w:rsid w:val="00905BFC"/>
    <w:rsid w:val="00905DDE"/>
    <w:rsid w:val="00905E65"/>
    <w:rsid w:val="00905FC4"/>
    <w:rsid w:val="009078FF"/>
    <w:rsid w:val="00910B50"/>
    <w:rsid w:val="00914A24"/>
    <w:rsid w:val="0091681A"/>
    <w:rsid w:val="00916DF9"/>
    <w:rsid w:val="00917404"/>
    <w:rsid w:val="00920163"/>
    <w:rsid w:val="00920755"/>
    <w:rsid w:val="0092177D"/>
    <w:rsid w:val="00921ACA"/>
    <w:rsid w:val="00923DC9"/>
    <w:rsid w:val="00924810"/>
    <w:rsid w:val="0092511A"/>
    <w:rsid w:val="00925340"/>
    <w:rsid w:val="0092612B"/>
    <w:rsid w:val="00926DBF"/>
    <w:rsid w:val="0093011A"/>
    <w:rsid w:val="00930244"/>
    <w:rsid w:val="009315E4"/>
    <w:rsid w:val="00932B5B"/>
    <w:rsid w:val="0093319C"/>
    <w:rsid w:val="00934172"/>
    <w:rsid w:val="009346CD"/>
    <w:rsid w:val="00935F4A"/>
    <w:rsid w:val="00936FB2"/>
    <w:rsid w:val="009379E3"/>
    <w:rsid w:val="00940E25"/>
    <w:rsid w:val="0094150D"/>
    <w:rsid w:val="0094191A"/>
    <w:rsid w:val="00941C92"/>
    <w:rsid w:val="0094269C"/>
    <w:rsid w:val="0094284E"/>
    <w:rsid w:val="00942942"/>
    <w:rsid w:val="00943BB5"/>
    <w:rsid w:val="00943C0A"/>
    <w:rsid w:val="00943FCC"/>
    <w:rsid w:val="00945316"/>
    <w:rsid w:val="009454BF"/>
    <w:rsid w:val="009478BC"/>
    <w:rsid w:val="00950BC3"/>
    <w:rsid w:val="0095467F"/>
    <w:rsid w:val="00954BCF"/>
    <w:rsid w:val="00954BD2"/>
    <w:rsid w:val="0095538D"/>
    <w:rsid w:val="0095569A"/>
    <w:rsid w:val="00957E30"/>
    <w:rsid w:val="009607FD"/>
    <w:rsid w:val="00960E07"/>
    <w:rsid w:val="009626F1"/>
    <w:rsid w:val="00962ECF"/>
    <w:rsid w:val="00963C09"/>
    <w:rsid w:val="00965FF2"/>
    <w:rsid w:val="00971DDA"/>
    <w:rsid w:val="00972ED1"/>
    <w:rsid w:val="0097529A"/>
    <w:rsid w:val="00976DDA"/>
    <w:rsid w:val="009776F2"/>
    <w:rsid w:val="009817B0"/>
    <w:rsid w:val="00982095"/>
    <w:rsid w:val="0098231F"/>
    <w:rsid w:val="0098370C"/>
    <w:rsid w:val="00984970"/>
    <w:rsid w:val="00985A3A"/>
    <w:rsid w:val="0099008C"/>
    <w:rsid w:val="00990312"/>
    <w:rsid w:val="00990AB5"/>
    <w:rsid w:val="0099148D"/>
    <w:rsid w:val="00991A0E"/>
    <w:rsid w:val="00993106"/>
    <w:rsid w:val="00993ACE"/>
    <w:rsid w:val="00994083"/>
    <w:rsid w:val="009947E6"/>
    <w:rsid w:val="00995B78"/>
    <w:rsid w:val="00995E46"/>
    <w:rsid w:val="0099671C"/>
    <w:rsid w:val="009A042D"/>
    <w:rsid w:val="009A22E6"/>
    <w:rsid w:val="009A72D6"/>
    <w:rsid w:val="009A7838"/>
    <w:rsid w:val="009B03DA"/>
    <w:rsid w:val="009B0794"/>
    <w:rsid w:val="009B164F"/>
    <w:rsid w:val="009B25C0"/>
    <w:rsid w:val="009B2A77"/>
    <w:rsid w:val="009B5297"/>
    <w:rsid w:val="009B5986"/>
    <w:rsid w:val="009B6319"/>
    <w:rsid w:val="009B7211"/>
    <w:rsid w:val="009C2A3A"/>
    <w:rsid w:val="009C3B9C"/>
    <w:rsid w:val="009C3BB8"/>
    <w:rsid w:val="009C74A0"/>
    <w:rsid w:val="009D099E"/>
    <w:rsid w:val="009D0ADE"/>
    <w:rsid w:val="009D1B1A"/>
    <w:rsid w:val="009D1DEE"/>
    <w:rsid w:val="009D31D6"/>
    <w:rsid w:val="009D4C94"/>
    <w:rsid w:val="009D63CF"/>
    <w:rsid w:val="009D702E"/>
    <w:rsid w:val="009E0632"/>
    <w:rsid w:val="009E1406"/>
    <w:rsid w:val="009E2709"/>
    <w:rsid w:val="009E2E7F"/>
    <w:rsid w:val="009E4202"/>
    <w:rsid w:val="009E4E0B"/>
    <w:rsid w:val="009E6841"/>
    <w:rsid w:val="009E6E1C"/>
    <w:rsid w:val="009E6E71"/>
    <w:rsid w:val="009E7245"/>
    <w:rsid w:val="009F02A2"/>
    <w:rsid w:val="009F0B8E"/>
    <w:rsid w:val="009F0E1C"/>
    <w:rsid w:val="009F2104"/>
    <w:rsid w:val="009F26BB"/>
    <w:rsid w:val="009F28CB"/>
    <w:rsid w:val="009F546A"/>
    <w:rsid w:val="009F54B8"/>
    <w:rsid w:val="009F6024"/>
    <w:rsid w:val="009F6B40"/>
    <w:rsid w:val="009F73E4"/>
    <w:rsid w:val="00A00BEA"/>
    <w:rsid w:val="00A01858"/>
    <w:rsid w:val="00A01B51"/>
    <w:rsid w:val="00A02073"/>
    <w:rsid w:val="00A02DC7"/>
    <w:rsid w:val="00A05B98"/>
    <w:rsid w:val="00A06B25"/>
    <w:rsid w:val="00A073B8"/>
    <w:rsid w:val="00A117E6"/>
    <w:rsid w:val="00A12E7A"/>
    <w:rsid w:val="00A1492B"/>
    <w:rsid w:val="00A153EF"/>
    <w:rsid w:val="00A16456"/>
    <w:rsid w:val="00A203FA"/>
    <w:rsid w:val="00A20931"/>
    <w:rsid w:val="00A20C08"/>
    <w:rsid w:val="00A21FEE"/>
    <w:rsid w:val="00A23004"/>
    <w:rsid w:val="00A23051"/>
    <w:rsid w:val="00A24B16"/>
    <w:rsid w:val="00A24D33"/>
    <w:rsid w:val="00A24DA2"/>
    <w:rsid w:val="00A30001"/>
    <w:rsid w:val="00A331CA"/>
    <w:rsid w:val="00A3356B"/>
    <w:rsid w:val="00A35CC1"/>
    <w:rsid w:val="00A35EAA"/>
    <w:rsid w:val="00A401E2"/>
    <w:rsid w:val="00A4181F"/>
    <w:rsid w:val="00A41E15"/>
    <w:rsid w:val="00A421F8"/>
    <w:rsid w:val="00A4263B"/>
    <w:rsid w:val="00A43036"/>
    <w:rsid w:val="00A436AC"/>
    <w:rsid w:val="00A445EE"/>
    <w:rsid w:val="00A44EE2"/>
    <w:rsid w:val="00A45051"/>
    <w:rsid w:val="00A46656"/>
    <w:rsid w:val="00A50529"/>
    <w:rsid w:val="00A52D65"/>
    <w:rsid w:val="00A52EB6"/>
    <w:rsid w:val="00A53245"/>
    <w:rsid w:val="00A54F06"/>
    <w:rsid w:val="00A55529"/>
    <w:rsid w:val="00A55D6F"/>
    <w:rsid w:val="00A56BD6"/>
    <w:rsid w:val="00A6004B"/>
    <w:rsid w:val="00A61E05"/>
    <w:rsid w:val="00A67D39"/>
    <w:rsid w:val="00A67EB0"/>
    <w:rsid w:val="00A70DBC"/>
    <w:rsid w:val="00A71F99"/>
    <w:rsid w:val="00A7214A"/>
    <w:rsid w:val="00A7242D"/>
    <w:rsid w:val="00A725EC"/>
    <w:rsid w:val="00A742BB"/>
    <w:rsid w:val="00A75B00"/>
    <w:rsid w:val="00A7709E"/>
    <w:rsid w:val="00A77850"/>
    <w:rsid w:val="00A80B8C"/>
    <w:rsid w:val="00A82088"/>
    <w:rsid w:val="00A82F2D"/>
    <w:rsid w:val="00A850F3"/>
    <w:rsid w:val="00A859CA"/>
    <w:rsid w:val="00A85DD3"/>
    <w:rsid w:val="00A86F1B"/>
    <w:rsid w:val="00A91489"/>
    <w:rsid w:val="00A92C12"/>
    <w:rsid w:val="00A9305B"/>
    <w:rsid w:val="00A9404D"/>
    <w:rsid w:val="00A96AAE"/>
    <w:rsid w:val="00A97733"/>
    <w:rsid w:val="00AA01A9"/>
    <w:rsid w:val="00AA050E"/>
    <w:rsid w:val="00AA1140"/>
    <w:rsid w:val="00AA4A12"/>
    <w:rsid w:val="00AA4C1B"/>
    <w:rsid w:val="00AA4D22"/>
    <w:rsid w:val="00AA518C"/>
    <w:rsid w:val="00AA6423"/>
    <w:rsid w:val="00AA759E"/>
    <w:rsid w:val="00AA7B9A"/>
    <w:rsid w:val="00AB042A"/>
    <w:rsid w:val="00AB08B3"/>
    <w:rsid w:val="00AB0BCB"/>
    <w:rsid w:val="00AB0DFF"/>
    <w:rsid w:val="00AB1CF0"/>
    <w:rsid w:val="00AB26D9"/>
    <w:rsid w:val="00AB2B18"/>
    <w:rsid w:val="00AB2CA5"/>
    <w:rsid w:val="00AB2D45"/>
    <w:rsid w:val="00AB33A0"/>
    <w:rsid w:val="00AB34EE"/>
    <w:rsid w:val="00AB3C77"/>
    <w:rsid w:val="00AB547E"/>
    <w:rsid w:val="00AB5917"/>
    <w:rsid w:val="00AB7367"/>
    <w:rsid w:val="00AB73BF"/>
    <w:rsid w:val="00AB7B10"/>
    <w:rsid w:val="00AC035A"/>
    <w:rsid w:val="00AC0623"/>
    <w:rsid w:val="00AC18C7"/>
    <w:rsid w:val="00AC309E"/>
    <w:rsid w:val="00AC3C55"/>
    <w:rsid w:val="00AC418F"/>
    <w:rsid w:val="00AC6096"/>
    <w:rsid w:val="00AC652E"/>
    <w:rsid w:val="00AC66C0"/>
    <w:rsid w:val="00AC6716"/>
    <w:rsid w:val="00AD0817"/>
    <w:rsid w:val="00AD1D09"/>
    <w:rsid w:val="00AD7756"/>
    <w:rsid w:val="00AE01FE"/>
    <w:rsid w:val="00AE1B36"/>
    <w:rsid w:val="00AE3753"/>
    <w:rsid w:val="00AE462D"/>
    <w:rsid w:val="00AE487C"/>
    <w:rsid w:val="00AE5AF6"/>
    <w:rsid w:val="00AE5F54"/>
    <w:rsid w:val="00AE77D7"/>
    <w:rsid w:val="00AE7F7D"/>
    <w:rsid w:val="00AF0438"/>
    <w:rsid w:val="00AF2269"/>
    <w:rsid w:val="00AF23E4"/>
    <w:rsid w:val="00AF391C"/>
    <w:rsid w:val="00AF5BA4"/>
    <w:rsid w:val="00AF6336"/>
    <w:rsid w:val="00AF6E44"/>
    <w:rsid w:val="00AF7BF6"/>
    <w:rsid w:val="00B00EC0"/>
    <w:rsid w:val="00B01E38"/>
    <w:rsid w:val="00B026C3"/>
    <w:rsid w:val="00B0349E"/>
    <w:rsid w:val="00B03685"/>
    <w:rsid w:val="00B04D72"/>
    <w:rsid w:val="00B06316"/>
    <w:rsid w:val="00B06655"/>
    <w:rsid w:val="00B10468"/>
    <w:rsid w:val="00B11748"/>
    <w:rsid w:val="00B11BF5"/>
    <w:rsid w:val="00B1200E"/>
    <w:rsid w:val="00B12154"/>
    <w:rsid w:val="00B1288A"/>
    <w:rsid w:val="00B12FF6"/>
    <w:rsid w:val="00B132CD"/>
    <w:rsid w:val="00B1636C"/>
    <w:rsid w:val="00B1649B"/>
    <w:rsid w:val="00B17618"/>
    <w:rsid w:val="00B21EE4"/>
    <w:rsid w:val="00B22E16"/>
    <w:rsid w:val="00B23E92"/>
    <w:rsid w:val="00B256B6"/>
    <w:rsid w:val="00B25CF0"/>
    <w:rsid w:val="00B26A9A"/>
    <w:rsid w:val="00B30B28"/>
    <w:rsid w:val="00B30C0E"/>
    <w:rsid w:val="00B30F74"/>
    <w:rsid w:val="00B31847"/>
    <w:rsid w:val="00B3323C"/>
    <w:rsid w:val="00B34454"/>
    <w:rsid w:val="00B35519"/>
    <w:rsid w:val="00B37114"/>
    <w:rsid w:val="00B375AE"/>
    <w:rsid w:val="00B403B8"/>
    <w:rsid w:val="00B409E3"/>
    <w:rsid w:val="00B410F4"/>
    <w:rsid w:val="00B41747"/>
    <w:rsid w:val="00B43A8C"/>
    <w:rsid w:val="00B43C82"/>
    <w:rsid w:val="00B43FD4"/>
    <w:rsid w:val="00B45AB3"/>
    <w:rsid w:val="00B45DBE"/>
    <w:rsid w:val="00B46DC6"/>
    <w:rsid w:val="00B473CE"/>
    <w:rsid w:val="00B47CEC"/>
    <w:rsid w:val="00B51769"/>
    <w:rsid w:val="00B518B6"/>
    <w:rsid w:val="00B5204C"/>
    <w:rsid w:val="00B553E7"/>
    <w:rsid w:val="00B562AD"/>
    <w:rsid w:val="00B57015"/>
    <w:rsid w:val="00B5747C"/>
    <w:rsid w:val="00B61585"/>
    <w:rsid w:val="00B61CD6"/>
    <w:rsid w:val="00B622F7"/>
    <w:rsid w:val="00B647E5"/>
    <w:rsid w:val="00B6514B"/>
    <w:rsid w:val="00B66D70"/>
    <w:rsid w:val="00B71E95"/>
    <w:rsid w:val="00B72137"/>
    <w:rsid w:val="00B72A05"/>
    <w:rsid w:val="00B72D39"/>
    <w:rsid w:val="00B72FBF"/>
    <w:rsid w:val="00B742EA"/>
    <w:rsid w:val="00B74AEA"/>
    <w:rsid w:val="00B755D3"/>
    <w:rsid w:val="00B767DB"/>
    <w:rsid w:val="00B80155"/>
    <w:rsid w:val="00B8105A"/>
    <w:rsid w:val="00B81249"/>
    <w:rsid w:val="00B830E3"/>
    <w:rsid w:val="00B83626"/>
    <w:rsid w:val="00B83BB3"/>
    <w:rsid w:val="00B846DF"/>
    <w:rsid w:val="00B8519C"/>
    <w:rsid w:val="00B862CD"/>
    <w:rsid w:val="00B87951"/>
    <w:rsid w:val="00B87A85"/>
    <w:rsid w:val="00B92EB0"/>
    <w:rsid w:val="00B9379B"/>
    <w:rsid w:val="00B9404C"/>
    <w:rsid w:val="00B94CEF"/>
    <w:rsid w:val="00B9732B"/>
    <w:rsid w:val="00B97DA4"/>
    <w:rsid w:val="00BA17BC"/>
    <w:rsid w:val="00BA1A1A"/>
    <w:rsid w:val="00BA1C48"/>
    <w:rsid w:val="00BA2C95"/>
    <w:rsid w:val="00BA3412"/>
    <w:rsid w:val="00BA40D6"/>
    <w:rsid w:val="00BA5495"/>
    <w:rsid w:val="00BA5895"/>
    <w:rsid w:val="00BA7BCB"/>
    <w:rsid w:val="00BB0C4B"/>
    <w:rsid w:val="00BB0FF5"/>
    <w:rsid w:val="00BB25F0"/>
    <w:rsid w:val="00BB294D"/>
    <w:rsid w:val="00BB40D4"/>
    <w:rsid w:val="00BB4AD0"/>
    <w:rsid w:val="00BB6AEF"/>
    <w:rsid w:val="00BB7179"/>
    <w:rsid w:val="00BB7985"/>
    <w:rsid w:val="00BB7A2D"/>
    <w:rsid w:val="00BC0183"/>
    <w:rsid w:val="00BC031F"/>
    <w:rsid w:val="00BC36A3"/>
    <w:rsid w:val="00BC5430"/>
    <w:rsid w:val="00BC7442"/>
    <w:rsid w:val="00BD0652"/>
    <w:rsid w:val="00BD0AAB"/>
    <w:rsid w:val="00BD1093"/>
    <w:rsid w:val="00BD1892"/>
    <w:rsid w:val="00BD193F"/>
    <w:rsid w:val="00BD1AC6"/>
    <w:rsid w:val="00BD3836"/>
    <w:rsid w:val="00BD3B90"/>
    <w:rsid w:val="00BD51F5"/>
    <w:rsid w:val="00BD5773"/>
    <w:rsid w:val="00BD5774"/>
    <w:rsid w:val="00BD61AB"/>
    <w:rsid w:val="00BD6476"/>
    <w:rsid w:val="00BD6CC3"/>
    <w:rsid w:val="00BD709F"/>
    <w:rsid w:val="00BD70C1"/>
    <w:rsid w:val="00BE1961"/>
    <w:rsid w:val="00BE238D"/>
    <w:rsid w:val="00BE2711"/>
    <w:rsid w:val="00BE35FD"/>
    <w:rsid w:val="00BE3B5F"/>
    <w:rsid w:val="00BE6B83"/>
    <w:rsid w:val="00BE7C91"/>
    <w:rsid w:val="00BF0631"/>
    <w:rsid w:val="00BF0837"/>
    <w:rsid w:val="00BF0B65"/>
    <w:rsid w:val="00BF10D0"/>
    <w:rsid w:val="00BF1BC7"/>
    <w:rsid w:val="00BF227F"/>
    <w:rsid w:val="00BF242F"/>
    <w:rsid w:val="00BF519B"/>
    <w:rsid w:val="00BF5343"/>
    <w:rsid w:val="00C001D2"/>
    <w:rsid w:val="00C00738"/>
    <w:rsid w:val="00C024D5"/>
    <w:rsid w:val="00C0296E"/>
    <w:rsid w:val="00C02F4B"/>
    <w:rsid w:val="00C03DDE"/>
    <w:rsid w:val="00C04166"/>
    <w:rsid w:val="00C0525C"/>
    <w:rsid w:val="00C06A1E"/>
    <w:rsid w:val="00C07D3A"/>
    <w:rsid w:val="00C10200"/>
    <w:rsid w:val="00C117DD"/>
    <w:rsid w:val="00C12233"/>
    <w:rsid w:val="00C126CB"/>
    <w:rsid w:val="00C13230"/>
    <w:rsid w:val="00C15D1E"/>
    <w:rsid w:val="00C1717C"/>
    <w:rsid w:val="00C17824"/>
    <w:rsid w:val="00C17B68"/>
    <w:rsid w:val="00C17DF9"/>
    <w:rsid w:val="00C20558"/>
    <w:rsid w:val="00C21C5D"/>
    <w:rsid w:val="00C22646"/>
    <w:rsid w:val="00C22F17"/>
    <w:rsid w:val="00C24FA4"/>
    <w:rsid w:val="00C2598B"/>
    <w:rsid w:val="00C26807"/>
    <w:rsid w:val="00C2761D"/>
    <w:rsid w:val="00C27F4E"/>
    <w:rsid w:val="00C30805"/>
    <w:rsid w:val="00C30B20"/>
    <w:rsid w:val="00C3481D"/>
    <w:rsid w:val="00C34A04"/>
    <w:rsid w:val="00C37522"/>
    <w:rsid w:val="00C407C9"/>
    <w:rsid w:val="00C41398"/>
    <w:rsid w:val="00C43A92"/>
    <w:rsid w:val="00C4447F"/>
    <w:rsid w:val="00C45BE9"/>
    <w:rsid w:val="00C46AEF"/>
    <w:rsid w:val="00C47135"/>
    <w:rsid w:val="00C505E8"/>
    <w:rsid w:val="00C52EF5"/>
    <w:rsid w:val="00C53EE9"/>
    <w:rsid w:val="00C54E31"/>
    <w:rsid w:val="00C55238"/>
    <w:rsid w:val="00C56403"/>
    <w:rsid w:val="00C56599"/>
    <w:rsid w:val="00C60CC7"/>
    <w:rsid w:val="00C633DC"/>
    <w:rsid w:val="00C6696C"/>
    <w:rsid w:val="00C67DF7"/>
    <w:rsid w:val="00C70636"/>
    <w:rsid w:val="00C70F34"/>
    <w:rsid w:val="00C71C52"/>
    <w:rsid w:val="00C72F87"/>
    <w:rsid w:val="00C73594"/>
    <w:rsid w:val="00C751A1"/>
    <w:rsid w:val="00C776EB"/>
    <w:rsid w:val="00C77F33"/>
    <w:rsid w:val="00C8090E"/>
    <w:rsid w:val="00C80985"/>
    <w:rsid w:val="00C80AC0"/>
    <w:rsid w:val="00C81F03"/>
    <w:rsid w:val="00C82583"/>
    <w:rsid w:val="00C82B7A"/>
    <w:rsid w:val="00C84754"/>
    <w:rsid w:val="00C84917"/>
    <w:rsid w:val="00C85346"/>
    <w:rsid w:val="00C86909"/>
    <w:rsid w:val="00C87022"/>
    <w:rsid w:val="00C90AB7"/>
    <w:rsid w:val="00C94013"/>
    <w:rsid w:val="00C95246"/>
    <w:rsid w:val="00CA03D8"/>
    <w:rsid w:val="00CA0A90"/>
    <w:rsid w:val="00CA1394"/>
    <w:rsid w:val="00CA2CB8"/>
    <w:rsid w:val="00CA307C"/>
    <w:rsid w:val="00CA5695"/>
    <w:rsid w:val="00CA6CC8"/>
    <w:rsid w:val="00CB0005"/>
    <w:rsid w:val="00CB1801"/>
    <w:rsid w:val="00CB3353"/>
    <w:rsid w:val="00CB33B9"/>
    <w:rsid w:val="00CC25C4"/>
    <w:rsid w:val="00CC3E00"/>
    <w:rsid w:val="00CC4811"/>
    <w:rsid w:val="00CC5E49"/>
    <w:rsid w:val="00CD087E"/>
    <w:rsid w:val="00CD0DDB"/>
    <w:rsid w:val="00CD0E2F"/>
    <w:rsid w:val="00CD1DEA"/>
    <w:rsid w:val="00CD2537"/>
    <w:rsid w:val="00CD34EC"/>
    <w:rsid w:val="00CD375C"/>
    <w:rsid w:val="00CD37BC"/>
    <w:rsid w:val="00CD7D23"/>
    <w:rsid w:val="00CD7EF3"/>
    <w:rsid w:val="00CE0440"/>
    <w:rsid w:val="00CE3272"/>
    <w:rsid w:val="00CE32ED"/>
    <w:rsid w:val="00CE3378"/>
    <w:rsid w:val="00CE38EA"/>
    <w:rsid w:val="00CE3960"/>
    <w:rsid w:val="00CE3B80"/>
    <w:rsid w:val="00CE3EF8"/>
    <w:rsid w:val="00CE4991"/>
    <w:rsid w:val="00CE61DD"/>
    <w:rsid w:val="00CE66F8"/>
    <w:rsid w:val="00CE704E"/>
    <w:rsid w:val="00CE7777"/>
    <w:rsid w:val="00CF303D"/>
    <w:rsid w:val="00CF324C"/>
    <w:rsid w:val="00CF6007"/>
    <w:rsid w:val="00CF73C5"/>
    <w:rsid w:val="00CF74DC"/>
    <w:rsid w:val="00D0082D"/>
    <w:rsid w:val="00D01EAE"/>
    <w:rsid w:val="00D022FE"/>
    <w:rsid w:val="00D0622E"/>
    <w:rsid w:val="00D06D5D"/>
    <w:rsid w:val="00D078F5"/>
    <w:rsid w:val="00D10238"/>
    <w:rsid w:val="00D10615"/>
    <w:rsid w:val="00D113D5"/>
    <w:rsid w:val="00D11870"/>
    <w:rsid w:val="00D11AD1"/>
    <w:rsid w:val="00D13E1F"/>
    <w:rsid w:val="00D160A8"/>
    <w:rsid w:val="00D162D7"/>
    <w:rsid w:val="00D17FE9"/>
    <w:rsid w:val="00D20B2A"/>
    <w:rsid w:val="00D21505"/>
    <w:rsid w:val="00D21FE5"/>
    <w:rsid w:val="00D22DDC"/>
    <w:rsid w:val="00D23C42"/>
    <w:rsid w:val="00D2488C"/>
    <w:rsid w:val="00D2636F"/>
    <w:rsid w:val="00D26525"/>
    <w:rsid w:val="00D266BD"/>
    <w:rsid w:val="00D266E6"/>
    <w:rsid w:val="00D27080"/>
    <w:rsid w:val="00D276A2"/>
    <w:rsid w:val="00D27E0F"/>
    <w:rsid w:val="00D33533"/>
    <w:rsid w:val="00D33E78"/>
    <w:rsid w:val="00D367EE"/>
    <w:rsid w:val="00D405EE"/>
    <w:rsid w:val="00D4086D"/>
    <w:rsid w:val="00D45A61"/>
    <w:rsid w:val="00D46A3C"/>
    <w:rsid w:val="00D47241"/>
    <w:rsid w:val="00D50B73"/>
    <w:rsid w:val="00D510E7"/>
    <w:rsid w:val="00D52108"/>
    <w:rsid w:val="00D5210C"/>
    <w:rsid w:val="00D5249F"/>
    <w:rsid w:val="00D529AB"/>
    <w:rsid w:val="00D54528"/>
    <w:rsid w:val="00D548C2"/>
    <w:rsid w:val="00D55753"/>
    <w:rsid w:val="00D56A4D"/>
    <w:rsid w:val="00D56DD6"/>
    <w:rsid w:val="00D5746D"/>
    <w:rsid w:val="00D574C3"/>
    <w:rsid w:val="00D57D0F"/>
    <w:rsid w:val="00D6063E"/>
    <w:rsid w:val="00D61824"/>
    <w:rsid w:val="00D6247A"/>
    <w:rsid w:val="00D630F1"/>
    <w:rsid w:val="00D63BAF"/>
    <w:rsid w:val="00D65B27"/>
    <w:rsid w:val="00D65E7E"/>
    <w:rsid w:val="00D70EE3"/>
    <w:rsid w:val="00D736CC"/>
    <w:rsid w:val="00D74D8D"/>
    <w:rsid w:val="00D74E7E"/>
    <w:rsid w:val="00D75465"/>
    <w:rsid w:val="00D77105"/>
    <w:rsid w:val="00D77267"/>
    <w:rsid w:val="00D77393"/>
    <w:rsid w:val="00D773BD"/>
    <w:rsid w:val="00D821CD"/>
    <w:rsid w:val="00D837A1"/>
    <w:rsid w:val="00D86F2B"/>
    <w:rsid w:val="00D87D6A"/>
    <w:rsid w:val="00D91810"/>
    <w:rsid w:val="00D91D20"/>
    <w:rsid w:val="00D93369"/>
    <w:rsid w:val="00D94545"/>
    <w:rsid w:val="00D956DD"/>
    <w:rsid w:val="00D96381"/>
    <w:rsid w:val="00D96529"/>
    <w:rsid w:val="00D9676F"/>
    <w:rsid w:val="00D974D6"/>
    <w:rsid w:val="00DA176D"/>
    <w:rsid w:val="00DA22CB"/>
    <w:rsid w:val="00DA24A3"/>
    <w:rsid w:val="00DA3B71"/>
    <w:rsid w:val="00DA3C72"/>
    <w:rsid w:val="00DB203B"/>
    <w:rsid w:val="00DB23FA"/>
    <w:rsid w:val="00DB282C"/>
    <w:rsid w:val="00DB52D4"/>
    <w:rsid w:val="00DB550E"/>
    <w:rsid w:val="00DB77CA"/>
    <w:rsid w:val="00DB7AE8"/>
    <w:rsid w:val="00DB7C26"/>
    <w:rsid w:val="00DC1FB2"/>
    <w:rsid w:val="00DC209D"/>
    <w:rsid w:val="00DC5EAD"/>
    <w:rsid w:val="00DC67D3"/>
    <w:rsid w:val="00DC6B57"/>
    <w:rsid w:val="00DC7010"/>
    <w:rsid w:val="00DC708C"/>
    <w:rsid w:val="00DC7801"/>
    <w:rsid w:val="00DD0538"/>
    <w:rsid w:val="00DD2608"/>
    <w:rsid w:val="00DD2877"/>
    <w:rsid w:val="00DD4CB6"/>
    <w:rsid w:val="00DD64BD"/>
    <w:rsid w:val="00DD721F"/>
    <w:rsid w:val="00DD7709"/>
    <w:rsid w:val="00DE0420"/>
    <w:rsid w:val="00DE09B5"/>
    <w:rsid w:val="00DE1242"/>
    <w:rsid w:val="00DE1B86"/>
    <w:rsid w:val="00DE208E"/>
    <w:rsid w:val="00DE324E"/>
    <w:rsid w:val="00DE40DA"/>
    <w:rsid w:val="00DE52CF"/>
    <w:rsid w:val="00DE5A73"/>
    <w:rsid w:val="00DE6B96"/>
    <w:rsid w:val="00DF0F16"/>
    <w:rsid w:val="00DF0FB4"/>
    <w:rsid w:val="00DF1245"/>
    <w:rsid w:val="00DF47D9"/>
    <w:rsid w:val="00DF544D"/>
    <w:rsid w:val="00DF734A"/>
    <w:rsid w:val="00DF7F03"/>
    <w:rsid w:val="00E006D5"/>
    <w:rsid w:val="00E00DB2"/>
    <w:rsid w:val="00E00DEE"/>
    <w:rsid w:val="00E013B1"/>
    <w:rsid w:val="00E01CCD"/>
    <w:rsid w:val="00E0220C"/>
    <w:rsid w:val="00E0359B"/>
    <w:rsid w:val="00E044B9"/>
    <w:rsid w:val="00E04CFB"/>
    <w:rsid w:val="00E053F5"/>
    <w:rsid w:val="00E06515"/>
    <w:rsid w:val="00E067B4"/>
    <w:rsid w:val="00E07541"/>
    <w:rsid w:val="00E10051"/>
    <w:rsid w:val="00E109BA"/>
    <w:rsid w:val="00E14413"/>
    <w:rsid w:val="00E145D0"/>
    <w:rsid w:val="00E15FA9"/>
    <w:rsid w:val="00E16BEA"/>
    <w:rsid w:val="00E16D26"/>
    <w:rsid w:val="00E17F74"/>
    <w:rsid w:val="00E20A1E"/>
    <w:rsid w:val="00E20D34"/>
    <w:rsid w:val="00E21A85"/>
    <w:rsid w:val="00E22083"/>
    <w:rsid w:val="00E2210C"/>
    <w:rsid w:val="00E22A50"/>
    <w:rsid w:val="00E237A9"/>
    <w:rsid w:val="00E240FA"/>
    <w:rsid w:val="00E246E4"/>
    <w:rsid w:val="00E3242E"/>
    <w:rsid w:val="00E32985"/>
    <w:rsid w:val="00E33D55"/>
    <w:rsid w:val="00E34611"/>
    <w:rsid w:val="00E34B51"/>
    <w:rsid w:val="00E34E4C"/>
    <w:rsid w:val="00E3541A"/>
    <w:rsid w:val="00E35890"/>
    <w:rsid w:val="00E35FED"/>
    <w:rsid w:val="00E36224"/>
    <w:rsid w:val="00E4004F"/>
    <w:rsid w:val="00E402B9"/>
    <w:rsid w:val="00E411E9"/>
    <w:rsid w:val="00E41808"/>
    <w:rsid w:val="00E429D0"/>
    <w:rsid w:val="00E43193"/>
    <w:rsid w:val="00E452A9"/>
    <w:rsid w:val="00E45406"/>
    <w:rsid w:val="00E47383"/>
    <w:rsid w:val="00E50522"/>
    <w:rsid w:val="00E50A5D"/>
    <w:rsid w:val="00E5133A"/>
    <w:rsid w:val="00E51AA8"/>
    <w:rsid w:val="00E52996"/>
    <w:rsid w:val="00E563B2"/>
    <w:rsid w:val="00E5655A"/>
    <w:rsid w:val="00E56987"/>
    <w:rsid w:val="00E56D89"/>
    <w:rsid w:val="00E61B2B"/>
    <w:rsid w:val="00E62738"/>
    <w:rsid w:val="00E62A48"/>
    <w:rsid w:val="00E62D60"/>
    <w:rsid w:val="00E64062"/>
    <w:rsid w:val="00E6471E"/>
    <w:rsid w:val="00E649BC"/>
    <w:rsid w:val="00E65F16"/>
    <w:rsid w:val="00E665C7"/>
    <w:rsid w:val="00E669B8"/>
    <w:rsid w:val="00E678FC"/>
    <w:rsid w:val="00E679C7"/>
    <w:rsid w:val="00E7699A"/>
    <w:rsid w:val="00E76E35"/>
    <w:rsid w:val="00E7732C"/>
    <w:rsid w:val="00E776C4"/>
    <w:rsid w:val="00E810D0"/>
    <w:rsid w:val="00E81A03"/>
    <w:rsid w:val="00E8275F"/>
    <w:rsid w:val="00E831EA"/>
    <w:rsid w:val="00E83EE6"/>
    <w:rsid w:val="00E840CF"/>
    <w:rsid w:val="00E85B27"/>
    <w:rsid w:val="00E8680E"/>
    <w:rsid w:val="00E91B27"/>
    <w:rsid w:val="00E91DAF"/>
    <w:rsid w:val="00E93227"/>
    <w:rsid w:val="00E94F93"/>
    <w:rsid w:val="00E950CC"/>
    <w:rsid w:val="00E9557B"/>
    <w:rsid w:val="00E9593D"/>
    <w:rsid w:val="00E96525"/>
    <w:rsid w:val="00E97492"/>
    <w:rsid w:val="00E97D88"/>
    <w:rsid w:val="00EA0806"/>
    <w:rsid w:val="00EA12FB"/>
    <w:rsid w:val="00EA1B41"/>
    <w:rsid w:val="00EA27DE"/>
    <w:rsid w:val="00EA3123"/>
    <w:rsid w:val="00EA36E7"/>
    <w:rsid w:val="00EA3CB6"/>
    <w:rsid w:val="00EA3F6D"/>
    <w:rsid w:val="00EA534A"/>
    <w:rsid w:val="00EA6419"/>
    <w:rsid w:val="00EA6718"/>
    <w:rsid w:val="00EA7F7D"/>
    <w:rsid w:val="00EB033C"/>
    <w:rsid w:val="00EB049F"/>
    <w:rsid w:val="00EB1166"/>
    <w:rsid w:val="00EB1BB7"/>
    <w:rsid w:val="00EB2B0B"/>
    <w:rsid w:val="00EB31D4"/>
    <w:rsid w:val="00EB4D70"/>
    <w:rsid w:val="00EB4EEA"/>
    <w:rsid w:val="00EC080D"/>
    <w:rsid w:val="00EC2821"/>
    <w:rsid w:val="00EC2DDF"/>
    <w:rsid w:val="00EC2E66"/>
    <w:rsid w:val="00EC3EF1"/>
    <w:rsid w:val="00EC4711"/>
    <w:rsid w:val="00EC530C"/>
    <w:rsid w:val="00EC5527"/>
    <w:rsid w:val="00EC5A2F"/>
    <w:rsid w:val="00EC7BAE"/>
    <w:rsid w:val="00EC7DE6"/>
    <w:rsid w:val="00ED2554"/>
    <w:rsid w:val="00ED39C3"/>
    <w:rsid w:val="00ED3DC9"/>
    <w:rsid w:val="00ED55F4"/>
    <w:rsid w:val="00ED58A8"/>
    <w:rsid w:val="00ED5ECD"/>
    <w:rsid w:val="00ED600A"/>
    <w:rsid w:val="00ED7154"/>
    <w:rsid w:val="00ED7A4E"/>
    <w:rsid w:val="00EE1891"/>
    <w:rsid w:val="00EE1ED0"/>
    <w:rsid w:val="00EE27D4"/>
    <w:rsid w:val="00EE27D9"/>
    <w:rsid w:val="00EE2C8C"/>
    <w:rsid w:val="00EE2FB4"/>
    <w:rsid w:val="00EE368A"/>
    <w:rsid w:val="00EE4CAE"/>
    <w:rsid w:val="00EE5778"/>
    <w:rsid w:val="00EE5E73"/>
    <w:rsid w:val="00EE72A3"/>
    <w:rsid w:val="00EF0C4A"/>
    <w:rsid w:val="00EF4708"/>
    <w:rsid w:val="00EF4B3D"/>
    <w:rsid w:val="00EF625D"/>
    <w:rsid w:val="00EF6BE3"/>
    <w:rsid w:val="00EF76D1"/>
    <w:rsid w:val="00EF7B48"/>
    <w:rsid w:val="00EF7E23"/>
    <w:rsid w:val="00F00487"/>
    <w:rsid w:val="00F01194"/>
    <w:rsid w:val="00F01C92"/>
    <w:rsid w:val="00F02768"/>
    <w:rsid w:val="00F04CFE"/>
    <w:rsid w:val="00F04D99"/>
    <w:rsid w:val="00F0556F"/>
    <w:rsid w:val="00F05D83"/>
    <w:rsid w:val="00F06918"/>
    <w:rsid w:val="00F06ECC"/>
    <w:rsid w:val="00F073DE"/>
    <w:rsid w:val="00F07537"/>
    <w:rsid w:val="00F079A1"/>
    <w:rsid w:val="00F10AEF"/>
    <w:rsid w:val="00F13955"/>
    <w:rsid w:val="00F13B0C"/>
    <w:rsid w:val="00F13B28"/>
    <w:rsid w:val="00F14CA0"/>
    <w:rsid w:val="00F1502E"/>
    <w:rsid w:val="00F15815"/>
    <w:rsid w:val="00F15CA5"/>
    <w:rsid w:val="00F16435"/>
    <w:rsid w:val="00F1662F"/>
    <w:rsid w:val="00F200E2"/>
    <w:rsid w:val="00F2032B"/>
    <w:rsid w:val="00F203A3"/>
    <w:rsid w:val="00F20B34"/>
    <w:rsid w:val="00F2245C"/>
    <w:rsid w:val="00F2247E"/>
    <w:rsid w:val="00F226E6"/>
    <w:rsid w:val="00F23654"/>
    <w:rsid w:val="00F23B72"/>
    <w:rsid w:val="00F24B68"/>
    <w:rsid w:val="00F26A49"/>
    <w:rsid w:val="00F27104"/>
    <w:rsid w:val="00F31154"/>
    <w:rsid w:val="00F31D47"/>
    <w:rsid w:val="00F31D52"/>
    <w:rsid w:val="00F3221F"/>
    <w:rsid w:val="00F34508"/>
    <w:rsid w:val="00F35B1A"/>
    <w:rsid w:val="00F362D6"/>
    <w:rsid w:val="00F3664B"/>
    <w:rsid w:val="00F37575"/>
    <w:rsid w:val="00F4004E"/>
    <w:rsid w:val="00F40BA1"/>
    <w:rsid w:val="00F416F2"/>
    <w:rsid w:val="00F445D6"/>
    <w:rsid w:val="00F4615C"/>
    <w:rsid w:val="00F47D91"/>
    <w:rsid w:val="00F50AAE"/>
    <w:rsid w:val="00F51CB5"/>
    <w:rsid w:val="00F53631"/>
    <w:rsid w:val="00F54A44"/>
    <w:rsid w:val="00F55330"/>
    <w:rsid w:val="00F55422"/>
    <w:rsid w:val="00F55CB0"/>
    <w:rsid w:val="00F56D35"/>
    <w:rsid w:val="00F603E4"/>
    <w:rsid w:val="00F617D3"/>
    <w:rsid w:val="00F61EED"/>
    <w:rsid w:val="00F62D18"/>
    <w:rsid w:val="00F62F84"/>
    <w:rsid w:val="00F63375"/>
    <w:rsid w:val="00F6394E"/>
    <w:rsid w:val="00F63E83"/>
    <w:rsid w:val="00F64FBE"/>
    <w:rsid w:val="00F652E3"/>
    <w:rsid w:val="00F65435"/>
    <w:rsid w:val="00F6785B"/>
    <w:rsid w:val="00F6795A"/>
    <w:rsid w:val="00F70698"/>
    <w:rsid w:val="00F718EF"/>
    <w:rsid w:val="00F71B67"/>
    <w:rsid w:val="00F72413"/>
    <w:rsid w:val="00F72F0C"/>
    <w:rsid w:val="00F73C8F"/>
    <w:rsid w:val="00F76037"/>
    <w:rsid w:val="00F773B8"/>
    <w:rsid w:val="00F80331"/>
    <w:rsid w:val="00F8122A"/>
    <w:rsid w:val="00F81F00"/>
    <w:rsid w:val="00F839A8"/>
    <w:rsid w:val="00F83E97"/>
    <w:rsid w:val="00F8408E"/>
    <w:rsid w:val="00F84133"/>
    <w:rsid w:val="00F84A0E"/>
    <w:rsid w:val="00F84D13"/>
    <w:rsid w:val="00F8638C"/>
    <w:rsid w:val="00F86A7C"/>
    <w:rsid w:val="00F872F8"/>
    <w:rsid w:val="00F87CAB"/>
    <w:rsid w:val="00F87F51"/>
    <w:rsid w:val="00F900C1"/>
    <w:rsid w:val="00F9050E"/>
    <w:rsid w:val="00F907FB"/>
    <w:rsid w:val="00F9211C"/>
    <w:rsid w:val="00F94687"/>
    <w:rsid w:val="00F95193"/>
    <w:rsid w:val="00F96153"/>
    <w:rsid w:val="00F97BF6"/>
    <w:rsid w:val="00F97CCF"/>
    <w:rsid w:val="00FA0328"/>
    <w:rsid w:val="00FA107C"/>
    <w:rsid w:val="00FA2AE4"/>
    <w:rsid w:val="00FA353D"/>
    <w:rsid w:val="00FA38AA"/>
    <w:rsid w:val="00FA5ADF"/>
    <w:rsid w:val="00FA61FF"/>
    <w:rsid w:val="00FA7023"/>
    <w:rsid w:val="00FA7A78"/>
    <w:rsid w:val="00FB027A"/>
    <w:rsid w:val="00FB0832"/>
    <w:rsid w:val="00FB0E08"/>
    <w:rsid w:val="00FB0FF9"/>
    <w:rsid w:val="00FB1A5A"/>
    <w:rsid w:val="00FB204F"/>
    <w:rsid w:val="00FB279C"/>
    <w:rsid w:val="00FB2874"/>
    <w:rsid w:val="00FB3132"/>
    <w:rsid w:val="00FB3860"/>
    <w:rsid w:val="00FB3FB0"/>
    <w:rsid w:val="00FB43AE"/>
    <w:rsid w:val="00FB579F"/>
    <w:rsid w:val="00FB5E27"/>
    <w:rsid w:val="00FB7ACA"/>
    <w:rsid w:val="00FC0201"/>
    <w:rsid w:val="00FC0D76"/>
    <w:rsid w:val="00FC1BCD"/>
    <w:rsid w:val="00FC2895"/>
    <w:rsid w:val="00FC2C67"/>
    <w:rsid w:val="00FC356B"/>
    <w:rsid w:val="00FC3CFD"/>
    <w:rsid w:val="00FC40DA"/>
    <w:rsid w:val="00FC4187"/>
    <w:rsid w:val="00FC4CBF"/>
    <w:rsid w:val="00FC57D7"/>
    <w:rsid w:val="00FC61D1"/>
    <w:rsid w:val="00FC66A8"/>
    <w:rsid w:val="00FC6F7B"/>
    <w:rsid w:val="00FC74A1"/>
    <w:rsid w:val="00FD17E4"/>
    <w:rsid w:val="00FD2167"/>
    <w:rsid w:val="00FD3748"/>
    <w:rsid w:val="00FD3D39"/>
    <w:rsid w:val="00FD47BA"/>
    <w:rsid w:val="00FD5997"/>
    <w:rsid w:val="00FD6177"/>
    <w:rsid w:val="00FD6541"/>
    <w:rsid w:val="00FD6E57"/>
    <w:rsid w:val="00FD75DB"/>
    <w:rsid w:val="00FD76C8"/>
    <w:rsid w:val="00FD7B97"/>
    <w:rsid w:val="00FD7FAA"/>
    <w:rsid w:val="00FE0620"/>
    <w:rsid w:val="00FE0D7F"/>
    <w:rsid w:val="00FE171C"/>
    <w:rsid w:val="00FE17FC"/>
    <w:rsid w:val="00FE315E"/>
    <w:rsid w:val="00FE4245"/>
    <w:rsid w:val="00FE5A2D"/>
    <w:rsid w:val="00FE6191"/>
    <w:rsid w:val="00FE7183"/>
    <w:rsid w:val="00FE799B"/>
    <w:rsid w:val="00FF3570"/>
    <w:rsid w:val="00FF36A2"/>
    <w:rsid w:val="00FF3AB7"/>
    <w:rsid w:val="00FF4E8E"/>
    <w:rsid w:val="00FF5A82"/>
    <w:rsid w:val="00FF69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62FCDB6A"/>
  <w15:docId w15:val="{B8AB28C3-0DF0-46A0-BDD2-0F556DF5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40CF"/>
    <w:pPr>
      <w:tabs>
        <w:tab w:val="right" w:pos="8640"/>
      </w:tabs>
      <w:jc w:val="both"/>
    </w:pPr>
    <w:rPr>
      <w:rFonts w:ascii="Garamond" w:hAnsi="Garamond"/>
      <w:spacing w:val="-2"/>
      <w:sz w:val="24"/>
    </w:rPr>
  </w:style>
  <w:style w:type="paragraph" w:styleId="Heading1">
    <w:name w:val="heading 1"/>
    <w:basedOn w:val="Normal"/>
    <w:next w:val="BodyText"/>
    <w:qFormat/>
    <w:rsid w:val="008553ED"/>
    <w:pPr>
      <w:keepNext/>
      <w:keepLines/>
      <w:framePr w:wrap="around" w:vAnchor="text" w:hAnchor="text" w:y="1"/>
      <w:spacing w:before="240" w:after="360" w:line="360" w:lineRule="auto"/>
      <w:jc w:val="left"/>
      <w:outlineLvl w:val="0"/>
    </w:pPr>
    <w:rPr>
      <w:b/>
      <w:spacing w:val="0"/>
      <w:sz w:val="52"/>
    </w:rPr>
  </w:style>
  <w:style w:type="paragraph" w:styleId="Heading2">
    <w:name w:val="heading 2"/>
    <w:basedOn w:val="Caption"/>
    <w:next w:val="BodyText"/>
    <w:qFormat/>
    <w:rsid w:val="008553ED"/>
    <w:pPr>
      <w:spacing w:before="360" w:after="240"/>
      <w:ind w:left="0" w:right="1915"/>
      <w:outlineLvl w:val="1"/>
    </w:pPr>
    <w:rPr>
      <w:rFonts w:cstheme="majorBidi"/>
      <w:b/>
      <w:bCs/>
      <w:sz w:val="40"/>
      <w:szCs w:val="36"/>
    </w:rPr>
  </w:style>
  <w:style w:type="paragraph" w:styleId="Heading3">
    <w:name w:val="heading 3"/>
    <w:basedOn w:val="Normal"/>
    <w:next w:val="BodyText"/>
    <w:qFormat/>
    <w:rsid w:val="00E840CF"/>
    <w:pPr>
      <w:keepNext/>
      <w:keepLines/>
      <w:spacing w:before="560" w:after="560"/>
      <w:jc w:val="center"/>
      <w:outlineLvl w:val="2"/>
    </w:pPr>
    <w:rPr>
      <w:caps/>
      <w:spacing w:val="2"/>
      <w:kern w:val="28"/>
    </w:rPr>
  </w:style>
  <w:style w:type="paragraph" w:styleId="Heading4">
    <w:name w:val="heading 4"/>
    <w:basedOn w:val="Normal"/>
    <w:next w:val="BodyText"/>
    <w:qFormat/>
    <w:rsid w:val="00E840CF"/>
    <w:pPr>
      <w:keepNext/>
      <w:keepLines/>
      <w:spacing w:line="360" w:lineRule="auto"/>
      <w:jc w:val="left"/>
      <w:outlineLvl w:val="3"/>
    </w:pPr>
    <w:rPr>
      <w:b/>
      <w:kern w:val="28"/>
    </w:rPr>
  </w:style>
  <w:style w:type="paragraph" w:styleId="Heading5">
    <w:name w:val="heading 5"/>
    <w:basedOn w:val="Normal"/>
    <w:next w:val="BodyText"/>
    <w:qFormat/>
    <w:rsid w:val="00E840CF"/>
    <w:pPr>
      <w:keepNext/>
      <w:spacing w:line="360" w:lineRule="auto"/>
      <w:jc w:val="center"/>
      <w:outlineLvl w:val="4"/>
    </w:pPr>
    <w:rPr>
      <w:i/>
      <w:spacing w:val="0"/>
      <w:kern w:val="28"/>
    </w:rPr>
  </w:style>
  <w:style w:type="paragraph" w:styleId="Heading6">
    <w:name w:val="heading 6"/>
    <w:basedOn w:val="Normal"/>
    <w:next w:val="BodyText"/>
    <w:qFormat/>
    <w:rsid w:val="00E840CF"/>
    <w:pPr>
      <w:keepNext/>
      <w:spacing w:before="120" w:after="80"/>
      <w:jc w:val="center"/>
      <w:outlineLvl w:val="5"/>
    </w:pPr>
    <w:rPr>
      <w:smallCaps/>
      <w:spacing w:val="20"/>
      <w:kern w:val="28"/>
    </w:rPr>
  </w:style>
  <w:style w:type="paragraph" w:styleId="Heading7">
    <w:name w:val="heading 7"/>
    <w:basedOn w:val="Normal"/>
    <w:next w:val="BodyText"/>
    <w:qFormat/>
    <w:rsid w:val="00E840CF"/>
    <w:pPr>
      <w:keepNext/>
      <w:spacing w:before="80" w:after="60"/>
      <w:outlineLvl w:val="6"/>
    </w:pPr>
    <w:rPr>
      <w:caps/>
      <w:spacing w:val="0"/>
      <w:kern w:val="28"/>
    </w:rPr>
  </w:style>
  <w:style w:type="paragraph" w:styleId="Heading8">
    <w:name w:val="heading 8"/>
    <w:basedOn w:val="Normal"/>
    <w:next w:val="BodyText"/>
    <w:qFormat/>
    <w:rsid w:val="00E840CF"/>
    <w:pPr>
      <w:keepNext/>
      <w:spacing w:line="360" w:lineRule="auto"/>
      <w:jc w:val="center"/>
      <w:outlineLvl w:val="7"/>
    </w:pPr>
    <w:rPr>
      <w:kern w:val="28"/>
    </w:rPr>
  </w:style>
  <w:style w:type="paragraph" w:styleId="Heading9">
    <w:name w:val="heading 9"/>
    <w:basedOn w:val="Normal"/>
    <w:next w:val="BodyText"/>
    <w:qFormat/>
    <w:rsid w:val="007F5F57"/>
    <w:pPr>
      <w:keepNext/>
      <w:spacing w:before="120"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F5F57"/>
    <w:pPr>
      <w:spacing w:line="360" w:lineRule="auto"/>
    </w:pPr>
  </w:style>
  <w:style w:type="character" w:styleId="CommentReference">
    <w:name w:val="annotation reference"/>
    <w:semiHidden/>
    <w:rsid w:val="00E840CF"/>
    <w:rPr>
      <w:sz w:val="16"/>
    </w:rPr>
  </w:style>
  <w:style w:type="paragraph" w:styleId="CommentText">
    <w:name w:val="annotation text"/>
    <w:basedOn w:val="Normal"/>
    <w:semiHidden/>
    <w:rsid w:val="00E840CF"/>
    <w:pPr>
      <w:tabs>
        <w:tab w:val="left" w:pos="187"/>
      </w:tabs>
      <w:spacing w:after="120" w:line="220" w:lineRule="exact"/>
      <w:ind w:left="187" w:hanging="187"/>
    </w:pPr>
  </w:style>
  <w:style w:type="paragraph" w:customStyle="1" w:styleId="Author">
    <w:name w:val="Author"/>
    <w:basedOn w:val="BodyText"/>
    <w:rsid w:val="00E840CF"/>
    <w:pPr>
      <w:spacing w:line="480" w:lineRule="auto"/>
      <w:jc w:val="center"/>
    </w:pPr>
  </w:style>
  <w:style w:type="paragraph" w:styleId="Bibliography">
    <w:name w:val="Bibliography"/>
    <w:basedOn w:val="BodyText"/>
    <w:rsid w:val="00E840CF"/>
    <w:pPr>
      <w:spacing w:line="240" w:lineRule="auto"/>
      <w:ind w:left="360" w:hanging="360"/>
      <w:jc w:val="left"/>
    </w:pPr>
  </w:style>
  <w:style w:type="paragraph" w:styleId="Header">
    <w:name w:val="header"/>
    <w:basedOn w:val="Normal"/>
    <w:link w:val="HeaderChar"/>
    <w:uiPriority w:val="99"/>
    <w:rsid w:val="00E840CF"/>
    <w:pPr>
      <w:tabs>
        <w:tab w:val="center" w:pos="4320"/>
      </w:tabs>
    </w:pPr>
  </w:style>
  <w:style w:type="paragraph" w:customStyle="1" w:styleId="Professor">
    <w:name w:val="Professor"/>
    <w:basedOn w:val="Normal"/>
    <w:rsid w:val="00E840CF"/>
    <w:pPr>
      <w:tabs>
        <w:tab w:val="clear" w:pos="8640"/>
        <w:tab w:val="left" w:pos="5040"/>
      </w:tabs>
      <w:spacing w:after="560"/>
      <w:jc w:val="center"/>
    </w:pPr>
  </w:style>
  <w:style w:type="paragraph" w:styleId="Caption">
    <w:name w:val="caption"/>
    <w:basedOn w:val="Normal"/>
    <w:next w:val="BodyText"/>
    <w:qFormat/>
    <w:rsid w:val="00C4447F"/>
    <w:pPr>
      <w:spacing w:after="560"/>
      <w:ind w:left="1920" w:right="1920"/>
    </w:pPr>
    <w:rPr>
      <w:spacing w:val="0"/>
      <w:sz w:val="22"/>
    </w:rPr>
  </w:style>
  <w:style w:type="paragraph" w:styleId="Date">
    <w:name w:val="Date"/>
    <w:basedOn w:val="BodyText"/>
    <w:rsid w:val="00E840CF"/>
    <w:pPr>
      <w:spacing w:after="560"/>
      <w:jc w:val="center"/>
    </w:pPr>
  </w:style>
  <w:style w:type="paragraph" w:customStyle="1" w:styleId="InformationLines">
    <w:name w:val="Information Lines"/>
    <w:basedOn w:val="Normal"/>
    <w:rsid w:val="00E840CF"/>
    <w:pPr>
      <w:tabs>
        <w:tab w:val="clear" w:pos="8640"/>
        <w:tab w:val="right" w:leader="underscore" w:pos="7445"/>
      </w:tabs>
      <w:spacing w:line="360" w:lineRule="auto"/>
      <w:ind w:left="1440" w:right="720"/>
    </w:pPr>
  </w:style>
  <w:style w:type="character" w:styleId="EndnoteReference">
    <w:name w:val="endnote reference"/>
    <w:semiHidden/>
    <w:rsid w:val="00E840CF"/>
    <w:rPr>
      <w:vertAlign w:val="superscript"/>
    </w:rPr>
  </w:style>
  <w:style w:type="paragraph" w:styleId="EndnoteText">
    <w:name w:val="endnote text"/>
    <w:basedOn w:val="Normal"/>
    <w:semiHidden/>
    <w:rsid w:val="00E840CF"/>
    <w:pPr>
      <w:tabs>
        <w:tab w:val="left" w:pos="187"/>
      </w:tabs>
      <w:spacing w:after="120" w:line="220" w:lineRule="exact"/>
      <w:ind w:left="187" w:hanging="187"/>
    </w:pPr>
    <w:rPr>
      <w:sz w:val="18"/>
    </w:rPr>
  </w:style>
  <w:style w:type="paragraph" w:styleId="Footer">
    <w:name w:val="footer"/>
    <w:basedOn w:val="Normal"/>
    <w:link w:val="FooterChar"/>
    <w:uiPriority w:val="99"/>
    <w:rsid w:val="00E840CF"/>
    <w:pPr>
      <w:keepLines/>
      <w:tabs>
        <w:tab w:val="center" w:pos="4320"/>
      </w:tabs>
      <w:jc w:val="center"/>
    </w:pPr>
  </w:style>
  <w:style w:type="paragraph" w:styleId="BodyText2">
    <w:name w:val="Body Text 2"/>
    <w:basedOn w:val="Normal"/>
    <w:rsid w:val="00E840CF"/>
    <w:pPr>
      <w:tabs>
        <w:tab w:val="clear" w:pos="8640"/>
      </w:tabs>
      <w:autoSpaceDE w:val="0"/>
      <w:autoSpaceDN w:val="0"/>
      <w:adjustRightInd w:val="0"/>
      <w:jc w:val="left"/>
    </w:pPr>
    <w:rPr>
      <w:spacing w:val="0"/>
      <w:szCs w:val="24"/>
    </w:rPr>
  </w:style>
  <w:style w:type="character" w:styleId="FootnoteReference">
    <w:name w:val="footnote reference"/>
    <w:semiHidden/>
    <w:rsid w:val="00E840CF"/>
    <w:rPr>
      <w:vertAlign w:val="superscript"/>
    </w:rPr>
  </w:style>
  <w:style w:type="paragraph" w:styleId="FootnoteText">
    <w:name w:val="footnote text"/>
    <w:basedOn w:val="Normal"/>
    <w:link w:val="FootnoteTextChar"/>
    <w:semiHidden/>
    <w:rsid w:val="00E840CF"/>
    <w:pPr>
      <w:tabs>
        <w:tab w:val="left" w:pos="187"/>
      </w:tabs>
      <w:spacing w:after="120" w:line="220" w:lineRule="exact"/>
      <w:ind w:left="187" w:hanging="187"/>
    </w:pPr>
    <w:rPr>
      <w:sz w:val="18"/>
    </w:rPr>
  </w:style>
  <w:style w:type="paragraph" w:customStyle="1" w:styleId="GlossaryDefinition">
    <w:name w:val="Glossary Definition"/>
    <w:basedOn w:val="BodyText"/>
    <w:rsid w:val="00E840CF"/>
    <w:pPr>
      <w:spacing w:line="240" w:lineRule="auto"/>
    </w:pPr>
  </w:style>
  <w:style w:type="character" w:customStyle="1" w:styleId="GlossaryEntry">
    <w:name w:val="Glossary Entry"/>
    <w:rsid w:val="00E840CF"/>
    <w:rPr>
      <w:b/>
    </w:rPr>
  </w:style>
  <w:style w:type="character" w:customStyle="1" w:styleId="ListHeadings">
    <w:name w:val="List Headings"/>
    <w:basedOn w:val="DefaultParagraphFont"/>
    <w:rsid w:val="00E840CF"/>
    <w:rPr>
      <w:i/>
      <w:iCs/>
    </w:rPr>
  </w:style>
  <w:style w:type="paragraph" w:styleId="Index1">
    <w:name w:val="index 1"/>
    <w:basedOn w:val="Normal"/>
    <w:semiHidden/>
    <w:rsid w:val="00E840CF"/>
    <w:pPr>
      <w:tabs>
        <w:tab w:val="right" w:leader="dot" w:pos="3960"/>
      </w:tabs>
      <w:ind w:left="720" w:hanging="720"/>
      <w:jc w:val="left"/>
    </w:pPr>
    <w:rPr>
      <w:sz w:val="20"/>
    </w:rPr>
  </w:style>
  <w:style w:type="paragraph" w:styleId="Index2">
    <w:name w:val="index 2"/>
    <w:basedOn w:val="Normal"/>
    <w:semiHidden/>
    <w:rsid w:val="00E840CF"/>
    <w:pPr>
      <w:tabs>
        <w:tab w:val="right" w:leader="dot" w:pos="3960"/>
      </w:tabs>
      <w:ind w:left="900" w:hanging="720"/>
      <w:jc w:val="left"/>
    </w:pPr>
    <w:rPr>
      <w:sz w:val="20"/>
    </w:rPr>
  </w:style>
  <w:style w:type="paragraph" w:styleId="Index3">
    <w:name w:val="index 3"/>
    <w:basedOn w:val="Normal"/>
    <w:semiHidden/>
    <w:rsid w:val="00E840CF"/>
    <w:pPr>
      <w:tabs>
        <w:tab w:val="right" w:leader="dot" w:pos="3960"/>
      </w:tabs>
      <w:ind w:left="1080" w:hanging="720"/>
    </w:pPr>
    <w:rPr>
      <w:spacing w:val="0"/>
      <w:sz w:val="20"/>
    </w:rPr>
  </w:style>
  <w:style w:type="paragraph" w:styleId="Index4">
    <w:name w:val="index 4"/>
    <w:basedOn w:val="Normal"/>
    <w:semiHidden/>
    <w:rsid w:val="00E840CF"/>
    <w:pPr>
      <w:tabs>
        <w:tab w:val="right" w:leader="dot" w:pos="3960"/>
      </w:tabs>
      <w:ind w:left="1080" w:hanging="720"/>
    </w:pPr>
    <w:rPr>
      <w:i/>
      <w:spacing w:val="0"/>
      <w:sz w:val="20"/>
    </w:rPr>
  </w:style>
  <w:style w:type="paragraph" w:styleId="Index5">
    <w:name w:val="index 5"/>
    <w:basedOn w:val="Normal"/>
    <w:semiHidden/>
    <w:rsid w:val="00E840CF"/>
    <w:pPr>
      <w:tabs>
        <w:tab w:val="right" w:leader="dot" w:pos="3960"/>
      </w:tabs>
      <w:ind w:left="1080" w:hanging="720"/>
    </w:pPr>
    <w:rPr>
      <w:i/>
      <w:spacing w:val="0"/>
      <w:sz w:val="20"/>
    </w:rPr>
  </w:style>
  <w:style w:type="paragraph" w:styleId="IndexHeading">
    <w:name w:val="index heading"/>
    <w:basedOn w:val="Normal"/>
    <w:next w:val="Index1"/>
    <w:semiHidden/>
    <w:rsid w:val="00E840CF"/>
    <w:pPr>
      <w:keepNext/>
      <w:spacing w:before="280"/>
    </w:pPr>
    <w:rPr>
      <w:kern w:val="28"/>
      <w:sz w:val="27"/>
    </w:rPr>
  </w:style>
  <w:style w:type="paragraph" w:styleId="ListNumber">
    <w:name w:val="List Number"/>
    <w:basedOn w:val="Normal"/>
    <w:rsid w:val="00E840CF"/>
    <w:pPr>
      <w:numPr>
        <w:numId w:val="1"/>
      </w:numPr>
      <w:tabs>
        <w:tab w:val="clear" w:pos="8640"/>
        <w:tab w:val="right" w:leader="dot" w:pos="7440"/>
      </w:tabs>
      <w:spacing w:line="360" w:lineRule="auto"/>
    </w:pPr>
  </w:style>
  <w:style w:type="paragraph" w:styleId="MacroText">
    <w:name w:val="macro"/>
    <w:basedOn w:val="BodyText"/>
    <w:semiHidden/>
    <w:rsid w:val="00E840CF"/>
    <w:pPr>
      <w:spacing w:after="120" w:line="240" w:lineRule="auto"/>
    </w:pPr>
    <w:rPr>
      <w:rFonts w:ascii="Courier New" w:hAnsi="Courier New"/>
    </w:rPr>
  </w:style>
  <w:style w:type="character" w:styleId="PageNumber">
    <w:name w:val="page number"/>
    <w:rsid w:val="00E840CF"/>
  </w:style>
  <w:style w:type="paragraph" w:styleId="Subtitle">
    <w:name w:val="Subtitle"/>
    <w:basedOn w:val="Title"/>
    <w:next w:val="BodyText"/>
    <w:qFormat/>
    <w:rsid w:val="00E840CF"/>
    <w:pPr>
      <w:spacing w:after="0" w:line="480" w:lineRule="auto"/>
    </w:pPr>
    <w:rPr>
      <w:caps/>
    </w:rPr>
  </w:style>
  <w:style w:type="paragraph" w:styleId="Title">
    <w:name w:val="Title"/>
    <w:basedOn w:val="Normal"/>
    <w:next w:val="Subtitle"/>
    <w:qFormat/>
    <w:rsid w:val="00E840CF"/>
    <w:pPr>
      <w:spacing w:after="280"/>
      <w:jc w:val="center"/>
    </w:pPr>
  </w:style>
  <w:style w:type="paragraph" w:customStyle="1" w:styleId="SubtitleCover">
    <w:name w:val="Subtitle Cover"/>
    <w:basedOn w:val="Normal"/>
    <w:next w:val="BodyText"/>
    <w:rsid w:val="00E840CF"/>
    <w:pPr>
      <w:keepNext/>
      <w:spacing w:after="560"/>
      <w:ind w:left="1800" w:right="1800"/>
      <w:jc w:val="center"/>
    </w:pPr>
  </w:style>
  <w:style w:type="paragraph" w:styleId="TableofAuthorities">
    <w:name w:val="table of authorities"/>
    <w:basedOn w:val="Normal"/>
    <w:semiHidden/>
    <w:rsid w:val="00E840CF"/>
    <w:pPr>
      <w:tabs>
        <w:tab w:val="right" w:leader="dot" w:pos="8640"/>
      </w:tabs>
      <w:ind w:left="360" w:hanging="360"/>
    </w:pPr>
  </w:style>
  <w:style w:type="paragraph" w:styleId="TableofFigures">
    <w:name w:val="table of figures"/>
    <w:basedOn w:val="Normal"/>
    <w:autoRedefine/>
    <w:uiPriority w:val="99"/>
    <w:rsid w:val="008553ED"/>
    <w:pPr>
      <w:tabs>
        <w:tab w:val="clear" w:pos="8640"/>
        <w:tab w:val="right" w:leader="dot" w:pos="8558"/>
      </w:tabs>
      <w:spacing w:before="360" w:after="360"/>
      <w:ind w:left="480" w:hanging="480"/>
      <w:jc w:val="left"/>
    </w:pPr>
    <w:rPr>
      <w:rFonts w:asciiTheme="minorHAnsi" w:hAnsiTheme="minorHAnsi" w:cstheme="minorHAnsi"/>
      <w:caps/>
    </w:rPr>
  </w:style>
  <w:style w:type="paragraph" w:customStyle="1" w:styleId="TitleCover">
    <w:name w:val="Title Cover"/>
    <w:basedOn w:val="Normal"/>
    <w:next w:val="SubtitleCover"/>
    <w:rsid w:val="00E840CF"/>
    <w:pPr>
      <w:keepNext/>
      <w:keepLines/>
      <w:spacing w:before="780" w:after="420"/>
      <w:ind w:left="1920" w:right="1920"/>
      <w:jc w:val="center"/>
    </w:pPr>
    <w:rPr>
      <w:caps/>
      <w:spacing w:val="5"/>
      <w:kern w:val="28"/>
    </w:rPr>
  </w:style>
  <w:style w:type="paragraph" w:styleId="TOAHeading">
    <w:name w:val="toa heading"/>
    <w:basedOn w:val="Normal"/>
    <w:next w:val="TableofAuthorities"/>
    <w:semiHidden/>
    <w:rsid w:val="00E840CF"/>
    <w:pPr>
      <w:keepNext/>
      <w:keepLines/>
      <w:spacing w:before="280"/>
      <w:jc w:val="left"/>
    </w:pPr>
    <w:rPr>
      <w:b/>
      <w:kern w:val="28"/>
    </w:rPr>
  </w:style>
  <w:style w:type="paragraph" w:styleId="TOC1">
    <w:name w:val="toc 1"/>
    <w:basedOn w:val="Normal"/>
    <w:uiPriority w:val="39"/>
    <w:qFormat/>
    <w:rsid w:val="00E840CF"/>
    <w:pPr>
      <w:tabs>
        <w:tab w:val="clear" w:pos="8640"/>
      </w:tabs>
      <w:spacing w:before="360"/>
      <w:jc w:val="left"/>
    </w:pPr>
    <w:rPr>
      <w:rFonts w:asciiTheme="majorHAnsi" w:hAnsiTheme="majorHAnsi"/>
      <w:b/>
      <w:bCs/>
      <w:caps/>
      <w:szCs w:val="24"/>
    </w:rPr>
  </w:style>
  <w:style w:type="paragraph" w:styleId="TOC2">
    <w:name w:val="toc 2"/>
    <w:basedOn w:val="Normal"/>
    <w:uiPriority w:val="39"/>
    <w:qFormat/>
    <w:rsid w:val="005307A8"/>
    <w:pPr>
      <w:tabs>
        <w:tab w:val="clear" w:pos="8640"/>
      </w:tabs>
      <w:spacing w:before="360" w:after="120"/>
      <w:jc w:val="left"/>
    </w:pPr>
    <w:rPr>
      <w:rFonts w:asciiTheme="minorHAnsi" w:hAnsiTheme="minorHAnsi" w:cstheme="minorHAnsi"/>
      <w:b/>
      <w:bCs/>
      <w:sz w:val="22"/>
    </w:rPr>
  </w:style>
  <w:style w:type="paragraph" w:styleId="TOC3">
    <w:name w:val="toc 3"/>
    <w:basedOn w:val="Normal"/>
    <w:uiPriority w:val="39"/>
    <w:qFormat/>
    <w:rsid w:val="00E840CF"/>
    <w:pPr>
      <w:tabs>
        <w:tab w:val="clear" w:pos="8640"/>
      </w:tabs>
      <w:ind w:left="240"/>
      <w:jc w:val="left"/>
    </w:pPr>
    <w:rPr>
      <w:rFonts w:asciiTheme="minorHAnsi" w:hAnsiTheme="minorHAnsi" w:cstheme="minorHAnsi"/>
      <w:sz w:val="20"/>
    </w:rPr>
  </w:style>
  <w:style w:type="paragraph" w:styleId="TOC4">
    <w:name w:val="toc 4"/>
    <w:basedOn w:val="Normal"/>
    <w:semiHidden/>
    <w:rsid w:val="00E840CF"/>
    <w:pPr>
      <w:tabs>
        <w:tab w:val="clear" w:pos="8640"/>
      </w:tabs>
      <w:ind w:left="480"/>
      <w:jc w:val="left"/>
    </w:pPr>
    <w:rPr>
      <w:rFonts w:asciiTheme="minorHAnsi" w:hAnsiTheme="minorHAnsi" w:cstheme="minorHAnsi"/>
      <w:sz w:val="20"/>
    </w:rPr>
  </w:style>
  <w:style w:type="paragraph" w:styleId="TOC5">
    <w:name w:val="toc 5"/>
    <w:basedOn w:val="Normal"/>
    <w:semiHidden/>
    <w:rsid w:val="00E840CF"/>
    <w:pPr>
      <w:tabs>
        <w:tab w:val="clear" w:pos="8640"/>
      </w:tabs>
      <w:ind w:left="720"/>
      <w:jc w:val="left"/>
    </w:pPr>
    <w:rPr>
      <w:rFonts w:asciiTheme="minorHAnsi" w:hAnsiTheme="minorHAnsi" w:cstheme="minorHAnsi"/>
      <w:sz w:val="20"/>
    </w:rPr>
  </w:style>
  <w:style w:type="paragraph" w:customStyle="1" w:styleId="Information">
    <w:name w:val="Information"/>
    <w:basedOn w:val="Normal"/>
    <w:rsid w:val="00E840CF"/>
    <w:pPr>
      <w:ind w:right="720"/>
    </w:pPr>
  </w:style>
  <w:style w:type="character" w:customStyle="1" w:styleId="InformationLinesChar">
    <w:name w:val="Information Lines Char"/>
    <w:basedOn w:val="DefaultParagraphFont"/>
    <w:rsid w:val="00E840CF"/>
    <w:rPr>
      <w:rFonts w:ascii="Garamond" w:hAnsi="Garamond"/>
      <w:spacing w:val="-2"/>
      <w:sz w:val="24"/>
      <w:lang w:val="en-US" w:eastAsia="en-US" w:bidi="ar-SA"/>
    </w:rPr>
  </w:style>
  <w:style w:type="paragraph" w:customStyle="1" w:styleId="Program">
    <w:name w:val="Program"/>
    <w:basedOn w:val="Normal"/>
    <w:rsid w:val="00E840CF"/>
    <w:pPr>
      <w:spacing w:before="280" w:after="560"/>
      <w:ind w:right="720"/>
    </w:pPr>
  </w:style>
  <w:style w:type="paragraph" w:styleId="BodyTextIndent">
    <w:name w:val="Body Text Indent"/>
    <w:basedOn w:val="Normal"/>
    <w:rsid w:val="00E840CF"/>
    <w:pPr>
      <w:tabs>
        <w:tab w:val="clear" w:pos="8640"/>
      </w:tabs>
      <w:autoSpaceDE w:val="0"/>
      <w:autoSpaceDN w:val="0"/>
      <w:adjustRightInd w:val="0"/>
      <w:spacing w:line="360" w:lineRule="auto"/>
      <w:ind w:firstLine="113"/>
    </w:pPr>
    <w:rPr>
      <w:spacing w:val="0"/>
      <w:szCs w:val="24"/>
    </w:rPr>
  </w:style>
  <w:style w:type="paragraph" w:styleId="BodyTextIndent2">
    <w:name w:val="Body Text Indent 2"/>
    <w:basedOn w:val="Normal"/>
    <w:rsid w:val="00E840CF"/>
    <w:pPr>
      <w:tabs>
        <w:tab w:val="clear" w:pos="8640"/>
      </w:tabs>
      <w:autoSpaceDE w:val="0"/>
      <w:autoSpaceDN w:val="0"/>
      <w:adjustRightInd w:val="0"/>
      <w:spacing w:line="360" w:lineRule="auto"/>
      <w:ind w:firstLine="115"/>
    </w:pPr>
    <w:rPr>
      <w:spacing w:val="0"/>
      <w:szCs w:val="24"/>
    </w:rPr>
  </w:style>
  <w:style w:type="paragraph" w:customStyle="1" w:styleId="StyleCaptionRightLeft0">
    <w:name w:val="Style Caption + Right Left:  0&quot;"/>
    <w:basedOn w:val="Caption"/>
    <w:rsid w:val="004D6B41"/>
    <w:pPr>
      <w:ind w:left="0"/>
      <w:jc w:val="right"/>
    </w:pPr>
    <w:rPr>
      <w:i/>
    </w:rPr>
  </w:style>
  <w:style w:type="table" w:styleId="TableGrid">
    <w:name w:val="Table Grid"/>
    <w:basedOn w:val="TableNormal"/>
    <w:uiPriority w:val="59"/>
    <w:rsid w:val="00437BD4"/>
    <w:pPr>
      <w:tabs>
        <w:tab w:val="right" w:pos="864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AA518C"/>
    <w:rPr>
      <w:rFonts w:ascii="Tahoma" w:hAnsi="Tahoma" w:cs="Tahoma"/>
      <w:sz w:val="16"/>
      <w:szCs w:val="16"/>
    </w:rPr>
  </w:style>
  <w:style w:type="paragraph" w:styleId="CommentSubject">
    <w:name w:val="annotation subject"/>
    <w:basedOn w:val="CommentText"/>
    <w:next w:val="CommentText"/>
    <w:semiHidden/>
    <w:rsid w:val="009817B0"/>
    <w:pPr>
      <w:tabs>
        <w:tab w:val="clear" w:pos="187"/>
      </w:tabs>
      <w:spacing w:after="0" w:line="240" w:lineRule="auto"/>
      <w:ind w:left="0" w:firstLine="0"/>
    </w:pPr>
    <w:rPr>
      <w:b/>
      <w:bCs/>
      <w:sz w:val="20"/>
    </w:rPr>
  </w:style>
  <w:style w:type="paragraph" w:styleId="NormalWeb">
    <w:name w:val="Normal (Web)"/>
    <w:basedOn w:val="Normal"/>
    <w:rsid w:val="0040758E"/>
    <w:pPr>
      <w:tabs>
        <w:tab w:val="clear" w:pos="8640"/>
      </w:tabs>
      <w:spacing w:before="100" w:beforeAutospacing="1" w:after="100" w:afterAutospacing="1"/>
      <w:jc w:val="left"/>
    </w:pPr>
    <w:rPr>
      <w:rFonts w:ascii="Times New Roman" w:hAnsi="Times New Roman"/>
      <w:spacing w:val="0"/>
      <w:szCs w:val="24"/>
      <w:lang w:val="fr-FR" w:eastAsia="fr-FR"/>
    </w:rPr>
  </w:style>
  <w:style w:type="character" w:customStyle="1" w:styleId="texhtml">
    <w:name w:val="texhtml"/>
    <w:basedOn w:val="DefaultParagraphFont"/>
    <w:rsid w:val="0040758E"/>
  </w:style>
  <w:style w:type="character" w:styleId="Hyperlink">
    <w:name w:val="Hyperlink"/>
    <w:basedOn w:val="DefaultParagraphFont"/>
    <w:uiPriority w:val="99"/>
    <w:rsid w:val="0040758E"/>
    <w:rPr>
      <w:color w:val="0000FF"/>
      <w:u w:val="single"/>
    </w:rPr>
  </w:style>
  <w:style w:type="character" w:styleId="Strong">
    <w:name w:val="Strong"/>
    <w:basedOn w:val="DefaultParagraphFont"/>
    <w:qFormat/>
    <w:rsid w:val="009D4C94"/>
    <w:rPr>
      <w:b/>
      <w:bCs/>
    </w:rPr>
  </w:style>
  <w:style w:type="character" w:customStyle="1" w:styleId="FooterChar">
    <w:name w:val="Footer Char"/>
    <w:basedOn w:val="DefaultParagraphFont"/>
    <w:link w:val="Footer"/>
    <w:uiPriority w:val="99"/>
    <w:rsid w:val="00361C79"/>
    <w:rPr>
      <w:rFonts w:ascii="Garamond" w:hAnsi="Garamond"/>
      <w:spacing w:val="-2"/>
      <w:sz w:val="24"/>
    </w:rPr>
  </w:style>
  <w:style w:type="character" w:customStyle="1" w:styleId="HeaderChar">
    <w:name w:val="Header Char"/>
    <w:basedOn w:val="DefaultParagraphFont"/>
    <w:link w:val="Header"/>
    <w:uiPriority w:val="99"/>
    <w:rsid w:val="00361C79"/>
    <w:rPr>
      <w:rFonts w:ascii="Garamond" w:hAnsi="Garamond"/>
      <w:spacing w:val="-2"/>
      <w:sz w:val="24"/>
    </w:rPr>
  </w:style>
  <w:style w:type="paragraph" w:styleId="TOCHeading">
    <w:name w:val="TOC Heading"/>
    <w:basedOn w:val="Heading1"/>
    <w:next w:val="Normal"/>
    <w:uiPriority w:val="39"/>
    <w:unhideWhenUsed/>
    <w:qFormat/>
    <w:rsid w:val="006E7BF2"/>
    <w:pPr>
      <w:framePr w:wrap="around"/>
      <w:tabs>
        <w:tab w:val="clear" w:pos="8640"/>
      </w:tabs>
      <w:spacing w:before="480" w:after="0" w:line="276" w:lineRule="auto"/>
      <w:outlineLvl w:val="9"/>
    </w:pPr>
    <w:rPr>
      <w:rFonts w:asciiTheme="majorHAnsi" w:eastAsiaTheme="majorEastAsia" w:hAnsiTheme="majorHAnsi" w:cstheme="majorBidi"/>
      <w:b w:val="0"/>
      <w:bCs/>
      <w:caps/>
      <w:color w:val="365F91" w:themeColor="accent1" w:themeShade="BF"/>
      <w:sz w:val="28"/>
      <w:szCs w:val="28"/>
    </w:rPr>
  </w:style>
  <w:style w:type="character" w:customStyle="1" w:styleId="BodyTextChar">
    <w:name w:val="Body Text Char"/>
    <w:basedOn w:val="DefaultParagraphFont"/>
    <w:link w:val="BodyText"/>
    <w:rsid w:val="00610B3B"/>
    <w:rPr>
      <w:rFonts w:ascii="Garamond" w:hAnsi="Garamond"/>
      <w:spacing w:val="-2"/>
      <w:sz w:val="24"/>
    </w:rPr>
  </w:style>
  <w:style w:type="character" w:customStyle="1" w:styleId="FootnoteTextChar">
    <w:name w:val="Footnote Text Char"/>
    <w:basedOn w:val="DefaultParagraphFont"/>
    <w:link w:val="FootnoteText"/>
    <w:semiHidden/>
    <w:rsid w:val="004D7666"/>
    <w:rPr>
      <w:rFonts w:ascii="Garamond" w:hAnsi="Garamond"/>
      <w:spacing w:val="-2"/>
      <w:sz w:val="18"/>
    </w:rPr>
  </w:style>
  <w:style w:type="paragraph" w:customStyle="1" w:styleId="TableTitle">
    <w:name w:val="Table Title"/>
    <w:basedOn w:val="Normal"/>
    <w:rsid w:val="004D7666"/>
    <w:pPr>
      <w:tabs>
        <w:tab w:val="clear" w:pos="8640"/>
      </w:tabs>
      <w:autoSpaceDE w:val="0"/>
      <w:autoSpaceDN w:val="0"/>
      <w:jc w:val="center"/>
    </w:pPr>
    <w:rPr>
      <w:rFonts w:ascii="Times New Roman" w:hAnsi="Times New Roman"/>
      <w:smallCaps/>
      <w:spacing w:val="0"/>
      <w:sz w:val="16"/>
      <w:szCs w:val="16"/>
    </w:rPr>
  </w:style>
  <w:style w:type="table" w:styleId="GridTable1Light">
    <w:name w:val="Grid Table 1 Light"/>
    <w:basedOn w:val="TableNormal"/>
    <w:uiPriority w:val="46"/>
    <w:rsid w:val="007964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6">
    <w:name w:val="toc 6"/>
    <w:basedOn w:val="Normal"/>
    <w:next w:val="Normal"/>
    <w:autoRedefine/>
    <w:unhideWhenUsed/>
    <w:rsid w:val="00665014"/>
    <w:pPr>
      <w:tabs>
        <w:tab w:val="clear" w:pos="8640"/>
      </w:tabs>
      <w:ind w:left="960"/>
      <w:jc w:val="left"/>
    </w:pPr>
    <w:rPr>
      <w:rFonts w:asciiTheme="minorHAnsi" w:hAnsiTheme="minorHAnsi" w:cstheme="minorHAnsi"/>
      <w:sz w:val="20"/>
    </w:rPr>
  </w:style>
  <w:style w:type="paragraph" w:styleId="TOC7">
    <w:name w:val="toc 7"/>
    <w:basedOn w:val="Normal"/>
    <w:next w:val="Normal"/>
    <w:autoRedefine/>
    <w:unhideWhenUsed/>
    <w:rsid w:val="00665014"/>
    <w:pPr>
      <w:tabs>
        <w:tab w:val="clear" w:pos="8640"/>
      </w:tabs>
      <w:ind w:left="1200"/>
      <w:jc w:val="left"/>
    </w:pPr>
    <w:rPr>
      <w:rFonts w:asciiTheme="minorHAnsi" w:hAnsiTheme="minorHAnsi" w:cstheme="minorHAnsi"/>
      <w:sz w:val="20"/>
    </w:rPr>
  </w:style>
  <w:style w:type="paragraph" w:styleId="TOC8">
    <w:name w:val="toc 8"/>
    <w:basedOn w:val="Normal"/>
    <w:next w:val="Normal"/>
    <w:autoRedefine/>
    <w:unhideWhenUsed/>
    <w:rsid w:val="00665014"/>
    <w:pPr>
      <w:tabs>
        <w:tab w:val="clear" w:pos="8640"/>
      </w:tabs>
      <w:ind w:left="1440"/>
      <w:jc w:val="left"/>
    </w:pPr>
    <w:rPr>
      <w:rFonts w:asciiTheme="minorHAnsi" w:hAnsiTheme="minorHAnsi" w:cstheme="minorHAnsi"/>
      <w:sz w:val="20"/>
    </w:rPr>
  </w:style>
  <w:style w:type="paragraph" w:styleId="TOC9">
    <w:name w:val="toc 9"/>
    <w:basedOn w:val="Normal"/>
    <w:next w:val="Normal"/>
    <w:autoRedefine/>
    <w:unhideWhenUsed/>
    <w:rsid w:val="00665014"/>
    <w:pPr>
      <w:tabs>
        <w:tab w:val="clear" w:pos="8640"/>
      </w:tabs>
      <w:ind w:left="1680"/>
      <w:jc w:val="left"/>
    </w:pPr>
    <w:rPr>
      <w:rFonts w:asciiTheme="minorHAnsi" w:hAnsiTheme="minorHAnsi" w:cstheme="minorHAnsi"/>
      <w:sz w:val="20"/>
    </w:rPr>
  </w:style>
  <w:style w:type="paragraph" w:styleId="ListParagraph">
    <w:name w:val="List Paragraph"/>
    <w:basedOn w:val="Normal"/>
    <w:uiPriority w:val="34"/>
    <w:qFormat/>
    <w:rsid w:val="00BA5495"/>
    <w:pPr>
      <w:tabs>
        <w:tab w:val="clear" w:pos="8640"/>
      </w:tabs>
      <w:spacing w:after="200" w:line="276" w:lineRule="auto"/>
      <w:ind w:left="720"/>
      <w:contextualSpacing/>
      <w:jc w:val="left"/>
    </w:pPr>
    <w:rPr>
      <w:rFonts w:asciiTheme="minorHAnsi" w:eastAsiaTheme="minorHAnsi" w:hAnsiTheme="minorHAnsi" w:cstheme="minorBidi"/>
      <w:spacing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6354">
      <w:bodyDiv w:val="1"/>
      <w:marLeft w:val="0"/>
      <w:marRight w:val="0"/>
      <w:marTop w:val="0"/>
      <w:marBottom w:val="0"/>
      <w:divBdr>
        <w:top w:val="none" w:sz="0" w:space="0" w:color="auto"/>
        <w:left w:val="none" w:sz="0" w:space="0" w:color="auto"/>
        <w:bottom w:val="none" w:sz="0" w:space="0" w:color="auto"/>
        <w:right w:val="none" w:sz="0" w:space="0" w:color="auto"/>
      </w:divBdr>
    </w:div>
    <w:div w:id="226190475">
      <w:bodyDiv w:val="1"/>
      <w:marLeft w:val="0"/>
      <w:marRight w:val="0"/>
      <w:marTop w:val="0"/>
      <w:marBottom w:val="0"/>
      <w:divBdr>
        <w:top w:val="none" w:sz="0" w:space="0" w:color="auto"/>
        <w:left w:val="none" w:sz="0" w:space="0" w:color="auto"/>
        <w:bottom w:val="none" w:sz="0" w:space="0" w:color="auto"/>
        <w:right w:val="none" w:sz="0" w:space="0" w:color="auto"/>
      </w:divBdr>
    </w:div>
    <w:div w:id="239489017">
      <w:bodyDiv w:val="1"/>
      <w:marLeft w:val="0"/>
      <w:marRight w:val="0"/>
      <w:marTop w:val="0"/>
      <w:marBottom w:val="0"/>
      <w:divBdr>
        <w:top w:val="none" w:sz="0" w:space="0" w:color="auto"/>
        <w:left w:val="none" w:sz="0" w:space="0" w:color="auto"/>
        <w:bottom w:val="none" w:sz="0" w:space="0" w:color="auto"/>
        <w:right w:val="none" w:sz="0" w:space="0" w:color="auto"/>
      </w:divBdr>
      <w:divsChild>
        <w:div w:id="784034763">
          <w:marLeft w:val="0"/>
          <w:marRight w:val="0"/>
          <w:marTop w:val="0"/>
          <w:marBottom w:val="0"/>
          <w:divBdr>
            <w:top w:val="none" w:sz="0" w:space="0" w:color="auto"/>
            <w:left w:val="none" w:sz="0" w:space="0" w:color="auto"/>
            <w:bottom w:val="none" w:sz="0" w:space="0" w:color="auto"/>
            <w:right w:val="none" w:sz="0" w:space="0" w:color="auto"/>
          </w:divBdr>
        </w:div>
        <w:div w:id="1611277732">
          <w:marLeft w:val="0"/>
          <w:marRight w:val="0"/>
          <w:marTop w:val="0"/>
          <w:marBottom w:val="0"/>
          <w:divBdr>
            <w:top w:val="none" w:sz="0" w:space="0" w:color="auto"/>
            <w:left w:val="none" w:sz="0" w:space="0" w:color="auto"/>
            <w:bottom w:val="none" w:sz="0" w:space="0" w:color="auto"/>
            <w:right w:val="none" w:sz="0" w:space="0" w:color="auto"/>
          </w:divBdr>
        </w:div>
      </w:divsChild>
    </w:div>
    <w:div w:id="310250722">
      <w:bodyDiv w:val="1"/>
      <w:marLeft w:val="0"/>
      <w:marRight w:val="0"/>
      <w:marTop w:val="0"/>
      <w:marBottom w:val="0"/>
      <w:divBdr>
        <w:top w:val="none" w:sz="0" w:space="0" w:color="auto"/>
        <w:left w:val="none" w:sz="0" w:space="0" w:color="auto"/>
        <w:bottom w:val="none" w:sz="0" w:space="0" w:color="auto"/>
        <w:right w:val="none" w:sz="0" w:space="0" w:color="auto"/>
      </w:divBdr>
    </w:div>
    <w:div w:id="533999548">
      <w:bodyDiv w:val="1"/>
      <w:marLeft w:val="0"/>
      <w:marRight w:val="0"/>
      <w:marTop w:val="0"/>
      <w:marBottom w:val="0"/>
      <w:divBdr>
        <w:top w:val="none" w:sz="0" w:space="0" w:color="auto"/>
        <w:left w:val="none" w:sz="0" w:space="0" w:color="auto"/>
        <w:bottom w:val="none" w:sz="0" w:space="0" w:color="auto"/>
        <w:right w:val="none" w:sz="0" w:space="0" w:color="auto"/>
      </w:divBdr>
    </w:div>
    <w:div w:id="591668491">
      <w:bodyDiv w:val="1"/>
      <w:marLeft w:val="0"/>
      <w:marRight w:val="0"/>
      <w:marTop w:val="0"/>
      <w:marBottom w:val="0"/>
      <w:divBdr>
        <w:top w:val="none" w:sz="0" w:space="0" w:color="auto"/>
        <w:left w:val="none" w:sz="0" w:space="0" w:color="auto"/>
        <w:bottom w:val="none" w:sz="0" w:space="0" w:color="auto"/>
        <w:right w:val="none" w:sz="0" w:space="0" w:color="auto"/>
      </w:divBdr>
      <w:divsChild>
        <w:div w:id="2087607497">
          <w:marLeft w:val="0"/>
          <w:marRight w:val="0"/>
          <w:marTop w:val="0"/>
          <w:marBottom w:val="0"/>
          <w:divBdr>
            <w:top w:val="none" w:sz="0" w:space="0" w:color="auto"/>
            <w:left w:val="none" w:sz="0" w:space="0" w:color="auto"/>
            <w:bottom w:val="none" w:sz="0" w:space="0" w:color="auto"/>
            <w:right w:val="none" w:sz="0" w:space="0" w:color="auto"/>
          </w:divBdr>
          <w:divsChild>
            <w:div w:id="18951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6306">
      <w:bodyDiv w:val="1"/>
      <w:marLeft w:val="0"/>
      <w:marRight w:val="0"/>
      <w:marTop w:val="0"/>
      <w:marBottom w:val="0"/>
      <w:divBdr>
        <w:top w:val="none" w:sz="0" w:space="0" w:color="auto"/>
        <w:left w:val="none" w:sz="0" w:space="0" w:color="auto"/>
        <w:bottom w:val="none" w:sz="0" w:space="0" w:color="auto"/>
        <w:right w:val="none" w:sz="0" w:space="0" w:color="auto"/>
      </w:divBdr>
    </w:div>
    <w:div w:id="631248680">
      <w:bodyDiv w:val="1"/>
      <w:marLeft w:val="0"/>
      <w:marRight w:val="0"/>
      <w:marTop w:val="0"/>
      <w:marBottom w:val="0"/>
      <w:divBdr>
        <w:top w:val="none" w:sz="0" w:space="0" w:color="auto"/>
        <w:left w:val="none" w:sz="0" w:space="0" w:color="auto"/>
        <w:bottom w:val="none" w:sz="0" w:space="0" w:color="auto"/>
        <w:right w:val="none" w:sz="0" w:space="0" w:color="auto"/>
      </w:divBdr>
    </w:div>
    <w:div w:id="698971810">
      <w:bodyDiv w:val="1"/>
      <w:marLeft w:val="0"/>
      <w:marRight w:val="0"/>
      <w:marTop w:val="0"/>
      <w:marBottom w:val="0"/>
      <w:divBdr>
        <w:top w:val="none" w:sz="0" w:space="0" w:color="auto"/>
        <w:left w:val="none" w:sz="0" w:space="0" w:color="auto"/>
        <w:bottom w:val="none" w:sz="0" w:space="0" w:color="auto"/>
        <w:right w:val="none" w:sz="0" w:space="0" w:color="auto"/>
      </w:divBdr>
    </w:div>
    <w:div w:id="702562328">
      <w:bodyDiv w:val="1"/>
      <w:marLeft w:val="0"/>
      <w:marRight w:val="0"/>
      <w:marTop w:val="0"/>
      <w:marBottom w:val="0"/>
      <w:divBdr>
        <w:top w:val="none" w:sz="0" w:space="0" w:color="auto"/>
        <w:left w:val="none" w:sz="0" w:space="0" w:color="auto"/>
        <w:bottom w:val="none" w:sz="0" w:space="0" w:color="auto"/>
        <w:right w:val="none" w:sz="0" w:space="0" w:color="auto"/>
      </w:divBdr>
    </w:div>
    <w:div w:id="804155866">
      <w:bodyDiv w:val="1"/>
      <w:marLeft w:val="0"/>
      <w:marRight w:val="0"/>
      <w:marTop w:val="0"/>
      <w:marBottom w:val="0"/>
      <w:divBdr>
        <w:top w:val="none" w:sz="0" w:space="0" w:color="auto"/>
        <w:left w:val="none" w:sz="0" w:space="0" w:color="auto"/>
        <w:bottom w:val="none" w:sz="0" w:space="0" w:color="auto"/>
        <w:right w:val="none" w:sz="0" w:space="0" w:color="auto"/>
      </w:divBdr>
    </w:div>
    <w:div w:id="920725022">
      <w:bodyDiv w:val="1"/>
      <w:marLeft w:val="0"/>
      <w:marRight w:val="0"/>
      <w:marTop w:val="0"/>
      <w:marBottom w:val="0"/>
      <w:divBdr>
        <w:top w:val="none" w:sz="0" w:space="0" w:color="auto"/>
        <w:left w:val="none" w:sz="0" w:space="0" w:color="auto"/>
        <w:bottom w:val="none" w:sz="0" w:space="0" w:color="auto"/>
        <w:right w:val="none" w:sz="0" w:space="0" w:color="auto"/>
      </w:divBdr>
      <w:divsChild>
        <w:div w:id="55016538">
          <w:marLeft w:val="0"/>
          <w:marRight w:val="0"/>
          <w:marTop w:val="0"/>
          <w:marBottom w:val="0"/>
          <w:divBdr>
            <w:top w:val="none" w:sz="0" w:space="0" w:color="auto"/>
            <w:left w:val="none" w:sz="0" w:space="0" w:color="auto"/>
            <w:bottom w:val="none" w:sz="0" w:space="0" w:color="auto"/>
            <w:right w:val="none" w:sz="0" w:space="0" w:color="auto"/>
          </w:divBdr>
          <w:divsChild>
            <w:div w:id="62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6235">
      <w:bodyDiv w:val="1"/>
      <w:marLeft w:val="0"/>
      <w:marRight w:val="0"/>
      <w:marTop w:val="0"/>
      <w:marBottom w:val="0"/>
      <w:divBdr>
        <w:top w:val="none" w:sz="0" w:space="0" w:color="auto"/>
        <w:left w:val="none" w:sz="0" w:space="0" w:color="auto"/>
        <w:bottom w:val="none" w:sz="0" w:space="0" w:color="auto"/>
        <w:right w:val="none" w:sz="0" w:space="0" w:color="auto"/>
      </w:divBdr>
    </w:div>
    <w:div w:id="1175461811">
      <w:bodyDiv w:val="1"/>
      <w:marLeft w:val="0"/>
      <w:marRight w:val="0"/>
      <w:marTop w:val="0"/>
      <w:marBottom w:val="0"/>
      <w:divBdr>
        <w:top w:val="none" w:sz="0" w:space="0" w:color="auto"/>
        <w:left w:val="none" w:sz="0" w:space="0" w:color="auto"/>
        <w:bottom w:val="none" w:sz="0" w:space="0" w:color="auto"/>
        <w:right w:val="none" w:sz="0" w:space="0" w:color="auto"/>
      </w:divBdr>
    </w:div>
    <w:div w:id="1287076877">
      <w:bodyDiv w:val="1"/>
      <w:marLeft w:val="0"/>
      <w:marRight w:val="0"/>
      <w:marTop w:val="0"/>
      <w:marBottom w:val="0"/>
      <w:divBdr>
        <w:top w:val="none" w:sz="0" w:space="0" w:color="auto"/>
        <w:left w:val="none" w:sz="0" w:space="0" w:color="auto"/>
        <w:bottom w:val="none" w:sz="0" w:space="0" w:color="auto"/>
        <w:right w:val="none" w:sz="0" w:space="0" w:color="auto"/>
      </w:divBdr>
      <w:divsChild>
        <w:div w:id="427972783">
          <w:marLeft w:val="0"/>
          <w:marRight w:val="0"/>
          <w:marTop w:val="0"/>
          <w:marBottom w:val="0"/>
          <w:divBdr>
            <w:top w:val="none" w:sz="0" w:space="0" w:color="auto"/>
            <w:left w:val="none" w:sz="0" w:space="0" w:color="auto"/>
            <w:bottom w:val="none" w:sz="0" w:space="0" w:color="auto"/>
            <w:right w:val="none" w:sz="0" w:space="0" w:color="auto"/>
          </w:divBdr>
          <w:divsChild>
            <w:div w:id="61737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4595">
      <w:bodyDiv w:val="1"/>
      <w:marLeft w:val="0"/>
      <w:marRight w:val="0"/>
      <w:marTop w:val="0"/>
      <w:marBottom w:val="0"/>
      <w:divBdr>
        <w:top w:val="none" w:sz="0" w:space="0" w:color="auto"/>
        <w:left w:val="none" w:sz="0" w:space="0" w:color="auto"/>
        <w:bottom w:val="none" w:sz="0" w:space="0" w:color="auto"/>
        <w:right w:val="none" w:sz="0" w:space="0" w:color="auto"/>
      </w:divBdr>
      <w:divsChild>
        <w:div w:id="1500536951">
          <w:marLeft w:val="0"/>
          <w:marRight w:val="0"/>
          <w:marTop w:val="0"/>
          <w:marBottom w:val="0"/>
          <w:divBdr>
            <w:top w:val="none" w:sz="0" w:space="0" w:color="auto"/>
            <w:left w:val="none" w:sz="0" w:space="0" w:color="auto"/>
            <w:bottom w:val="none" w:sz="0" w:space="0" w:color="auto"/>
            <w:right w:val="none" w:sz="0" w:space="0" w:color="auto"/>
          </w:divBdr>
          <w:divsChild>
            <w:div w:id="1280843253">
              <w:marLeft w:val="0"/>
              <w:marRight w:val="0"/>
              <w:marTop w:val="0"/>
              <w:marBottom w:val="0"/>
              <w:divBdr>
                <w:top w:val="none" w:sz="0" w:space="0" w:color="auto"/>
                <w:left w:val="none" w:sz="0" w:space="0" w:color="auto"/>
                <w:bottom w:val="none" w:sz="0" w:space="0" w:color="auto"/>
                <w:right w:val="none" w:sz="0" w:space="0" w:color="auto"/>
              </w:divBdr>
            </w:div>
            <w:div w:id="1356422378">
              <w:marLeft w:val="0"/>
              <w:marRight w:val="0"/>
              <w:marTop w:val="0"/>
              <w:marBottom w:val="0"/>
              <w:divBdr>
                <w:top w:val="none" w:sz="0" w:space="0" w:color="auto"/>
                <w:left w:val="none" w:sz="0" w:space="0" w:color="auto"/>
                <w:bottom w:val="none" w:sz="0" w:space="0" w:color="auto"/>
                <w:right w:val="none" w:sz="0" w:space="0" w:color="auto"/>
              </w:divBdr>
            </w:div>
            <w:div w:id="234753097">
              <w:marLeft w:val="0"/>
              <w:marRight w:val="0"/>
              <w:marTop w:val="0"/>
              <w:marBottom w:val="0"/>
              <w:divBdr>
                <w:top w:val="none" w:sz="0" w:space="0" w:color="auto"/>
                <w:left w:val="none" w:sz="0" w:space="0" w:color="auto"/>
                <w:bottom w:val="none" w:sz="0" w:space="0" w:color="auto"/>
                <w:right w:val="none" w:sz="0" w:space="0" w:color="auto"/>
              </w:divBdr>
            </w:div>
            <w:div w:id="1467239966">
              <w:marLeft w:val="0"/>
              <w:marRight w:val="0"/>
              <w:marTop w:val="0"/>
              <w:marBottom w:val="0"/>
              <w:divBdr>
                <w:top w:val="none" w:sz="0" w:space="0" w:color="auto"/>
                <w:left w:val="none" w:sz="0" w:space="0" w:color="auto"/>
                <w:bottom w:val="none" w:sz="0" w:space="0" w:color="auto"/>
                <w:right w:val="none" w:sz="0" w:space="0" w:color="auto"/>
              </w:divBdr>
            </w:div>
            <w:div w:id="2050837523">
              <w:marLeft w:val="0"/>
              <w:marRight w:val="0"/>
              <w:marTop w:val="0"/>
              <w:marBottom w:val="0"/>
              <w:divBdr>
                <w:top w:val="none" w:sz="0" w:space="0" w:color="auto"/>
                <w:left w:val="none" w:sz="0" w:space="0" w:color="auto"/>
                <w:bottom w:val="none" w:sz="0" w:space="0" w:color="auto"/>
                <w:right w:val="none" w:sz="0" w:space="0" w:color="auto"/>
              </w:divBdr>
            </w:div>
            <w:div w:id="311300595">
              <w:marLeft w:val="0"/>
              <w:marRight w:val="0"/>
              <w:marTop w:val="0"/>
              <w:marBottom w:val="0"/>
              <w:divBdr>
                <w:top w:val="none" w:sz="0" w:space="0" w:color="auto"/>
                <w:left w:val="none" w:sz="0" w:space="0" w:color="auto"/>
                <w:bottom w:val="none" w:sz="0" w:space="0" w:color="auto"/>
                <w:right w:val="none" w:sz="0" w:space="0" w:color="auto"/>
              </w:divBdr>
            </w:div>
            <w:div w:id="471944536">
              <w:marLeft w:val="0"/>
              <w:marRight w:val="0"/>
              <w:marTop w:val="0"/>
              <w:marBottom w:val="0"/>
              <w:divBdr>
                <w:top w:val="none" w:sz="0" w:space="0" w:color="auto"/>
                <w:left w:val="none" w:sz="0" w:space="0" w:color="auto"/>
                <w:bottom w:val="none" w:sz="0" w:space="0" w:color="auto"/>
                <w:right w:val="none" w:sz="0" w:space="0" w:color="auto"/>
              </w:divBdr>
            </w:div>
            <w:div w:id="1321807356">
              <w:marLeft w:val="0"/>
              <w:marRight w:val="0"/>
              <w:marTop w:val="0"/>
              <w:marBottom w:val="0"/>
              <w:divBdr>
                <w:top w:val="none" w:sz="0" w:space="0" w:color="auto"/>
                <w:left w:val="none" w:sz="0" w:space="0" w:color="auto"/>
                <w:bottom w:val="none" w:sz="0" w:space="0" w:color="auto"/>
                <w:right w:val="none" w:sz="0" w:space="0" w:color="auto"/>
              </w:divBdr>
            </w:div>
            <w:div w:id="883759570">
              <w:marLeft w:val="0"/>
              <w:marRight w:val="0"/>
              <w:marTop w:val="0"/>
              <w:marBottom w:val="0"/>
              <w:divBdr>
                <w:top w:val="none" w:sz="0" w:space="0" w:color="auto"/>
                <w:left w:val="none" w:sz="0" w:space="0" w:color="auto"/>
                <w:bottom w:val="none" w:sz="0" w:space="0" w:color="auto"/>
                <w:right w:val="none" w:sz="0" w:space="0" w:color="auto"/>
              </w:divBdr>
            </w:div>
            <w:div w:id="574632233">
              <w:marLeft w:val="0"/>
              <w:marRight w:val="0"/>
              <w:marTop w:val="0"/>
              <w:marBottom w:val="0"/>
              <w:divBdr>
                <w:top w:val="none" w:sz="0" w:space="0" w:color="auto"/>
                <w:left w:val="none" w:sz="0" w:space="0" w:color="auto"/>
                <w:bottom w:val="none" w:sz="0" w:space="0" w:color="auto"/>
                <w:right w:val="none" w:sz="0" w:space="0" w:color="auto"/>
              </w:divBdr>
            </w:div>
            <w:div w:id="76438368">
              <w:marLeft w:val="0"/>
              <w:marRight w:val="0"/>
              <w:marTop w:val="0"/>
              <w:marBottom w:val="0"/>
              <w:divBdr>
                <w:top w:val="none" w:sz="0" w:space="0" w:color="auto"/>
                <w:left w:val="none" w:sz="0" w:space="0" w:color="auto"/>
                <w:bottom w:val="none" w:sz="0" w:space="0" w:color="auto"/>
                <w:right w:val="none" w:sz="0" w:space="0" w:color="auto"/>
              </w:divBdr>
            </w:div>
            <w:div w:id="595014754">
              <w:marLeft w:val="0"/>
              <w:marRight w:val="0"/>
              <w:marTop w:val="0"/>
              <w:marBottom w:val="0"/>
              <w:divBdr>
                <w:top w:val="none" w:sz="0" w:space="0" w:color="auto"/>
                <w:left w:val="none" w:sz="0" w:space="0" w:color="auto"/>
                <w:bottom w:val="none" w:sz="0" w:space="0" w:color="auto"/>
                <w:right w:val="none" w:sz="0" w:space="0" w:color="auto"/>
              </w:divBdr>
            </w:div>
            <w:div w:id="480538651">
              <w:marLeft w:val="0"/>
              <w:marRight w:val="0"/>
              <w:marTop w:val="0"/>
              <w:marBottom w:val="0"/>
              <w:divBdr>
                <w:top w:val="none" w:sz="0" w:space="0" w:color="auto"/>
                <w:left w:val="none" w:sz="0" w:space="0" w:color="auto"/>
                <w:bottom w:val="none" w:sz="0" w:space="0" w:color="auto"/>
                <w:right w:val="none" w:sz="0" w:space="0" w:color="auto"/>
              </w:divBdr>
            </w:div>
            <w:div w:id="1753890322">
              <w:marLeft w:val="0"/>
              <w:marRight w:val="0"/>
              <w:marTop w:val="0"/>
              <w:marBottom w:val="0"/>
              <w:divBdr>
                <w:top w:val="none" w:sz="0" w:space="0" w:color="auto"/>
                <w:left w:val="none" w:sz="0" w:space="0" w:color="auto"/>
                <w:bottom w:val="none" w:sz="0" w:space="0" w:color="auto"/>
                <w:right w:val="none" w:sz="0" w:space="0" w:color="auto"/>
              </w:divBdr>
            </w:div>
            <w:div w:id="1234316610">
              <w:marLeft w:val="0"/>
              <w:marRight w:val="0"/>
              <w:marTop w:val="0"/>
              <w:marBottom w:val="0"/>
              <w:divBdr>
                <w:top w:val="none" w:sz="0" w:space="0" w:color="auto"/>
                <w:left w:val="none" w:sz="0" w:space="0" w:color="auto"/>
                <w:bottom w:val="none" w:sz="0" w:space="0" w:color="auto"/>
                <w:right w:val="none" w:sz="0" w:space="0" w:color="auto"/>
              </w:divBdr>
            </w:div>
            <w:div w:id="1430929232">
              <w:marLeft w:val="0"/>
              <w:marRight w:val="0"/>
              <w:marTop w:val="0"/>
              <w:marBottom w:val="0"/>
              <w:divBdr>
                <w:top w:val="none" w:sz="0" w:space="0" w:color="auto"/>
                <w:left w:val="none" w:sz="0" w:space="0" w:color="auto"/>
                <w:bottom w:val="none" w:sz="0" w:space="0" w:color="auto"/>
                <w:right w:val="none" w:sz="0" w:space="0" w:color="auto"/>
              </w:divBdr>
            </w:div>
            <w:div w:id="184371244">
              <w:marLeft w:val="0"/>
              <w:marRight w:val="0"/>
              <w:marTop w:val="0"/>
              <w:marBottom w:val="0"/>
              <w:divBdr>
                <w:top w:val="none" w:sz="0" w:space="0" w:color="auto"/>
                <w:left w:val="none" w:sz="0" w:space="0" w:color="auto"/>
                <w:bottom w:val="none" w:sz="0" w:space="0" w:color="auto"/>
                <w:right w:val="none" w:sz="0" w:space="0" w:color="auto"/>
              </w:divBdr>
            </w:div>
            <w:div w:id="1719475077">
              <w:marLeft w:val="0"/>
              <w:marRight w:val="0"/>
              <w:marTop w:val="0"/>
              <w:marBottom w:val="0"/>
              <w:divBdr>
                <w:top w:val="none" w:sz="0" w:space="0" w:color="auto"/>
                <w:left w:val="none" w:sz="0" w:space="0" w:color="auto"/>
                <w:bottom w:val="none" w:sz="0" w:space="0" w:color="auto"/>
                <w:right w:val="none" w:sz="0" w:space="0" w:color="auto"/>
              </w:divBdr>
            </w:div>
            <w:div w:id="1413314740">
              <w:marLeft w:val="0"/>
              <w:marRight w:val="0"/>
              <w:marTop w:val="0"/>
              <w:marBottom w:val="0"/>
              <w:divBdr>
                <w:top w:val="none" w:sz="0" w:space="0" w:color="auto"/>
                <w:left w:val="none" w:sz="0" w:space="0" w:color="auto"/>
                <w:bottom w:val="none" w:sz="0" w:space="0" w:color="auto"/>
                <w:right w:val="none" w:sz="0" w:space="0" w:color="auto"/>
              </w:divBdr>
            </w:div>
            <w:div w:id="1201357153">
              <w:marLeft w:val="0"/>
              <w:marRight w:val="0"/>
              <w:marTop w:val="0"/>
              <w:marBottom w:val="0"/>
              <w:divBdr>
                <w:top w:val="none" w:sz="0" w:space="0" w:color="auto"/>
                <w:left w:val="none" w:sz="0" w:space="0" w:color="auto"/>
                <w:bottom w:val="none" w:sz="0" w:space="0" w:color="auto"/>
                <w:right w:val="none" w:sz="0" w:space="0" w:color="auto"/>
              </w:divBdr>
            </w:div>
            <w:div w:id="1372609321">
              <w:marLeft w:val="0"/>
              <w:marRight w:val="0"/>
              <w:marTop w:val="0"/>
              <w:marBottom w:val="0"/>
              <w:divBdr>
                <w:top w:val="none" w:sz="0" w:space="0" w:color="auto"/>
                <w:left w:val="none" w:sz="0" w:space="0" w:color="auto"/>
                <w:bottom w:val="none" w:sz="0" w:space="0" w:color="auto"/>
                <w:right w:val="none" w:sz="0" w:space="0" w:color="auto"/>
              </w:divBdr>
            </w:div>
            <w:div w:id="1645162252">
              <w:marLeft w:val="0"/>
              <w:marRight w:val="0"/>
              <w:marTop w:val="0"/>
              <w:marBottom w:val="0"/>
              <w:divBdr>
                <w:top w:val="none" w:sz="0" w:space="0" w:color="auto"/>
                <w:left w:val="none" w:sz="0" w:space="0" w:color="auto"/>
                <w:bottom w:val="none" w:sz="0" w:space="0" w:color="auto"/>
                <w:right w:val="none" w:sz="0" w:space="0" w:color="auto"/>
              </w:divBdr>
            </w:div>
            <w:div w:id="2091391206">
              <w:marLeft w:val="0"/>
              <w:marRight w:val="0"/>
              <w:marTop w:val="0"/>
              <w:marBottom w:val="0"/>
              <w:divBdr>
                <w:top w:val="none" w:sz="0" w:space="0" w:color="auto"/>
                <w:left w:val="none" w:sz="0" w:space="0" w:color="auto"/>
                <w:bottom w:val="none" w:sz="0" w:space="0" w:color="auto"/>
                <w:right w:val="none" w:sz="0" w:space="0" w:color="auto"/>
              </w:divBdr>
            </w:div>
            <w:div w:id="7333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4084">
      <w:bodyDiv w:val="1"/>
      <w:marLeft w:val="0"/>
      <w:marRight w:val="0"/>
      <w:marTop w:val="0"/>
      <w:marBottom w:val="0"/>
      <w:divBdr>
        <w:top w:val="none" w:sz="0" w:space="0" w:color="auto"/>
        <w:left w:val="none" w:sz="0" w:space="0" w:color="auto"/>
        <w:bottom w:val="none" w:sz="0" w:space="0" w:color="auto"/>
        <w:right w:val="none" w:sz="0" w:space="0" w:color="auto"/>
      </w:divBdr>
    </w:div>
    <w:div w:id="1368136725">
      <w:bodyDiv w:val="1"/>
      <w:marLeft w:val="0"/>
      <w:marRight w:val="0"/>
      <w:marTop w:val="0"/>
      <w:marBottom w:val="0"/>
      <w:divBdr>
        <w:top w:val="none" w:sz="0" w:space="0" w:color="auto"/>
        <w:left w:val="none" w:sz="0" w:space="0" w:color="auto"/>
        <w:bottom w:val="none" w:sz="0" w:space="0" w:color="auto"/>
        <w:right w:val="none" w:sz="0" w:space="0" w:color="auto"/>
      </w:divBdr>
    </w:div>
    <w:div w:id="1437408334">
      <w:bodyDiv w:val="1"/>
      <w:marLeft w:val="0"/>
      <w:marRight w:val="0"/>
      <w:marTop w:val="0"/>
      <w:marBottom w:val="0"/>
      <w:divBdr>
        <w:top w:val="none" w:sz="0" w:space="0" w:color="auto"/>
        <w:left w:val="none" w:sz="0" w:space="0" w:color="auto"/>
        <w:bottom w:val="none" w:sz="0" w:space="0" w:color="auto"/>
        <w:right w:val="none" w:sz="0" w:space="0" w:color="auto"/>
      </w:divBdr>
    </w:div>
    <w:div w:id="1484202883">
      <w:bodyDiv w:val="1"/>
      <w:marLeft w:val="0"/>
      <w:marRight w:val="0"/>
      <w:marTop w:val="0"/>
      <w:marBottom w:val="0"/>
      <w:divBdr>
        <w:top w:val="none" w:sz="0" w:space="0" w:color="auto"/>
        <w:left w:val="none" w:sz="0" w:space="0" w:color="auto"/>
        <w:bottom w:val="none" w:sz="0" w:space="0" w:color="auto"/>
        <w:right w:val="none" w:sz="0" w:space="0" w:color="auto"/>
      </w:divBdr>
    </w:div>
    <w:div w:id="1512187526">
      <w:bodyDiv w:val="1"/>
      <w:marLeft w:val="0"/>
      <w:marRight w:val="0"/>
      <w:marTop w:val="0"/>
      <w:marBottom w:val="0"/>
      <w:divBdr>
        <w:top w:val="none" w:sz="0" w:space="0" w:color="auto"/>
        <w:left w:val="none" w:sz="0" w:space="0" w:color="auto"/>
        <w:bottom w:val="none" w:sz="0" w:space="0" w:color="auto"/>
        <w:right w:val="none" w:sz="0" w:space="0" w:color="auto"/>
      </w:divBdr>
    </w:div>
    <w:div w:id="1805007630">
      <w:bodyDiv w:val="1"/>
      <w:marLeft w:val="0"/>
      <w:marRight w:val="0"/>
      <w:marTop w:val="0"/>
      <w:marBottom w:val="0"/>
      <w:divBdr>
        <w:top w:val="none" w:sz="0" w:space="0" w:color="auto"/>
        <w:left w:val="none" w:sz="0" w:space="0" w:color="auto"/>
        <w:bottom w:val="none" w:sz="0" w:space="0" w:color="auto"/>
        <w:right w:val="none" w:sz="0" w:space="0" w:color="auto"/>
      </w:divBdr>
    </w:div>
    <w:div w:id="1880822235">
      <w:bodyDiv w:val="1"/>
      <w:marLeft w:val="0"/>
      <w:marRight w:val="0"/>
      <w:marTop w:val="0"/>
      <w:marBottom w:val="0"/>
      <w:divBdr>
        <w:top w:val="none" w:sz="0" w:space="0" w:color="auto"/>
        <w:left w:val="none" w:sz="0" w:space="0" w:color="auto"/>
        <w:bottom w:val="none" w:sz="0" w:space="0" w:color="auto"/>
        <w:right w:val="none" w:sz="0" w:space="0" w:color="auto"/>
      </w:divBdr>
      <w:divsChild>
        <w:div w:id="182059378">
          <w:marLeft w:val="0"/>
          <w:marRight w:val="0"/>
          <w:marTop w:val="0"/>
          <w:marBottom w:val="0"/>
          <w:divBdr>
            <w:top w:val="none" w:sz="0" w:space="0" w:color="auto"/>
            <w:left w:val="none" w:sz="0" w:space="0" w:color="auto"/>
            <w:bottom w:val="none" w:sz="0" w:space="0" w:color="auto"/>
            <w:right w:val="none" w:sz="0" w:space="0" w:color="auto"/>
          </w:divBdr>
          <w:divsChild>
            <w:div w:id="15804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446">
      <w:bodyDiv w:val="1"/>
      <w:marLeft w:val="0"/>
      <w:marRight w:val="0"/>
      <w:marTop w:val="0"/>
      <w:marBottom w:val="0"/>
      <w:divBdr>
        <w:top w:val="none" w:sz="0" w:space="0" w:color="auto"/>
        <w:left w:val="none" w:sz="0" w:space="0" w:color="auto"/>
        <w:bottom w:val="none" w:sz="0" w:space="0" w:color="auto"/>
        <w:right w:val="none" w:sz="0" w:space="0" w:color="auto"/>
      </w:divBdr>
    </w:div>
    <w:div w:id="1994719348">
      <w:bodyDiv w:val="1"/>
      <w:marLeft w:val="0"/>
      <w:marRight w:val="0"/>
      <w:marTop w:val="0"/>
      <w:marBottom w:val="0"/>
      <w:divBdr>
        <w:top w:val="none" w:sz="0" w:space="0" w:color="auto"/>
        <w:left w:val="none" w:sz="0" w:space="0" w:color="auto"/>
        <w:bottom w:val="none" w:sz="0" w:space="0" w:color="auto"/>
        <w:right w:val="none" w:sz="0" w:space="0" w:color="auto"/>
      </w:divBdr>
    </w:div>
    <w:div w:id="21189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090/PaySyste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localhost:809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installer/"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openjdk/jdk/blob/master/src/java.base/share/classes/java/math/BitSieve.java"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hyperlink" Target="https://maven.apache.org/download.cgi"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formation_Technology_Universit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najam\LOCALS~1\Temp\Rar$DI00.047\0101836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A101E-ABD9-4EE0-9384-BE2B6763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01018363</Template>
  <TotalTime>677</TotalTime>
  <Pages>68</Pages>
  <Words>5742</Words>
  <Characters>32734</Characters>
  <Application>Microsoft Office Word</Application>
  <DocSecurity>0</DocSecurity>
  <Lines>272</Lines>
  <Paragraphs>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Power Optimization of a Channel Coder adapted for WSN</vt:lpstr>
    </vt:vector>
  </TitlesOfParts>
  <Manager/>
  <Company>Mentor Graphics</Company>
  <LinksUpToDate>false</LinksUpToDate>
  <CharactersWithSpaces>38400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Abubakar (EXT), Muhammad (DI SW MG IES)</cp:lastModifiedBy>
  <cp:revision>159</cp:revision>
  <cp:lastPrinted>2021-03-16T08:45:00Z</cp:lastPrinted>
  <dcterms:created xsi:type="dcterms:W3CDTF">2021-05-02T11:30:00Z</dcterms:created>
  <dcterms:modified xsi:type="dcterms:W3CDTF">2021-05-04T15:40:00Z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TC010183631033</vt:lpwstr>
  </property>
</Properties>
</file>