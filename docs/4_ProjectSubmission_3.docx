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A60089" w:rsidRDefault="00A60089" w:rsidP="00461DFE">
                            <w:pPr>
                              <w:pStyle w:val="Caption"/>
                              <w:spacing w:after="120"/>
                              <w:ind w:left="0" w:right="-70"/>
                              <w:jc w:val="center"/>
                              <w:rPr>
                                <w:sz w:val="32"/>
                                <w:szCs w:val="28"/>
                              </w:rPr>
                            </w:pPr>
                          </w:p>
                          <w:p w14:paraId="1FAAD833" w14:textId="444832CF" w:rsidR="00A60089" w:rsidRPr="00461DFE" w:rsidRDefault="00A60089"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" o:allowincell="f" filled="f" fillcolor="white [3201]" stroked="f" strokecolor="#95b3d7 [1940]" strokeweight="1pt">
                <v:fill color2="#b8cce4 [1300]" focus="100%" type="gradient"/>
                <v:textbox inset="21.6pt,21.6pt,21.6pt,21.6pt">
                  <w:txbxContent>
                    <w:p w14:paraId="4C9C06FB" w14:textId="77777777" w:rsidR="00A60089" w:rsidRDefault="00A60089" w:rsidP="00461DFE">
                      <w:pPr>
                        <w:pStyle w:val="Caption"/>
                        <w:spacing w:after="120"/>
                        <w:ind w:left="0" w:right="-70"/>
                        <w:jc w:val="center"/>
                        <w:rPr>
                          <w:sz w:val="32"/>
                          <w:szCs w:val="28"/>
                        </w:rPr>
                      </w:pPr>
                    </w:p>
                    <w:p w14:paraId="1FAAD833" w14:textId="444832CF" w:rsidR="00A60089" w:rsidRPr="00461DFE" w:rsidRDefault="00A60089"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proofErr w:type="spellStart"/>
      <w:r w:rsidR="008B2D1F">
        <w:rPr>
          <w:rFonts w:cstheme="majorBidi"/>
          <w:b/>
          <w:bCs/>
          <w:color w:val="000000"/>
        </w:rPr>
        <w:t>Awais</w:t>
      </w:r>
      <w:proofErr w:type="spellEnd"/>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A60089" w:rsidRDefault="00A60089" w:rsidP="00656540">
                            <w:pPr>
                              <w:pStyle w:val="Caption"/>
                              <w:spacing w:after="120"/>
                              <w:ind w:left="0" w:right="-70"/>
                              <w:jc w:val="center"/>
                              <w:rPr>
                                <w:sz w:val="32"/>
                                <w:szCs w:val="28"/>
                              </w:rPr>
                            </w:pPr>
                          </w:p>
                          <w:p w14:paraId="116A110B" w14:textId="659A3D37" w:rsidR="00A60089" w:rsidRPr="001A224D" w:rsidRDefault="00A60089"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A60089" w:rsidRDefault="00A60089"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A60089" w:rsidRPr="001A224D" w:rsidRDefault="00A60089"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" o:allowincell="f" filled="f" fillcolor="white [3201]" stroked="f" strokecolor="#95b3d7 [1940]" strokeweight="1pt">
                <v:fill color2="#b8cce4 [1300]" focus="100%" type="gradient"/>
                <v:textbox inset="21.6pt,21.6pt,21.6pt,21.6pt">
                  <w:txbxContent>
                    <w:p w14:paraId="692B57E5" w14:textId="77777777" w:rsidR="00A60089" w:rsidRDefault="00A60089" w:rsidP="00656540">
                      <w:pPr>
                        <w:pStyle w:val="Caption"/>
                        <w:spacing w:after="120"/>
                        <w:ind w:left="0" w:right="-70"/>
                        <w:jc w:val="center"/>
                        <w:rPr>
                          <w:sz w:val="32"/>
                          <w:szCs w:val="28"/>
                        </w:rPr>
                      </w:pPr>
                    </w:p>
                    <w:p w14:paraId="116A110B" w14:textId="659A3D37" w:rsidR="00A60089" w:rsidRPr="001A224D" w:rsidRDefault="00A60089"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A60089" w:rsidRDefault="00A60089"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A60089" w:rsidRPr="001A224D" w:rsidRDefault="00A60089"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A60089" w:rsidRDefault="00A60089"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4040521" cy="1429516"/>
                                          </a:xfrm>
                                          <a:prstGeom prst="rect">
                                            <a:avLst/>
                                          </a:prstGeom>
                                        </pic:spPr>
                                      </pic:pic>
                                    </a:graphicData>
                                  </a:graphic>
                                </wp:inline>
                              </w:drawing>
                            </w:r>
                          </w:p>
                          <w:p w14:paraId="6518CC8E" w14:textId="677ABB97" w:rsidR="00A60089" w:rsidRPr="00461DFE" w:rsidRDefault="00A60089"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" o:allowincell="f" filled="f" fillcolor="white [3201]" stroked="f" strokecolor="#95b3d7 [1940]" strokeweight="1pt">
                <v:fill color2="#b8cce4 [1300]" focus="100%" type="gradient"/>
                <v:textbox inset="21.6pt,21.6pt,21.6pt,21.6pt">
                  <w:txbxContent>
                    <w:p w14:paraId="5B519D9F" w14:textId="7D420D9B" w:rsidR="00A60089" w:rsidRDefault="00A60089"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4040521" cy="1429516"/>
                                    </a:xfrm>
                                    <a:prstGeom prst="rect">
                                      <a:avLst/>
                                    </a:prstGeom>
                                  </pic:spPr>
                                </pic:pic>
                              </a:graphicData>
                            </a:graphic>
                          </wp:inline>
                        </w:drawing>
                      </w:r>
                    </w:p>
                    <w:p w14:paraId="6518CC8E" w14:textId="677ABB97" w:rsidR="00A60089" w:rsidRPr="00461DFE" w:rsidRDefault="00A60089"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w:t>
      </w:r>
      <w:proofErr w:type="spellStart"/>
      <w:r w:rsidRPr="00BA5495">
        <w:rPr>
          <w:rFonts w:cstheme="majorBidi"/>
        </w:rPr>
        <w:t>mysql</w:t>
      </w:r>
      <w:proofErr w:type="spellEnd"/>
      <w:r w:rsidRPr="00BA5495">
        <w:rPr>
          <w:rFonts w:cstheme="majorBidi"/>
        </w:rPr>
        <w:t xml:space="preserve">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 xml:space="preserve">In the .\timesheet-master\build.bat, set the JAVA_HOME to </w:t>
      </w:r>
      <w:proofErr w:type="spellStart"/>
      <w:r w:rsidRPr="00BA5495">
        <w:rPr>
          <w:rFonts w:cstheme="majorBidi"/>
        </w:rPr>
        <w:t>jdk</w:t>
      </w:r>
      <w:proofErr w:type="spellEnd"/>
      <w:r w:rsidRPr="00BA5495">
        <w:rPr>
          <w:rFonts w:cstheme="majorBidi"/>
        </w:rPr>
        <w:t xml:space="preserve">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 xml:space="preserve">Open Command prompt, navigate to project repository </w:t>
      </w:r>
      <w:proofErr w:type="spellStart"/>
      <w:r w:rsidRPr="00BA5495">
        <w:rPr>
          <w:rFonts w:cstheme="majorBidi"/>
        </w:rPr>
        <w:t>i.e</w:t>
      </w:r>
      <w:proofErr w:type="spellEnd"/>
      <w:r w:rsidRPr="00BA5495">
        <w:rPr>
          <w:rFonts w:cstheme="majorBidi"/>
        </w:rPr>
        <w:t xml:space="preserve"> .\</w:t>
      </w:r>
      <w:proofErr w:type="spellStart"/>
      <w:r w:rsidRPr="00BA5495">
        <w:rPr>
          <w:rFonts w:cstheme="majorBidi"/>
        </w:rPr>
        <w:t>Paysystem</w:t>
      </w:r>
      <w:proofErr w:type="spellEnd"/>
      <w:r w:rsidRPr="00BA5495">
        <w:rPr>
          <w:rFonts w:cstheme="majorBidi"/>
        </w:rPr>
        <w:t>\timesheet-master\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w:t>
      </w:r>
      <w:proofErr w:type="spellStart"/>
      <w:r w:rsidRPr="00BA5495">
        <w:rPr>
          <w:rFonts w:cstheme="majorBidi"/>
        </w:rPr>
        <w:t>mysql</w:t>
      </w:r>
      <w:proofErr w:type="spellEnd"/>
      <w:r w:rsidRPr="00BA5495">
        <w:rPr>
          <w:rFonts w:cstheme="majorBidi"/>
        </w:rPr>
        <w:t xml:space="preserve">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 xml:space="preserve">drop database </w:t>
      </w:r>
      <w:proofErr w:type="spellStart"/>
      <w:r w:rsidRPr="00BA5495">
        <w:rPr>
          <w:rFonts w:cstheme="majorBidi"/>
        </w:rPr>
        <w:t>paysystem</w:t>
      </w:r>
      <w:proofErr w:type="spellEnd"/>
      <w:r w:rsidRPr="00BA5495">
        <w:rPr>
          <w:rFonts w:cstheme="majorBidi"/>
        </w:rPr>
        <w:t>;</w:t>
      </w:r>
    </w:p>
    <w:p w14:paraId="7900346E" w14:textId="3D9486EB" w:rsidR="00BA5495" w:rsidRPr="00BA5495" w:rsidRDefault="00BA5495" w:rsidP="00BA5495">
      <w:pPr>
        <w:pStyle w:val="BodyText"/>
        <w:numPr>
          <w:ilvl w:val="1"/>
          <w:numId w:val="39"/>
        </w:numPr>
        <w:rPr>
          <w:rFonts w:cstheme="majorBidi"/>
        </w:rPr>
      </w:pPr>
      <w:r w:rsidRPr="00BA5495">
        <w:rPr>
          <w:rFonts w:cstheme="majorBidi"/>
        </w:rPr>
        <w:t xml:space="preserve">create database </w:t>
      </w:r>
      <w:proofErr w:type="spellStart"/>
      <w:r w:rsidRPr="00BA5495">
        <w:rPr>
          <w:rFonts w:cstheme="majorBidi"/>
        </w:rPr>
        <w:t>paysystem</w:t>
      </w:r>
      <w:proofErr w:type="spellEnd"/>
      <w:r w:rsidRPr="00BA5495">
        <w:rPr>
          <w:rFonts w:cstheme="majorBidi"/>
        </w:rPr>
        <w:t>;</w:t>
      </w:r>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 xml:space="preserve">Note: </w:t>
      </w:r>
      <w:proofErr w:type="gramStart"/>
      <w:r>
        <w:rPr>
          <w:bCs/>
          <w:szCs w:val="24"/>
        </w:rPr>
        <w:t>map[</w:t>
      </w:r>
      <w:proofErr w:type="gramEnd"/>
      <w:r>
        <w:rPr>
          <w:bCs/>
          <w:szCs w:val="24"/>
        </w:rPr>
        <w:t>]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224" w:type="dxa"/>
        <w:tblLook w:val="04A0" w:firstRow="1" w:lastRow="0" w:firstColumn="1" w:lastColumn="0" w:noHBand="0" w:noVBand="1"/>
      </w:tblPr>
      <w:tblGrid>
        <w:gridCol w:w="1139"/>
        <w:gridCol w:w="2363"/>
        <w:gridCol w:w="2378"/>
        <w:gridCol w:w="3344"/>
      </w:tblGrid>
      <w:tr w:rsidR="008852AD" w:rsidRPr="00BA5495" w14:paraId="48563F41" w14:textId="77777777" w:rsidTr="008852AD">
        <w:trPr>
          <w:trHeight w:val="777"/>
        </w:trPr>
        <w:tc>
          <w:tcPr>
            <w:tcW w:w="1139" w:type="dxa"/>
          </w:tcPr>
          <w:p w14:paraId="257A18B2" w14:textId="77777777" w:rsidR="008852AD" w:rsidRPr="00BA5495" w:rsidRDefault="008852AD" w:rsidP="009E1406">
            <w:pPr>
              <w:pStyle w:val="BodyText"/>
              <w:jc w:val="center"/>
              <w:rPr>
                <w:b/>
                <w:szCs w:val="24"/>
              </w:rPr>
            </w:pPr>
            <w:r w:rsidRPr="00BA5495">
              <w:rPr>
                <w:b/>
                <w:szCs w:val="24"/>
              </w:rPr>
              <w:t>Test case#</w:t>
            </w:r>
          </w:p>
        </w:tc>
        <w:tc>
          <w:tcPr>
            <w:tcW w:w="2363" w:type="dxa"/>
          </w:tcPr>
          <w:p w14:paraId="5812257A" w14:textId="77777777" w:rsidR="008852AD" w:rsidRPr="00BA5495" w:rsidRDefault="008852AD" w:rsidP="009E1406">
            <w:pPr>
              <w:pStyle w:val="BodyText"/>
              <w:jc w:val="center"/>
              <w:rPr>
                <w:b/>
                <w:bCs/>
                <w:szCs w:val="24"/>
              </w:rPr>
            </w:pPr>
            <w:r w:rsidRPr="00BA5495">
              <w:rPr>
                <w:b/>
                <w:bCs/>
                <w:szCs w:val="24"/>
              </w:rPr>
              <w:t>Input</w:t>
            </w:r>
          </w:p>
        </w:tc>
        <w:tc>
          <w:tcPr>
            <w:tcW w:w="2378" w:type="dxa"/>
          </w:tcPr>
          <w:p w14:paraId="3BADB5AE" w14:textId="77777777" w:rsidR="008852AD" w:rsidRPr="00BA5495" w:rsidRDefault="008852AD" w:rsidP="009E1406">
            <w:pPr>
              <w:pStyle w:val="BodyText"/>
              <w:jc w:val="center"/>
              <w:rPr>
                <w:b/>
                <w:szCs w:val="24"/>
              </w:rPr>
            </w:pPr>
            <w:r w:rsidRPr="00BA5495">
              <w:rPr>
                <w:b/>
                <w:bCs/>
                <w:szCs w:val="24"/>
              </w:rPr>
              <w:t>Expected Output</w:t>
            </w:r>
          </w:p>
        </w:tc>
        <w:tc>
          <w:tcPr>
            <w:tcW w:w="3344" w:type="dxa"/>
          </w:tcPr>
          <w:p w14:paraId="61263FC5" w14:textId="77777777" w:rsidR="008852AD" w:rsidRPr="00BA5495" w:rsidRDefault="008852AD" w:rsidP="009E1406">
            <w:pPr>
              <w:pStyle w:val="BodyText"/>
              <w:jc w:val="center"/>
              <w:rPr>
                <w:b/>
                <w:szCs w:val="24"/>
              </w:rPr>
            </w:pPr>
            <w:r w:rsidRPr="00BA5495">
              <w:rPr>
                <w:b/>
                <w:szCs w:val="24"/>
              </w:rPr>
              <w:t>Comments/Remarks</w:t>
            </w:r>
          </w:p>
          <w:p w14:paraId="136943AF" w14:textId="77777777" w:rsidR="008852AD" w:rsidRPr="00BA5495" w:rsidRDefault="008852AD" w:rsidP="009E1406">
            <w:pPr>
              <w:pStyle w:val="BodyText"/>
              <w:jc w:val="center"/>
              <w:rPr>
                <w:b/>
                <w:szCs w:val="24"/>
              </w:rPr>
            </w:pPr>
          </w:p>
        </w:tc>
      </w:tr>
      <w:tr w:rsidR="008852AD" w:rsidRPr="00BA5495" w14:paraId="2399C901" w14:textId="77777777" w:rsidTr="008852AD">
        <w:trPr>
          <w:trHeight w:val="777"/>
        </w:trPr>
        <w:tc>
          <w:tcPr>
            <w:tcW w:w="1139" w:type="dxa"/>
          </w:tcPr>
          <w:p w14:paraId="2FC580AC" w14:textId="77777777" w:rsidR="008852AD" w:rsidRPr="00BA5495" w:rsidRDefault="008852AD" w:rsidP="009E1406">
            <w:pPr>
              <w:pStyle w:val="BodyText"/>
              <w:jc w:val="center"/>
              <w:rPr>
                <w:b/>
                <w:szCs w:val="24"/>
              </w:rPr>
            </w:pPr>
            <w:r>
              <w:rPr>
                <w:b/>
                <w:szCs w:val="24"/>
              </w:rPr>
              <w:t>1</w:t>
            </w:r>
          </w:p>
        </w:tc>
        <w:tc>
          <w:tcPr>
            <w:tcW w:w="2363" w:type="dxa"/>
          </w:tcPr>
          <w:p w14:paraId="46E61B14" w14:textId="77777777" w:rsidR="008852AD" w:rsidRDefault="008852AD" w:rsidP="009E1406">
            <w:pPr>
              <w:pStyle w:val="BodyText"/>
              <w:rPr>
                <w:szCs w:val="24"/>
              </w:rPr>
            </w:pPr>
            <w:r>
              <w:rPr>
                <w:szCs w:val="24"/>
              </w:rPr>
              <w:t>In[] = {‘A’, ‘B’, ‘C’};</w:t>
            </w:r>
          </w:p>
          <w:p w14:paraId="04A9AAE2" w14:textId="77777777" w:rsidR="008852AD" w:rsidRDefault="008852AD" w:rsidP="009E1406">
            <w:pPr>
              <w:pStyle w:val="BodyText"/>
              <w:rPr>
                <w:szCs w:val="24"/>
              </w:rPr>
            </w:pPr>
            <w:proofErr w:type="spellStart"/>
            <w:r w:rsidRPr="00E5655A">
              <w:rPr>
                <w:szCs w:val="24"/>
              </w:rPr>
              <w:t>iOff</w:t>
            </w:r>
            <w:proofErr w:type="spellEnd"/>
            <w:r>
              <w:rPr>
                <w:szCs w:val="24"/>
              </w:rPr>
              <w:t xml:space="preserve"> = 0;</w:t>
            </w:r>
          </w:p>
          <w:p w14:paraId="7C0D40B1"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78" w:type="dxa"/>
          </w:tcPr>
          <w:p w14:paraId="451B33C8" w14:textId="77777777" w:rsidR="008852AD" w:rsidRPr="00BA5495" w:rsidRDefault="008852AD" w:rsidP="009E1406">
            <w:pPr>
              <w:pStyle w:val="BodyText"/>
              <w:jc w:val="center"/>
              <w:rPr>
                <w:szCs w:val="24"/>
              </w:rPr>
            </w:pPr>
            <w:r w:rsidRPr="00E5655A">
              <w:rPr>
                <w:szCs w:val="24"/>
              </w:rPr>
              <w:t>QUJD</w:t>
            </w:r>
          </w:p>
        </w:tc>
        <w:tc>
          <w:tcPr>
            <w:tcW w:w="3344" w:type="dxa"/>
          </w:tcPr>
          <w:p w14:paraId="368EE952" w14:textId="77777777" w:rsidR="008852AD" w:rsidRPr="00BA5495" w:rsidRDefault="008852AD" w:rsidP="009E1406">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267" w:type="dxa"/>
        <w:tblLook w:val="04A0" w:firstRow="1" w:lastRow="0" w:firstColumn="1" w:lastColumn="0" w:noHBand="0" w:noVBand="1"/>
      </w:tblPr>
      <w:tblGrid>
        <w:gridCol w:w="1144"/>
        <w:gridCol w:w="2374"/>
        <w:gridCol w:w="2389"/>
        <w:gridCol w:w="3360"/>
      </w:tblGrid>
      <w:tr w:rsidR="008852AD" w:rsidRPr="00BA5495" w14:paraId="6AC024E6" w14:textId="77777777" w:rsidTr="008852AD">
        <w:trPr>
          <w:trHeight w:val="716"/>
        </w:trPr>
        <w:tc>
          <w:tcPr>
            <w:tcW w:w="1144" w:type="dxa"/>
          </w:tcPr>
          <w:p w14:paraId="261C7FC3" w14:textId="77777777" w:rsidR="008852AD" w:rsidRPr="00BA5495" w:rsidRDefault="008852AD" w:rsidP="009E1406">
            <w:pPr>
              <w:pStyle w:val="BodyText"/>
              <w:jc w:val="center"/>
              <w:rPr>
                <w:b/>
                <w:szCs w:val="24"/>
              </w:rPr>
            </w:pPr>
            <w:r w:rsidRPr="00BA5495">
              <w:rPr>
                <w:b/>
                <w:szCs w:val="24"/>
              </w:rPr>
              <w:t>Test case#</w:t>
            </w:r>
          </w:p>
        </w:tc>
        <w:tc>
          <w:tcPr>
            <w:tcW w:w="2374" w:type="dxa"/>
          </w:tcPr>
          <w:p w14:paraId="2E5E15FC" w14:textId="77777777" w:rsidR="008852AD" w:rsidRPr="00BA5495" w:rsidRDefault="008852AD" w:rsidP="009E1406">
            <w:pPr>
              <w:pStyle w:val="BodyText"/>
              <w:jc w:val="center"/>
              <w:rPr>
                <w:b/>
                <w:bCs/>
                <w:szCs w:val="24"/>
              </w:rPr>
            </w:pPr>
            <w:r w:rsidRPr="00BA5495">
              <w:rPr>
                <w:b/>
                <w:bCs/>
                <w:szCs w:val="24"/>
              </w:rPr>
              <w:t>Input</w:t>
            </w:r>
          </w:p>
        </w:tc>
        <w:tc>
          <w:tcPr>
            <w:tcW w:w="2389" w:type="dxa"/>
          </w:tcPr>
          <w:p w14:paraId="07E730BF" w14:textId="77777777" w:rsidR="008852AD" w:rsidRPr="00BA5495" w:rsidRDefault="008852AD" w:rsidP="009E1406">
            <w:pPr>
              <w:pStyle w:val="BodyText"/>
              <w:jc w:val="center"/>
              <w:rPr>
                <w:b/>
                <w:szCs w:val="24"/>
              </w:rPr>
            </w:pPr>
            <w:r w:rsidRPr="00BA5495">
              <w:rPr>
                <w:b/>
                <w:bCs/>
                <w:szCs w:val="24"/>
              </w:rPr>
              <w:t>Expected Output</w:t>
            </w:r>
          </w:p>
        </w:tc>
        <w:tc>
          <w:tcPr>
            <w:tcW w:w="3360" w:type="dxa"/>
          </w:tcPr>
          <w:p w14:paraId="4BD346AB" w14:textId="77777777" w:rsidR="008852AD" w:rsidRPr="00BA5495" w:rsidRDefault="008852AD" w:rsidP="009E1406">
            <w:pPr>
              <w:pStyle w:val="BodyText"/>
              <w:jc w:val="center"/>
              <w:rPr>
                <w:b/>
                <w:szCs w:val="24"/>
              </w:rPr>
            </w:pPr>
            <w:r w:rsidRPr="00BA5495">
              <w:rPr>
                <w:b/>
                <w:szCs w:val="24"/>
              </w:rPr>
              <w:t>Comments/Remarks</w:t>
            </w:r>
          </w:p>
          <w:p w14:paraId="034AE1AC" w14:textId="77777777" w:rsidR="008852AD" w:rsidRPr="00BA5495" w:rsidRDefault="008852AD" w:rsidP="009E1406">
            <w:pPr>
              <w:pStyle w:val="BodyText"/>
              <w:jc w:val="center"/>
              <w:rPr>
                <w:b/>
                <w:szCs w:val="24"/>
              </w:rPr>
            </w:pPr>
          </w:p>
        </w:tc>
      </w:tr>
      <w:tr w:rsidR="008852AD" w:rsidRPr="00BA5495" w14:paraId="79D76572" w14:textId="77777777" w:rsidTr="008852AD">
        <w:trPr>
          <w:trHeight w:val="716"/>
        </w:trPr>
        <w:tc>
          <w:tcPr>
            <w:tcW w:w="1144" w:type="dxa"/>
          </w:tcPr>
          <w:p w14:paraId="68548C35" w14:textId="77777777" w:rsidR="008852AD" w:rsidRPr="00BA5495" w:rsidRDefault="008852AD" w:rsidP="009E1406">
            <w:pPr>
              <w:pStyle w:val="BodyText"/>
              <w:jc w:val="center"/>
              <w:rPr>
                <w:b/>
                <w:szCs w:val="24"/>
              </w:rPr>
            </w:pPr>
            <w:r>
              <w:rPr>
                <w:b/>
                <w:szCs w:val="24"/>
              </w:rPr>
              <w:t>1</w:t>
            </w:r>
          </w:p>
        </w:tc>
        <w:tc>
          <w:tcPr>
            <w:tcW w:w="2374" w:type="dxa"/>
          </w:tcPr>
          <w:p w14:paraId="0E93B961" w14:textId="77777777" w:rsidR="008852AD" w:rsidRDefault="008852AD" w:rsidP="009E1406">
            <w:pPr>
              <w:pStyle w:val="BodyText"/>
              <w:rPr>
                <w:szCs w:val="24"/>
              </w:rPr>
            </w:pPr>
            <w:r>
              <w:rPr>
                <w:szCs w:val="24"/>
              </w:rPr>
              <w:t>In[] = {‘A’, ‘B’, ‘C’};</w:t>
            </w:r>
          </w:p>
          <w:p w14:paraId="543B75D6" w14:textId="77777777" w:rsidR="008852AD" w:rsidRDefault="008852AD" w:rsidP="009E1406">
            <w:pPr>
              <w:pStyle w:val="BodyText"/>
              <w:rPr>
                <w:szCs w:val="24"/>
              </w:rPr>
            </w:pPr>
            <w:proofErr w:type="spellStart"/>
            <w:r w:rsidRPr="00E5655A">
              <w:rPr>
                <w:szCs w:val="24"/>
              </w:rPr>
              <w:t>iOff</w:t>
            </w:r>
            <w:proofErr w:type="spellEnd"/>
            <w:r>
              <w:rPr>
                <w:szCs w:val="24"/>
              </w:rPr>
              <w:t xml:space="preserve"> = 0;</w:t>
            </w:r>
          </w:p>
          <w:p w14:paraId="0824640B"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89" w:type="dxa"/>
          </w:tcPr>
          <w:p w14:paraId="6F67A753" w14:textId="77777777" w:rsidR="008852AD" w:rsidRPr="00BA5495" w:rsidRDefault="008852AD" w:rsidP="009E1406">
            <w:pPr>
              <w:pStyle w:val="BodyText"/>
              <w:jc w:val="center"/>
              <w:rPr>
                <w:szCs w:val="24"/>
              </w:rPr>
            </w:pPr>
            <w:r w:rsidRPr="00E5655A">
              <w:rPr>
                <w:szCs w:val="24"/>
              </w:rPr>
              <w:t>QUJD</w:t>
            </w:r>
          </w:p>
        </w:tc>
        <w:tc>
          <w:tcPr>
            <w:tcW w:w="3360" w:type="dxa"/>
          </w:tcPr>
          <w:p w14:paraId="4F43DF39"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14AC8663" w14:textId="77777777" w:rsidTr="008852AD">
        <w:trPr>
          <w:trHeight w:val="716"/>
        </w:trPr>
        <w:tc>
          <w:tcPr>
            <w:tcW w:w="1144" w:type="dxa"/>
          </w:tcPr>
          <w:p w14:paraId="575BBB27" w14:textId="77777777" w:rsidR="008852AD" w:rsidRPr="00BA5495" w:rsidRDefault="008852AD" w:rsidP="009E1406">
            <w:pPr>
              <w:pStyle w:val="BodyText"/>
              <w:jc w:val="center"/>
              <w:rPr>
                <w:b/>
                <w:iCs/>
                <w:szCs w:val="24"/>
              </w:rPr>
            </w:pPr>
            <w:r>
              <w:rPr>
                <w:b/>
                <w:iCs/>
                <w:szCs w:val="24"/>
              </w:rPr>
              <w:t>2</w:t>
            </w:r>
          </w:p>
        </w:tc>
        <w:tc>
          <w:tcPr>
            <w:tcW w:w="2374" w:type="dxa"/>
          </w:tcPr>
          <w:p w14:paraId="7527A101" w14:textId="77777777" w:rsidR="008852AD" w:rsidRDefault="008852AD" w:rsidP="009E1406">
            <w:pPr>
              <w:pStyle w:val="BodyText"/>
              <w:rPr>
                <w:szCs w:val="24"/>
              </w:rPr>
            </w:pPr>
            <w:r>
              <w:rPr>
                <w:szCs w:val="24"/>
              </w:rPr>
              <w:t>In[] = {‘A’, ‘B’, ‘C’};</w:t>
            </w:r>
          </w:p>
          <w:p w14:paraId="0C589B67" w14:textId="77777777" w:rsidR="008852AD" w:rsidRDefault="008852AD" w:rsidP="009E1406">
            <w:pPr>
              <w:pStyle w:val="BodyText"/>
              <w:rPr>
                <w:szCs w:val="24"/>
              </w:rPr>
            </w:pPr>
            <w:proofErr w:type="spellStart"/>
            <w:r w:rsidRPr="00E5655A">
              <w:rPr>
                <w:szCs w:val="24"/>
              </w:rPr>
              <w:t>iOff</w:t>
            </w:r>
            <w:proofErr w:type="spellEnd"/>
            <w:r>
              <w:rPr>
                <w:szCs w:val="24"/>
              </w:rPr>
              <w:t xml:space="preserve"> = 0;</w:t>
            </w:r>
          </w:p>
          <w:p w14:paraId="3E4E719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89" w:type="dxa"/>
          </w:tcPr>
          <w:p w14:paraId="6543631C" w14:textId="77777777" w:rsidR="008852AD" w:rsidRPr="00BA5495" w:rsidRDefault="008852AD" w:rsidP="009E1406">
            <w:pPr>
              <w:pStyle w:val="BodyText"/>
              <w:jc w:val="center"/>
              <w:rPr>
                <w:szCs w:val="24"/>
              </w:rPr>
            </w:pPr>
            <w:r w:rsidRPr="006C61AD">
              <w:rPr>
                <w:szCs w:val="24"/>
              </w:rPr>
              <w:t>QQ==</w:t>
            </w:r>
          </w:p>
        </w:tc>
        <w:tc>
          <w:tcPr>
            <w:tcW w:w="3360" w:type="dxa"/>
          </w:tcPr>
          <w:p w14:paraId="1ACF102E" w14:textId="77777777" w:rsidR="008852AD" w:rsidRPr="00BA5495" w:rsidRDefault="008852AD" w:rsidP="009E1406">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272" w:type="dxa"/>
        <w:tblLook w:val="04A0" w:firstRow="1" w:lastRow="0" w:firstColumn="1" w:lastColumn="0" w:noHBand="0" w:noVBand="1"/>
      </w:tblPr>
      <w:tblGrid>
        <w:gridCol w:w="1145"/>
        <w:gridCol w:w="2375"/>
        <w:gridCol w:w="2390"/>
        <w:gridCol w:w="3362"/>
      </w:tblGrid>
      <w:tr w:rsidR="008852AD" w:rsidRPr="00BA5495" w14:paraId="67358B5E" w14:textId="77777777" w:rsidTr="008852AD">
        <w:trPr>
          <w:trHeight w:val="716"/>
        </w:trPr>
        <w:tc>
          <w:tcPr>
            <w:tcW w:w="1145" w:type="dxa"/>
          </w:tcPr>
          <w:p w14:paraId="3FA30641" w14:textId="77777777" w:rsidR="008852AD" w:rsidRPr="00BA5495" w:rsidRDefault="008852AD" w:rsidP="009E1406">
            <w:pPr>
              <w:pStyle w:val="BodyText"/>
              <w:jc w:val="center"/>
              <w:rPr>
                <w:b/>
                <w:szCs w:val="24"/>
              </w:rPr>
            </w:pPr>
            <w:r w:rsidRPr="00BA5495">
              <w:rPr>
                <w:b/>
                <w:szCs w:val="24"/>
              </w:rPr>
              <w:t>Test case#</w:t>
            </w:r>
          </w:p>
        </w:tc>
        <w:tc>
          <w:tcPr>
            <w:tcW w:w="2375" w:type="dxa"/>
          </w:tcPr>
          <w:p w14:paraId="6C33B797" w14:textId="77777777" w:rsidR="008852AD" w:rsidRPr="00BA5495" w:rsidRDefault="008852AD" w:rsidP="009E1406">
            <w:pPr>
              <w:pStyle w:val="BodyText"/>
              <w:jc w:val="center"/>
              <w:rPr>
                <w:b/>
                <w:bCs/>
                <w:szCs w:val="24"/>
              </w:rPr>
            </w:pPr>
            <w:r w:rsidRPr="00BA5495">
              <w:rPr>
                <w:b/>
                <w:bCs/>
                <w:szCs w:val="24"/>
              </w:rPr>
              <w:t>Input</w:t>
            </w:r>
          </w:p>
        </w:tc>
        <w:tc>
          <w:tcPr>
            <w:tcW w:w="2390" w:type="dxa"/>
          </w:tcPr>
          <w:p w14:paraId="67EAB341" w14:textId="77777777" w:rsidR="008852AD" w:rsidRPr="00BA5495" w:rsidRDefault="008852AD" w:rsidP="009E1406">
            <w:pPr>
              <w:pStyle w:val="BodyText"/>
              <w:jc w:val="center"/>
              <w:rPr>
                <w:b/>
                <w:szCs w:val="24"/>
              </w:rPr>
            </w:pPr>
            <w:r w:rsidRPr="00BA5495">
              <w:rPr>
                <w:b/>
                <w:bCs/>
                <w:szCs w:val="24"/>
              </w:rPr>
              <w:t>Expected Output</w:t>
            </w:r>
          </w:p>
        </w:tc>
        <w:tc>
          <w:tcPr>
            <w:tcW w:w="3362" w:type="dxa"/>
          </w:tcPr>
          <w:p w14:paraId="3794F507" w14:textId="77777777" w:rsidR="008852AD" w:rsidRPr="00BA5495" w:rsidRDefault="008852AD" w:rsidP="009E1406">
            <w:pPr>
              <w:pStyle w:val="BodyText"/>
              <w:jc w:val="center"/>
              <w:rPr>
                <w:b/>
                <w:szCs w:val="24"/>
              </w:rPr>
            </w:pPr>
            <w:r w:rsidRPr="00BA5495">
              <w:rPr>
                <w:b/>
                <w:szCs w:val="24"/>
              </w:rPr>
              <w:t>Comments/Remarks</w:t>
            </w:r>
          </w:p>
          <w:p w14:paraId="6888E7E8" w14:textId="77777777" w:rsidR="008852AD" w:rsidRPr="00BA5495" w:rsidRDefault="008852AD" w:rsidP="009E1406">
            <w:pPr>
              <w:pStyle w:val="BodyText"/>
              <w:jc w:val="center"/>
              <w:rPr>
                <w:b/>
                <w:szCs w:val="24"/>
              </w:rPr>
            </w:pPr>
          </w:p>
        </w:tc>
      </w:tr>
      <w:tr w:rsidR="008852AD" w:rsidRPr="00BA5495" w14:paraId="3303A713" w14:textId="77777777" w:rsidTr="008852AD">
        <w:trPr>
          <w:trHeight w:val="716"/>
        </w:trPr>
        <w:tc>
          <w:tcPr>
            <w:tcW w:w="1145" w:type="dxa"/>
          </w:tcPr>
          <w:p w14:paraId="0C30780F" w14:textId="77777777" w:rsidR="008852AD" w:rsidRPr="00BA5495" w:rsidRDefault="008852AD" w:rsidP="009E1406">
            <w:pPr>
              <w:pStyle w:val="BodyText"/>
              <w:jc w:val="center"/>
              <w:rPr>
                <w:b/>
                <w:szCs w:val="24"/>
              </w:rPr>
            </w:pPr>
            <w:r>
              <w:rPr>
                <w:b/>
                <w:szCs w:val="24"/>
              </w:rPr>
              <w:t>1</w:t>
            </w:r>
          </w:p>
        </w:tc>
        <w:tc>
          <w:tcPr>
            <w:tcW w:w="2375" w:type="dxa"/>
          </w:tcPr>
          <w:p w14:paraId="3A7A81EF" w14:textId="77777777" w:rsidR="008852AD" w:rsidRDefault="008852AD" w:rsidP="009E1406">
            <w:pPr>
              <w:pStyle w:val="BodyText"/>
              <w:rPr>
                <w:szCs w:val="24"/>
              </w:rPr>
            </w:pPr>
            <w:r>
              <w:rPr>
                <w:szCs w:val="24"/>
              </w:rPr>
              <w:t>In[] = {‘A’, ‘B’, ‘C’};</w:t>
            </w:r>
          </w:p>
          <w:p w14:paraId="08D7874B" w14:textId="77777777" w:rsidR="008852AD" w:rsidRDefault="008852AD" w:rsidP="009E1406">
            <w:pPr>
              <w:pStyle w:val="BodyText"/>
              <w:rPr>
                <w:szCs w:val="24"/>
              </w:rPr>
            </w:pPr>
            <w:proofErr w:type="spellStart"/>
            <w:r w:rsidRPr="00E5655A">
              <w:rPr>
                <w:szCs w:val="24"/>
              </w:rPr>
              <w:t>iOff</w:t>
            </w:r>
            <w:proofErr w:type="spellEnd"/>
            <w:r>
              <w:rPr>
                <w:szCs w:val="24"/>
              </w:rPr>
              <w:t xml:space="preserve"> = 0;</w:t>
            </w:r>
          </w:p>
          <w:p w14:paraId="4F6DF713"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90" w:type="dxa"/>
          </w:tcPr>
          <w:p w14:paraId="1D0020E9" w14:textId="77777777" w:rsidR="008852AD" w:rsidRPr="00BA5495" w:rsidRDefault="008852AD" w:rsidP="009E1406">
            <w:pPr>
              <w:pStyle w:val="BodyText"/>
              <w:rPr>
                <w:szCs w:val="24"/>
              </w:rPr>
            </w:pPr>
            <w:r w:rsidRPr="00E5655A">
              <w:rPr>
                <w:szCs w:val="24"/>
              </w:rPr>
              <w:t>QUJD</w:t>
            </w:r>
          </w:p>
        </w:tc>
        <w:tc>
          <w:tcPr>
            <w:tcW w:w="3362" w:type="dxa"/>
          </w:tcPr>
          <w:p w14:paraId="4A1216DB"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75C0EFBE" w14:textId="77777777" w:rsidTr="008852AD">
        <w:trPr>
          <w:trHeight w:val="716"/>
        </w:trPr>
        <w:tc>
          <w:tcPr>
            <w:tcW w:w="1145" w:type="dxa"/>
          </w:tcPr>
          <w:p w14:paraId="2E2D63BD" w14:textId="77777777" w:rsidR="008852AD" w:rsidRPr="00BA5495" w:rsidRDefault="008852AD" w:rsidP="009E1406">
            <w:pPr>
              <w:pStyle w:val="BodyText"/>
              <w:jc w:val="center"/>
              <w:rPr>
                <w:b/>
                <w:iCs/>
                <w:szCs w:val="24"/>
              </w:rPr>
            </w:pPr>
            <w:r>
              <w:rPr>
                <w:b/>
                <w:iCs/>
                <w:szCs w:val="24"/>
              </w:rPr>
              <w:t>2</w:t>
            </w:r>
          </w:p>
        </w:tc>
        <w:tc>
          <w:tcPr>
            <w:tcW w:w="2375" w:type="dxa"/>
          </w:tcPr>
          <w:p w14:paraId="1E58095A" w14:textId="77777777" w:rsidR="008852AD" w:rsidRDefault="008852AD" w:rsidP="009E1406">
            <w:pPr>
              <w:pStyle w:val="BodyText"/>
              <w:rPr>
                <w:szCs w:val="24"/>
              </w:rPr>
            </w:pPr>
            <w:r>
              <w:rPr>
                <w:szCs w:val="24"/>
              </w:rPr>
              <w:t>In[] = {‘A’, ‘B’, ‘C’};</w:t>
            </w:r>
          </w:p>
          <w:p w14:paraId="326B844F" w14:textId="77777777" w:rsidR="008852AD" w:rsidRDefault="008852AD" w:rsidP="009E1406">
            <w:pPr>
              <w:pStyle w:val="BodyText"/>
              <w:rPr>
                <w:szCs w:val="24"/>
              </w:rPr>
            </w:pPr>
            <w:proofErr w:type="spellStart"/>
            <w:r w:rsidRPr="00E5655A">
              <w:rPr>
                <w:szCs w:val="24"/>
              </w:rPr>
              <w:t>iOff</w:t>
            </w:r>
            <w:proofErr w:type="spellEnd"/>
            <w:r>
              <w:rPr>
                <w:szCs w:val="24"/>
              </w:rPr>
              <w:t xml:space="preserve"> = 0;</w:t>
            </w:r>
          </w:p>
          <w:p w14:paraId="61BF908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90" w:type="dxa"/>
          </w:tcPr>
          <w:p w14:paraId="034C2E6C" w14:textId="77777777" w:rsidR="008852AD" w:rsidRPr="00BA5495" w:rsidRDefault="008852AD" w:rsidP="009E1406">
            <w:pPr>
              <w:pStyle w:val="BodyText"/>
              <w:jc w:val="center"/>
              <w:rPr>
                <w:szCs w:val="24"/>
              </w:rPr>
            </w:pPr>
            <w:r w:rsidRPr="006C61AD">
              <w:rPr>
                <w:szCs w:val="24"/>
              </w:rPr>
              <w:t>QQ==</w:t>
            </w:r>
          </w:p>
        </w:tc>
        <w:tc>
          <w:tcPr>
            <w:tcW w:w="3362" w:type="dxa"/>
          </w:tcPr>
          <w:p w14:paraId="657C89D7" w14:textId="77777777" w:rsidR="008852AD" w:rsidRPr="00BA5495" w:rsidRDefault="008852AD" w:rsidP="009E1406">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5686E4C4" w14:textId="77777777" w:rsidR="007C0E64" w:rsidRDefault="007C0E64" w:rsidP="007C0E64">
      <w:r>
        <w:t>Possible logical paths</w:t>
      </w:r>
    </w:p>
    <w:p w14:paraId="10031151" w14:textId="11474C14" w:rsidR="007C0E64"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A: </w:t>
      </w:r>
      <w:r w:rsidR="007C0E64" w:rsidRPr="00CE62B7">
        <w:rPr>
          <w:rFonts w:ascii="Garamond" w:eastAsia="Times New Roman" w:hAnsi="Garamond" w:cs="Times New Roman"/>
          <w:spacing w:val="-2"/>
          <w:sz w:val="24"/>
          <w:szCs w:val="20"/>
        </w:rPr>
        <w:t>68T,</w:t>
      </w:r>
      <w:r w:rsidR="007C0E64">
        <w:rPr>
          <w:rFonts w:ascii="Garamond" w:eastAsia="Times New Roman" w:hAnsi="Garamond" w:cs="Times New Roman"/>
          <w:spacing w:val="-2"/>
          <w:sz w:val="24"/>
          <w:szCs w:val="20"/>
        </w:rPr>
        <w:t xml:space="preserve"> 69T, 76T, 78T</w:t>
      </w:r>
    </w:p>
    <w:p w14:paraId="60BC094B" w14:textId="3996433C" w:rsidR="007C0E64"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B: </w:t>
      </w:r>
      <w:r w:rsidR="007C0E64">
        <w:rPr>
          <w:rFonts w:ascii="Garamond" w:eastAsia="Times New Roman" w:hAnsi="Garamond" w:cs="Times New Roman"/>
          <w:spacing w:val="-2"/>
          <w:sz w:val="24"/>
          <w:szCs w:val="20"/>
        </w:rPr>
        <w:t>68T</w:t>
      </w:r>
      <w:r w:rsidR="007C0E64" w:rsidRPr="00CE62B7">
        <w:rPr>
          <w:rFonts w:ascii="Garamond" w:eastAsia="Times New Roman" w:hAnsi="Garamond" w:cs="Times New Roman"/>
          <w:spacing w:val="-2"/>
          <w:sz w:val="24"/>
          <w:szCs w:val="20"/>
        </w:rPr>
        <w:t>,</w:t>
      </w:r>
      <w:r w:rsidR="007C0E64">
        <w:rPr>
          <w:rFonts w:ascii="Garamond" w:eastAsia="Times New Roman" w:hAnsi="Garamond" w:cs="Times New Roman"/>
          <w:spacing w:val="-2"/>
          <w:sz w:val="24"/>
          <w:szCs w:val="20"/>
        </w:rPr>
        <w:t xml:space="preserve"> 69F, 76T, 78F</w:t>
      </w:r>
    </w:p>
    <w:p w14:paraId="28BD7D48" w14:textId="582567BB" w:rsidR="007C0E64" w:rsidRPr="00CE62B7"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C: </w:t>
      </w:r>
      <w:r w:rsidR="007C0E64">
        <w:rPr>
          <w:rFonts w:ascii="Garamond" w:eastAsia="Times New Roman" w:hAnsi="Garamond" w:cs="Times New Roman"/>
          <w:spacing w:val="-2"/>
          <w:sz w:val="24"/>
          <w:szCs w:val="20"/>
        </w:rPr>
        <w:t>68F</w:t>
      </w:r>
      <w:r w:rsidR="007C0E64" w:rsidRPr="00CE62B7">
        <w:rPr>
          <w:rFonts w:ascii="Garamond" w:eastAsia="Times New Roman" w:hAnsi="Garamond" w:cs="Times New Roman"/>
          <w:spacing w:val="-2"/>
          <w:sz w:val="24"/>
          <w:szCs w:val="20"/>
        </w:rPr>
        <w:t>,</w:t>
      </w:r>
      <w:r w:rsidR="007C0E64">
        <w:rPr>
          <w:rFonts w:ascii="Garamond" w:eastAsia="Times New Roman" w:hAnsi="Garamond" w:cs="Times New Roman"/>
          <w:spacing w:val="-2"/>
          <w:sz w:val="24"/>
          <w:szCs w:val="20"/>
        </w:rPr>
        <w:t xml:space="preserve"> 69F, 76F, 78F</w:t>
      </w:r>
    </w:p>
    <w:tbl>
      <w:tblPr>
        <w:tblStyle w:val="TableGrid"/>
        <w:tblW w:w="9229" w:type="dxa"/>
        <w:tblLook w:val="04A0" w:firstRow="1" w:lastRow="0" w:firstColumn="1" w:lastColumn="0" w:noHBand="0" w:noVBand="1"/>
      </w:tblPr>
      <w:tblGrid>
        <w:gridCol w:w="1139"/>
        <w:gridCol w:w="2364"/>
        <w:gridCol w:w="2379"/>
        <w:gridCol w:w="3347"/>
      </w:tblGrid>
      <w:tr w:rsidR="00F60CBC" w:rsidRPr="00BA5495" w14:paraId="293BE6B3" w14:textId="77777777" w:rsidTr="00F60CBC">
        <w:trPr>
          <w:trHeight w:val="666"/>
        </w:trPr>
        <w:tc>
          <w:tcPr>
            <w:tcW w:w="1139" w:type="dxa"/>
          </w:tcPr>
          <w:p w14:paraId="087BF060" w14:textId="77777777" w:rsidR="00F60CBC" w:rsidRPr="00BA5495" w:rsidRDefault="00F60CBC" w:rsidP="009E1406">
            <w:pPr>
              <w:pStyle w:val="BodyText"/>
              <w:jc w:val="center"/>
              <w:rPr>
                <w:b/>
                <w:szCs w:val="24"/>
              </w:rPr>
            </w:pPr>
            <w:r w:rsidRPr="00BA5495">
              <w:rPr>
                <w:b/>
                <w:szCs w:val="24"/>
              </w:rPr>
              <w:lastRenderedPageBreak/>
              <w:t>Test case#</w:t>
            </w:r>
          </w:p>
        </w:tc>
        <w:tc>
          <w:tcPr>
            <w:tcW w:w="2364" w:type="dxa"/>
          </w:tcPr>
          <w:p w14:paraId="15C155B7" w14:textId="77777777" w:rsidR="00F60CBC" w:rsidRPr="00BA5495" w:rsidRDefault="00F60CBC" w:rsidP="009E1406">
            <w:pPr>
              <w:pStyle w:val="BodyText"/>
              <w:jc w:val="center"/>
              <w:rPr>
                <w:b/>
                <w:bCs/>
                <w:szCs w:val="24"/>
              </w:rPr>
            </w:pPr>
            <w:r w:rsidRPr="00BA5495">
              <w:rPr>
                <w:b/>
                <w:bCs/>
                <w:szCs w:val="24"/>
              </w:rPr>
              <w:t>Input</w:t>
            </w:r>
          </w:p>
        </w:tc>
        <w:tc>
          <w:tcPr>
            <w:tcW w:w="2379" w:type="dxa"/>
          </w:tcPr>
          <w:p w14:paraId="290E0720" w14:textId="77777777" w:rsidR="00F60CBC" w:rsidRPr="00BA5495" w:rsidRDefault="00F60CBC" w:rsidP="009E1406">
            <w:pPr>
              <w:pStyle w:val="BodyText"/>
              <w:jc w:val="center"/>
              <w:rPr>
                <w:b/>
                <w:szCs w:val="24"/>
              </w:rPr>
            </w:pPr>
            <w:r w:rsidRPr="00BA5495">
              <w:rPr>
                <w:b/>
                <w:bCs/>
                <w:szCs w:val="24"/>
              </w:rPr>
              <w:t>Expected Output</w:t>
            </w:r>
          </w:p>
        </w:tc>
        <w:tc>
          <w:tcPr>
            <w:tcW w:w="3347" w:type="dxa"/>
          </w:tcPr>
          <w:p w14:paraId="5D796AD1" w14:textId="77777777" w:rsidR="00F60CBC" w:rsidRPr="00BA5495" w:rsidRDefault="00F60CBC" w:rsidP="009E1406">
            <w:pPr>
              <w:pStyle w:val="BodyText"/>
              <w:jc w:val="center"/>
              <w:rPr>
                <w:b/>
                <w:szCs w:val="24"/>
              </w:rPr>
            </w:pPr>
            <w:r w:rsidRPr="00BA5495">
              <w:rPr>
                <w:b/>
                <w:szCs w:val="24"/>
              </w:rPr>
              <w:t>Comments/Remarks</w:t>
            </w:r>
          </w:p>
          <w:p w14:paraId="1603C226" w14:textId="77777777" w:rsidR="00F60CBC" w:rsidRPr="00BA5495" w:rsidRDefault="00F60CBC" w:rsidP="009E1406">
            <w:pPr>
              <w:pStyle w:val="BodyText"/>
              <w:jc w:val="center"/>
              <w:rPr>
                <w:b/>
                <w:szCs w:val="24"/>
              </w:rPr>
            </w:pPr>
          </w:p>
        </w:tc>
      </w:tr>
      <w:tr w:rsidR="00F60CBC" w:rsidRPr="00BA5495" w14:paraId="51052DE6" w14:textId="77777777" w:rsidTr="00F60CBC">
        <w:trPr>
          <w:trHeight w:val="666"/>
        </w:trPr>
        <w:tc>
          <w:tcPr>
            <w:tcW w:w="1139" w:type="dxa"/>
          </w:tcPr>
          <w:p w14:paraId="7A0E3206" w14:textId="77777777" w:rsidR="00F60CBC" w:rsidRPr="00BA5495" w:rsidRDefault="00F60CBC" w:rsidP="009E1406">
            <w:pPr>
              <w:pStyle w:val="BodyText"/>
              <w:jc w:val="center"/>
              <w:rPr>
                <w:b/>
                <w:szCs w:val="24"/>
              </w:rPr>
            </w:pPr>
            <w:r>
              <w:rPr>
                <w:b/>
                <w:szCs w:val="24"/>
              </w:rPr>
              <w:t>1</w:t>
            </w:r>
          </w:p>
        </w:tc>
        <w:tc>
          <w:tcPr>
            <w:tcW w:w="2364" w:type="dxa"/>
          </w:tcPr>
          <w:p w14:paraId="0DA1F796" w14:textId="77777777" w:rsidR="00F60CBC" w:rsidRDefault="00F60CBC" w:rsidP="009E1406">
            <w:pPr>
              <w:pStyle w:val="BodyText"/>
              <w:rPr>
                <w:szCs w:val="24"/>
              </w:rPr>
            </w:pPr>
            <w:r>
              <w:rPr>
                <w:szCs w:val="24"/>
              </w:rPr>
              <w:t>In[] = {‘A’, ‘B’, ‘C’};</w:t>
            </w:r>
          </w:p>
          <w:p w14:paraId="19A3DC15" w14:textId="77777777" w:rsidR="00F60CBC" w:rsidRDefault="00F60CBC" w:rsidP="009E1406">
            <w:pPr>
              <w:pStyle w:val="BodyText"/>
              <w:rPr>
                <w:szCs w:val="24"/>
              </w:rPr>
            </w:pPr>
            <w:proofErr w:type="spellStart"/>
            <w:r w:rsidRPr="00E5655A">
              <w:rPr>
                <w:szCs w:val="24"/>
              </w:rPr>
              <w:t>iOff</w:t>
            </w:r>
            <w:proofErr w:type="spellEnd"/>
            <w:r>
              <w:rPr>
                <w:szCs w:val="24"/>
              </w:rPr>
              <w:t xml:space="preserve"> = 0;</w:t>
            </w:r>
          </w:p>
          <w:p w14:paraId="3E3EDA03"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3;</w:t>
            </w:r>
          </w:p>
        </w:tc>
        <w:tc>
          <w:tcPr>
            <w:tcW w:w="2379" w:type="dxa"/>
          </w:tcPr>
          <w:p w14:paraId="5184A591" w14:textId="77777777" w:rsidR="00F60CBC" w:rsidRPr="00BA5495" w:rsidRDefault="00F60CBC" w:rsidP="00F60CBC">
            <w:pPr>
              <w:pStyle w:val="BodyText"/>
              <w:jc w:val="center"/>
              <w:rPr>
                <w:szCs w:val="24"/>
              </w:rPr>
            </w:pPr>
            <w:r w:rsidRPr="00E5655A">
              <w:rPr>
                <w:szCs w:val="24"/>
              </w:rPr>
              <w:t>QUJD</w:t>
            </w:r>
          </w:p>
        </w:tc>
        <w:tc>
          <w:tcPr>
            <w:tcW w:w="3347" w:type="dxa"/>
          </w:tcPr>
          <w:p w14:paraId="250BCEB1" w14:textId="3F3480D5" w:rsidR="00F60CBC" w:rsidRPr="00BA5495" w:rsidRDefault="00F60CBC" w:rsidP="009E1406">
            <w:pPr>
              <w:pStyle w:val="BodyText"/>
              <w:jc w:val="center"/>
              <w:rPr>
                <w:szCs w:val="24"/>
              </w:rPr>
            </w:pPr>
            <w:r>
              <w:rPr>
                <w:szCs w:val="24"/>
              </w:rPr>
              <w:t xml:space="preserve">Covers </w:t>
            </w:r>
            <w:r w:rsidR="00667921">
              <w:rPr>
                <w:szCs w:val="24"/>
              </w:rPr>
              <w:t>Path A</w:t>
            </w:r>
            <w:r>
              <w:rPr>
                <w:szCs w:val="24"/>
              </w:rPr>
              <w:t xml:space="preserve"> </w:t>
            </w:r>
          </w:p>
        </w:tc>
      </w:tr>
      <w:tr w:rsidR="00F60CBC" w:rsidRPr="00BA5495" w14:paraId="52CB8E3D" w14:textId="77777777" w:rsidTr="00F60CBC">
        <w:trPr>
          <w:trHeight w:val="666"/>
        </w:trPr>
        <w:tc>
          <w:tcPr>
            <w:tcW w:w="1139" w:type="dxa"/>
          </w:tcPr>
          <w:p w14:paraId="4EBEA2FA" w14:textId="77777777" w:rsidR="00F60CBC" w:rsidRPr="00BA5495" w:rsidRDefault="00F60CBC" w:rsidP="009E1406">
            <w:pPr>
              <w:pStyle w:val="BodyText"/>
              <w:jc w:val="center"/>
              <w:rPr>
                <w:b/>
                <w:iCs/>
                <w:szCs w:val="24"/>
              </w:rPr>
            </w:pPr>
            <w:r>
              <w:rPr>
                <w:b/>
                <w:iCs/>
                <w:szCs w:val="24"/>
              </w:rPr>
              <w:t>2</w:t>
            </w:r>
          </w:p>
        </w:tc>
        <w:tc>
          <w:tcPr>
            <w:tcW w:w="2364" w:type="dxa"/>
          </w:tcPr>
          <w:p w14:paraId="027F232C" w14:textId="77777777" w:rsidR="00F60CBC" w:rsidRDefault="00F60CBC" w:rsidP="009E1406">
            <w:pPr>
              <w:pStyle w:val="BodyText"/>
              <w:rPr>
                <w:szCs w:val="24"/>
              </w:rPr>
            </w:pPr>
            <w:r>
              <w:rPr>
                <w:szCs w:val="24"/>
              </w:rPr>
              <w:t>In[] = {‘A’, ‘B’, ‘C’};</w:t>
            </w:r>
          </w:p>
          <w:p w14:paraId="6274F3FF" w14:textId="77777777" w:rsidR="00F60CBC" w:rsidRDefault="00F60CBC" w:rsidP="009E1406">
            <w:pPr>
              <w:pStyle w:val="BodyText"/>
              <w:rPr>
                <w:szCs w:val="24"/>
              </w:rPr>
            </w:pPr>
            <w:proofErr w:type="spellStart"/>
            <w:r w:rsidRPr="00E5655A">
              <w:rPr>
                <w:szCs w:val="24"/>
              </w:rPr>
              <w:t>iOff</w:t>
            </w:r>
            <w:proofErr w:type="spellEnd"/>
            <w:r>
              <w:rPr>
                <w:szCs w:val="24"/>
              </w:rPr>
              <w:t xml:space="preserve"> = 0;</w:t>
            </w:r>
          </w:p>
          <w:p w14:paraId="3BC17380"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1;</w:t>
            </w:r>
          </w:p>
        </w:tc>
        <w:tc>
          <w:tcPr>
            <w:tcW w:w="2379" w:type="dxa"/>
          </w:tcPr>
          <w:p w14:paraId="428E7911" w14:textId="77777777" w:rsidR="00F60CBC" w:rsidRPr="00BA5495" w:rsidRDefault="00F60CBC" w:rsidP="009E1406">
            <w:pPr>
              <w:pStyle w:val="BodyText"/>
              <w:jc w:val="center"/>
              <w:rPr>
                <w:szCs w:val="24"/>
              </w:rPr>
            </w:pPr>
            <w:r w:rsidRPr="006C61AD">
              <w:rPr>
                <w:szCs w:val="24"/>
              </w:rPr>
              <w:t>QQ==</w:t>
            </w:r>
          </w:p>
        </w:tc>
        <w:tc>
          <w:tcPr>
            <w:tcW w:w="3347" w:type="dxa"/>
          </w:tcPr>
          <w:p w14:paraId="731DA18D" w14:textId="58DAF738" w:rsidR="00F60CBC" w:rsidRPr="00BA5495" w:rsidRDefault="00F60CBC" w:rsidP="009E1406">
            <w:pPr>
              <w:pStyle w:val="BodyText"/>
              <w:jc w:val="center"/>
              <w:rPr>
                <w:szCs w:val="24"/>
              </w:rPr>
            </w:pPr>
            <w:r>
              <w:rPr>
                <w:szCs w:val="24"/>
              </w:rPr>
              <w:t xml:space="preserve">Covers </w:t>
            </w:r>
            <w:r w:rsidR="00667921">
              <w:rPr>
                <w:szCs w:val="24"/>
              </w:rPr>
              <w:t>Path B</w:t>
            </w:r>
          </w:p>
        </w:tc>
      </w:tr>
      <w:tr w:rsidR="00F60CBC" w:rsidRPr="00BA5495" w14:paraId="065909EB" w14:textId="77777777" w:rsidTr="00F60CBC">
        <w:trPr>
          <w:trHeight w:val="666"/>
        </w:trPr>
        <w:tc>
          <w:tcPr>
            <w:tcW w:w="1139" w:type="dxa"/>
          </w:tcPr>
          <w:p w14:paraId="661CA947" w14:textId="77777777" w:rsidR="00F60CBC" w:rsidRDefault="00F60CBC" w:rsidP="009E1406">
            <w:pPr>
              <w:pStyle w:val="BodyText"/>
              <w:jc w:val="center"/>
              <w:rPr>
                <w:b/>
                <w:iCs/>
                <w:szCs w:val="24"/>
              </w:rPr>
            </w:pPr>
            <w:r>
              <w:rPr>
                <w:b/>
                <w:iCs/>
                <w:szCs w:val="24"/>
              </w:rPr>
              <w:t>3</w:t>
            </w:r>
          </w:p>
        </w:tc>
        <w:tc>
          <w:tcPr>
            <w:tcW w:w="2364" w:type="dxa"/>
          </w:tcPr>
          <w:p w14:paraId="7496F0F1" w14:textId="77777777" w:rsidR="00F60CBC" w:rsidRDefault="00F60CBC" w:rsidP="009E1406">
            <w:pPr>
              <w:pStyle w:val="BodyText"/>
              <w:rPr>
                <w:szCs w:val="24"/>
              </w:rPr>
            </w:pPr>
            <w:r>
              <w:rPr>
                <w:szCs w:val="24"/>
              </w:rPr>
              <w:t>In[] = {‘A’, ‘B’, ‘C’};</w:t>
            </w:r>
          </w:p>
          <w:p w14:paraId="5DA639D2" w14:textId="77777777" w:rsidR="00F60CBC" w:rsidRDefault="00F60CBC" w:rsidP="009E1406">
            <w:pPr>
              <w:pStyle w:val="BodyText"/>
              <w:rPr>
                <w:szCs w:val="24"/>
              </w:rPr>
            </w:pPr>
            <w:proofErr w:type="spellStart"/>
            <w:r w:rsidRPr="00E5655A">
              <w:rPr>
                <w:szCs w:val="24"/>
              </w:rPr>
              <w:t>iOff</w:t>
            </w:r>
            <w:proofErr w:type="spellEnd"/>
            <w:r>
              <w:rPr>
                <w:szCs w:val="24"/>
              </w:rPr>
              <w:t xml:space="preserve"> = 0;</w:t>
            </w:r>
          </w:p>
          <w:p w14:paraId="4D051943" w14:textId="77777777" w:rsidR="00F60CBC" w:rsidRDefault="00F60CBC" w:rsidP="009E1406">
            <w:pPr>
              <w:pStyle w:val="BodyText"/>
              <w:rPr>
                <w:szCs w:val="24"/>
              </w:rPr>
            </w:pPr>
            <w:proofErr w:type="spellStart"/>
            <w:r w:rsidRPr="00E5655A">
              <w:rPr>
                <w:szCs w:val="24"/>
              </w:rPr>
              <w:t>iLen</w:t>
            </w:r>
            <w:proofErr w:type="spellEnd"/>
            <w:r>
              <w:rPr>
                <w:szCs w:val="24"/>
              </w:rPr>
              <w:t xml:space="preserve"> = 2;</w:t>
            </w:r>
          </w:p>
        </w:tc>
        <w:tc>
          <w:tcPr>
            <w:tcW w:w="2379" w:type="dxa"/>
          </w:tcPr>
          <w:p w14:paraId="3A399C53" w14:textId="77777777" w:rsidR="00F60CBC" w:rsidRPr="006C61AD" w:rsidRDefault="00F60CBC" w:rsidP="009E1406">
            <w:pPr>
              <w:pStyle w:val="BodyText"/>
              <w:jc w:val="center"/>
              <w:rPr>
                <w:szCs w:val="24"/>
              </w:rPr>
            </w:pPr>
            <w:r w:rsidRPr="00CE62B7">
              <w:rPr>
                <w:szCs w:val="24"/>
              </w:rPr>
              <w:t>QUI=</w:t>
            </w:r>
          </w:p>
        </w:tc>
        <w:tc>
          <w:tcPr>
            <w:tcW w:w="3347" w:type="dxa"/>
          </w:tcPr>
          <w:p w14:paraId="57F8FEEF" w14:textId="05533F2A" w:rsidR="00F60CBC" w:rsidRDefault="00F60CBC" w:rsidP="009E1406">
            <w:pPr>
              <w:pStyle w:val="BodyText"/>
              <w:jc w:val="center"/>
              <w:rPr>
                <w:szCs w:val="24"/>
              </w:rPr>
            </w:pPr>
            <w:r>
              <w:rPr>
                <w:szCs w:val="24"/>
              </w:rPr>
              <w:t xml:space="preserve">Covers </w:t>
            </w:r>
            <w:r w:rsidR="00667921">
              <w:rPr>
                <w:szCs w:val="24"/>
              </w:rPr>
              <w:t>Path C</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79" w:type="dxa"/>
        <w:tblLook w:val="04A0" w:firstRow="1" w:lastRow="0" w:firstColumn="1" w:lastColumn="0" w:noHBand="0" w:noVBand="1"/>
      </w:tblPr>
      <w:tblGrid>
        <w:gridCol w:w="1179"/>
        <w:gridCol w:w="2315"/>
        <w:gridCol w:w="2427"/>
        <w:gridCol w:w="3458"/>
      </w:tblGrid>
      <w:tr w:rsidR="003D4A4A" w:rsidRPr="00BA5495" w14:paraId="150F0875" w14:textId="77777777" w:rsidTr="003D4A4A">
        <w:trPr>
          <w:trHeight w:val="753"/>
        </w:trPr>
        <w:tc>
          <w:tcPr>
            <w:tcW w:w="1179" w:type="dxa"/>
          </w:tcPr>
          <w:p w14:paraId="1A99ADDC" w14:textId="77777777" w:rsidR="003D4A4A" w:rsidRPr="00BA5495" w:rsidRDefault="003D4A4A" w:rsidP="009E1406">
            <w:pPr>
              <w:pStyle w:val="BodyText"/>
              <w:jc w:val="center"/>
              <w:rPr>
                <w:b/>
                <w:szCs w:val="24"/>
              </w:rPr>
            </w:pPr>
            <w:r w:rsidRPr="00BA5495">
              <w:rPr>
                <w:b/>
                <w:szCs w:val="24"/>
              </w:rPr>
              <w:t>Test case#</w:t>
            </w:r>
          </w:p>
        </w:tc>
        <w:tc>
          <w:tcPr>
            <w:tcW w:w="2315" w:type="dxa"/>
          </w:tcPr>
          <w:p w14:paraId="14AF9CE7" w14:textId="77777777" w:rsidR="003D4A4A" w:rsidRPr="00BA5495" w:rsidRDefault="003D4A4A" w:rsidP="009E1406">
            <w:pPr>
              <w:pStyle w:val="BodyText"/>
              <w:jc w:val="center"/>
              <w:rPr>
                <w:b/>
                <w:bCs/>
                <w:szCs w:val="24"/>
              </w:rPr>
            </w:pPr>
            <w:r w:rsidRPr="00BA5495">
              <w:rPr>
                <w:b/>
                <w:bCs/>
                <w:szCs w:val="24"/>
              </w:rPr>
              <w:t>Input</w:t>
            </w:r>
          </w:p>
        </w:tc>
        <w:tc>
          <w:tcPr>
            <w:tcW w:w="2427" w:type="dxa"/>
          </w:tcPr>
          <w:p w14:paraId="4A6E1135" w14:textId="77777777" w:rsidR="003D4A4A" w:rsidRPr="00BA5495" w:rsidRDefault="003D4A4A" w:rsidP="009E1406">
            <w:pPr>
              <w:pStyle w:val="BodyText"/>
              <w:jc w:val="center"/>
              <w:rPr>
                <w:b/>
                <w:szCs w:val="24"/>
              </w:rPr>
            </w:pPr>
            <w:r w:rsidRPr="00BA5495">
              <w:rPr>
                <w:b/>
                <w:bCs/>
                <w:szCs w:val="24"/>
              </w:rPr>
              <w:t>Expected Output</w:t>
            </w:r>
          </w:p>
        </w:tc>
        <w:tc>
          <w:tcPr>
            <w:tcW w:w="3458" w:type="dxa"/>
          </w:tcPr>
          <w:p w14:paraId="691789A1" w14:textId="77777777" w:rsidR="003D4A4A" w:rsidRPr="00BA5495" w:rsidRDefault="003D4A4A" w:rsidP="009E1406">
            <w:pPr>
              <w:pStyle w:val="BodyText"/>
              <w:jc w:val="center"/>
              <w:rPr>
                <w:b/>
                <w:szCs w:val="24"/>
              </w:rPr>
            </w:pPr>
            <w:r w:rsidRPr="00BA5495">
              <w:rPr>
                <w:b/>
                <w:szCs w:val="24"/>
              </w:rPr>
              <w:t>Comments/Remarks</w:t>
            </w:r>
          </w:p>
          <w:p w14:paraId="4707E5FD" w14:textId="77777777" w:rsidR="003D4A4A" w:rsidRPr="00BA5495" w:rsidRDefault="003D4A4A" w:rsidP="009E1406">
            <w:pPr>
              <w:pStyle w:val="BodyText"/>
              <w:jc w:val="center"/>
              <w:rPr>
                <w:b/>
                <w:szCs w:val="24"/>
              </w:rPr>
            </w:pPr>
          </w:p>
        </w:tc>
      </w:tr>
      <w:tr w:rsidR="003D4A4A" w:rsidRPr="00BA5495" w14:paraId="02CFC769" w14:textId="77777777" w:rsidTr="003D4A4A">
        <w:trPr>
          <w:trHeight w:val="753"/>
        </w:trPr>
        <w:tc>
          <w:tcPr>
            <w:tcW w:w="1179" w:type="dxa"/>
          </w:tcPr>
          <w:p w14:paraId="7CC43968" w14:textId="77777777" w:rsidR="003D4A4A" w:rsidRPr="00CE62B7" w:rsidRDefault="003D4A4A" w:rsidP="009E1406">
            <w:pPr>
              <w:pStyle w:val="BodyText"/>
              <w:jc w:val="center"/>
              <w:rPr>
                <w:b/>
                <w:szCs w:val="24"/>
              </w:rPr>
            </w:pPr>
            <w:r w:rsidRPr="00CE62B7">
              <w:rPr>
                <w:b/>
                <w:szCs w:val="24"/>
              </w:rPr>
              <w:t>1</w:t>
            </w:r>
          </w:p>
        </w:tc>
        <w:tc>
          <w:tcPr>
            <w:tcW w:w="2315" w:type="dxa"/>
          </w:tcPr>
          <w:p w14:paraId="0EDB40DF" w14:textId="77777777" w:rsidR="003D4A4A" w:rsidRDefault="003D4A4A" w:rsidP="009E1406">
            <w:pPr>
              <w:pStyle w:val="BodyText"/>
              <w:jc w:val="left"/>
              <w:rPr>
                <w:szCs w:val="24"/>
              </w:rPr>
            </w:pPr>
            <w:r>
              <w:rPr>
                <w:szCs w:val="24"/>
              </w:rPr>
              <w:t>In[] = {‘A’, ‘B’, ‘C’};</w:t>
            </w:r>
          </w:p>
          <w:p w14:paraId="0C5468AE"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0;</w:t>
            </w:r>
          </w:p>
          <w:p w14:paraId="1D40A17F"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0;</w:t>
            </w:r>
          </w:p>
        </w:tc>
        <w:tc>
          <w:tcPr>
            <w:tcW w:w="2427" w:type="dxa"/>
          </w:tcPr>
          <w:p w14:paraId="7B36579D" w14:textId="77777777" w:rsidR="003D4A4A" w:rsidRPr="00BA5495" w:rsidRDefault="003D4A4A" w:rsidP="009E1406">
            <w:pPr>
              <w:pStyle w:val="BodyText"/>
              <w:jc w:val="left"/>
              <w:rPr>
                <w:szCs w:val="24"/>
              </w:rPr>
            </w:pPr>
            <w:r>
              <w:rPr>
                <w:szCs w:val="24"/>
              </w:rPr>
              <w:t>Empty string</w:t>
            </w:r>
          </w:p>
        </w:tc>
        <w:tc>
          <w:tcPr>
            <w:tcW w:w="3458" w:type="dxa"/>
          </w:tcPr>
          <w:p w14:paraId="2924C614" w14:textId="77777777" w:rsidR="003D4A4A" w:rsidRPr="00BA5495" w:rsidRDefault="003D4A4A" w:rsidP="009E1406">
            <w:pPr>
              <w:pStyle w:val="BodyText"/>
              <w:jc w:val="left"/>
              <w:rPr>
                <w:szCs w:val="24"/>
              </w:rPr>
            </w:pPr>
            <w:r>
              <w:rPr>
                <w:szCs w:val="24"/>
              </w:rPr>
              <w:t>Covers 66F</w:t>
            </w:r>
          </w:p>
        </w:tc>
      </w:tr>
      <w:tr w:rsidR="003D4A4A" w:rsidRPr="00BA5495" w14:paraId="7A85362D" w14:textId="77777777" w:rsidTr="003D4A4A">
        <w:trPr>
          <w:trHeight w:val="753"/>
        </w:trPr>
        <w:tc>
          <w:tcPr>
            <w:tcW w:w="1179" w:type="dxa"/>
          </w:tcPr>
          <w:p w14:paraId="7821A7F6" w14:textId="77777777" w:rsidR="003D4A4A" w:rsidRPr="00CE62B7" w:rsidRDefault="003D4A4A" w:rsidP="009E1406">
            <w:pPr>
              <w:pStyle w:val="BodyText"/>
              <w:jc w:val="center"/>
              <w:rPr>
                <w:b/>
                <w:iCs/>
                <w:szCs w:val="24"/>
              </w:rPr>
            </w:pPr>
            <w:r w:rsidRPr="00CE62B7">
              <w:rPr>
                <w:b/>
                <w:iCs/>
                <w:szCs w:val="24"/>
              </w:rPr>
              <w:t>2</w:t>
            </w:r>
          </w:p>
        </w:tc>
        <w:tc>
          <w:tcPr>
            <w:tcW w:w="2315" w:type="dxa"/>
          </w:tcPr>
          <w:p w14:paraId="3E3577A3" w14:textId="77777777" w:rsidR="003D4A4A" w:rsidRDefault="003D4A4A" w:rsidP="009E1406">
            <w:pPr>
              <w:pStyle w:val="BodyText"/>
              <w:jc w:val="left"/>
              <w:rPr>
                <w:szCs w:val="24"/>
              </w:rPr>
            </w:pPr>
            <w:r>
              <w:rPr>
                <w:szCs w:val="24"/>
              </w:rPr>
              <w:t>In[] = {‘A’, ‘B’, ‘C’};</w:t>
            </w:r>
          </w:p>
          <w:p w14:paraId="243B8EF2"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0;</w:t>
            </w:r>
          </w:p>
          <w:p w14:paraId="1BE78E84"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3;</w:t>
            </w:r>
          </w:p>
        </w:tc>
        <w:tc>
          <w:tcPr>
            <w:tcW w:w="2427" w:type="dxa"/>
          </w:tcPr>
          <w:p w14:paraId="19C198C1" w14:textId="77777777" w:rsidR="003D4A4A" w:rsidRPr="00BA5495" w:rsidRDefault="003D4A4A" w:rsidP="009E1406">
            <w:pPr>
              <w:pStyle w:val="BodyText"/>
              <w:jc w:val="left"/>
              <w:rPr>
                <w:szCs w:val="24"/>
              </w:rPr>
            </w:pPr>
            <w:r w:rsidRPr="00E5655A">
              <w:rPr>
                <w:szCs w:val="24"/>
              </w:rPr>
              <w:t>QUJD</w:t>
            </w:r>
          </w:p>
        </w:tc>
        <w:tc>
          <w:tcPr>
            <w:tcW w:w="3458" w:type="dxa"/>
          </w:tcPr>
          <w:p w14:paraId="342E97E0" w14:textId="77777777" w:rsidR="003D4A4A" w:rsidRPr="00BA5495" w:rsidRDefault="003D4A4A" w:rsidP="009E1406">
            <w:pPr>
              <w:pStyle w:val="BodyText"/>
              <w:jc w:val="left"/>
              <w:rPr>
                <w:szCs w:val="24"/>
              </w:rPr>
            </w:pPr>
            <w:r>
              <w:rPr>
                <w:szCs w:val="24"/>
              </w:rPr>
              <w:t>Covers 66T once</w:t>
            </w:r>
          </w:p>
        </w:tc>
      </w:tr>
      <w:tr w:rsidR="003D4A4A" w:rsidRPr="00BA5495" w14:paraId="15C257CC" w14:textId="77777777" w:rsidTr="003D4A4A">
        <w:trPr>
          <w:trHeight w:val="753"/>
        </w:trPr>
        <w:tc>
          <w:tcPr>
            <w:tcW w:w="1179" w:type="dxa"/>
          </w:tcPr>
          <w:p w14:paraId="637C5954" w14:textId="77777777" w:rsidR="003D4A4A" w:rsidRPr="00CE62B7" w:rsidRDefault="003D4A4A" w:rsidP="009E1406">
            <w:pPr>
              <w:pStyle w:val="BodyText"/>
              <w:jc w:val="center"/>
              <w:rPr>
                <w:b/>
                <w:szCs w:val="24"/>
              </w:rPr>
            </w:pPr>
            <w:r w:rsidRPr="00CE62B7">
              <w:rPr>
                <w:b/>
                <w:szCs w:val="24"/>
              </w:rPr>
              <w:t>3</w:t>
            </w:r>
          </w:p>
        </w:tc>
        <w:tc>
          <w:tcPr>
            <w:tcW w:w="2315" w:type="dxa"/>
          </w:tcPr>
          <w:p w14:paraId="347BC475" w14:textId="77777777" w:rsidR="003D4A4A" w:rsidRDefault="003D4A4A" w:rsidP="009E1406">
            <w:pPr>
              <w:pStyle w:val="BodyText"/>
              <w:jc w:val="left"/>
              <w:rPr>
                <w:szCs w:val="24"/>
              </w:rPr>
            </w:pPr>
            <w:r>
              <w:rPr>
                <w:szCs w:val="24"/>
              </w:rPr>
              <w:t>In[] = {‘A’, ‘B’, ‘C’, ‘D’};</w:t>
            </w:r>
          </w:p>
          <w:p w14:paraId="0B2C8749"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0;</w:t>
            </w:r>
          </w:p>
          <w:p w14:paraId="464EB9A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4;</w:t>
            </w:r>
          </w:p>
        </w:tc>
        <w:tc>
          <w:tcPr>
            <w:tcW w:w="2427" w:type="dxa"/>
          </w:tcPr>
          <w:p w14:paraId="571DF290" w14:textId="77777777" w:rsidR="003D4A4A" w:rsidRPr="00E5655A" w:rsidRDefault="003D4A4A" w:rsidP="009E1406">
            <w:pPr>
              <w:pStyle w:val="BodyText"/>
              <w:jc w:val="left"/>
              <w:rPr>
                <w:szCs w:val="24"/>
              </w:rPr>
            </w:pPr>
            <w:r w:rsidRPr="00CE62B7">
              <w:rPr>
                <w:szCs w:val="24"/>
              </w:rPr>
              <w:t>QUJDRA==</w:t>
            </w:r>
          </w:p>
        </w:tc>
        <w:tc>
          <w:tcPr>
            <w:tcW w:w="3458" w:type="dxa"/>
          </w:tcPr>
          <w:p w14:paraId="23913C48" w14:textId="77777777" w:rsidR="003D4A4A" w:rsidRDefault="003D4A4A" w:rsidP="009E1406">
            <w:pPr>
              <w:pStyle w:val="BodyText"/>
              <w:jc w:val="left"/>
              <w:rPr>
                <w:szCs w:val="24"/>
              </w:rPr>
            </w:pPr>
            <w:r>
              <w:rPr>
                <w:szCs w:val="24"/>
              </w:rPr>
              <w:t>Covers 66T at N-1</w:t>
            </w:r>
          </w:p>
        </w:tc>
      </w:tr>
      <w:tr w:rsidR="003D4A4A" w:rsidRPr="00BA5495" w14:paraId="18706EA2" w14:textId="77777777" w:rsidTr="003D4A4A">
        <w:trPr>
          <w:trHeight w:val="753"/>
        </w:trPr>
        <w:tc>
          <w:tcPr>
            <w:tcW w:w="1179" w:type="dxa"/>
          </w:tcPr>
          <w:p w14:paraId="5BAEE514" w14:textId="77777777" w:rsidR="003D4A4A" w:rsidRPr="00CE62B7" w:rsidRDefault="003D4A4A" w:rsidP="009E1406">
            <w:pPr>
              <w:pStyle w:val="BodyText"/>
              <w:jc w:val="center"/>
              <w:rPr>
                <w:b/>
                <w:szCs w:val="24"/>
              </w:rPr>
            </w:pPr>
            <w:r w:rsidRPr="00CE62B7">
              <w:rPr>
                <w:b/>
                <w:szCs w:val="24"/>
              </w:rPr>
              <w:t>4</w:t>
            </w:r>
          </w:p>
        </w:tc>
        <w:tc>
          <w:tcPr>
            <w:tcW w:w="2315" w:type="dxa"/>
          </w:tcPr>
          <w:p w14:paraId="5F972467" w14:textId="77777777" w:rsidR="003D4A4A" w:rsidRDefault="003D4A4A" w:rsidP="009E1406">
            <w:pPr>
              <w:pStyle w:val="BodyText"/>
              <w:jc w:val="left"/>
              <w:rPr>
                <w:szCs w:val="24"/>
              </w:rPr>
            </w:pPr>
            <w:r>
              <w:rPr>
                <w:szCs w:val="24"/>
              </w:rPr>
              <w:t>In[] = {‘A’, ‘B’, ‘C’, ‘D’, ‘E’};</w:t>
            </w:r>
          </w:p>
          <w:p w14:paraId="445C7216"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0;</w:t>
            </w:r>
          </w:p>
          <w:p w14:paraId="29919AB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5;</w:t>
            </w:r>
          </w:p>
        </w:tc>
        <w:tc>
          <w:tcPr>
            <w:tcW w:w="2427" w:type="dxa"/>
          </w:tcPr>
          <w:p w14:paraId="5F1BB642" w14:textId="77777777" w:rsidR="003D4A4A" w:rsidRPr="00E5655A" w:rsidRDefault="003D4A4A" w:rsidP="009E1406">
            <w:pPr>
              <w:pStyle w:val="BodyText"/>
              <w:jc w:val="left"/>
              <w:rPr>
                <w:szCs w:val="24"/>
              </w:rPr>
            </w:pPr>
            <w:r w:rsidRPr="00CE62B7">
              <w:rPr>
                <w:szCs w:val="24"/>
              </w:rPr>
              <w:t>QUJDREU=</w:t>
            </w:r>
          </w:p>
        </w:tc>
        <w:tc>
          <w:tcPr>
            <w:tcW w:w="3458" w:type="dxa"/>
          </w:tcPr>
          <w:p w14:paraId="3F436B19" w14:textId="77777777" w:rsidR="003D4A4A" w:rsidRDefault="003D4A4A" w:rsidP="009E1406">
            <w:pPr>
              <w:pStyle w:val="BodyText"/>
              <w:jc w:val="left"/>
              <w:rPr>
                <w:szCs w:val="24"/>
              </w:rPr>
            </w:pPr>
            <w:r>
              <w:rPr>
                <w:szCs w:val="24"/>
              </w:rPr>
              <w:t>Covers 66T at N</w:t>
            </w:r>
          </w:p>
        </w:tc>
      </w:tr>
      <w:tr w:rsidR="003D4A4A" w:rsidRPr="00BA5495" w14:paraId="0D17A31D" w14:textId="77777777" w:rsidTr="003D4A4A">
        <w:trPr>
          <w:trHeight w:val="753"/>
        </w:trPr>
        <w:tc>
          <w:tcPr>
            <w:tcW w:w="1179" w:type="dxa"/>
          </w:tcPr>
          <w:p w14:paraId="2C50FA72" w14:textId="77777777" w:rsidR="003D4A4A" w:rsidRPr="00CE62B7" w:rsidRDefault="003D4A4A" w:rsidP="009E1406">
            <w:pPr>
              <w:pStyle w:val="BodyText"/>
              <w:jc w:val="center"/>
              <w:rPr>
                <w:b/>
                <w:szCs w:val="24"/>
              </w:rPr>
            </w:pPr>
            <w:r>
              <w:rPr>
                <w:b/>
                <w:szCs w:val="24"/>
              </w:rPr>
              <w:lastRenderedPageBreak/>
              <w:t>5</w:t>
            </w:r>
            <w:r w:rsidRPr="00CE62B7">
              <w:rPr>
                <w:b/>
                <w:szCs w:val="24"/>
              </w:rPr>
              <w:t>4</w:t>
            </w:r>
          </w:p>
        </w:tc>
        <w:tc>
          <w:tcPr>
            <w:tcW w:w="2315" w:type="dxa"/>
          </w:tcPr>
          <w:p w14:paraId="39A4A6BB" w14:textId="77777777" w:rsidR="003D4A4A" w:rsidRDefault="003D4A4A" w:rsidP="009E1406">
            <w:pPr>
              <w:pStyle w:val="BodyText"/>
              <w:jc w:val="left"/>
              <w:rPr>
                <w:szCs w:val="24"/>
              </w:rPr>
            </w:pPr>
            <w:r>
              <w:rPr>
                <w:szCs w:val="24"/>
              </w:rPr>
              <w:t>In[] = {‘A’, ‘B’, ‘C’, ‘D’, ‘E’, ‘F’};</w:t>
            </w:r>
          </w:p>
          <w:p w14:paraId="7C9D1A10"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0;</w:t>
            </w:r>
          </w:p>
          <w:p w14:paraId="31FDD89E"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6;</w:t>
            </w:r>
          </w:p>
        </w:tc>
        <w:tc>
          <w:tcPr>
            <w:tcW w:w="2427" w:type="dxa"/>
          </w:tcPr>
          <w:p w14:paraId="2FD04B03" w14:textId="77777777" w:rsidR="003D4A4A" w:rsidRPr="00CE62B7" w:rsidRDefault="003D4A4A" w:rsidP="009E1406">
            <w:pPr>
              <w:pStyle w:val="BodyText"/>
              <w:jc w:val="left"/>
              <w:rPr>
                <w:szCs w:val="24"/>
              </w:rPr>
            </w:pPr>
            <w:r w:rsidRPr="00CE62B7">
              <w:rPr>
                <w:szCs w:val="24"/>
              </w:rPr>
              <w:t>QUJDREVG</w:t>
            </w:r>
          </w:p>
        </w:tc>
        <w:tc>
          <w:tcPr>
            <w:tcW w:w="3458" w:type="dxa"/>
          </w:tcPr>
          <w:p w14:paraId="2D5410DC" w14:textId="77777777" w:rsidR="003D4A4A" w:rsidRDefault="003D4A4A" w:rsidP="009E1406">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10EA8E77" w14:textId="77777777" w:rsidR="00C4269C" w:rsidRDefault="00C4269C" w:rsidP="00C4269C">
      <w:r>
        <w:t>Edges - Nodes + 2 = 22 – 18 + 2 = 6</w:t>
      </w:r>
    </w:p>
    <w:p w14:paraId="11681591" w14:textId="77777777" w:rsidR="00C4269C" w:rsidRDefault="00C4269C" w:rsidP="00C4269C"/>
    <w:p w14:paraId="61102734" w14:textId="77777777" w:rsidR="00C4269C" w:rsidRPr="00BA5495" w:rsidRDefault="00C4269C" w:rsidP="00C4269C">
      <w:pPr>
        <w:pStyle w:val="BodyText"/>
        <w:rPr>
          <w:b/>
          <w:bCs/>
          <w:sz w:val="32"/>
          <w:szCs w:val="32"/>
        </w:rPr>
      </w:pPr>
      <w:r>
        <w:t>Path 1: 66F</w:t>
      </w:r>
    </w:p>
    <w:p w14:paraId="43BCD354" w14:textId="77777777" w:rsidR="00C4269C" w:rsidRPr="001723BC" w:rsidRDefault="00C4269C" w:rsidP="00C4269C">
      <w:pPr>
        <w:pStyle w:val="BodyText"/>
      </w:pPr>
      <w:r>
        <w:t>Path 2: 66T, 68T, 69T, 76T, 78T</w:t>
      </w:r>
    </w:p>
    <w:p w14:paraId="3E040466" w14:textId="77777777" w:rsidR="00C4269C" w:rsidRPr="00BA5495" w:rsidRDefault="00C4269C" w:rsidP="00C4269C">
      <w:pPr>
        <w:pStyle w:val="BodyText"/>
        <w:rPr>
          <w:b/>
          <w:bCs/>
          <w:sz w:val="32"/>
          <w:szCs w:val="32"/>
        </w:rPr>
      </w:pPr>
      <w:r>
        <w:t>Path 3: 66T, 68T, 69F, 76T, 78F</w:t>
      </w:r>
    </w:p>
    <w:p w14:paraId="3B299073" w14:textId="77777777" w:rsidR="00C4269C" w:rsidRDefault="00C4269C" w:rsidP="00C4269C">
      <w:pPr>
        <w:pStyle w:val="BodyText"/>
      </w:pPr>
      <w:r>
        <w:t xml:space="preserve">Path 4: 66T, 68F, 69F, 76F, 78F </w:t>
      </w:r>
    </w:p>
    <w:p w14:paraId="44976BFC" w14:textId="77777777" w:rsidR="00C4269C" w:rsidRDefault="00C4269C" w:rsidP="00C4269C">
      <w:pPr>
        <w:pStyle w:val="BodyText"/>
      </w:pPr>
      <w:r>
        <w:t xml:space="preserve">Path 5: 66T, 68F, 69F, 76F, 78T </w:t>
      </w:r>
    </w:p>
    <w:p w14:paraId="00168515" w14:textId="77777777" w:rsidR="00C4269C" w:rsidRDefault="00C4269C" w:rsidP="00C4269C">
      <w:pPr>
        <w:pStyle w:val="BodyText"/>
      </w:pPr>
      <w:r>
        <w:t>Path 6: 66T, 68F, 69T, 76F, 78F</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78" w:type="dxa"/>
        <w:tblLook w:val="04A0" w:firstRow="1" w:lastRow="0" w:firstColumn="1" w:lastColumn="0" w:noHBand="0" w:noVBand="1"/>
      </w:tblPr>
      <w:tblGrid>
        <w:gridCol w:w="1158"/>
        <w:gridCol w:w="2402"/>
        <w:gridCol w:w="2417"/>
        <w:gridCol w:w="3401"/>
      </w:tblGrid>
      <w:tr w:rsidR="004477DC" w:rsidRPr="00BA5495" w14:paraId="34260BE0" w14:textId="77777777" w:rsidTr="004477DC">
        <w:trPr>
          <w:trHeight w:val="784"/>
        </w:trPr>
        <w:tc>
          <w:tcPr>
            <w:tcW w:w="1158" w:type="dxa"/>
          </w:tcPr>
          <w:p w14:paraId="2AB7306C" w14:textId="77777777" w:rsidR="004477DC" w:rsidRPr="00BA5495" w:rsidRDefault="004477DC" w:rsidP="009E1406">
            <w:pPr>
              <w:pStyle w:val="BodyText"/>
              <w:jc w:val="center"/>
              <w:rPr>
                <w:b/>
                <w:szCs w:val="24"/>
              </w:rPr>
            </w:pPr>
            <w:r w:rsidRPr="00BA5495">
              <w:rPr>
                <w:b/>
                <w:szCs w:val="24"/>
              </w:rPr>
              <w:t>Test case#</w:t>
            </w:r>
          </w:p>
        </w:tc>
        <w:tc>
          <w:tcPr>
            <w:tcW w:w="2402" w:type="dxa"/>
          </w:tcPr>
          <w:p w14:paraId="50C97973" w14:textId="77777777" w:rsidR="004477DC" w:rsidRPr="00BA5495" w:rsidRDefault="004477DC" w:rsidP="009E1406">
            <w:pPr>
              <w:pStyle w:val="BodyText"/>
              <w:jc w:val="center"/>
              <w:rPr>
                <w:b/>
                <w:bCs/>
                <w:szCs w:val="24"/>
              </w:rPr>
            </w:pPr>
            <w:r w:rsidRPr="00BA5495">
              <w:rPr>
                <w:b/>
                <w:bCs/>
                <w:szCs w:val="24"/>
              </w:rPr>
              <w:t>Input</w:t>
            </w:r>
          </w:p>
        </w:tc>
        <w:tc>
          <w:tcPr>
            <w:tcW w:w="2417" w:type="dxa"/>
          </w:tcPr>
          <w:p w14:paraId="5DF4B53E" w14:textId="77777777" w:rsidR="004477DC" w:rsidRPr="00BA5495" w:rsidRDefault="004477DC" w:rsidP="009E1406">
            <w:pPr>
              <w:pStyle w:val="BodyText"/>
              <w:jc w:val="center"/>
              <w:rPr>
                <w:b/>
                <w:szCs w:val="24"/>
              </w:rPr>
            </w:pPr>
            <w:r w:rsidRPr="00BA5495">
              <w:rPr>
                <w:b/>
                <w:bCs/>
                <w:szCs w:val="24"/>
              </w:rPr>
              <w:t>Expected Output</w:t>
            </w:r>
          </w:p>
        </w:tc>
        <w:tc>
          <w:tcPr>
            <w:tcW w:w="3401" w:type="dxa"/>
          </w:tcPr>
          <w:p w14:paraId="398B010E" w14:textId="77777777" w:rsidR="004477DC" w:rsidRPr="00BA5495" w:rsidRDefault="004477DC" w:rsidP="009E1406">
            <w:pPr>
              <w:pStyle w:val="BodyText"/>
              <w:jc w:val="center"/>
              <w:rPr>
                <w:b/>
                <w:szCs w:val="24"/>
              </w:rPr>
            </w:pPr>
            <w:r w:rsidRPr="00BA5495">
              <w:rPr>
                <w:b/>
                <w:szCs w:val="24"/>
              </w:rPr>
              <w:t>Comments/Remarks</w:t>
            </w:r>
          </w:p>
          <w:p w14:paraId="24B44E21" w14:textId="77777777" w:rsidR="004477DC" w:rsidRPr="00BA5495" w:rsidRDefault="004477DC" w:rsidP="009E1406">
            <w:pPr>
              <w:pStyle w:val="BodyText"/>
              <w:jc w:val="center"/>
              <w:rPr>
                <w:b/>
                <w:szCs w:val="24"/>
              </w:rPr>
            </w:pPr>
          </w:p>
        </w:tc>
      </w:tr>
      <w:tr w:rsidR="004477DC" w:rsidRPr="00BA5495" w14:paraId="48AA0219" w14:textId="77777777" w:rsidTr="004477DC">
        <w:trPr>
          <w:trHeight w:val="784"/>
        </w:trPr>
        <w:tc>
          <w:tcPr>
            <w:tcW w:w="1158" w:type="dxa"/>
          </w:tcPr>
          <w:p w14:paraId="32A25995" w14:textId="77777777" w:rsidR="004477DC" w:rsidRPr="00BA5495" w:rsidRDefault="004477DC" w:rsidP="009E1406">
            <w:pPr>
              <w:pStyle w:val="BodyText"/>
              <w:jc w:val="center"/>
              <w:rPr>
                <w:b/>
                <w:szCs w:val="24"/>
              </w:rPr>
            </w:pPr>
            <w:r>
              <w:rPr>
                <w:b/>
                <w:szCs w:val="24"/>
              </w:rPr>
              <w:t>1</w:t>
            </w:r>
          </w:p>
        </w:tc>
        <w:tc>
          <w:tcPr>
            <w:tcW w:w="2402" w:type="dxa"/>
          </w:tcPr>
          <w:p w14:paraId="19536E5E" w14:textId="77777777" w:rsidR="004477DC" w:rsidRDefault="004477DC" w:rsidP="009E1406">
            <w:pPr>
              <w:pStyle w:val="BodyText"/>
              <w:rPr>
                <w:szCs w:val="24"/>
              </w:rPr>
            </w:pPr>
            <w:r>
              <w:rPr>
                <w:szCs w:val="24"/>
              </w:rPr>
              <w:t>In[] = {‘A’, ‘B’, ‘C’};</w:t>
            </w:r>
          </w:p>
          <w:p w14:paraId="30BDB955" w14:textId="77777777" w:rsidR="004477DC" w:rsidRDefault="004477DC" w:rsidP="009E1406">
            <w:pPr>
              <w:pStyle w:val="BodyText"/>
              <w:rPr>
                <w:szCs w:val="24"/>
              </w:rPr>
            </w:pPr>
            <w:proofErr w:type="spellStart"/>
            <w:r w:rsidRPr="00E5655A">
              <w:rPr>
                <w:szCs w:val="24"/>
              </w:rPr>
              <w:t>iOff</w:t>
            </w:r>
            <w:proofErr w:type="spellEnd"/>
            <w:r>
              <w:rPr>
                <w:szCs w:val="24"/>
              </w:rPr>
              <w:t xml:space="preserve"> = 0;</w:t>
            </w:r>
          </w:p>
          <w:p w14:paraId="797BB9A8"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3;</w:t>
            </w:r>
          </w:p>
        </w:tc>
        <w:tc>
          <w:tcPr>
            <w:tcW w:w="2417" w:type="dxa"/>
          </w:tcPr>
          <w:p w14:paraId="636CA8C4" w14:textId="77777777" w:rsidR="004477DC" w:rsidRPr="00BA5495" w:rsidRDefault="004477DC" w:rsidP="009E1406">
            <w:pPr>
              <w:pStyle w:val="BodyText"/>
              <w:rPr>
                <w:szCs w:val="24"/>
              </w:rPr>
            </w:pPr>
            <w:r w:rsidRPr="00E5655A">
              <w:rPr>
                <w:szCs w:val="24"/>
              </w:rPr>
              <w:t>QUJD</w:t>
            </w:r>
          </w:p>
        </w:tc>
        <w:tc>
          <w:tcPr>
            <w:tcW w:w="3401" w:type="dxa"/>
          </w:tcPr>
          <w:p w14:paraId="613851E1" w14:textId="77777777" w:rsidR="004477DC" w:rsidRPr="00BA5495" w:rsidRDefault="004477DC" w:rsidP="009E1406">
            <w:pPr>
              <w:pStyle w:val="BodyText"/>
              <w:jc w:val="center"/>
              <w:rPr>
                <w:szCs w:val="24"/>
              </w:rPr>
            </w:pPr>
            <w:r>
              <w:rPr>
                <w:szCs w:val="24"/>
              </w:rPr>
              <w:t>Covers Path2</w:t>
            </w:r>
          </w:p>
        </w:tc>
      </w:tr>
      <w:tr w:rsidR="004477DC" w:rsidRPr="00BA5495" w14:paraId="5005278F" w14:textId="77777777" w:rsidTr="004477DC">
        <w:trPr>
          <w:trHeight w:val="784"/>
        </w:trPr>
        <w:tc>
          <w:tcPr>
            <w:tcW w:w="1158" w:type="dxa"/>
          </w:tcPr>
          <w:p w14:paraId="3D1F5F5C" w14:textId="77777777" w:rsidR="004477DC" w:rsidRPr="00BA5495" w:rsidRDefault="004477DC" w:rsidP="009E1406">
            <w:pPr>
              <w:pStyle w:val="BodyText"/>
              <w:jc w:val="center"/>
              <w:rPr>
                <w:b/>
                <w:iCs/>
                <w:szCs w:val="24"/>
              </w:rPr>
            </w:pPr>
            <w:r>
              <w:rPr>
                <w:b/>
                <w:iCs/>
                <w:szCs w:val="24"/>
              </w:rPr>
              <w:t>2</w:t>
            </w:r>
          </w:p>
        </w:tc>
        <w:tc>
          <w:tcPr>
            <w:tcW w:w="2402" w:type="dxa"/>
          </w:tcPr>
          <w:p w14:paraId="779A23EF" w14:textId="77777777" w:rsidR="004477DC" w:rsidRDefault="004477DC" w:rsidP="009E1406">
            <w:pPr>
              <w:pStyle w:val="BodyText"/>
              <w:rPr>
                <w:szCs w:val="24"/>
              </w:rPr>
            </w:pPr>
            <w:r>
              <w:rPr>
                <w:szCs w:val="24"/>
              </w:rPr>
              <w:t>In[] = {‘A’, ‘B’, ‘C’};</w:t>
            </w:r>
          </w:p>
          <w:p w14:paraId="6F618E05" w14:textId="77777777" w:rsidR="004477DC" w:rsidRDefault="004477DC" w:rsidP="009E1406">
            <w:pPr>
              <w:pStyle w:val="BodyText"/>
              <w:rPr>
                <w:szCs w:val="24"/>
              </w:rPr>
            </w:pPr>
            <w:proofErr w:type="spellStart"/>
            <w:r w:rsidRPr="00E5655A">
              <w:rPr>
                <w:szCs w:val="24"/>
              </w:rPr>
              <w:t>iOff</w:t>
            </w:r>
            <w:proofErr w:type="spellEnd"/>
            <w:r>
              <w:rPr>
                <w:szCs w:val="24"/>
              </w:rPr>
              <w:t xml:space="preserve"> = 0;</w:t>
            </w:r>
          </w:p>
          <w:p w14:paraId="0C923BF2"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1;</w:t>
            </w:r>
          </w:p>
        </w:tc>
        <w:tc>
          <w:tcPr>
            <w:tcW w:w="2417" w:type="dxa"/>
          </w:tcPr>
          <w:p w14:paraId="1D41B5B9" w14:textId="77777777" w:rsidR="004477DC" w:rsidRPr="00BA5495" w:rsidRDefault="004477DC" w:rsidP="009E1406">
            <w:pPr>
              <w:pStyle w:val="BodyText"/>
              <w:jc w:val="center"/>
              <w:rPr>
                <w:szCs w:val="24"/>
              </w:rPr>
            </w:pPr>
            <w:r w:rsidRPr="006C61AD">
              <w:rPr>
                <w:szCs w:val="24"/>
              </w:rPr>
              <w:t>QQ==</w:t>
            </w:r>
          </w:p>
        </w:tc>
        <w:tc>
          <w:tcPr>
            <w:tcW w:w="3401" w:type="dxa"/>
          </w:tcPr>
          <w:p w14:paraId="00301794" w14:textId="77777777" w:rsidR="004477DC" w:rsidRPr="00BA5495" w:rsidRDefault="004477DC" w:rsidP="009E1406">
            <w:pPr>
              <w:pStyle w:val="BodyText"/>
              <w:jc w:val="center"/>
              <w:rPr>
                <w:szCs w:val="24"/>
              </w:rPr>
            </w:pPr>
            <w:r>
              <w:rPr>
                <w:szCs w:val="24"/>
              </w:rPr>
              <w:t>Covers Path4</w:t>
            </w:r>
          </w:p>
        </w:tc>
      </w:tr>
      <w:tr w:rsidR="004477DC" w:rsidRPr="00BA5495" w14:paraId="01743A8F" w14:textId="77777777" w:rsidTr="004477DC">
        <w:trPr>
          <w:trHeight w:val="784"/>
        </w:trPr>
        <w:tc>
          <w:tcPr>
            <w:tcW w:w="1158" w:type="dxa"/>
          </w:tcPr>
          <w:p w14:paraId="70CB8BE3" w14:textId="77777777" w:rsidR="004477DC" w:rsidRDefault="004477DC" w:rsidP="009E1406">
            <w:pPr>
              <w:pStyle w:val="BodyText"/>
              <w:jc w:val="center"/>
              <w:rPr>
                <w:b/>
                <w:iCs/>
                <w:szCs w:val="24"/>
              </w:rPr>
            </w:pPr>
            <w:r>
              <w:rPr>
                <w:b/>
                <w:szCs w:val="24"/>
              </w:rPr>
              <w:t>3</w:t>
            </w:r>
          </w:p>
        </w:tc>
        <w:tc>
          <w:tcPr>
            <w:tcW w:w="2402" w:type="dxa"/>
          </w:tcPr>
          <w:p w14:paraId="4BC2841E" w14:textId="77777777" w:rsidR="004477DC" w:rsidRDefault="004477DC" w:rsidP="009E1406">
            <w:pPr>
              <w:pStyle w:val="BodyText"/>
              <w:rPr>
                <w:szCs w:val="24"/>
              </w:rPr>
            </w:pPr>
            <w:r>
              <w:rPr>
                <w:szCs w:val="24"/>
              </w:rPr>
              <w:t>In[] = {‘A’, ‘B’, ‘C’};</w:t>
            </w:r>
          </w:p>
          <w:p w14:paraId="00534819" w14:textId="77777777" w:rsidR="004477DC" w:rsidRDefault="004477DC" w:rsidP="009E1406">
            <w:pPr>
              <w:pStyle w:val="BodyText"/>
              <w:rPr>
                <w:szCs w:val="24"/>
              </w:rPr>
            </w:pPr>
            <w:proofErr w:type="spellStart"/>
            <w:r w:rsidRPr="00E5655A">
              <w:rPr>
                <w:szCs w:val="24"/>
              </w:rPr>
              <w:t>iOff</w:t>
            </w:r>
            <w:proofErr w:type="spellEnd"/>
            <w:r>
              <w:rPr>
                <w:szCs w:val="24"/>
              </w:rPr>
              <w:t xml:space="preserve"> = 0;</w:t>
            </w:r>
          </w:p>
          <w:p w14:paraId="1601885A" w14:textId="77777777" w:rsidR="004477DC" w:rsidRDefault="004477DC" w:rsidP="009E1406">
            <w:pPr>
              <w:pStyle w:val="BodyText"/>
              <w:rPr>
                <w:szCs w:val="24"/>
              </w:rPr>
            </w:pPr>
            <w:proofErr w:type="spellStart"/>
            <w:r w:rsidRPr="00E5655A">
              <w:rPr>
                <w:szCs w:val="24"/>
              </w:rPr>
              <w:t>iLen</w:t>
            </w:r>
            <w:proofErr w:type="spellEnd"/>
            <w:r>
              <w:rPr>
                <w:szCs w:val="24"/>
              </w:rPr>
              <w:t xml:space="preserve"> = 0;</w:t>
            </w:r>
          </w:p>
        </w:tc>
        <w:tc>
          <w:tcPr>
            <w:tcW w:w="2417" w:type="dxa"/>
          </w:tcPr>
          <w:p w14:paraId="3B0D0517" w14:textId="77777777" w:rsidR="004477DC" w:rsidRPr="006C61AD" w:rsidRDefault="004477DC" w:rsidP="009E1406">
            <w:pPr>
              <w:pStyle w:val="BodyText"/>
              <w:jc w:val="center"/>
              <w:rPr>
                <w:szCs w:val="24"/>
              </w:rPr>
            </w:pPr>
            <w:r>
              <w:rPr>
                <w:szCs w:val="24"/>
              </w:rPr>
              <w:t>Empty String</w:t>
            </w:r>
          </w:p>
        </w:tc>
        <w:tc>
          <w:tcPr>
            <w:tcW w:w="3401" w:type="dxa"/>
          </w:tcPr>
          <w:p w14:paraId="0CC52049" w14:textId="77777777" w:rsidR="004477DC" w:rsidRDefault="004477DC" w:rsidP="009E1406">
            <w:pPr>
              <w:pStyle w:val="BodyText"/>
              <w:jc w:val="center"/>
              <w:rPr>
                <w:szCs w:val="24"/>
              </w:rPr>
            </w:pPr>
            <w:r>
              <w:rPr>
                <w:szCs w:val="24"/>
              </w:rPr>
              <w:t xml:space="preserve">Covers Path1 </w:t>
            </w:r>
          </w:p>
        </w:tc>
      </w:tr>
      <w:tr w:rsidR="004477DC" w:rsidRPr="00BA5495" w14:paraId="07B023EC" w14:textId="77777777" w:rsidTr="004477DC">
        <w:trPr>
          <w:trHeight w:val="784"/>
        </w:trPr>
        <w:tc>
          <w:tcPr>
            <w:tcW w:w="1158" w:type="dxa"/>
          </w:tcPr>
          <w:p w14:paraId="62F72F9A" w14:textId="77777777" w:rsidR="004477DC" w:rsidRDefault="004477DC" w:rsidP="009E1406">
            <w:pPr>
              <w:pStyle w:val="BodyText"/>
              <w:jc w:val="center"/>
              <w:rPr>
                <w:b/>
                <w:szCs w:val="24"/>
              </w:rPr>
            </w:pPr>
            <w:r>
              <w:rPr>
                <w:b/>
                <w:iCs/>
                <w:szCs w:val="24"/>
              </w:rPr>
              <w:t>4</w:t>
            </w:r>
          </w:p>
        </w:tc>
        <w:tc>
          <w:tcPr>
            <w:tcW w:w="2402" w:type="dxa"/>
          </w:tcPr>
          <w:p w14:paraId="3FEA14DE" w14:textId="77777777" w:rsidR="004477DC" w:rsidRDefault="004477DC" w:rsidP="009E1406">
            <w:pPr>
              <w:pStyle w:val="BodyText"/>
              <w:rPr>
                <w:szCs w:val="24"/>
              </w:rPr>
            </w:pPr>
            <w:r>
              <w:rPr>
                <w:szCs w:val="24"/>
              </w:rPr>
              <w:t>In[] = {‘A’, ‘B’, ‘C’};</w:t>
            </w:r>
          </w:p>
          <w:p w14:paraId="122F5980" w14:textId="77777777" w:rsidR="004477DC" w:rsidRDefault="004477DC" w:rsidP="009E1406">
            <w:pPr>
              <w:pStyle w:val="BodyText"/>
              <w:rPr>
                <w:szCs w:val="24"/>
              </w:rPr>
            </w:pPr>
            <w:proofErr w:type="spellStart"/>
            <w:r w:rsidRPr="00E5655A">
              <w:rPr>
                <w:szCs w:val="24"/>
              </w:rPr>
              <w:t>iOff</w:t>
            </w:r>
            <w:proofErr w:type="spellEnd"/>
            <w:r>
              <w:rPr>
                <w:szCs w:val="24"/>
              </w:rPr>
              <w:t xml:space="preserve"> = 0;</w:t>
            </w:r>
          </w:p>
          <w:p w14:paraId="3D89369A" w14:textId="77777777" w:rsidR="004477DC" w:rsidRDefault="004477DC" w:rsidP="009E1406">
            <w:pPr>
              <w:pStyle w:val="BodyText"/>
              <w:rPr>
                <w:szCs w:val="24"/>
              </w:rPr>
            </w:pPr>
            <w:proofErr w:type="spellStart"/>
            <w:r w:rsidRPr="00E5655A">
              <w:rPr>
                <w:szCs w:val="24"/>
              </w:rPr>
              <w:t>iLen</w:t>
            </w:r>
            <w:proofErr w:type="spellEnd"/>
            <w:r>
              <w:rPr>
                <w:szCs w:val="24"/>
              </w:rPr>
              <w:t xml:space="preserve"> = 2;</w:t>
            </w:r>
          </w:p>
        </w:tc>
        <w:tc>
          <w:tcPr>
            <w:tcW w:w="2417" w:type="dxa"/>
          </w:tcPr>
          <w:p w14:paraId="334D37B6" w14:textId="77777777" w:rsidR="004477DC" w:rsidRDefault="004477DC" w:rsidP="009E1406">
            <w:pPr>
              <w:pStyle w:val="BodyText"/>
              <w:jc w:val="center"/>
              <w:rPr>
                <w:szCs w:val="24"/>
              </w:rPr>
            </w:pPr>
            <w:r w:rsidRPr="00C60013">
              <w:rPr>
                <w:szCs w:val="24"/>
              </w:rPr>
              <w:t>QUI=</w:t>
            </w:r>
          </w:p>
        </w:tc>
        <w:tc>
          <w:tcPr>
            <w:tcW w:w="3401" w:type="dxa"/>
          </w:tcPr>
          <w:p w14:paraId="3D9491F4" w14:textId="77777777" w:rsidR="004477DC" w:rsidRDefault="004477DC" w:rsidP="009E1406">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lastRenderedPageBreak/>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9E1406">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9E1406">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9E1406">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9E1406">
            <w:pPr>
              <w:jc w:val="center"/>
              <w:rPr>
                <w:b/>
              </w:rPr>
            </w:pPr>
            <w:r w:rsidRPr="001D1E7D">
              <w:rPr>
                <w:b/>
              </w:rPr>
              <w:t>Uses</w:t>
            </w:r>
          </w:p>
        </w:tc>
      </w:tr>
      <w:tr w:rsidR="007C0E64" w:rsidRPr="001D1E7D" w14:paraId="0A3CAFB6"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9E1406">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9E1406">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9E1406">
            <w:r>
              <w:t>60, 61, 64</w:t>
            </w:r>
          </w:p>
        </w:tc>
      </w:tr>
      <w:tr w:rsidR="007C0E64" w:rsidRPr="001D1E7D" w14:paraId="542BFDCF"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9E1406">
            <w:r w:rsidRPr="001D1E7D">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9E1406">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9E1406">
            <w:r>
              <w:t>62</w:t>
            </w:r>
          </w:p>
        </w:tc>
      </w:tr>
      <w:tr w:rsidR="007C0E64" w:rsidRPr="001D1E7D" w14:paraId="69F38BF0"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9E1406">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50CB10EF" w:rsidR="007C0E64" w:rsidRPr="001D1E7D" w:rsidRDefault="0025447F" w:rsidP="009E1406">
            <w:r>
              <w:t>O</w:t>
            </w:r>
            <w:r w:rsidR="007C0E64">
              <w:t>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9E1406">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9E1406">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9E1406">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9E1406">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9E1406">
            <w:pPr>
              <w:jc w:val="center"/>
              <w:rPr>
                <w:b/>
              </w:rPr>
            </w:pPr>
            <w:r w:rsidRPr="001D1E7D">
              <w:rPr>
                <w:b/>
              </w:rPr>
              <w:t>DU pairs</w:t>
            </w:r>
          </w:p>
        </w:tc>
      </w:tr>
      <w:tr w:rsidR="007C0E64" w:rsidRPr="001D1E7D" w14:paraId="688C5666"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9E1406">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9E1406">
            <w:r>
              <w:t>&lt;59, 60&gt;, &lt;59, 61&gt;, &lt;59, 64&gt;</w:t>
            </w:r>
          </w:p>
        </w:tc>
      </w:tr>
      <w:tr w:rsidR="007C0E64" w:rsidRPr="001D1E7D" w14:paraId="353DFBBA"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9E1406">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9E1406">
            <w:r>
              <w:t>&lt;61, 62&gt;</w:t>
            </w:r>
          </w:p>
        </w:tc>
      </w:tr>
      <w:tr w:rsidR="007C0E64" w:rsidRPr="001D1E7D" w14:paraId="6FA8E2A0"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9E1406">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0115C900" w:rsidR="007C0E64" w:rsidRPr="001D1E7D" w:rsidRDefault="0025447F" w:rsidP="009E1406">
            <w:r>
              <w:t>O</w:t>
            </w:r>
            <w:r w:rsidR="007C0E64">
              <w:t>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9E1406">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14" w:type="dxa"/>
        <w:tblLook w:val="04A0" w:firstRow="1" w:lastRow="0" w:firstColumn="1" w:lastColumn="0" w:noHBand="0" w:noVBand="1"/>
      </w:tblPr>
      <w:tblGrid>
        <w:gridCol w:w="1171"/>
        <w:gridCol w:w="2296"/>
        <w:gridCol w:w="2413"/>
        <w:gridCol w:w="3434"/>
      </w:tblGrid>
      <w:tr w:rsidR="004477DC" w:rsidRPr="001D1E7D" w14:paraId="18AC2FD3" w14:textId="77777777" w:rsidTr="004477DC">
        <w:trPr>
          <w:trHeight w:val="723"/>
        </w:trPr>
        <w:tc>
          <w:tcPr>
            <w:tcW w:w="1171" w:type="dxa"/>
          </w:tcPr>
          <w:p w14:paraId="6AC786E7" w14:textId="77777777" w:rsidR="004477DC" w:rsidRPr="001D1E7D" w:rsidRDefault="004477DC" w:rsidP="009E1406">
            <w:pPr>
              <w:pStyle w:val="BodyText"/>
              <w:jc w:val="center"/>
              <w:rPr>
                <w:b/>
                <w:szCs w:val="24"/>
              </w:rPr>
            </w:pPr>
            <w:r w:rsidRPr="001D1E7D">
              <w:rPr>
                <w:b/>
                <w:szCs w:val="24"/>
              </w:rPr>
              <w:t>Test case#</w:t>
            </w:r>
          </w:p>
        </w:tc>
        <w:tc>
          <w:tcPr>
            <w:tcW w:w="2296" w:type="dxa"/>
          </w:tcPr>
          <w:p w14:paraId="038F313A" w14:textId="77777777" w:rsidR="004477DC" w:rsidRPr="001D1E7D" w:rsidRDefault="004477DC" w:rsidP="009E1406">
            <w:pPr>
              <w:pStyle w:val="BodyText"/>
              <w:jc w:val="center"/>
              <w:rPr>
                <w:b/>
                <w:bCs/>
                <w:szCs w:val="24"/>
              </w:rPr>
            </w:pPr>
            <w:r w:rsidRPr="001D1E7D">
              <w:rPr>
                <w:b/>
                <w:bCs/>
                <w:szCs w:val="24"/>
              </w:rPr>
              <w:t>Input</w:t>
            </w:r>
          </w:p>
        </w:tc>
        <w:tc>
          <w:tcPr>
            <w:tcW w:w="2413" w:type="dxa"/>
          </w:tcPr>
          <w:p w14:paraId="2DECB578" w14:textId="77777777" w:rsidR="004477DC" w:rsidRPr="001D1E7D" w:rsidRDefault="004477DC" w:rsidP="009E1406">
            <w:pPr>
              <w:pStyle w:val="BodyText"/>
              <w:jc w:val="center"/>
              <w:rPr>
                <w:b/>
                <w:szCs w:val="24"/>
              </w:rPr>
            </w:pPr>
            <w:r w:rsidRPr="001D1E7D">
              <w:rPr>
                <w:b/>
                <w:bCs/>
                <w:szCs w:val="24"/>
              </w:rPr>
              <w:t>Expected Output</w:t>
            </w:r>
          </w:p>
        </w:tc>
        <w:tc>
          <w:tcPr>
            <w:tcW w:w="3434" w:type="dxa"/>
          </w:tcPr>
          <w:p w14:paraId="5FC3E789" w14:textId="77777777" w:rsidR="004477DC" w:rsidRPr="001D1E7D" w:rsidRDefault="004477DC" w:rsidP="009E1406">
            <w:pPr>
              <w:pStyle w:val="BodyText"/>
              <w:jc w:val="center"/>
              <w:rPr>
                <w:b/>
                <w:szCs w:val="24"/>
              </w:rPr>
            </w:pPr>
            <w:r w:rsidRPr="001D1E7D">
              <w:rPr>
                <w:b/>
                <w:szCs w:val="24"/>
              </w:rPr>
              <w:t>Comments/Remarks</w:t>
            </w:r>
          </w:p>
          <w:p w14:paraId="79965E4A" w14:textId="77777777" w:rsidR="004477DC" w:rsidRPr="001D1E7D" w:rsidRDefault="004477DC" w:rsidP="009E1406">
            <w:pPr>
              <w:pStyle w:val="BodyText"/>
              <w:jc w:val="center"/>
              <w:rPr>
                <w:b/>
                <w:szCs w:val="24"/>
              </w:rPr>
            </w:pPr>
          </w:p>
        </w:tc>
      </w:tr>
      <w:tr w:rsidR="004477DC" w:rsidRPr="00BA5495" w14:paraId="6B982262" w14:textId="77777777" w:rsidTr="004477DC">
        <w:trPr>
          <w:trHeight w:val="723"/>
        </w:trPr>
        <w:tc>
          <w:tcPr>
            <w:tcW w:w="1171" w:type="dxa"/>
          </w:tcPr>
          <w:p w14:paraId="20B37DB5" w14:textId="77777777" w:rsidR="004477DC" w:rsidRPr="00BA5495" w:rsidRDefault="004477DC" w:rsidP="009E1406">
            <w:pPr>
              <w:pStyle w:val="BodyText"/>
              <w:jc w:val="center"/>
              <w:rPr>
                <w:b/>
                <w:iCs/>
                <w:szCs w:val="24"/>
              </w:rPr>
            </w:pPr>
            <w:r>
              <w:rPr>
                <w:b/>
                <w:iCs/>
                <w:szCs w:val="24"/>
              </w:rPr>
              <w:t>1</w:t>
            </w:r>
          </w:p>
        </w:tc>
        <w:tc>
          <w:tcPr>
            <w:tcW w:w="2296" w:type="dxa"/>
          </w:tcPr>
          <w:p w14:paraId="20EA4A3E" w14:textId="77777777" w:rsidR="004477DC" w:rsidRDefault="004477DC" w:rsidP="009E1406">
            <w:pPr>
              <w:pStyle w:val="BodyText"/>
              <w:jc w:val="left"/>
              <w:rPr>
                <w:szCs w:val="24"/>
              </w:rPr>
            </w:pPr>
            <w:r>
              <w:rPr>
                <w:szCs w:val="24"/>
              </w:rPr>
              <w:t>In[] = {‘A’, ‘B’, ‘C’, ‘D’, ‘E’, ‘F’};</w:t>
            </w:r>
          </w:p>
          <w:p w14:paraId="572EFCEC" w14:textId="77777777" w:rsidR="004477DC" w:rsidRDefault="004477DC" w:rsidP="009E1406">
            <w:pPr>
              <w:pStyle w:val="BodyText"/>
              <w:jc w:val="left"/>
              <w:rPr>
                <w:szCs w:val="24"/>
              </w:rPr>
            </w:pPr>
            <w:proofErr w:type="spellStart"/>
            <w:r w:rsidRPr="00E5655A">
              <w:rPr>
                <w:szCs w:val="24"/>
              </w:rPr>
              <w:t>iOff</w:t>
            </w:r>
            <w:proofErr w:type="spellEnd"/>
            <w:r>
              <w:rPr>
                <w:szCs w:val="24"/>
              </w:rPr>
              <w:t xml:space="preserve"> = 0;</w:t>
            </w:r>
          </w:p>
          <w:p w14:paraId="40A9BFC1"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6;</w:t>
            </w:r>
          </w:p>
        </w:tc>
        <w:tc>
          <w:tcPr>
            <w:tcW w:w="2413" w:type="dxa"/>
          </w:tcPr>
          <w:p w14:paraId="422889DE" w14:textId="77777777" w:rsidR="004477DC" w:rsidRPr="00BA5495" w:rsidRDefault="004477DC" w:rsidP="009E1406">
            <w:pPr>
              <w:pStyle w:val="BodyText"/>
              <w:jc w:val="center"/>
              <w:rPr>
                <w:szCs w:val="24"/>
              </w:rPr>
            </w:pPr>
            <w:r w:rsidRPr="00CE62B7">
              <w:rPr>
                <w:szCs w:val="24"/>
              </w:rPr>
              <w:t>QUJDREVG</w:t>
            </w:r>
          </w:p>
        </w:tc>
        <w:tc>
          <w:tcPr>
            <w:tcW w:w="3434" w:type="dxa"/>
          </w:tcPr>
          <w:p w14:paraId="6A7236E3" w14:textId="77777777" w:rsidR="004477DC" w:rsidRDefault="004477DC" w:rsidP="009E1406">
            <w:pPr>
              <w:pStyle w:val="BodyText"/>
            </w:pPr>
            <w:proofErr w:type="spellStart"/>
            <w:r>
              <w:t>iLen</w:t>
            </w:r>
            <w:proofErr w:type="spellEnd"/>
            <w:r>
              <w:t xml:space="preserve"> = Covers &lt;59, 60&gt;, &lt;59, 61&gt;, &lt;59, 64&gt;</w:t>
            </w:r>
          </w:p>
          <w:p w14:paraId="3AB0A3DE" w14:textId="77777777" w:rsidR="004477DC" w:rsidRDefault="004477DC" w:rsidP="009E1406">
            <w:pPr>
              <w:pStyle w:val="BodyText"/>
            </w:pPr>
            <w:proofErr w:type="spellStart"/>
            <w:r>
              <w:t>oLen</w:t>
            </w:r>
            <w:proofErr w:type="spellEnd"/>
            <w:r>
              <w:t xml:space="preserve"> = Covers &lt;61, 62&gt;</w:t>
            </w:r>
          </w:p>
          <w:p w14:paraId="258B49BA" w14:textId="77777777" w:rsidR="004477DC" w:rsidRPr="00BA5495" w:rsidRDefault="004477DC" w:rsidP="009E1406">
            <w:pPr>
              <w:pStyle w:val="BodyText"/>
              <w:jc w:val="center"/>
              <w:rPr>
                <w:szCs w:val="24"/>
              </w:rPr>
            </w:pPr>
            <w:r>
              <w:t>op = Covers &lt;65,74&gt;, &lt;74,75&gt;, &lt;75,76&gt;, &lt;75,77&gt;,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lastRenderedPageBreak/>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243" w:type="dxa"/>
        <w:tblLook w:val="04A0" w:firstRow="1" w:lastRow="0" w:firstColumn="1" w:lastColumn="0" w:noHBand="0" w:noVBand="1"/>
      </w:tblPr>
      <w:tblGrid>
        <w:gridCol w:w="1148"/>
        <w:gridCol w:w="2349"/>
        <w:gridCol w:w="2380"/>
        <w:gridCol w:w="3366"/>
      </w:tblGrid>
      <w:tr w:rsidR="004477DC" w:rsidRPr="00BA5495" w14:paraId="78B9598E" w14:textId="77777777" w:rsidTr="004477DC">
        <w:trPr>
          <w:trHeight w:val="935"/>
        </w:trPr>
        <w:tc>
          <w:tcPr>
            <w:tcW w:w="1148" w:type="dxa"/>
          </w:tcPr>
          <w:p w14:paraId="6E45C1CE" w14:textId="77777777" w:rsidR="004477DC" w:rsidRPr="00BA5495" w:rsidRDefault="004477DC" w:rsidP="00616C3B">
            <w:pPr>
              <w:pStyle w:val="BodyText"/>
              <w:jc w:val="center"/>
              <w:rPr>
                <w:b/>
                <w:szCs w:val="24"/>
              </w:rPr>
            </w:pPr>
            <w:r w:rsidRPr="00BA5495">
              <w:rPr>
                <w:b/>
                <w:szCs w:val="24"/>
              </w:rPr>
              <w:t>Test case#</w:t>
            </w:r>
          </w:p>
        </w:tc>
        <w:tc>
          <w:tcPr>
            <w:tcW w:w="2349" w:type="dxa"/>
          </w:tcPr>
          <w:p w14:paraId="0528E56A" w14:textId="77777777" w:rsidR="004477DC" w:rsidRPr="00BA5495" w:rsidRDefault="004477DC" w:rsidP="00616C3B">
            <w:pPr>
              <w:pStyle w:val="BodyText"/>
              <w:jc w:val="center"/>
              <w:rPr>
                <w:b/>
                <w:bCs/>
                <w:szCs w:val="24"/>
              </w:rPr>
            </w:pPr>
            <w:r w:rsidRPr="00BA5495">
              <w:rPr>
                <w:b/>
                <w:bCs/>
                <w:szCs w:val="24"/>
              </w:rPr>
              <w:t>Input</w:t>
            </w:r>
          </w:p>
        </w:tc>
        <w:tc>
          <w:tcPr>
            <w:tcW w:w="2380" w:type="dxa"/>
          </w:tcPr>
          <w:p w14:paraId="4B7DC79E" w14:textId="77777777" w:rsidR="004477DC" w:rsidRPr="00BA5495" w:rsidRDefault="004477DC" w:rsidP="00616C3B">
            <w:pPr>
              <w:pStyle w:val="BodyText"/>
              <w:jc w:val="center"/>
              <w:rPr>
                <w:b/>
                <w:szCs w:val="24"/>
              </w:rPr>
            </w:pPr>
            <w:r w:rsidRPr="00BA5495">
              <w:rPr>
                <w:b/>
                <w:bCs/>
                <w:szCs w:val="24"/>
              </w:rPr>
              <w:t>Expected Output</w:t>
            </w:r>
          </w:p>
        </w:tc>
        <w:tc>
          <w:tcPr>
            <w:tcW w:w="3366" w:type="dxa"/>
          </w:tcPr>
          <w:p w14:paraId="7C0057A0" w14:textId="77777777" w:rsidR="004477DC" w:rsidRPr="00BA5495" w:rsidRDefault="004477DC" w:rsidP="00616C3B">
            <w:pPr>
              <w:pStyle w:val="BodyText"/>
              <w:jc w:val="center"/>
              <w:rPr>
                <w:b/>
                <w:szCs w:val="24"/>
              </w:rPr>
            </w:pPr>
            <w:r w:rsidRPr="00BA5495">
              <w:rPr>
                <w:b/>
                <w:szCs w:val="24"/>
              </w:rPr>
              <w:t>Comments/Remarks</w:t>
            </w:r>
          </w:p>
          <w:p w14:paraId="342E8BE3" w14:textId="77777777" w:rsidR="004477DC" w:rsidRPr="00BA5495" w:rsidRDefault="004477DC" w:rsidP="00616C3B">
            <w:pPr>
              <w:pStyle w:val="BodyText"/>
              <w:jc w:val="center"/>
              <w:rPr>
                <w:b/>
                <w:szCs w:val="24"/>
              </w:rPr>
            </w:pPr>
          </w:p>
        </w:tc>
      </w:tr>
      <w:tr w:rsidR="004477DC" w:rsidRPr="00BA5495" w14:paraId="540DCBCC" w14:textId="77777777" w:rsidTr="004477DC">
        <w:trPr>
          <w:trHeight w:val="890"/>
        </w:trPr>
        <w:tc>
          <w:tcPr>
            <w:tcW w:w="1148" w:type="dxa"/>
          </w:tcPr>
          <w:p w14:paraId="79AD9179" w14:textId="37162DE2" w:rsidR="004477DC" w:rsidRPr="00BA5495" w:rsidRDefault="004477DC" w:rsidP="00616C3B">
            <w:pPr>
              <w:pStyle w:val="BodyText"/>
              <w:jc w:val="center"/>
              <w:rPr>
                <w:b/>
                <w:szCs w:val="24"/>
              </w:rPr>
            </w:pPr>
            <w:r w:rsidRPr="00BA5495">
              <w:rPr>
                <w:b/>
                <w:szCs w:val="24"/>
              </w:rPr>
              <w:t>1</w:t>
            </w:r>
          </w:p>
        </w:tc>
        <w:tc>
          <w:tcPr>
            <w:tcW w:w="2349" w:type="dxa"/>
          </w:tcPr>
          <w:p w14:paraId="12B2B696" w14:textId="0CE47727" w:rsidR="004477DC" w:rsidRPr="00BA5495" w:rsidRDefault="004477DC" w:rsidP="00616C3B">
            <w:pPr>
              <w:pStyle w:val="BodyText"/>
              <w:jc w:val="center"/>
              <w:rPr>
                <w:szCs w:val="24"/>
              </w:rPr>
            </w:pPr>
            <w:r>
              <w:rPr>
                <w:szCs w:val="24"/>
              </w:rPr>
              <w:t>text = “</w:t>
            </w:r>
            <w:r w:rsidRPr="00FD7FAA">
              <w:rPr>
                <w:szCs w:val="24"/>
              </w:rPr>
              <w:t>PT6H</w:t>
            </w:r>
            <w:r>
              <w:rPr>
                <w:szCs w:val="24"/>
              </w:rPr>
              <w:t>”</w:t>
            </w:r>
            <w:r w:rsidRPr="00FD7FAA">
              <w:rPr>
                <w:szCs w:val="24"/>
              </w:rPr>
              <w:t xml:space="preserve">   </w:t>
            </w:r>
          </w:p>
        </w:tc>
        <w:tc>
          <w:tcPr>
            <w:tcW w:w="2380" w:type="dxa"/>
          </w:tcPr>
          <w:p w14:paraId="198CACCD" w14:textId="125E62B5" w:rsidR="004477DC" w:rsidRPr="00BA5495" w:rsidRDefault="004477DC" w:rsidP="00616C3B">
            <w:pPr>
              <w:pStyle w:val="BodyText"/>
              <w:rPr>
                <w:szCs w:val="24"/>
              </w:rPr>
            </w:pPr>
            <w:r>
              <w:rPr>
                <w:szCs w:val="24"/>
              </w:rPr>
              <w:t>“6 hours”</w:t>
            </w:r>
          </w:p>
        </w:tc>
        <w:tc>
          <w:tcPr>
            <w:tcW w:w="3366" w:type="dxa"/>
          </w:tcPr>
          <w:p w14:paraId="2C870D16" w14:textId="1B4E1FB6" w:rsidR="004477DC" w:rsidRPr="00BA5495" w:rsidRDefault="004477DC" w:rsidP="00616C3B">
            <w:pPr>
              <w:pStyle w:val="BodyText"/>
              <w:jc w:val="center"/>
              <w:rPr>
                <w:szCs w:val="24"/>
              </w:rPr>
            </w:pPr>
            <w:r>
              <w:rPr>
                <w:szCs w:val="24"/>
              </w:rPr>
              <w:t>Covers statements from 391 to 395, 398 to 412</w:t>
            </w:r>
          </w:p>
        </w:tc>
      </w:tr>
      <w:tr w:rsidR="004477DC" w:rsidRPr="00BA5495" w14:paraId="0D68D542" w14:textId="77777777" w:rsidTr="004477DC">
        <w:trPr>
          <w:trHeight w:val="629"/>
        </w:trPr>
        <w:tc>
          <w:tcPr>
            <w:tcW w:w="1148" w:type="dxa"/>
          </w:tcPr>
          <w:p w14:paraId="1CE2A25C" w14:textId="09CA0844" w:rsidR="004477DC" w:rsidRPr="00BA5495" w:rsidRDefault="004477DC" w:rsidP="00616C3B">
            <w:pPr>
              <w:pStyle w:val="BodyText"/>
              <w:jc w:val="center"/>
              <w:rPr>
                <w:b/>
                <w:szCs w:val="24"/>
              </w:rPr>
            </w:pPr>
            <w:r>
              <w:rPr>
                <w:b/>
                <w:szCs w:val="24"/>
              </w:rPr>
              <w:t>2</w:t>
            </w:r>
          </w:p>
        </w:tc>
        <w:tc>
          <w:tcPr>
            <w:tcW w:w="2349" w:type="dxa"/>
          </w:tcPr>
          <w:p w14:paraId="3D7B6369" w14:textId="55465C0A" w:rsidR="004477DC" w:rsidRPr="00FD7FAA" w:rsidRDefault="004477DC" w:rsidP="00616C3B">
            <w:pPr>
              <w:pStyle w:val="BodyText"/>
              <w:jc w:val="center"/>
              <w:rPr>
                <w:szCs w:val="24"/>
              </w:rPr>
            </w:pPr>
            <w:r>
              <w:rPr>
                <w:szCs w:val="24"/>
              </w:rPr>
              <w:t>text = “G3D”</w:t>
            </w:r>
          </w:p>
        </w:tc>
        <w:tc>
          <w:tcPr>
            <w:tcW w:w="2380" w:type="dxa"/>
          </w:tcPr>
          <w:p w14:paraId="6E5CA933" w14:textId="42D50C20" w:rsidR="004477DC" w:rsidRDefault="004477DC" w:rsidP="00616C3B">
            <w:pPr>
              <w:pStyle w:val="BodyText"/>
              <w:rPr>
                <w:szCs w:val="24"/>
              </w:rPr>
            </w:pPr>
            <w:r>
              <w:rPr>
                <w:szCs w:val="24"/>
              </w:rPr>
              <w:t>“Exception”</w:t>
            </w:r>
          </w:p>
        </w:tc>
        <w:tc>
          <w:tcPr>
            <w:tcW w:w="3366" w:type="dxa"/>
          </w:tcPr>
          <w:p w14:paraId="24A9492C" w14:textId="5E0DDFA9" w:rsidR="004477DC" w:rsidRDefault="004477DC" w:rsidP="00616C3B">
            <w:pPr>
              <w:pStyle w:val="BodyText"/>
              <w:jc w:val="center"/>
              <w:rPr>
                <w:szCs w:val="24"/>
              </w:rPr>
            </w:pPr>
            <w:r>
              <w:rPr>
                <w:szCs w:val="24"/>
              </w:rPr>
              <w:t>Covers statement 419</w:t>
            </w:r>
          </w:p>
        </w:tc>
      </w:tr>
      <w:tr w:rsidR="004477DC" w:rsidRPr="00BA5495" w14:paraId="0D574CA0" w14:textId="77777777" w:rsidTr="004477DC">
        <w:trPr>
          <w:trHeight w:val="719"/>
        </w:trPr>
        <w:tc>
          <w:tcPr>
            <w:tcW w:w="1148" w:type="dxa"/>
          </w:tcPr>
          <w:p w14:paraId="625A2FDB" w14:textId="69235A62" w:rsidR="004477DC" w:rsidRDefault="004477DC" w:rsidP="00616C3B">
            <w:pPr>
              <w:pStyle w:val="BodyText"/>
              <w:jc w:val="center"/>
              <w:rPr>
                <w:b/>
                <w:szCs w:val="24"/>
              </w:rPr>
            </w:pPr>
            <w:r>
              <w:rPr>
                <w:b/>
                <w:szCs w:val="24"/>
              </w:rPr>
              <w:lastRenderedPageBreak/>
              <w:t>3</w:t>
            </w:r>
          </w:p>
        </w:tc>
        <w:tc>
          <w:tcPr>
            <w:tcW w:w="2349" w:type="dxa"/>
          </w:tcPr>
          <w:p w14:paraId="38EACB10" w14:textId="1C64B13C" w:rsidR="004477DC" w:rsidRDefault="004477DC" w:rsidP="00616C3B">
            <w:pPr>
              <w:pStyle w:val="BodyText"/>
              <w:jc w:val="center"/>
              <w:rPr>
                <w:szCs w:val="24"/>
              </w:rPr>
            </w:pPr>
            <w:r>
              <w:rPr>
                <w:szCs w:val="24"/>
              </w:rPr>
              <w:t>text = “-P2D”</w:t>
            </w:r>
          </w:p>
        </w:tc>
        <w:tc>
          <w:tcPr>
            <w:tcW w:w="2380" w:type="dxa"/>
          </w:tcPr>
          <w:p w14:paraId="2D4B407C" w14:textId="6268AB60" w:rsidR="004477DC" w:rsidRDefault="004477DC" w:rsidP="00616C3B">
            <w:pPr>
              <w:pStyle w:val="BodyText"/>
              <w:rPr>
                <w:szCs w:val="24"/>
              </w:rPr>
            </w:pPr>
            <w:r>
              <w:rPr>
                <w:szCs w:val="24"/>
              </w:rPr>
              <w:t>“-2 days”</w:t>
            </w:r>
          </w:p>
        </w:tc>
        <w:tc>
          <w:tcPr>
            <w:tcW w:w="3366" w:type="dxa"/>
          </w:tcPr>
          <w:p w14:paraId="7A82F754" w14:textId="6D1F8F59" w:rsidR="004477DC" w:rsidRDefault="004477DC" w:rsidP="00616C3B">
            <w:pPr>
              <w:pStyle w:val="BodyText"/>
              <w:jc w:val="center"/>
              <w:rPr>
                <w:szCs w:val="24"/>
              </w:rPr>
            </w:pPr>
            <w:r>
              <w:rPr>
                <w:szCs w:val="24"/>
              </w:rPr>
              <w:t>Covers statement 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t>Branch Coverage:</w:t>
      </w:r>
    </w:p>
    <w:tbl>
      <w:tblPr>
        <w:tblStyle w:val="TableGrid"/>
        <w:tblW w:w="9290" w:type="dxa"/>
        <w:tblLook w:val="04A0" w:firstRow="1" w:lastRow="0" w:firstColumn="1" w:lastColumn="0" w:noHBand="0" w:noVBand="1"/>
      </w:tblPr>
      <w:tblGrid>
        <w:gridCol w:w="1148"/>
        <w:gridCol w:w="2392"/>
        <w:gridCol w:w="2384"/>
        <w:gridCol w:w="3366"/>
      </w:tblGrid>
      <w:tr w:rsidR="00DA03D7" w:rsidRPr="00BA5495" w14:paraId="6785F3AB" w14:textId="77777777" w:rsidTr="00DA03D7">
        <w:trPr>
          <w:trHeight w:val="633"/>
        </w:trPr>
        <w:tc>
          <w:tcPr>
            <w:tcW w:w="1148" w:type="dxa"/>
          </w:tcPr>
          <w:p w14:paraId="2D5D8FA4" w14:textId="77777777" w:rsidR="00DA03D7" w:rsidRPr="00BA5495" w:rsidRDefault="00DA03D7" w:rsidP="00616C3B">
            <w:pPr>
              <w:pStyle w:val="BodyText"/>
              <w:jc w:val="center"/>
              <w:rPr>
                <w:b/>
                <w:szCs w:val="24"/>
              </w:rPr>
            </w:pPr>
            <w:r w:rsidRPr="00BA5495">
              <w:rPr>
                <w:b/>
                <w:szCs w:val="24"/>
              </w:rPr>
              <w:t>Test case#</w:t>
            </w:r>
          </w:p>
        </w:tc>
        <w:tc>
          <w:tcPr>
            <w:tcW w:w="2392" w:type="dxa"/>
          </w:tcPr>
          <w:p w14:paraId="795C588C" w14:textId="77777777" w:rsidR="00DA03D7" w:rsidRPr="00BA5495" w:rsidRDefault="00DA03D7" w:rsidP="00616C3B">
            <w:pPr>
              <w:pStyle w:val="BodyText"/>
              <w:jc w:val="center"/>
              <w:rPr>
                <w:b/>
                <w:bCs/>
                <w:szCs w:val="24"/>
              </w:rPr>
            </w:pPr>
            <w:r w:rsidRPr="00BA5495">
              <w:rPr>
                <w:b/>
                <w:bCs/>
                <w:szCs w:val="24"/>
              </w:rPr>
              <w:t>Input</w:t>
            </w:r>
          </w:p>
        </w:tc>
        <w:tc>
          <w:tcPr>
            <w:tcW w:w="2384" w:type="dxa"/>
          </w:tcPr>
          <w:p w14:paraId="20380DA1" w14:textId="77777777" w:rsidR="00DA03D7" w:rsidRPr="00BA5495" w:rsidRDefault="00DA03D7" w:rsidP="00616C3B">
            <w:pPr>
              <w:pStyle w:val="BodyText"/>
              <w:jc w:val="center"/>
              <w:rPr>
                <w:b/>
                <w:szCs w:val="24"/>
              </w:rPr>
            </w:pPr>
            <w:r w:rsidRPr="00BA5495">
              <w:rPr>
                <w:b/>
                <w:bCs/>
                <w:szCs w:val="24"/>
              </w:rPr>
              <w:t>Expected Output</w:t>
            </w:r>
          </w:p>
        </w:tc>
        <w:tc>
          <w:tcPr>
            <w:tcW w:w="3366" w:type="dxa"/>
          </w:tcPr>
          <w:p w14:paraId="521D7345" w14:textId="77777777" w:rsidR="00DA03D7" w:rsidRPr="00BA5495" w:rsidRDefault="00DA03D7" w:rsidP="00616C3B">
            <w:pPr>
              <w:pStyle w:val="BodyText"/>
              <w:jc w:val="center"/>
              <w:rPr>
                <w:b/>
                <w:szCs w:val="24"/>
              </w:rPr>
            </w:pPr>
            <w:r w:rsidRPr="00BA5495">
              <w:rPr>
                <w:b/>
                <w:szCs w:val="24"/>
              </w:rPr>
              <w:t>Comments/Remarks</w:t>
            </w:r>
          </w:p>
          <w:p w14:paraId="4EDBF655" w14:textId="77777777" w:rsidR="00DA03D7" w:rsidRPr="00BA5495" w:rsidRDefault="00DA03D7" w:rsidP="00616C3B">
            <w:pPr>
              <w:pStyle w:val="BodyText"/>
              <w:jc w:val="center"/>
              <w:rPr>
                <w:b/>
                <w:szCs w:val="24"/>
              </w:rPr>
            </w:pPr>
          </w:p>
        </w:tc>
      </w:tr>
      <w:tr w:rsidR="00DA03D7" w:rsidRPr="00BA5495" w14:paraId="67969393" w14:textId="77777777" w:rsidTr="00DA03D7">
        <w:trPr>
          <w:trHeight w:val="633"/>
        </w:trPr>
        <w:tc>
          <w:tcPr>
            <w:tcW w:w="1148" w:type="dxa"/>
          </w:tcPr>
          <w:p w14:paraId="18E1CA54" w14:textId="25998DA4" w:rsidR="00DA03D7" w:rsidRPr="00BA5495" w:rsidRDefault="00DA03D7" w:rsidP="00616C3B">
            <w:pPr>
              <w:pStyle w:val="BodyText"/>
              <w:jc w:val="center"/>
              <w:rPr>
                <w:b/>
                <w:szCs w:val="24"/>
              </w:rPr>
            </w:pPr>
            <w:r w:rsidRPr="00BA5495">
              <w:rPr>
                <w:b/>
                <w:szCs w:val="24"/>
              </w:rPr>
              <w:t>1</w:t>
            </w:r>
          </w:p>
        </w:tc>
        <w:tc>
          <w:tcPr>
            <w:tcW w:w="2392" w:type="dxa"/>
          </w:tcPr>
          <w:p w14:paraId="291BBEE0" w14:textId="5B8C83E8" w:rsidR="00DA03D7" w:rsidRPr="00BA5495" w:rsidRDefault="00DA03D7" w:rsidP="00616C3B">
            <w:pPr>
              <w:pStyle w:val="BodyText"/>
              <w:jc w:val="center"/>
              <w:rPr>
                <w:szCs w:val="24"/>
              </w:rPr>
            </w:pPr>
            <w:r>
              <w:rPr>
                <w:szCs w:val="24"/>
              </w:rPr>
              <w:t>text = “</w:t>
            </w:r>
            <w:r w:rsidRPr="00FD7FAA">
              <w:rPr>
                <w:szCs w:val="24"/>
              </w:rPr>
              <w:t>PT6H</w:t>
            </w:r>
            <w:r>
              <w:rPr>
                <w:szCs w:val="24"/>
              </w:rPr>
              <w:t>”</w:t>
            </w:r>
          </w:p>
        </w:tc>
        <w:tc>
          <w:tcPr>
            <w:tcW w:w="2384" w:type="dxa"/>
          </w:tcPr>
          <w:p w14:paraId="605B59C0" w14:textId="1A867758" w:rsidR="00DA03D7" w:rsidRPr="00BA5495" w:rsidRDefault="00DA03D7" w:rsidP="00DA03D7">
            <w:pPr>
              <w:pStyle w:val="BodyText"/>
              <w:jc w:val="center"/>
              <w:rPr>
                <w:szCs w:val="24"/>
              </w:rPr>
            </w:pPr>
            <w:r>
              <w:rPr>
                <w:szCs w:val="24"/>
              </w:rPr>
              <w:t>“6 hours”</w:t>
            </w:r>
          </w:p>
        </w:tc>
        <w:tc>
          <w:tcPr>
            <w:tcW w:w="3366" w:type="dxa"/>
          </w:tcPr>
          <w:p w14:paraId="2732EC0E" w14:textId="490E0C86" w:rsidR="00DA03D7" w:rsidRPr="00BA5495" w:rsidRDefault="00DA03D7" w:rsidP="00616C3B">
            <w:pPr>
              <w:pStyle w:val="BodyText"/>
              <w:jc w:val="center"/>
              <w:rPr>
                <w:szCs w:val="24"/>
              </w:rPr>
            </w:pPr>
            <w:r>
              <w:rPr>
                <w:szCs w:val="24"/>
              </w:rPr>
              <w:t>Covers B393T, B395F, B404T</w:t>
            </w:r>
          </w:p>
        </w:tc>
      </w:tr>
      <w:tr w:rsidR="00DA03D7" w:rsidRPr="00BA5495" w14:paraId="3F70FCC9" w14:textId="77777777" w:rsidTr="00DA03D7">
        <w:trPr>
          <w:trHeight w:val="633"/>
        </w:trPr>
        <w:tc>
          <w:tcPr>
            <w:tcW w:w="1148" w:type="dxa"/>
          </w:tcPr>
          <w:p w14:paraId="16A85AFA" w14:textId="197E9B1E" w:rsidR="00DA03D7" w:rsidRPr="00BA5495" w:rsidRDefault="00DA03D7" w:rsidP="00616C3B">
            <w:pPr>
              <w:pStyle w:val="BodyText"/>
              <w:jc w:val="center"/>
              <w:rPr>
                <w:b/>
                <w:iCs/>
                <w:szCs w:val="24"/>
              </w:rPr>
            </w:pPr>
            <w:r>
              <w:rPr>
                <w:b/>
                <w:iCs/>
                <w:szCs w:val="24"/>
              </w:rPr>
              <w:t>2</w:t>
            </w:r>
          </w:p>
        </w:tc>
        <w:tc>
          <w:tcPr>
            <w:tcW w:w="2392" w:type="dxa"/>
          </w:tcPr>
          <w:p w14:paraId="53B6E3DD" w14:textId="30576522" w:rsidR="00DA03D7" w:rsidRPr="00BA5495" w:rsidRDefault="00DA03D7" w:rsidP="00616C3B">
            <w:pPr>
              <w:pStyle w:val="BodyText"/>
              <w:jc w:val="center"/>
              <w:rPr>
                <w:szCs w:val="24"/>
              </w:rPr>
            </w:pPr>
            <w:r>
              <w:rPr>
                <w:szCs w:val="24"/>
              </w:rPr>
              <w:t>text = “G3D”</w:t>
            </w:r>
          </w:p>
        </w:tc>
        <w:tc>
          <w:tcPr>
            <w:tcW w:w="2384" w:type="dxa"/>
          </w:tcPr>
          <w:p w14:paraId="6B876780" w14:textId="3E19DD2A" w:rsidR="00DA03D7" w:rsidRPr="00BA5495" w:rsidRDefault="00DA03D7" w:rsidP="00616C3B">
            <w:pPr>
              <w:pStyle w:val="BodyText"/>
              <w:jc w:val="center"/>
              <w:rPr>
                <w:szCs w:val="24"/>
              </w:rPr>
            </w:pPr>
            <w:r>
              <w:rPr>
                <w:szCs w:val="24"/>
              </w:rPr>
              <w:t>Exception</w:t>
            </w:r>
          </w:p>
        </w:tc>
        <w:tc>
          <w:tcPr>
            <w:tcW w:w="3366" w:type="dxa"/>
          </w:tcPr>
          <w:p w14:paraId="7835B516" w14:textId="07714BF3" w:rsidR="00DA03D7" w:rsidRPr="00BA5495" w:rsidRDefault="00DA03D7" w:rsidP="00616C3B">
            <w:pPr>
              <w:pStyle w:val="BodyText"/>
              <w:jc w:val="center"/>
              <w:rPr>
                <w:szCs w:val="24"/>
              </w:rPr>
            </w:pPr>
            <w:r>
              <w:rPr>
                <w:szCs w:val="24"/>
              </w:rPr>
              <w:t>Covers B393F</w:t>
            </w:r>
          </w:p>
        </w:tc>
      </w:tr>
      <w:tr w:rsidR="00DA03D7" w:rsidRPr="00BA5495" w14:paraId="3DFA6C3F" w14:textId="77777777" w:rsidTr="00DA03D7">
        <w:trPr>
          <w:trHeight w:val="633"/>
        </w:trPr>
        <w:tc>
          <w:tcPr>
            <w:tcW w:w="1148" w:type="dxa"/>
          </w:tcPr>
          <w:p w14:paraId="19D34B6C" w14:textId="4B178C32" w:rsidR="00DA03D7" w:rsidRDefault="00DA03D7" w:rsidP="00616C3B">
            <w:pPr>
              <w:pStyle w:val="BodyText"/>
              <w:jc w:val="center"/>
              <w:rPr>
                <w:b/>
                <w:iCs/>
                <w:szCs w:val="24"/>
              </w:rPr>
            </w:pPr>
            <w:r>
              <w:rPr>
                <w:b/>
                <w:iCs/>
                <w:szCs w:val="24"/>
              </w:rPr>
              <w:t>3</w:t>
            </w:r>
          </w:p>
        </w:tc>
        <w:tc>
          <w:tcPr>
            <w:tcW w:w="2392" w:type="dxa"/>
          </w:tcPr>
          <w:p w14:paraId="5A012DEC" w14:textId="2BF8AA6F" w:rsidR="00DA03D7" w:rsidRDefault="00DA03D7" w:rsidP="00616C3B">
            <w:pPr>
              <w:pStyle w:val="BodyText"/>
              <w:jc w:val="center"/>
              <w:rPr>
                <w:szCs w:val="24"/>
              </w:rPr>
            </w:pPr>
            <w:r>
              <w:rPr>
                <w:szCs w:val="24"/>
              </w:rPr>
              <w:t>text= “</w:t>
            </w:r>
            <w:r w:rsidRPr="00202A13">
              <w:rPr>
                <w:szCs w:val="24"/>
              </w:rPr>
              <w:t>-PT6H3M</w:t>
            </w:r>
            <w:r>
              <w:rPr>
                <w:szCs w:val="24"/>
              </w:rPr>
              <w:t>”</w:t>
            </w:r>
          </w:p>
        </w:tc>
        <w:tc>
          <w:tcPr>
            <w:tcW w:w="2384" w:type="dxa"/>
          </w:tcPr>
          <w:p w14:paraId="423ACEF3" w14:textId="602D3E0C" w:rsidR="00DA03D7" w:rsidRDefault="00DA03D7" w:rsidP="00616C3B">
            <w:pPr>
              <w:pStyle w:val="BodyText"/>
              <w:jc w:val="center"/>
              <w:rPr>
                <w:szCs w:val="24"/>
              </w:rPr>
            </w:pPr>
            <w:r>
              <w:rPr>
                <w:szCs w:val="24"/>
              </w:rPr>
              <w:t xml:space="preserve">“-6 Hours and </w:t>
            </w:r>
            <w:r w:rsidRPr="008D0CC8">
              <w:rPr>
                <w:szCs w:val="24"/>
              </w:rPr>
              <w:t>-3 minutes</w:t>
            </w:r>
            <w:r>
              <w:rPr>
                <w:szCs w:val="24"/>
              </w:rPr>
              <w:t>”</w:t>
            </w:r>
          </w:p>
        </w:tc>
        <w:tc>
          <w:tcPr>
            <w:tcW w:w="3366" w:type="dxa"/>
          </w:tcPr>
          <w:p w14:paraId="69FA2F6E" w14:textId="39207896" w:rsidR="00DA03D7" w:rsidRDefault="00DA03D7" w:rsidP="00616C3B">
            <w:pPr>
              <w:pStyle w:val="BodyText"/>
              <w:jc w:val="center"/>
              <w:rPr>
                <w:szCs w:val="24"/>
              </w:rPr>
            </w:pPr>
            <w:r>
              <w:rPr>
                <w:szCs w:val="24"/>
              </w:rPr>
              <w:t>Covers B393T, B395T</w:t>
            </w:r>
          </w:p>
        </w:tc>
      </w:tr>
      <w:tr w:rsidR="00DA03D7" w:rsidRPr="00BA5495" w14:paraId="1E4E5744" w14:textId="77777777" w:rsidTr="00DA03D7">
        <w:trPr>
          <w:trHeight w:val="633"/>
        </w:trPr>
        <w:tc>
          <w:tcPr>
            <w:tcW w:w="1148" w:type="dxa"/>
          </w:tcPr>
          <w:p w14:paraId="0F089A6F" w14:textId="7F7FEBED" w:rsidR="00DA03D7" w:rsidRDefault="00DA03D7" w:rsidP="00616C3B">
            <w:pPr>
              <w:pStyle w:val="BodyText"/>
              <w:jc w:val="center"/>
              <w:rPr>
                <w:b/>
                <w:iCs/>
                <w:szCs w:val="24"/>
              </w:rPr>
            </w:pPr>
            <w:r>
              <w:rPr>
                <w:b/>
                <w:iCs/>
                <w:szCs w:val="24"/>
              </w:rPr>
              <w:t>4</w:t>
            </w:r>
          </w:p>
        </w:tc>
        <w:tc>
          <w:tcPr>
            <w:tcW w:w="2392" w:type="dxa"/>
          </w:tcPr>
          <w:p w14:paraId="58193D02" w14:textId="70E53854" w:rsidR="00DA03D7" w:rsidRDefault="00DA03D7"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2384" w:type="dxa"/>
          </w:tcPr>
          <w:p w14:paraId="3707B594" w14:textId="3DC3E9E4" w:rsidR="00DA03D7" w:rsidRDefault="00DA03D7" w:rsidP="00616C3B">
            <w:pPr>
              <w:pStyle w:val="BodyText"/>
              <w:jc w:val="center"/>
              <w:rPr>
                <w:szCs w:val="24"/>
              </w:rPr>
            </w:pPr>
            <w:r>
              <w:rPr>
                <w:szCs w:val="24"/>
              </w:rPr>
              <w:t>Exception</w:t>
            </w:r>
          </w:p>
        </w:tc>
        <w:tc>
          <w:tcPr>
            <w:tcW w:w="3366" w:type="dxa"/>
          </w:tcPr>
          <w:p w14:paraId="168242EE" w14:textId="0EC57E57" w:rsidR="00DA03D7" w:rsidRDefault="00DA03D7" w:rsidP="00616C3B">
            <w:pPr>
              <w:pStyle w:val="BodyText"/>
              <w:jc w:val="center"/>
              <w:rPr>
                <w:szCs w:val="24"/>
              </w:rPr>
            </w:pPr>
            <w:r>
              <w:rPr>
                <w:szCs w:val="24"/>
              </w:rPr>
              <w:t>Covers B404F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673" w:type="dxa"/>
        <w:tblLook w:val="04A0" w:firstRow="1" w:lastRow="0" w:firstColumn="1" w:lastColumn="0" w:noHBand="0" w:noVBand="1"/>
      </w:tblPr>
      <w:tblGrid>
        <w:gridCol w:w="1195"/>
        <w:gridCol w:w="2481"/>
        <w:gridCol w:w="2490"/>
        <w:gridCol w:w="3507"/>
      </w:tblGrid>
      <w:tr w:rsidR="00E3412B" w:rsidRPr="00BA5495" w14:paraId="526A5FD8" w14:textId="77777777" w:rsidTr="00CD3F5B">
        <w:trPr>
          <w:trHeight w:val="725"/>
        </w:trPr>
        <w:tc>
          <w:tcPr>
            <w:tcW w:w="1195" w:type="dxa"/>
          </w:tcPr>
          <w:p w14:paraId="4B9EF152" w14:textId="77777777" w:rsidR="00E3412B" w:rsidRPr="00BA5495" w:rsidRDefault="00E3412B" w:rsidP="00616C3B">
            <w:pPr>
              <w:pStyle w:val="BodyText"/>
              <w:jc w:val="center"/>
              <w:rPr>
                <w:b/>
                <w:szCs w:val="24"/>
              </w:rPr>
            </w:pPr>
            <w:r w:rsidRPr="00BA5495">
              <w:rPr>
                <w:b/>
                <w:szCs w:val="24"/>
              </w:rPr>
              <w:t>Test case#</w:t>
            </w:r>
          </w:p>
        </w:tc>
        <w:tc>
          <w:tcPr>
            <w:tcW w:w="2481" w:type="dxa"/>
          </w:tcPr>
          <w:p w14:paraId="2B9CB473" w14:textId="77777777" w:rsidR="00E3412B" w:rsidRPr="00BA5495" w:rsidRDefault="00E3412B" w:rsidP="00616C3B">
            <w:pPr>
              <w:pStyle w:val="BodyText"/>
              <w:jc w:val="center"/>
              <w:rPr>
                <w:b/>
                <w:bCs/>
                <w:szCs w:val="24"/>
              </w:rPr>
            </w:pPr>
            <w:r w:rsidRPr="00BA5495">
              <w:rPr>
                <w:b/>
                <w:bCs/>
                <w:szCs w:val="24"/>
              </w:rPr>
              <w:t>Input</w:t>
            </w:r>
          </w:p>
        </w:tc>
        <w:tc>
          <w:tcPr>
            <w:tcW w:w="2490" w:type="dxa"/>
          </w:tcPr>
          <w:p w14:paraId="276830B6" w14:textId="77777777" w:rsidR="00E3412B" w:rsidRPr="00BA5495" w:rsidRDefault="00E3412B" w:rsidP="00616C3B">
            <w:pPr>
              <w:pStyle w:val="BodyText"/>
              <w:jc w:val="center"/>
              <w:rPr>
                <w:b/>
                <w:szCs w:val="24"/>
              </w:rPr>
            </w:pPr>
            <w:r w:rsidRPr="00BA5495">
              <w:rPr>
                <w:b/>
                <w:bCs/>
                <w:szCs w:val="24"/>
              </w:rPr>
              <w:t>Expected Output</w:t>
            </w:r>
          </w:p>
        </w:tc>
        <w:tc>
          <w:tcPr>
            <w:tcW w:w="3507" w:type="dxa"/>
          </w:tcPr>
          <w:p w14:paraId="14FC30F6" w14:textId="77777777" w:rsidR="00E3412B" w:rsidRPr="00BA5495" w:rsidRDefault="00E3412B" w:rsidP="00616C3B">
            <w:pPr>
              <w:pStyle w:val="BodyText"/>
              <w:jc w:val="center"/>
              <w:rPr>
                <w:b/>
                <w:szCs w:val="24"/>
              </w:rPr>
            </w:pPr>
            <w:r w:rsidRPr="00BA5495">
              <w:rPr>
                <w:b/>
                <w:szCs w:val="24"/>
              </w:rPr>
              <w:t>Comments/Remarks</w:t>
            </w:r>
          </w:p>
          <w:p w14:paraId="29EF0A49" w14:textId="77777777" w:rsidR="00E3412B" w:rsidRPr="00BA5495" w:rsidRDefault="00E3412B" w:rsidP="00616C3B">
            <w:pPr>
              <w:pStyle w:val="BodyText"/>
              <w:jc w:val="center"/>
              <w:rPr>
                <w:b/>
                <w:szCs w:val="24"/>
              </w:rPr>
            </w:pPr>
          </w:p>
        </w:tc>
      </w:tr>
      <w:tr w:rsidR="00E3412B" w:rsidRPr="00BA5495" w14:paraId="66E1A6CB" w14:textId="77777777" w:rsidTr="00CD3F5B">
        <w:trPr>
          <w:trHeight w:val="725"/>
        </w:trPr>
        <w:tc>
          <w:tcPr>
            <w:tcW w:w="1195" w:type="dxa"/>
          </w:tcPr>
          <w:p w14:paraId="55EBCCB1" w14:textId="048BED5B" w:rsidR="00E3412B" w:rsidRPr="00BA5495" w:rsidRDefault="00E3412B" w:rsidP="00616C3B">
            <w:pPr>
              <w:pStyle w:val="BodyText"/>
              <w:jc w:val="center"/>
              <w:rPr>
                <w:b/>
                <w:szCs w:val="24"/>
              </w:rPr>
            </w:pPr>
            <w:r w:rsidRPr="00BA5495">
              <w:rPr>
                <w:b/>
                <w:szCs w:val="24"/>
              </w:rPr>
              <w:t>1</w:t>
            </w:r>
          </w:p>
        </w:tc>
        <w:tc>
          <w:tcPr>
            <w:tcW w:w="2481" w:type="dxa"/>
          </w:tcPr>
          <w:p w14:paraId="5218795E" w14:textId="643E521C" w:rsidR="00E3412B" w:rsidRPr="00BA5495" w:rsidRDefault="00E3412B" w:rsidP="00616C3B">
            <w:pPr>
              <w:pStyle w:val="BodyText"/>
              <w:jc w:val="center"/>
              <w:rPr>
                <w:szCs w:val="24"/>
              </w:rPr>
            </w:pPr>
            <w:r>
              <w:rPr>
                <w:szCs w:val="24"/>
              </w:rPr>
              <w:t xml:space="preserve">text = “PT6H” </w:t>
            </w:r>
          </w:p>
        </w:tc>
        <w:tc>
          <w:tcPr>
            <w:tcW w:w="2490" w:type="dxa"/>
          </w:tcPr>
          <w:p w14:paraId="41634B2F" w14:textId="50AB637D" w:rsidR="00E3412B" w:rsidRPr="00BA5495" w:rsidRDefault="00E3412B" w:rsidP="00CD3F5B">
            <w:pPr>
              <w:pStyle w:val="BodyText"/>
              <w:jc w:val="center"/>
              <w:rPr>
                <w:szCs w:val="24"/>
              </w:rPr>
            </w:pPr>
            <w:r>
              <w:rPr>
                <w:szCs w:val="24"/>
              </w:rPr>
              <w:t>“6 hours”</w:t>
            </w:r>
          </w:p>
        </w:tc>
        <w:tc>
          <w:tcPr>
            <w:tcW w:w="3507" w:type="dxa"/>
          </w:tcPr>
          <w:p w14:paraId="01850371" w14:textId="1FFB2434" w:rsidR="00E3412B" w:rsidRPr="00BA5495" w:rsidRDefault="00E3412B" w:rsidP="00616C3B">
            <w:pPr>
              <w:pStyle w:val="BodyText"/>
              <w:jc w:val="center"/>
              <w:rPr>
                <w:szCs w:val="24"/>
              </w:rPr>
            </w:pPr>
            <w:r>
              <w:rPr>
                <w:szCs w:val="24"/>
              </w:rPr>
              <w:t xml:space="preserve">Covers C393T, C395F, </w:t>
            </w:r>
            <w:r>
              <w:rPr>
                <w:szCs w:val="24"/>
              </w:rPr>
              <w:br/>
              <w:t>C404-1T</w:t>
            </w:r>
          </w:p>
        </w:tc>
      </w:tr>
      <w:tr w:rsidR="00E3412B" w:rsidRPr="00BA5495" w14:paraId="4D070C43" w14:textId="77777777" w:rsidTr="00CD3F5B">
        <w:trPr>
          <w:trHeight w:val="725"/>
        </w:trPr>
        <w:tc>
          <w:tcPr>
            <w:tcW w:w="1195" w:type="dxa"/>
          </w:tcPr>
          <w:p w14:paraId="79C8A20B" w14:textId="1352CF08" w:rsidR="00E3412B" w:rsidRPr="00BA5495" w:rsidRDefault="00E3412B" w:rsidP="00616C3B">
            <w:pPr>
              <w:pStyle w:val="BodyText"/>
              <w:jc w:val="center"/>
              <w:rPr>
                <w:b/>
                <w:iCs/>
                <w:szCs w:val="24"/>
              </w:rPr>
            </w:pPr>
            <w:r>
              <w:rPr>
                <w:b/>
                <w:iCs/>
                <w:szCs w:val="24"/>
              </w:rPr>
              <w:t>2</w:t>
            </w:r>
          </w:p>
        </w:tc>
        <w:tc>
          <w:tcPr>
            <w:tcW w:w="2481" w:type="dxa"/>
          </w:tcPr>
          <w:p w14:paraId="20FD85AC" w14:textId="1EBCD10B" w:rsidR="00E3412B" w:rsidRPr="00BA5495" w:rsidRDefault="00E3412B" w:rsidP="00616C3B">
            <w:pPr>
              <w:pStyle w:val="BodyText"/>
              <w:jc w:val="center"/>
              <w:rPr>
                <w:szCs w:val="24"/>
              </w:rPr>
            </w:pPr>
            <w:r>
              <w:rPr>
                <w:szCs w:val="24"/>
              </w:rPr>
              <w:t>text = “G3D”</w:t>
            </w:r>
          </w:p>
        </w:tc>
        <w:tc>
          <w:tcPr>
            <w:tcW w:w="2490" w:type="dxa"/>
          </w:tcPr>
          <w:p w14:paraId="7BA50DEF" w14:textId="4E9092C2" w:rsidR="00E3412B" w:rsidRPr="00BA5495" w:rsidRDefault="00E3412B" w:rsidP="00CD3F5B">
            <w:pPr>
              <w:pStyle w:val="BodyText"/>
              <w:jc w:val="center"/>
              <w:rPr>
                <w:szCs w:val="24"/>
              </w:rPr>
            </w:pPr>
            <w:r>
              <w:rPr>
                <w:szCs w:val="24"/>
              </w:rPr>
              <w:t>Exception</w:t>
            </w:r>
          </w:p>
        </w:tc>
        <w:tc>
          <w:tcPr>
            <w:tcW w:w="3507" w:type="dxa"/>
          </w:tcPr>
          <w:p w14:paraId="599BE758" w14:textId="30FD523D" w:rsidR="00E3412B" w:rsidRPr="00BA5495" w:rsidRDefault="00E3412B" w:rsidP="00616C3B">
            <w:pPr>
              <w:pStyle w:val="BodyText"/>
              <w:jc w:val="center"/>
              <w:rPr>
                <w:szCs w:val="24"/>
              </w:rPr>
            </w:pPr>
            <w:r>
              <w:rPr>
                <w:szCs w:val="24"/>
              </w:rPr>
              <w:t>Covers C393F</w:t>
            </w:r>
          </w:p>
        </w:tc>
      </w:tr>
      <w:tr w:rsidR="00E3412B" w:rsidRPr="00BA5495" w14:paraId="23B607E2" w14:textId="77777777" w:rsidTr="00CD3F5B">
        <w:trPr>
          <w:trHeight w:val="725"/>
        </w:trPr>
        <w:tc>
          <w:tcPr>
            <w:tcW w:w="1195" w:type="dxa"/>
          </w:tcPr>
          <w:p w14:paraId="52828A5D" w14:textId="03BC4F57" w:rsidR="00E3412B" w:rsidRDefault="00E3412B" w:rsidP="00FD6E57">
            <w:pPr>
              <w:pStyle w:val="BodyText"/>
              <w:jc w:val="center"/>
              <w:rPr>
                <w:b/>
                <w:iCs/>
                <w:szCs w:val="24"/>
              </w:rPr>
            </w:pPr>
            <w:r>
              <w:rPr>
                <w:b/>
                <w:iCs/>
                <w:szCs w:val="24"/>
              </w:rPr>
              <w:t>3</w:t>
            </w:r>
          </w:p>
        </w:tc>
        <w:tc>
          <w:tcPr>
            <w:tcW w:w="2481" w:type="dxa"/>
          </w:tcPr>
          <w:p w14:paraId="7502F0CB" w14:textId="1879A93F" w:rsidR="00E3412B" w:rsidRDefault="00E3412B" w:rsidP="00FD6E57">
            <w:pPr>
              <w:pStyle w:val="BodyText"/>
              <w:jc w:val="center"/>
              <w:rPr>
                <w:szCs w:val="24"/>
              </w:rPr>
            </w:pPr>
            <w:r>
              <w:rPr>
                <w:szCs w:val="24"/>
              </w:rPr>
              <w:t>text= “</w:t>
            </w:r>
            <w:r w:rsidRPr="00202A13">
              <w:rPr>
                <w:szCs w:val="24"/>
              </w:rPr>
              <w:t>PT</w:t>
            </w:r>
            <w:r>
              <w:rPr>
                <w:szCs w:val="24"/>
              </w:rPr>
              <w:t>-</w:t>
            </w:r>
            <w:r w:rsidRPr="00202A13">
              <w:rPr>
                <w:szCs w:val="24"/>
              </w:rPr>
              <w:t>6</w:t>
            </w:r>
            <w:r>
              <w:rPr>
                <w:szCs w:val="24"/>
              </w:rPr>
              <w:t>D6H”</w:t>
            </w:r>
          </w:p>
        </w:tc>
        <w:tc>
          <w:tcPr>
            <w:tcW w:w="2490" w:type="dxa"/>
          </w:tcPr>
          <w:p w14:paraId="026F3809" w14:textId="4B73FA5A" w:rsidR="00E3412B" w:rsidRDefault="00E3412B" w:rsidP="00CD3F5B">
            <w:pPr>
              <w:pStyle w:val="BodyText"/>
              <w:jc w:val="center"/>
              <w:rPr>
                <w:szCs w:val="24"/>
              </w:rPr>
            </w:pPr>
            <w:r>
              <w:rPr>
                <w:szCs w:val="24"/>
              </w:rPr>
              <w:t>“-6 Days and 6</w:t>
            </w:r>
            <w:r w:rsidRPr="008D0CC8">
              <w:rPr>
                <w:szCs w:val="24"/>
              </w:rPr>
              <w:t xml:space="preserve"> </w:t>
            </w:r>
            <w:r>
              <w:rPr>
                <w:szCs w:val="24"/>
              </w:rPr>
              <w:t>Hours”</w:t>
            </w:r>
          </w:p>
        </w:tc>
        <w:tc>
          <w:tcPr>
            <w:tcW w:w="3507" w:type="dxa"/>
          </w:tcPr>
          <w:p w14:paraId="502482AD" w14:textId="3FC9915D" w:rsidR="00E3412B" w:rsidRDefault="00E3412B" w:rsidP="00FD6E57">
            <w:pPr>
              <w:pStyle w:val="BodyText"/>
              <w:jc w:val="center"/>
              <w:rPr>
                <w:szCs w:val="24"/>
              </w:rPr>
            </w:pPr>
            <w:r>
              <w:rPr>
                <w:szCs w:val="24"/>
              </w:rPr>
              <w:t>Covers C393T, C395T, C404-1F, C404-2T</w:t>
            </w:r>
          </w:p>
        </w:tc>
      </w:tr>
      <w:tr w:rsidR="00E3412B" w:rsidRPr="00BA5495" w14:paraId="0DA90A7E" w14:textId="77777777" w:rsidTr="00CD3F5B">
        <w:trPr>
          <w:trHeight w:val="725"/>
        </w:trPr>
        <w:tc>
          <w:tcPr>
            <w:tcW w:w="1195" w:type="dxa"/>
          </w:tcPr>
          <w:p w14:paraId="76D0EFC9" w14:textId="2651B209" w:rsidR="00E3412B" w:rsidRDefault="00E3412B" w:rsidP="009C3B9C">
            <w:pPr>
              <w:pStyle w:val="BodyText"/>
              <w:jc w:val="center"/>
              <w:rPr>
                <w:b/>
                <w:iCs/>
                <w:szCs w:val="24"/>
              </w:rPr>
            </w:pPr>
            <w:r>
              <w:rPr>
                <w:b/>
                <w:iCs/>
                <w:szCs w:val="24"/>
              </w:rPr>
              <w:t>4</w:t>
            </w:r>
          </w:p>
        </w:tc>
        <w:tc>
          <w:tcPr>
            <w:tcW w:w="2481" w:type="dxa"/>
          </w:tcPr>
          <w:p w14:paraId="488BE5EF" w14:textId="330A4B0F"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w:t>
            </w:r>
          </w:p>
        </w:tc>
        <w:tc>
          <w:tcPr>
            <w:tcW w:w="2490" w:type="dxa"/>
          </w:tcPr>
          <w:p w14:paraId="4DF7DA6E" w14:textId="3C4BA321"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w:t>
            </w:r>
          </w:p>
        </w:tc>
        <w:tc>
          <w:tcPr>
            <w:tcW w:w="3507" w:type="dxa"/>
          </w:tcPr>
          <w:p w14:paraId="28EC55EC" w14:textId="4D48F59B" w:rsidR="00E3412B" w:rsidRDefault="00E3412B" w:rsidP="009C3B9C">
            <w:pPr>
              <w:pStyle w:val="BodyText"/>
              <w:jc w:val="center"/>
              <w:rPr>
                <w:szCs w:val="24"/>
              </w:rPr>
            </w:pPr>
            <w:r>
              <w:rPr>
                <w:szCs w:val="24"/>
              </w:rPr>
              <w:t>Covers C393T, C395T, C404-1F, C404-2F, C404-3T</w:t>
            </w:r>
          </w:p>
        </w:tc>
      </w:tr>
      <w:tr w:rsidR="00E3412B" w:rsidRPr="00BA5495" w14:paraId="04D416C7" w14:textId="77777777" w:rsidTr="00CD3F5B">
        <w:trPr>
          <w:trHeight w:val="725"/>
        </w:trPr>
        <w:tc>
          <w:tcPr>
            <w:tcW w:w="1195" w:type="dxa"/>
          </w:tcPr>
          <w:p w14:paraId="531AB381" w14:textId="58FB8252" w:rsidR="00E3412B" w:rsidRDefault="00E3412B" w:rsidP="009C3B9C">
            <w:pPr>
              <w:pStyle w:val="BodyText"/>
              <w:jc w:val="center"/>
              <w:rPr>
                <w:b/>
                <w:iCs/>
                <w:szCs w:val="24"/>
              </w:rPr>
            </w:pPr>
            <w:r>
              <w:rPr>
                <w:b/>
                <w:iCs/>
                <w:szCs w:val="24"/>
              </w:rPr>
              <w:t>5</w:t>
            </w:r>
          </w:p>
        </w:tc>
        <w:tc>
          <w:tcPr>
            <w:tcW w:w="2481" w:type="dxa"/>
          </w:tcPr>
          <w:p w14:paraId="42653733" w14:textId="3EBC5DBB"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62BDE103" w14:textId="74FDDEDE"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3507" w:type="dxa"/>
          </w:tcPr>
          <w:p w14:paraId="02A16609" w14:textId="5D16F513" w:rsidR="00E3412B" w:rsidRDefault="00E3412B" w:rsidP="009C3B9C">
            <w:pPr>
              <w:pStyle w:val="BodyText"/>
              <w:jc w:val="center"/>
              <w:rPr>
                <w:szCs w:val="24"/>
              </w:rPr>
            </w:pPr>
            <w:r>
              <w:rPr>
                <w:szCs w:val="24"/>
              </w:rPr>
              <w:t>Covers C393T, C395T, C404-1F, C404-2F, C404-3F, C404-4T</w:t>
            </w:r>
          </w:p>
        </w:tc>
      </w:tr>
      <w:tr w:rsidR="00E3412B" w:rsidRPr="00BA5495" w14:paraId="5E7382C7" w14:textId="77777777" w:rsidTr="00CD3F5B">
        <w:trPr>
          <w:trHeight w:val="725"/>
        </w:trPr>
        <w:tc>
          <w:tcPr>
            <w:tcW w:w="1195" w:type="dxa"/>
          </w:tcPr>
          <w:p w14:paraId="55198E63" w14:textId="26A4E935" w:rsidR="00E3412B" w:rsidRDefault="00E3412B" w:rsidP="009C3B9C">
            <w:pPr>
              <w:pStyle w:val="BodyText"/>
              <w:jc w:val="center"/>
              <w:rPr>
                <w:b/>
                <w:iCs/>
                <w:szCs w:val="24"/>
              </w:rPr>
            </w:pPr>
            <w:r>
              <w:rPr>
                <w:b/>
                <w:iCs/>
                <w:szCs w:val="24"/>
              </w:rPr>
              <w:t>6</w:t>
            </w:r>
          </w:p>
        </w:tc>
        <w:tc>
          <w:tcPr>
            <w:tcW w:w="2481" w:type="dxa"/>
          </w:tcPr>
          <w:p w14:paraId="50783C83" w14:textId="3EA31180"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0063272E" w14:textId="48ACFDD3" w:rsidR="00E3412B" w:rsidRDefault="00E3412B" w:rsidP="00CD3F5B">
            <w:pPr>
              <w:pStyle w:val="BodyText"/>
              <w:jc w:val="center"/>
              <w:rPr>
                <w:szCs w:val="24"/>
              </w:rPr>
            </w:pPr>
            <w:r>
              <w:rPr>
                <w:szCs w:val="24"/>
              </w:rPr>
              <w:t>Exception</w:t>
            </w:r>
          </w:p>
        </w:tc>
        <w:tc>
          <w:tcPr>
            <w:tcW w:w="3507" w:type="dxa"/>
          </w:tcPr>
          <w:p w14:paraId="7172DC1F" w14:textId="730CDF3F" w:rsidR="00E3412B" w:rsidRDefault="00E3412B"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43990E24" w14:textId="77777777" w:rsidR="00CD3F5B" w:rsidRDefault="00CD3F5B" w:rsidP="0077049C">
      <w:pPr>
        <w:pStyle w:val="BodyText"/>
        <w:rPr>
          <w:b/>
          <w:bCs/>
          <w:sz w:val="32"/>
          <w:szCs w:val="32"/>
        </w:rPr>
      </w:pPr>
    </w:p>
    <w:p w14:paraId="0A977FD8" w14:textId="1BB32B83" w:rsidR="0077049C" w:rsidRDefault="0077049C" w:rsidP="0077049C">
      <w:pPr>
        <w:pStyle w:val="BodyText"/>
        <w:rPr>
          <w:b/>
          <w:bCs/>
          <w:sz w:val="32"/>
          <w:szCs w:val="32"/>
        </w:rPr>
      </w:pPr>
      <w:r>
        <w:rPr>
          <w:b/>
          <w:bCs/>
          <w:sz w:val="32"/>
          <w:szCs w:val="32"/>
        </w:rPr>
        <w:lastRenderedPageBreak/>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412" w:type="dxa"/>
        <w:tblLook w:val="04A0" w:firstRow="1" w:lastRow="0" w:firstColumn="1" w:lastColumn="0" w:noHBand="0" w:noVBand="1"/>
      </w:tblPr>
      <w:tblGrid>
        <w:gridCol w:w="1169"/>
        <w:gridCol w:w="2389"/>
        <w:gridCol w:w="2425"/>
        <w:gridCol w:w="3429"/>
      </w:tblGrid>
      <w:tr w:rsidR="00F22BBD" w:rsidRPr="00BA5495" w14:paraId="0B8986EF" w14:textId="77777777" w:rsidTr="00F22BBD">
        <w:trPr>
          <w:trHeight w:val="702"/>
        </w:trPr>
        <w:tc>
          <w:tcPr>
            <w:tcW w:w="1169" w:type="dxa"/>
          </w:tcPr>
          <w:p w14:paraId="78D1F01B" w14:textId="77777777" w:rsidR="00F22BBD" w:rsidRPr="00BA5495" w:rsidRDefault="00F22BBD" w:rsidP="00FD75DB">
            <w:pPr>
              <w:pStyle w:val="BodyText"/>
              <w:jc w:val="center"/>
              <w:rPr>
                <w:b/>
                <w:szCs w:val="24"/>
              </w:rPr>
            </w:pPr>
            <w:r w:rsidRPr="00BA5495">
              <w:rPr>
                <w:b/>
                <w:szCs w:val="24"/>
              </w:rPr>
              <w:t>Test case#</w:t>
            </w:r>
          </w:p>
        </w:tc>
        <w:tc>
          <w:tcPr>
            <w:tcW w:w="2389" w:type="dxa"/>
          </w:tcPr>
          <w:p w14:paraId="28F53738" w14:textId="77777777" w:rsidR="00F22BBD" w:rsidRPr="00BA5495" w:rsidRDefault="00F22BBD" w:rsidP="00FD75DB">
            <w:pPr>
              <w:pStyle w:val="BodyText"/>
              <w:jc w:val="center"/>
              <w:rPr>
                <w:b/>
                <w:bCs/>
                <w:szCs w:val="24"/>
              </w:rPr>
            </w:pPr>
            <w:r w:rsidRPr="00BA5495">
              <w:rPr>
                <w:b/>
                <w:bCs/>
                <w:szCs w:val="24"/>
              </w:rPr>
              <w:t>Input</w:t>
            </w:r>
          </w:p>
        </w:tc>
        <w:tc>
          <w:tcPr>
            <w:tcW w:w="2425" w:type="dxa"/>
          </w:tcPr>
          <w:p w14:paraId="52C3E186" w14:textId="77777777" w:rsidR="00F22BBD" w:rsidRPr="00BA5495" w:rsidRDefault="00F22BBD" w:rsidP="00FD75DB">
            <w:pPr>
              <w:pStyle w:val="BodyText"/>
              <w:jc w:val="center"/>
              <w:rPr>
                <w:b/>
                <w:szCs w:val="24"/>
              </w:rPr>
            </w:pPr>
            <w:r w:rsidRPr="00BA5495">
              <w:rPr>
                <w:b/>
                <w:bCs/>
                <w:szCs w:val="24"/>
              </w:rPr>
              <w:t>Expected Output</w:t>
            </w:r>
          </w:p>
        </w:tc>
        <w:tc>
          <w:tcPr>
            <w:tcW w:w="3429" w:type="dxa"/>
          </w:tcPr>
          <w:p w14:paraId="51DDD8C8" w14:textId="77777777" w:rsidR="00F22BBD" w:rsidRPr="00BA5495" w:rsidRDefault="00F22BBD" w:rsidP="00FD75DB">
            <w:pPr>
              <w:pStyle w:val="BodyText"/>
              <w:jc w:val="center"/>
              <w:rPr>
                <w:b/>
                <w:szCs w:val="24"/>
              </w:rPr>
            </w:pPr>
            <w:r w:rsidRPr="00BA5495">
              <w:rPr>
                <w:b/>
                <w:szCs w:val="24"/>
              </w:rPr>
              <w:t>Comments/Remarks</w:t>
            </w:r>
          </w:p>
          <w:p w14:paraId="46D2440D" w14:textId="77777777" w:rsidR="00F22BBD" w:rsidRPr="00BA5495" w:rsidRDefault="00F22BBD" w:rsidP="00FD75DB">
            <w:pPr>
              <w:pStyle w:val="BodyText"/>
              <w:jc w:val="center"/>
              <w:rPr>
                <w:b/>
                <w:szCs w:val="24"/>
              </w:rPr>
            </w:pPr>
          </w:p>
        </w:tc>
      </w:tr>
      <w:tr w:rsidR="00F22BBD" w:rsidRPr="00BA5495" w14:paraId="7F1B738D" w14:textId="77777777" w:rsidTr="00F22BBD">
        <w:trPr>
          <w:trHeight w:val="702"/>
        </w:trPr>
        <w:tc>
          <w:tcPr>
            <w:tcW w:w="1169" w:type="dxa"/>
          </w:tcPr>
          <w:p w14:paraId="360A3AFE" w14:textId="77777777" w:rsidR="00F22BBD" w:rsidRPr="00BA5495" w:rsidRDefault="00F22BBD" w:rsidP="00A06B25">
            <w:pPr>
              <w:pStyle w:val="BodyText"/>
              <w:jc w:val="center"/>
              <w:rPr>
                <w:b/>
                <w:szCs w:val="24"/>
              </w:rPr>
            </w:pPr>
            <w:r>
              <w:rPr>
                <w:b/>
                <w:szCs w:val="24"/>
              </w:rPr>
              <w:t>1</w:t>
            </w:r>
          </w:p>
        </w:tc>
        <w:tc>
          <w:tcPr>
            <w:tcW w:w="2389" w:type="dxa"/>
          </w:tcPr>
          <w:p w14:paraId="4185F6A5" w14:textId="4FF70C4D" w:rsidR="00F22BBD" w:rsidRPr="00BA5495" w:rsidRDefault="00F22BBD" w:rsidP="00A06B25">
            <w:pPr>
              <w:pStyle w:val="BodyText"/>
              <w:rPr>
                <w:szCs w:val="24"/>
              </w:rPr>
            </w:pPr>
            <w:r>
              <w:rPr>
                <w:szCs w:val="24"/>
              </w:rPr>
              <w:t>text = “</w:t>
            </w:r>
            <w:r w:rsidRPr="00202A13">
              <w:rPr>
                <w:szCs w:val="24"/>
              </w:rPr>
              <w:t>PT</w:t>
            </w:r>
            <w:r>
              <w:rPr>
                <w:szCs w:val="24"/>
              </w:rPr>
              <w:t>-</w:t>
            </w:r>
            <w:r w:rsidRPr="00202A13">
              <w:rPr>
                <w:szCs w:val="24"/>
              </w:rPr>
              <w:t>6H3M</w:t>
            </w:r>
            <w:r>
              <w:rPr>
                <w:szCs w:val="24"/>
              </w:rPr>
              <w:t>”</w:t>
            </w:r>
          </w:p>
        </w:tc>
        <w:tc>
          <w:tcPr>
            <w:tcW w:w="2425" w:type="dxa"/>
          </w:tcPr>
          <w:p w14:paraId="6BB7B69F" w14:textId="0B427FC4" w:rsidR="00F22BBD" w:rsidRPr="00BA5495" w:rsidRDefault="00F22BBD" w:rsidP="00F22BBD">
            <w:pPr>
              <w:pStyle w:val="BodyText"/>
              <w:jc w:val="center"/>
              <w:rPr>
                <w:szCs w:val="24"/>
              </w:rPr>
            </w:pPr>
            <w:r>
              <w:rPr>
                <w:szCs w:val="24"/>
              </w:rPr>
              <w:t xml:space="preserve">“6 Hours and </w:t>
            </w:r>
            <w:r w:rsidRPr="008D0CC8">
              <w:rPr>
                <w:szCs w:val="24"/>
              </w:rPr>
              <w:t>-3 minutes</w:t>
            </w:r>
            <w:r>
              <w:rPr>
                <w:szCs w:val="24"/>
              </w:rPr>
              <w:t>”</w:t>
            </w:r>
          </w:p>
        </w:tc>
        <w:tc>
          <w:tcPr>
            <w:tcW w:w="3429" w:type="dxa"/>
          </w:tcPr>
          <w:p w14:paraId="6D696382" w14:textId="14189682" w:rsidR="00F22BBD" w:rsidRPr="00BA5495" w:rsidRDefault="00F22BBD" w:rsidP="00A06B25">
            <w:pPr>
              <w:pStyle w:val="BodyText"/>
              <w:jc w:val="center"/>
              <w:rPr>
                <w:szCs w:val="24"/>
              </w:rPr>
            </w:pPr>
            <w:r>
              <w:rPr>
                <w:szCs w:val="24"/>
              </w:rPr>
              <w:t>Covers path ABCDEFG</w:t>
            </w:r>
          </w:p>
        </w:tc>
      </w:tr>
      <w:tr w:rsidR="00F22BBD" w:rsidRPr="00BA5495" w14:paraId="57C916C1" w14:textId="77777777" w:rsidTr="00F22BBD">
        <w:trPr>
          <w:trHeight w:val="702"/>
        </w:trPr>
        <w:tc>
          <w:tcPr>
            <w:tcW w:w="1169" w:type="dxa"/>
          </w:tcPr>
          <w:p w14:paraId="5B2CECC5" w14:textId="77777777" w:rsidR="00F22BBD" w:rsidRPr="00BA5495" w:rsidRDefault="00F22BBD" w:rsidP="00A06B25">
            <w:pPr>
              <w:pStyle w:val="BodyText"/>
              <w:jc w:val="center"/>
              <w:rPr>
                <w:b/>
                <w:iCs/>
                <w:szCs w:val="24"/>
              </w:rPr>
            </w:pPr>
            <w:r>
              <w:rPr>
                <w:b/>
                <w:iCs/>
                <w:szCs w:val="24"/>
              </w:rPr>
              <w:t>2</w:t>
            </w:r>
          </w:p>
        </w:tc>
        <w:tc>
          <w:tcPr>
            <w:tcW w:w="2389" w:type="dxa"/>
          </w:tcPr>
          <w:p w14:paraId="658427D7" w14:textId="2D5EEA08" w:rsidR="00F22BBD" w:rsidRPr="00BA5495" w:rsidRDefault="00F22BBD" w:rsidP="00A06B25">
            <w:pPr>
              <w:pStyle w:val="BodyText"/>
              <w:rPr>
                <w:szCs w:val="24"/>
              </w:rPr>
            </w:pPr>
            <w:r>
              <w:rPr>
                <w:szCs w:val="24"/>
              </w:rPr>
              <w:t>text = “G3D”</w:t>
            </w:r>
          </w:p>
        </w:tc>
        <w:tc>
          <w:tcPr>
            <w:tcW w:w="2425" w:type="dxa"/>
          </w:tcPr>
          <w:p w14:paraId="0F0A8362" w14:textId="4DEEC013" w:rsidR="00F22BBD" w:rsidRPr="00BA5495" w:rsidRDefault="00F22BBD" w:rsidP="00A06B25">
            <w:pPr>
              <w:pStyle w:val="BodyText"/>
              <w:jc w:val="center"/>
              <w:rPr>
                <w:szCs w:val="24"/>
              </w:rPr>
            </w:pPr>
            <w:r>
              <w:rPr>
                <w:szCs w:val="24"/>
              </w:rPr>
              <w:t>“Exception”</w:t>
            </w:r>
          </w:p>
        </w:tc>
        <w:tc>
          <w:tcPr>
            <w:tcW w:w="3429" w:type="dxa"/>
          </w:tcPr>
          <w:p w14:paraId="55812DDB" w14:textId="5DA0C247" w:rsidR="00F22BBD" w:rsidRPr="00BA5495" w:rsidRDefault="00F22BBD" w:rsidP="00A06B25">
            <w:pPr>
              <w:pStyle w:val="BodyText"/>
              <w:jc w:val="center"/>
              <w:rPr>
                <w:szCs w:val="24"/>
              </w:rPr>
            </w:pPr>
            <w:r>
              <w:rPr>
                <w:szCs w:val="24"/>
              </w:rPr>
              <w:t>Covers path ABH</w:t>
            </w:r>
          </w:p>
        </w:tc>
      </w:tr>
      <w:tr w:rsidR="00F22BBD" w:rsidRPr="00BA5495" w14:paraId="0F373196" w14:textId="77777777" w:rsidTr="00F22BBD">
        <w:trPr>
          <w:trHeight w:val="702"/>
        </w:trPr>
        <w:tc>
          <w:tcPr>
            <w:tcW w:w="1169" w:type="dxa"/>
          </w:tcPr>
          <w:p w14:paraId="1A1B5075" w14:textId="0AEC7E30" w:rsidR="00F22BBD" w:rsidRDefault="00F22BBD" w:rsidP="00A06B25">
            <w:pPr>
              <w:pStyle w:val="BodyText"/>
              <w:jc w:val="center"/>
              <w:rPr>
                <w:b/>
                <w:iCs/>
                <w:szCs w:val="24"/>
              </w:rPr>
            </w:pPr>
            <w:r>
              <w:rPr>
                <w:b/>
                <w:iCs/>
                <w:szCs w:val="24"/>
              </w:rPr>
              <w:t>3</w:t>
            </w:r>
          </w:p>
        </w:tc>
        <w:tc>
          <w:tcPr>
            <w:tcW w:w="2389" w:type="dxa"/>
          </w:tcPr>
          <w:p w14:paraId="24EA5306" w14:textId="599D944A" w:rsidR="00F22BBD" w:rsidRDefault="00F22BBD" w:rsidP="00A06B25">
            <w:pPr>
              <w:pStyle w:val="BodyText"/>
              <w:rPr>
                <w:szCs w:val="24"/>
              </w:rPr>
            </w:pPr>
            <w:r>
              <w:rPr>
                <w:szCs w:val="24"/>
              </w:rPr>
              <w:t>text = “</w:t>
            </w:r>
            <w:r w:rsidRPr="00FD7FAA">
              <w:rPr>
                <w:szCs w:val="24"/>
              </w:rPr>
              <w:t>PT6H</w:t>
            </w:r>
            <w:r>
              <w:rPr>
                <w:szCs w:val="24"/>
              </w:rPr>
              <w:t>”</w:t>
            </w:r>
            <w:r w:rsidRPr="00FD7FAA">
              <w:rPr>
                <w:szCs w:val="24"/>
              </w:rPr>
              <w:t xml:space="preserve">   </w:t>
            </w:r>
          </w:p>
        </w:tc>
        <w:tc>
          <w:tcPr>
            <w:tcW w:w="2425" w:type="dxa"/>
          </w:tcPr>
          <w:p w14:paraId="610265AB" w14:textId="1FD10ADF" w:rsidR="00F22BBD" w:rsidRDefault="00F22BBD" w:rsidP="00A06B25">
            <w:pPr>
              <w:pStyle w:val="BodyText"/>
              <w:jc w:val="center"/>
              <w:rPr>
                <w:szCs w:val="24"/>
              </w:rPr>
            </w:pPr>
            <w:r>
              <w:rPr>
                <w:szCs w:val="24"/>
              </w:rPr>
              <w:t>“6 hours”</w:t>
            </w:r>
          </w:p>
        </w:tc>
        <w:tc>
          <w:tcPr>
            <w:tcW w:w="3429" w:type="dxa"/>
          </w:tcPr>
          <w:p w14:paraId="7C1D684C" w14:textId="5A4101BC" w:rsidR="00F22BBD" w:rsidRDefault="00F22BBD" w:rsidP="00A06B25">
            <w:pPr>
              <w:pStyle w:val="BodyText"/>
              <w:jc w:val="center"/>
              <w:rPr>
                <w:szCs w:val="24"/>
              </w:rPr>
            </w:pPr>
            <w:r>
              <w:rPr>
                <w:szCs w:val="24"/>
              </w:rPr>
              <w:t>Covers ABCEFG</w:t>
            </w:r>
          </w:p>
        </w:tc>
      </w:tr>
      <w:tr w:rsidR="00F22BBD" w:rsidRPr="00BA5495" w14:paraId="6240DEB1" w14:textId="77777777" w:rsidTr="00F22BBD">
        <w:trPr>
          <w:trHeight w:val="702"/>
        </w:trPr>
        <w:tc>
          <w:tcPr>
            <w:tcW w:w="1169" w:type="dxa"/>
          </w:tcPr>
          <w:p w14:paraId="3786F5AB" w14:textId="3747306E" w:rsidR="00F22BBD" w:rsidRDefault="00F22BBD" w:rsidP="00E665C7">
            <w:pPr>
              <w:pStyle w:val="BodyText"/>
              <w:jc w:val="center"/>
              <w:rPr>
                <w:b/>
                <w:iCs/>
                <w:szCs w:val="24"/>
              </w:rPr>
            </w:pPr>
            <w:r>
              <w:rPr>
                <w:b/>
                <w:iCs/>
                <w:szCs w:val="24"/>
              </w:rPr>
              <w:t>4</w:t>
            </w:r>
          </w:p>
        </w:tc>
        <w:tc>
          <w:tcPr>
            <w:tcW w:w="2389" w:type="dxa"/>
          </w:tcPr>
          <w:p w14:paraId="4F8B7231" w14:textId="21B9AB66" w:rsidR="00F22BBD" w:rsidRDefault="00F22BBD"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2425" w:type="dxa"/>
          </w:tcPr>
          <w:p w14:paraId="697B50D0" w14:textId="42409978" w:rsidR="00F22BBD" w:rsidRDefault="00F22BBD" w:rsidP="00E665C7">
            <w:pPr>
              <w:pStyle w:val="BodyText"/>
              <w:jc w:val="center"/>
              <w:rPr>
                <w:szCs w:val="24"/>
              </w:rPr>
            </w:pPr>
            <w:r>
              <w:rPr>
                <w:szCs w:val="24"/>
              </w:rPr>
              <w:t>Exception</w:t>
            </w:r>
          </w:p>
        </w:tc>
        <w:tc>
          <w:tcPr>
            <w:tcW w:w="3429" w:type="dxa"/>
          </w:tcPr>
          <w:p w14:paraId="11EA3D5D" w14:textId="09CA7716" w:rsidR="00F22BBD" w:rsidRDefault="00F22BBD"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proofErr w:type="spellStart"/>
            <w:r>
              <w:t>dayStart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lastRenderedPageBreak/>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proofErr w:type="spellStart"/>
            <w:r>
              <w:t>hourStart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393&gt;  &lt;392,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proofErr w:type="spellStart"/>
            <w:r>
              <w:t>dayStart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404&gt;  &lt;398,405&gt;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proofErr w:type="spellStart"/>
            <w:r>
              <w:t>hourStart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404&gt;  &lt;399,406&gt;</w:t>
            </w:r>
          </w:p>
        </w:tc>
      </w:tr>
    </w:tbl>
    <w:p w14:paraId="3E0712AE" w14:textId="77777777" w:rsidR="001D1E7D" w:rsidRDefault="001D1E7D" w:rsidP="001D1E7D">
      <w:pPr>
        <w:pStyle w:val="BodyText"/>
        <w:rPr>
          <w:b/>
          <w:bCs/>
          <w:sz w:val="36"/>
          <w:szCs w:val="36"/>
          <w:u w:val="single"/>
        </w:rPr>
      </w:pPr>
    </w:p>
    <w:tbl>
      <w:tblPr>
        <w:tblStyle w:val="TableGrid"/>
        <w:tblW w:w="9348" w:type="dxa"/>
        <w:tblLook w:val="04A0" w:firstRow="1" w:lastRow="0" w:firstColumn="1" w:lastColumn="0" w:noHBand="0" w:noVBand="1"/>
      </w:tblPr>
      <w:tblGrid>
        <w:gridCol w:w="1112"/>
        <w:gridCol w:w="2966"/>
        <w:gridCol w:w="2022"/>
        <w:gridCol w:w="3248"/>
      </w:tblGrid>
      <w:tr w:rsidR="00825CC6" w:rsidRPr="00BA5495" w14:paraId="6CDDC6EE" w14:textId="77777777" w:rsidTr="00825CC6">
        <w:trPr>
          <w:trHeight w:val="747"/>
        </w:trPr>
        <w:tc>
          <w:tcPr>
            <w:tcW w:w="1112" w:type="dxa"/>
          </w:tcPr>
          <w:p w14:paraId="306472B5" w14:textId="77777777" w:rsidR="00825CC6" w:rsidRPr="00BA5495" w:rsidRDefault="00825CC6" w:rsidP="00FD75DB">
            <w:pPr>
              <w:pStyle w:val="BodyText"/>
              <w:jc w:val="center"/>
              <w:rPr>
                <w:b/>
                <w:szCs w:val="24"/>
              </w:rPr>
            </w:pPr>
            <w:r w:rsidRPr="00BA5495">
              <w:rPr>
                <w:b/>
                <w:szCs w:val="24"/>
              </w:rPr>
              <w:t>Test case#</w:t>
            </w:r>
          </w:p>
        </w:tc>
        <w:tc>
          <w:tcPr>
            <w:tcW w:w="2966" w:type="dxa"/>
          </w:tcPr>
          <w:p w14:paraId="189146E6" w14:textId="77777777" w:rsidR="00825CC6" w:rsidRPr="00BA5495" w:rsidRDefault="00825CC6" w:rsidP="00FD75DB">
            <w:pPr>
              <w:pStyle w:val="BodyText"/>
              <w:jc w:val="center"/>
              <w:rPr>
                <w:b/>
                <w:bCs/>
                <w:szCs w:val="24"/>
              </w:rPr>
            </w:pPr>
            <w:r w:rsidRPr="00BA5495">
              <w:rPr>
                <w:b/>
                <w:bCs/>
                <w:szCs w:val="24"/>
              </w:rPr>
              <w:t>Input</w:t>
            </w:r>
          </w:p>
        </w:tc>
        <w:tc>
          <w:tcPr>
            <w:tcW w:w="2022" w:type="dxa"/>
          </w:tcPr>
          <w:p w14:paraId="41928B18" w14:textId="77777777" w:rsidR="00825CC6" w:rsidRPr="00BA5495" w:rsidRDefault="00825CC6" w:rsidP="00FD75DB">
            <w:pPr>
              <w:pStyle w:val="BodyText"/>
              <w:jc w:val="center"/>
              <w:rPr>
                <w:b/>
                <w:szCs w:val="24"/>
              </w:rPr>
            </w:pPr>
            <w:r w:rsidRPr="00BA5495">
              <w:rPr>
                <w:b/>
                <w:bCs/>
                <w:szCs w:val="24"/>
              </w:rPr>
              <w:t>Expected Output</w:t>
            </w:r>
          </w:p>
        </w:tc>
        <w:tc>
          <w:tcPr>
            <w:tcW w:w="3248" w:type="dxa"/>
          </w:tcPr>
          <w:p w14:paraId="42768F77" w14:textId="77777777" w:rsidR="00825CC6" w:rsidRPr="00BA5495" w:rsidRDefault="00825CC6" w:rsidP="00FD75DB">
            <w:pPr>
              <w:pStyle w:val="BodyText"/>
              <w:jc w:val="center"/>
              <w:rPr>
                <w:b/>
                <w:szCs w:val="24"/>
              </w:rPr>
            </w:pPr>
            <w:r w:rsidRPr="00BA5495">
              <w:rPr>
                <w:b/>
                <w:szCs w:val="24"/>
              </w:rPr>
              <w:t>Comments/Remarks</w:t>
            </w:r>
          </w:p>
          <w:p w14:paraId="596AAF8E" w14:textId="77777777" w:rsidR="00825CC6" w:rsidRPr="00BA5495" w:rsidRDefault="00825CC6" w:rsidP="00FD75DB">
            <w:pPr>
              <w:pStyle w:val="BodyText"/>
              <w:jc w:val="center"/>
              <w:rPr>
                <w:b/>
                <w:szCs w:val="24"/>
              </w:rPr>
            </w:pPr>
          </w:p>
        </w:tc>
      </w:tr>
      <w:tr w:rsidR="00825CC6" w:rsidRPr="00BA5495" w14:paraId="12D3B843" w14:textId="77777777" w:rsidTr="00825CC6">
        <w:trPr>
          <w:trHeight w:val="747"/>
        </w:trPr>
        <w:tc>
          <w:tcPr>
            <w:tcW w:w="1112" w:type="dxa"/>
          </w:tcPr>
          <w:p w14:paraId="13258B54" w14:textId="77777777" w:rsidR="00825CC6" w:rsidRPr="00BA5495" w:rsidRDefault="00825CC6" w:rsidP="00C45BE9">
            <w:pPr>
              <w:pStyle w:val="BodyText"/>
              <w:jc w:val="center"/>
              <w:rPr>
                <w:b/>
                <w:szCs w:val="24"/>
              </w:rPr>
            </w:pPr>
            <w:r>
              <w:rPr>
                <w:b/>
                <w:szCs w:val="24"/>
              </w:rPr>
              <w:t>1</w:t>
            </w:r>
          </w:p>
        </w:tc>
        <w:tc>
          <w:tcPr>
            <w:tcW w:w="2966" w:type="dxa"/>
          </w:tcPr>
          <w:p w14:paraId="225EDA87" w14:textId="50A1393C" w:rsidR="00825CC6" w:rsidRPr="00BA5495" w:rsidRDefault="00825CC6" w:rsidP="00C45BE9">
            <w:pPr>
              <w:pStyle w:val="BodyText"/>
              <w:rPr>
                <w:szCs w:val="24"/>
              </w:rPr>
            </w:pPr>
            <w:r>
              <w:rPr>
                <w:szCs w:val="24"/>
              </w:rPr>
              <w:t xml:space="preserve">text </w:t>
            </w:r>
            <w:r>
              <w:rPr>
                <w:szCs w:val="24"/>
              </w:rPr>
              <w:br/>
              <w:t>=“-</w:t>
            </w:r>
            <w:r w:rsidRPr="00202A13">
              <w:rPr>
                <w:szCs w:val="24"/>
              </w:rPr>
              <w:t>PT</w:t>
            </w:r>
            <w:r>
              <w:rPr>
                <w:szCs w:val="24"/>
              </w:rPr>
              <w:t>2D6</w:t>
            </w:r>
            <w:r w:rsidRPr="00202A13">
              <w:rPr>
                <w:szCs w:val="24"/>
              </w:rPr>
              <w:t>H</w:t>
            </w:r>
            <w:r>
              <w:rPr>
                <w:szCs w:val="24"/>
              </w:rPr>
              <w:t>4M</w:t>
            </w:r>
            <w:r w:rsidRPr="009D0ADE">
              <w:rPr>
                <w:szCs w:val="24"/>
              </w:rPr>
              <w:t>20.345S</w:t>
            </w:r>
            <w:r>
              <w:rPr>
                <w:szCs w:val="24"/>
              </w:rPr>
              <w:t>”</w:t>
            </w:r>
          </w:p>
        </w:tc>
        <w:tc>
          <w:tcPr>
            <w:tcW w:w="2022" w:type="dxa"/>
          </w:tcPr>
          <w:p w14:paraId="0482ACB9" w14:textId="2D4F793E" w:rsidR="00825CC6" w:rsidRPr="00BA5495" w:rsidRDefault="00825CC6"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3248" w:type="dxa"/>
          </w:tcPr>
          <w:p w14:paraId="66159ABC" w14:textId="7A2471BB" w:rsidR="00825CC6" w:rsidRDefault="00825CC6" w:rsidP="009D0ADE">
            <w:pPr>
              <w:pStyle w:val="BodyText"/>
              <w:jc w:val="left"/>
              <w:rPr>
                <w:szCs w:val="24"/>
              </w:rPr>
            </w:pPr>
            <w:r>
              <w:rPr>
                <w:szCs w:val="24"/>
              </w:rPr>
              <w:t xml:space="preserve"> For matcher : Covers</w:t>
            </w:r>
          </w:p>
          <w:p w14:paraId="73DED667" w14:textId="77777777" w:rsidR="00825CC6" w:rsidRDefault="00825CC6" w:rsidP="009D0ADE">
            <w:pPr>
              <w:jc w:val="left"/>
            </w:pPr>
            <w:r>
              <w:t xml:space="preserve">&lt;392, 393&gt;  </w:t>
            </w:r>
          </w:p>
          <w:p w14:paraId="53601019" w14:textId="77777777" w:rsidR="00825CC6" w:rsidRDefault="00825CC6" w:rsidP="009D0ADE">
            <w:pPr>
              <w:jc w:val="left"/>
            </w:pPr>
            <w:r>
              <w:t xml:space="preserve">&lt;392, 395&gt;   </w:t>
            </w:r>
          </w:p>
          <w:p w14:paraId="2C6B5CF3" w14:textId="37BF2605" w:rsidR="00825CC6" w:rsidRDefault="00825CC6" w:rsidP="009D0ADE">
            <w:pPr>
              <w:jc w:val="left"/>
            </w:pPr>
            <w:r>
              <w:t>&lt;392, 396&gt;</w:t>
            </w:r>
          </w:p>
          <w:p w14:paraId="648EB782" w14:textId="77777777" w:rsidR="00825CC6" w:rsidRDefault="00825CC6" w:rsidP="009D0ADE">
            <w:pPr>
              <w:pStyle w:val="BodyText"/>
              <w:jc w:val="left"/>
            </w:pPr>
            <w:r>
              <w:t xml:space="preserve">&lt;392, 398&gt;  </w:t>
            </w:r>
          </w:p>
          <w:p w14:paraId="213DD82E" w14:textId="77777777" w:rsidR="00825CC6" w:rsidRDefault="00825CC6" w:rsidP="009D0ADE">
            <w:pPr>
              <w:pStyle w:val="BodyText"/>
              <w:jc w:val="left"/>
            </w:pPr>
            <w:r>
              <w:t xml:space="preserve">&lt;392, 399&gt; </w:t>
            </w:r>
          </w:p>
          <w:p w14:paraId="46219815" w14:textId="77777777" w:rsidR="00825CC6" w:rsidRDefault="00825CC6" w:rsidP="009D0ADE">
            <w:pPr>
              <w:pStyle w:val="BodyText"/>
              <w:jc w:val="left"/>
            </w:pPr>
            <w:r>
              <w:t xml:space="preserve">&lt;392, 400&gt; </w:t>
            </w:r>
          </w:p>
          <w:p w14:paraId="12B786EB" w14:textId="77777777" w:rsidR="00825CC6" w:rsidRDefault="00825CC6" w:rsidP="009D0ADE">
            <w:pPr>
              <w:pStyle w:val="BodyText"/>
              <w:jc w:val="left"/>
            </w:pPr>
            <w:r>
              <w:t xml:space="preserve">&lt;392, 401&gt;   </w:t>
            </w:r>
          </w:p>
          <w:p w14:paraId="632C0FEA" w14:textId="11D425B7" w:rsidR="00825CC6" w:rsidRPr="009D0ADE" w:rsidRDefault="00825CC6" w:rsidP="009D0ADE">
            <w:pPr>
              <w:pStyle w:val="BodyText"/>
              <w:jc w:val="left"/>
            </w:pPr>
            <w:r>
              <w:t>&lt;392, 402&gt;</w:t>
            </w:r>
          </w:p>
          <w:p w14:paraId="59E6FFCE" w14:textId="77777777" w:rsidR="00825CC6" w:rsidRDefault="00825CC6" w:rsidP="00A61E05">
            <w:pPr>
              <w:pStyle w:val="BodyText"/>
              <w:rPr>
                <w:szCs w:val="24"/>
              </w:rPr>
            </w:pPr>
            <w:r>
              <w:rPr>
                <w:szCs w:val="24"/>
              </w:rPr>
              <w:t xml:space="preserve">For </w:t>
            </w:r>
            <w:proofErr w:type="spellStart"/>
            <w:r>
              <w:rPr>
                <w:szCs w:val="24"/>
              </w:rPr>
              <w:t>dayStart</w:t>
            </w:r>
            <w:proofErr w:type="spellEnd"/>
            <w:r>
              <w:rPr>
                <w:szCs w:val="24"/>
              </w:rPr>
              <w:t>: Covers</w:t>
            </w:r>
          </w:p>
          <w:p w14:paraId="4063972B" w14:textId="77777777" w:rsidR="00825CC6" w:rsidRDefault="00825CC6" w:rsidP="00A61E05">
            <w:pPr>
              <w:pStyle w:val="BodyText"/>
              <w:rPr>
                <w:szCs w:val="24"/>
              </w:rPr>
            </w:pPr>
            <w:r>
              <w:rPr>
                <w:szCs w:val="24"/>
              </w:rPr>
              <w:t>&lt;398, 404&gt; &lt;398, 405&gt;</w:t>
            </w:r>
          </w:p>
          <w:p w14:paraId="330B43FD" w14:textId="77777777" w:rsidR="00825CC6" w:rsidRDefault="00825CC6" w:rsidP="00A61E05">
            <w:pPr>
              <w:pStyle w:val="BodyText"/>
              <w:rPr>
                <w:szCs w:val="24"/>
              </w:rPr>
            </w:pPr>
            <w:r>
              <w:rPr>
                <w:szCs w:val="24"/>
              </w:rPr>
              <w:t xml:space="preserve">For </w:t>
            </w:r>
            <w:proofErr w:type="spellStart"/>
            <w:r>
              <w:rPr>
                <w:szCs w:val="24"/>
              </w:rPr>
              <w:t>hourStar</w:t>
            </w:r>
            <w:proofErr w:type="spellEnd"/>
            <w:r>
              <w:rPr>
                <w:szCs w:val="24"/>
              </w:rPr>
              <w:t>: Covers</w:t>
            </w:r>
          </w:p>
          <w:p w14:paraId="50597469" w14:textId="40291C18" w:rsidR="00825CC6" w:rsidRPr="00BA5495" w:rsidRDefault="00825CC6" w:rsidP="00A61E05">
            <w:pPr>
              <w:pStyle w:val="BodyText"/>
              <w:rPr>
                <w:szCs w:val="24"/>
              </w:rPr>
            </w:pPr>
            <w:r>
              <w:rPr>
                <w:szCs w:val="24"/>
              </w:rPr>
              <w:t>&lt;398, 404&gt; &lt;398,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lastRenderedPageBreak/>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48" w:type="dxa"/>
        <w:tblLook w:val="04A0" w:firstRow="1" w:lastRow="0" w:firstColumn="1" w:lastColumn="0" w:noHBand="0" w:noVBand="1"/>
      </w:tblPr>
      <w:tblGrid>
        <w:gridCol w:w="1176"/>
        <w:gridCol w:w="2294"/>
        <w:gridCol w:w="2426"/>
        <w:gridCol w:w="3452"/>
      </w:tblGrid>
      <w:tr w:rsidR="00E706E5" w:rsidRPr="00BA5495" w14:paraId="5C4E30B4" w14:textId="77777777" w:rsidTr="00E706E5">
        <w:trPr>
          <w:trHeight w:val="744"/>
        </w:trPr>
        <w:tc>
          <w:tcPr>
            <w:tcW w:w="1176" w:type="dxa"/>
          </w:tcPr>
          <w:p w14:paraId="23EA0E7F" w14:textId="77777777" w:rsidR="00E706E5" w:rsidRPr="00BA5495" w:rsidRDefault="00E706E5" w:rsidP="00616C3B">
            <w:pPr>
              <w:pStyle w:val="BodyText"/>
              <w:jc w:val="center"/>
              <w:rPr>
                <w:b/>
                <w:szCs w:val="24"/>
              </w:rPr>
            </w:pPr>
            <w:r w:rsidRPr="00BA5495">
              <w:rPr>
                <w:b/>
                <w:szCs w:val="24"/>
              </w:rPr>
              <w:t>Test case#</w:t>
            </w:r>
          </w:p>
        </w:tc>
        <w:tc>
          <w:tcPr>
            <w:tcW w:w="2294" w:type="dxa"/>
          </w:tcPr>
          <w:p w14:paraId="653AE132" w14:textId="77777777" w:rsidR="00E706E5" w:rsidRPr="00BA5495" w:rsidRDefault="00E706E5" w:rsidP="00616C3B">
            <w:pPr>
              <w:pStyle w:val="BodyText"/>
              <w:jc w:val="center"/>
              <w:rPr>
                <w:b/>
                <w:bCs/>
                <w:szCs w:val="24"/>
              </w:rPr>
            </w:pPr>
            <w:r w:rsidRPr="00BA5495">
              <w:rPr>
                <w:b/>
                <w:bCs/>
                <w:szCs w:val="24"/>
              </w:rPr>
              <w:t>Input</w:t>
            </w:r>
          </w:p>
        </w:tc>
        <w:tc>
          <w:tcPr>
            <w:tcW w:w="2426" w:type="dxa"/>
          </w:tcPr>
          <w:p w14:paraId="4C1D1367" w14:textId="77777777" w:rsidR="00E706E5" w:rsidRPr="00BA5495" w:rsidRDefault="00E706E5" w:rsidP="00616C3B">
            <w:pPr>
              <w:pStyle w:val="BodyText"/>
              <w:jc w:val="center"/>
              <w:rPr>
                <w:b/>
                <w:szCs w:val="24"/>
              </w:rPr>
            </w:pPr>
            <w:r w:rsidRPr="00BA5495">
              <w:rPr>
                <w:b/>
                <w:bCs/>
                <w:szCs w:val="24"/>
              </w:rPr>
              <w:t>Expected Output</w:t>
            </w:r>
          </w:p>
        </w:tc>
        <w:tc>
          <w:tcPr>
            <w:tcW w:w="3452" w:type="dxa"/>
          </w:tcPr>
          <w:p w14:paraId="0C7E97A1" w14:textId="77777777" w:rsidR="00E706E5" w:rsidRPr="00BA5495" w:rsidRDefault="00E706E5" w:rsidP="00616C3B">
            <w:pPr>
              <w:pStyle w:val="BodyText"/>
              <w:jc w:val="center"/>
              <w:rPr>
                <w:b/>
                <w:szCs w:val="24"/>
              </w:rPr>
            </w:pPr>
            <w:r w:rsidRPr="00BA5495">
              <w:rPr>
                <w:b/>
                <w:szCs w:val="24"/>
              </w:rPr>
              <w:t>Comments/Remarks</w:t>
            </w:r>
          </w:p>
          <w:p w14:paraId="6F8BABE4" w14:textId="77777777" w:rsidR="00E706E5" w:rsidRPr="00BA5495" w:rsidRDefault="00E706E5" w:rsidP="00616C3B">
            <w:pPr>
              <w:pStyle w:val="BodyText"/>
              <w:jc w:val="center"/>
              <w:rPr>
                <w:b/>
                <w:szCs w:val="24"/>
              </w:rPr>
            </w:pPr>
          </w:p>
        </w:tc>
      </w:tr>
      <w:tr w:rsidR="00E706E5" w:rsidRPr="00BA5495" w14:paraId="41972835" w14:textId="77777777" w:rsidTr="00E706E5">
        <w:trPr>
          <w:trHeight w:val="744"/>
        </w:trPr>
        <w:tc>
          <w:tcPr>
            <w:tcW w:w="1176" w:type="dxa"/>
          </w:tcPr>
          <w:p w14:paraId="3EAF525E" w14:textId="4AAF201E" w:rsidR="00E706E5" w:rsidRPr="00BA5495" w:rsidRDefault="00E706E5" w:rsidP="00742D1D">
            <w:pPr>
              <w:pStyle w:val="BodyText"/>
              <w:jc w:val="center"/>
              <w:rPr>
                <w:b/>
                <w:szCs w:val="24"/>
              </w:rPr>
            </w:pPr>
            <w:r w:rsidRPr="00BA5495">
              <w:rPr>
                <w:b/>
                <w:szCs w:val="24"/>
              </w:rPr>
              <w:t>1</w:t>
            </w:r>
          </w:p>
        </w:tc>
        <w:tc>
          <w:tcPr>
            <w:tcW w:w="2294" w:type="dxa"/>
          </w:tcPr>
          <w:p w14:paraId="52FC4CF1" w14:textId="77777777" w:rsidR="00E706E5" w:rsidRDefault="00E706E5" w:rsidP="00E706E5">
            <w:pPr>
              <w:pStyle w:val="BodyText"/>
              <w:jc w:val="center"/>
              <w:rPr>
                <w:szCs w:val="24"/>
              </w:rPr>
            </w:pPr>
            <w:r>
              <w:rPr>
                <w:szCs w:val="24"/>
              </w:rPr>
              <w:t>n = 16</w:t>
            </w:r>
          </w:p>
          <w:p w14:paraId="66F7A5FB" w14:textId="510B59DA" w:rsidR="00E706E5" w:rsidRPr="00BA5495" w:rsidRDefault="00E706E5" w:rsidP="00E706E5">
            <w:pPr>
              <w:pStyle w:val="BodyText"/>
              <w:jc w:val="center"/>
              <w:rPr>
                <w:szCs w:val="24"/>
              </w:rPr>
            </w:pPr>
            <w:r>
              <w:rPr>
                <w:szCs w:val="24"/>
              </w:rPr>
              <w:t>d = 1</w:t>
            </w:r>
          </w:p>
        </w:tc>
        <w:tc>
          <w:tcPr>
            <w:tcW w:w="2426" w:type="dxa"/>
          </w:tcPr>
          <w:p w14:paraId="43F7ECB6" w14:textId="76B688E8" w:rsidR="00E706E5" w:rsidRPr="00BA5495" w:rsidRDefault="00E706E5" w:rsidP="00E706E5">
            <w:pPr>
              <w:pStyle w:val="BodyText"/>
              <w:jc w:val="center"/>
              <w:rPr>
                <w:szCs w:val="24"/>
              </w:rPr>
            </w:pPr>
            <w:r>
              <w:rPr>
                <w:szCs w:val="24"/>
              </w:rPr>
              <w:t>16</w:t>
            </w:r>
          </w:p>
        </w:tc>
        <w:tc>
          <w:tcPr>
            <w:tcW w:w="3452" w:type="dxa"/>
          </w:tcPr>
          <w:p w14:paraId="68C751B9" w14:textId="00B23529" w:rsidR="00E706E5" w:rsidRPr="00BA5495" w:rsidRDefault="00E706E5" w:rsidP="00742D1D">
            <w:pPr>
              <w:pStyle w:val="BodyText"/>
              <w:jc w:val="center"/>
              <w:rPr>
                <w:szCs w:val="24"/>
              </w:rPr>
            </w:pPr>
            <w:r>
              <w:rPr>
                <w:szCs w:val="24"/>
              </w:rPr>
              <w:t>Covers Statement 1850-1857</w:t>
            </w:r>
          </w:p>
        </w:tc>
      </w:tr>
      <w:tr w:rsidR="00E706E5" w:rsidRPr="00BA5495" w14:paraId="6F2EB0EA" w14:textId="77777777" w:rsidTr="00E706E5">
        <w:trPr>
          <w:trHeight w:val="744"/>
        </w:trPr>
        <w:tc>
          <w:tcPr>
            <w:tcW w:w="1176" w:type="dxa"/>
          </w:tcPr>
          <w:p w14:paraId="5EEE58B6" w14:textId="677FE71E" w:rsidR="00E706E5" w:rsidRPr="00BA5495" w:rsidRDefault="00E706E5" w:rsidP="00742D1D">
            <w:pPr>
              <w:pStyle w:val="BodyText"/>
              <w:jc w:val="center"/>
              <w:rPr>
                <w:b/>
                <w:iCs/>
                <w:szCs w:val="24"/>
              </w:rPr>
            </w:pPr>
            <w:r>
              <w:rPr>
                <w:b/>
                <w:iCs/>
                <w:szCs w:val="24"/>
              </w:rPr>
              <w:t>2</w:t>
            </w:r>
            <w:r w:rsidRPr="00BA5495">
              <w:rPr>
                <w:b/>
                <w:iCs/>
                <w:szCs w:val="24"/>
              </w:rPr>
              <w:t xml:space="preserve"> </w:t>
            </w:r>
          </w:p>
        </w:tc>
        <w:tc>
          <w:tcPr>
            <w:tcW w:w="2294" w:type="dxa"/>
          </w:tcPr>
          <w:p w14:paraId="30D26934" w14:textId="77777777" w:rsidR="00E706E5" w:rsidRDefault="00E706E5" w:rsidP="00E706E5">
            <w:pPr>
              <w:pStyle w:val="BodyText"/>
              <w:jc w:val="center"/>
              <w:rPr>
                <w:szCs w:val="24"/>
              </w:rPr>
            </w:pPr>
            <w:r>
              <w:rPr>
                <w:szCs w:val="24"/>
              </w:rPr>
              <w:t>n = 10</w:t>
            </w:r>
          </w:p>
          <w:p w14:paraId="131ABAAC" w14:textId="77777777" w:rsidR="00E706E5" w:rsidRPr="00BA5495" w:rsidRDefault="00E706E5" w:rsidP="00E706E5">
            <w:pPr>
              <w:pStyle w:val="BodyText"/>
              <w:jc w:val="center"/>
              <w:rPr>
                <w:szCs w:val="24"/>
              </w:rPr>
            </w:pPr>
            <w:r>
              <w:rPr>
                <w:szCs w:val="24"/>
              </w:rPr>
              <w:t>d = 3</w:t>
            </w:r>
          </w:p>
          <w:p w14:paraId="78CE27B0" w14:textId="68CCFBD7" w:rsidR="00E706E5" w:rsidRPr="00BA5495" w:rsidRDefault="00E706E5" w:rsidP="00E706E5">
            <w:pPr>
              <w:pStyle w:val="BodyText"/>
              <w:jc w:val="center"/>
              <w:rPr>
                <w:szCs w:val="24"/>
              </w:rPr>
            </w:pPr>
          </w:p>
        </w:tc>
        <w:tc>
          <w:tcPr>
            <w:tcW w:w="2426" w:type="dxa"/>
          </w:tcPr>
          <w:p w14:paraId="3107DBAD" w14:textId="77777777" w:rsidR="00E706E5" w:rsidRPr="00093907" w:rsidRDefault="00E706E5" w:rsidP="00E706E5">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lastRenderedPageBreak/>
              <w:t>4294967299</w:t>
            </w:r>
          </w:p>
          <w:p w14:paraId="75E31A46" w14:textId="77777777" w:rsidR="00E706E5" w:rsidRPr="00BA5495" w:rsidRDefault="00E706E5" w:rsidP="00E706E5">
            <w:pPr>
              <w:pStyle w:val="BodyText"/>
              <w:jc w:val="center"/>
              <w:rPr>
                <w:szCs w:val="24"/>
              </w:rPr>
            </w:pPr>
          </w:p>
        </w:tc>
        <w:tc>
          <w:tcPr>
            <w:tcW w:w="3452" w:type="dxa"/>
          </w:tcPr>
          <w:p w14:paraId="0D4A1C5C" w14:textId="08B3C41D" w:rsidR="00E706E5" w:rsidRPr="00BA5495" w:rsidRDefault="00E706E5" w:rsidP="00742D1D">
            <w:pPr>
              <w:pStyle w:val="BodyText"/>
              <w:jc w:val="center"/>
              <w:rPr>
                <w:szCs w:val="24"/>
              </w:rPr>
            </w:pPr>
            <w:r>
              <w:rPr>
                <w:szCs w:val="24"/>
              </w:rPr>
              <w:t>Covers Statement 1850,1851,1852, 1860-1868, 1873</w:t>
            </w:r>
          </w:p>
        </w:tc>
      </w:tr>
      <w:tr w:rsidR="00E706E5" w:rsidRPr="00BA5495" w14:paraId="7666E679" w14:textId="77777777" w:rsidTr="00E706E5">
        <w:trPr>
          <w:trHeight w:val="744"/>
        </w:trPr>
        <w:tc>
          <w:tcPr>
            <w:tcW w:w="1176" w:type="dxa"/>
          </w:tcPr>
          <w:p w14:paraId="02A41AD2" w14:textId="64A4A67E" w:rsidR="00E706E5" w:rsidRDefault="00E706E5" w:rsidP="00742D1D">
            <w:pPr>
              <w:pStyle w:val="BodyText"/>
              <w:jc w:val="center"/>
              <w:rPr>
                <w:b/>
                <w:iCs/>
                <w:szCs w:val="24"/>
              </w:rPr>
            </w:pPr>
            <w:r>
              <w:rPr>
                <w:b/>
                <w:iCs/>
                <w:szCs w:val="24"/>
              </w:rPr>
              <w:t>3</w:t>
            </w:r>
          </w:p>
        </w:tc>
        <w:tc>
          <w:tcPr>
            <w:tcW w:w="2294" w:type="dxa"/>
          </w:tcPr>
          <w:p w14:paraId="6CA59A2A" w14:textId="19A57873" w:rsidR="00E706E5" w:rsidRDefault="00E706E5" w:rsidP="00742D1D">
            <w:pPr>
              <w:pStyle w:val="BodyText"/>
              <w:jc w:val="center"/>
              <w:rPr>
                <w:szCs w:val="24"/>
              </w:rPr>
            </w:pPr>
            <w:r>
              <w:rPr>
                <w:szCs w:val="24"/>
              </w:rPr>
              <w:t>-</w:t>
            </w:r>
          </w:p>
        </w:tc>
        <w:tc>
          <w:tcPr>
            <w:tcW w:w="2426" w:type="dxa"/>
          </w:tcPr>
          <w:p w14:paraId="455F5C17" w14:textId="3D29E0CF" w:rsidR="00E706E5" w:rsidRPr="00093907" w:rsidRDefault="00E706E5"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3452" w:type="dxa"/>
          </w:tcPr>
          <w:p w14:paraId="5F12FC53" w14:textId="6E81D7F8" w:rsidR="00E706E5" w:rsidRDefault="00E706E5" w:rsidP="00742D1D">
            <w:pPr>
              <w:pStyle w:val="BodyText"/>
              <w:jc w:val="center"/>
              <w:rPr>
                <w:szCs w:val="24"/>
              </w:rPr>
            </w:pPr>
            <w:r>
              <w:rPr>
                <w:szCs w:val="24"/>
              </w:rPr>
              <w:t>Statement 1869- 1870 I think this is a dead code, I could not find any such case in which the condition at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19" w:type="dxa"/>
        <w:tblLook w:val="04A0" w:firstRow="1" w:lastRow="0" w:firstColumn="1" w:lastColumn="0" w:noHBand="0" w:noVBand="1"/>
      </w:tblPr>
      <w:tblGrid>
        <w:gridCol w:w="1173"/>
        <w:gridCol w:w="2287"/>
        <w:gridCol w:w="2418"/>
        <w:gridCol w:w="3441"/>
      </w:tblGrid>
      <w:tr w:rsidR="007760FB" w:rsidRPr="00BA5495" w14:paraId="31BF3B04" w14:textId="77777777" w:rsidTr="007760FB">
        <w:trPr>
          <w:trHeight w:val="680"/>
        </w:trPr>
        <w:tc>
          <w:tcPr>
            <w:tcW w:w="1173" w:type="dxa"/>
          </w:tcPr>
          <w:p w14:paraId="54849DBC" w14:textId="77777777" w:rsidR="007760FB" w:rsidRPr="00BA5495" w:rsidRDefault="007760FB" w:rsidP="00616C3B">
            <w:pPr>
              <w:pStyle w:val="BodyText"/>
              <w:jc w:val="center"/>
              <w:rPr>
                <w:b/>
                <w:szCs w:val="24"/>
              </w:rPr>
            </w:pPr>
            <w:r w:rsidRPr="00BA5495">
              <w:rPr>
                <w:b/>
                <w:szCs w:val="24"/>
              </w:rPr>
              <w:t>Test case#</w:t>
            </w:r>
          </w:p>
        </w:tc>
        <w:tc>
          <w:tcPr>
            <w:tcW w:w="2287" w:type="dxa"/>
          </w:tcPr>
          <w:p w14:paraId="7EA40AB6" w14:textId="77777777" w:rsidR="007760FB" w:rsidRPr="00BA5495" w:rsidRDefault="007760FB" w:rsidP="007760FB">
            <w:pPr>
              <w:pStyle w:val="BodyText"/>
              <w:jc w:val="center"/>
              <w:rPr>
                <w:b/>
                <w:bCs/>
                <w:szCs w:val="24"/>
              </w:rPr>
            </w:pPr>
            <w:r w:rsidRPr="00BA5495">
              <w:rPr>
                <w:b/>
                <w:bCs/>
                <w:szCs w:val="24"/>
              </w:rPr>
              <w:t>Input</w:t>
            </w:r>
          </w:p>
        </w:tc>
        <w:tc>
          <w:tcPr>
            <w:tcW w:w="2418" w:type="dxa"/>
          </w:tcPr>
          <w:p w14:paraId="73B3DEE1" w14:textId="77777777" w:rsidR="007760FB" w:rsidRPr="00BA5495" w:rsidRDefault="007760FB" w:rsidP="007760FB">
            <w:pPr>
              <w:pStyle w:val="BodyText"/>
              <w:jc w:val="center"/>
              <w:rPr>
                <w:b/>
                <w:szCs w:val="24"/>
              </w:rPr>
            </w:pPr>
            <w:r w:rsidRPr="00BA5495">
              <w:rPr>
                <w:b/>
                <w:bCs/>
                <w:szCs w:val="24"/>
              </w:rPr>
              <w:t>Expected Output</w:t>
            </w:r>
          </w:p>
        </w:tc>
        <w:tc>
          <w:tcPr>
            <w:tcW w:w="3441" w:type="dxa"/>
          </w:tcPr>
          <w:p w14:paraId="2B736657" w14:textId="77777777" w:rsidR="007760FB" w:rsidRPr="00BA5495" w:rsidRDefault="007760FB" w:rsidP="00616C3B">
            <w:pPr>
              <w:pStyle w:val="BodyText"/>
              <w:jc w:val="center"/>
              <w:rPr>
                <w:b/>
                <w:szCs w:val="24"/>
              </w:rPr>
            </w:pPr>
            <w:r w:rsidRPr="00BA5495">
              <w:rPr>
                <w:b/>
                <w:szCs w:val="24"/>
              </w:rPr>
              <w:t>Comments/Remarks</w:t>
            </w:r>
          </w:p>
          <w:p w14:paraId="0529DAE5" w14:textId="77777777" w:rsidR="007760FB" w:rsidRPr="00BA5495" w:rsidRDefault="007760FB" w:rsidP="00616C3B">
            <w:pPr>
              <w:pStyle w:val="BodyText"/>
              <w:jc w:val="center"/>
              <w:rPr>
                <w:b/>
                <w:szCs w:val="24"/>
              </w:rPr>
            </w:pPr>
          </w:p>
        </w:tc>
      </w:tr>
      <w:tr w:rsidR="007760FB" w:rsidRPr="00BA5495" w14:paraId="2A8B9BFA" w14:textId="77777777" w:rsidTr="007760FB">
        <w:trPr>
          <w:trHeight w:val="680"/>
        </w:trPr>
        <w:tc>
          <w:tcPr>
            <w:tcW w:w="1173" w:type="dxa"/>
          </w:tcPr>
          <w:p w14:paraId="1047C84C" w14:textId="2AC43DEC" w:rsidR="007760FB" w:rsidRPr="00BA5495" w:rsidRDefault="007760FB" w:rsidP="00742D1D">
            <w:pPr>
              <w:pStyle w:val="BodyText"/>
              <w:jc w:val="center"/>
              <w:rPr>
                <w:b/>
                <w:szCs w:val="24"/>
              </w:rPr>
            </w:pPr>
            <w:r w:rsidRPr="00BA5495">
              <w:rPr>
                <w:b/>
                <w:szCs w:val="24"/>
              </w:rPr>
              <w:t>1</w:t>
            </w:r>
          </w:p>
        </w:tc>
        <w:tc>
          <w:tcPr>
            <w:tcW w:w="2287" w:type="dxa"/>
          </w:tcPr>
          <w:p w14:paraId="71CDF9AF" w14:textId="77777777" w:rsidR="007760FB" w:rsidRDefault="007760FB" w:rsidP="007760FB">
            <w:pPr>
              <w:pStyle w:val="BodyText"/>
              <w:jc w:val="center"/>
              <w:rPr>
                <w:szCs w:val="24"/>
              </w:rPr>
            </w:pPr>
            <w:r>
              <w:rPr>
                <w:szCs w:val="24"/>
              </w:rPr>
              <w:t>n = 16</w:t>
            </w:r>
          </w:p>
          <w:p w14:paraId="2CDBB5CC" w14:textId="3A22CD24" w:rsidR="007760FB" w:rsidRPr="00BA5495" w:rsidRDefault="007760FB" w:rsidP="007760FB">
            <w:pPr>
              <w:pStyle w:val="BodyText"/>
              <w:jc w:val="center"/>
              <w:rPr>
                <w:szCs w:val="24"/>
              </w:rPr>
            </w:pPr>
            <w:r>
              <w:rPr>
                <w:szCs w:val="24"/>
              </w:rPr>
              <w:t>d = 1</w:t>
            </w:r>
          </w:p>
        </w:tc>
        <w:tc>
          <w:tcPr>
            <w:tcW w:w="2418" w:type="dxa"/>
          </w:tcPr>
          <w:p w14:paraId="5FBF88B4" w14:textId="749DE5CC" w:rsidR="007760FB" w:rsidRPr="00BA5495" w:rsidRDefault="007760FB" w:rsidP="007760FB">
            <w:pPr>
              <w:pStyle w:val="BodyText"/>
              <w:jc w:val="center"/>
              <w:rPr>
                <w:szCs w:val="24"/>
              </w:rPr>
            </w:pPr>
            <w:r>
              <w:rPr>
                <w:szCs w:val="24"/>
              </w:rPr>
              <w:t>16</w:t>
            </w:r>
          </w:p>
        </w:tc>
        <w:tc>
          <w:tcPr>
            <w:tcW w:w="3441" w:type="dxa"/>
          </w:tcPr>
          <w:p w14:paraId="7174D7E7" w14:textId="611150FF" w:rsidR="007760FB" w:rsidRPr="00BA5495" w:rsidRDefault="007760FB" w:rsidP="00742D1D">
            <w:pPr>
              <w:pStyle w:val="BodyText"/>
              <w:jc w:val="center"/>
              <w:rPr>
                <w:szCs w:val="24"/>
              </w:rPr>
            </w:pPr>
            <w:r>
              <w:rPr>
                <w:szCs w:val="24"/>
              </w:rPr>
              <w:t>Covers B1853T</w:t>
            </w:r>
          </w:p>
        </w:tc>
      </w:tr>
      <w:tr w:rsidR="007760FB" w:rsidRPr="00BA5495" w14:paraId="635EAB2B" w14:textId="77777777" w:rsidTr="007760FB">
        <w:trPr>
          <w:trHeight w:val="680"/>
        </w:trPr>
        <w:tc>
          <w:tcPr>
            <w:tcW w:w="1173" w:type="dxa"/>
          </w:tcPr>
          <w:p w14:paraId="48EB7E64" w14:textId="31E69252" w:rsidR="007760FB" w:rsidRPr="00BA5495" w:rsidRDefault="007760FB" w:rsidP="00742D1D">
            <w:pPr>
              <w:pStyle w:val="BodyText"/>
              <w:jc w:val="center"/>
              <w:rPr>
                <w:b/>
                <w:iCs/>
                <w:szCs w:val="24"/>
              </w:rPr>
            </w:pPr>
            <w:r>
              <w:rPr>
                <w:b/>
                <w:iCs/>
                <w:szCs w:val="24"/>
              </w:rPr>
              <w:t>2</w:t>
            </w:r>
          </w:p>
        </w:tc>
        <w:tc>
          <w:tcPr>
            <w:tcW w:w="2287" w:type="dxa"/>
          </w:tcPr>
          <w:p w14:paraId="47D6385C" w14:textId="77777777" w:rsidR="007760FB" w:rsidRDefault="007760FB" w:rsidP="007760FB">
            <w:pPr>
              <w:pStyle w:val="BodyText"/>
              <w:jc w:val="center"/>
              <w:rPr>
                <w:szCs w:val="24"/>
              </w:rPr>
            </w:pPr>
            <w:r>
              <w:rPr>
                <w:szCs w:val="24"/>
              </w:rPr>
              <w:t>n = 10</w:t>
            </w:r>
          </w:p>
          <w:p w14:paraId="003D065B" w14:textId="77777777" w:rsidR="007760FB" w:rsidRPr="00BA5495" w:rsidRDefault="007760FB" w:rsidP="007760FB">
            <w:pPr>
              <w:pStyle w:val="BodyText"/>
              <w:jc w:val="center"/>
              <w:rPr>
                <w:szCs w:val="24"/>
              </w:rPr>
            </w:pPr>
            <w:r>
              <w:rPr>
                <w:szCs w:val="24"/>
              </w:rPr>
              <w:t>d = 3</w:t>
            </w:r>
          </w:p>
          <w:p w14:paraId="0D5CA17E" w14:textId="2713A731" w:rsidR="007760FB" w:rsidRPr="00BA5495" w:rsidRDefault="007760FB" w:rsidP="007760FB">
            <w:pPr>
              <w:pStyle w:val="BodyText"/>
              <w:jc w:val="center"/>
              <w:rPr>
                <w:szCs w:val="24"/>
              </w:rPr>
            </w:pPr>
          </w:p>
        </w:tc>
        <w:tc>
          <w:tcPr>
            <w:tcW w:w="2418" w:type="dxa"/>
          </w:tcPr>
          <w:p w14:paraId="11E8834D" w14:textId="77777777" w:rsidR="007760FB" w:rsidRPr="00093907" w:rsidRDefault="007760FB" w:rsidP="007760FB">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237347E0" w14:textId="77777777" w:rsidR="007760FB" w:rsidRPr="00BA5495" w:rsidRDefault="007760FB" w:rsidP="007760FB">
            <w:pPr>
              <w:pStyle w:val="BodyText"/>
              <w:jc w:val="center"/>
              <w:rPr>
                <w:szCs w:val="24"/>
              </w:rPr>
            </w:pPr>
          </w:p>
        </w:tc>
        <w:tc>
          <w:tcPr>
            <w:tcW w:w="3441" w:type="dxa"/>
          </w:tcPr>
          <w:p w14:paraId="4540D601" w14:textId="14F3F955" w:rsidR="007760FB" w:rsidRPr="00BA5495" w:rsidRDefault="007760FB" w:rsidP="00742D1D">
            <w:pPr>
              <w:pStyle w:val="BodyText"/>
              <w:jc w:val="center"/>
              <w:rPr>
                <w:szCs w:val="24"/>
              </w:rPr>
            </w:pPr>
            <w:r>
              <w:rPr>
                <w:szCs w:val="24"/>
              </w:rPr>
              <w:t xml:space="preserve">Covers B1853F , B1864TF, B1864F </w:t>
            </w:r>
          </w:p>
        </w:tc>
      </w:tr>
      <w:tr w:rsidR="007760FB" w:rsidRPr="00BA5495" w14:paraId="408CFE3D" w14:textId="77777777" w:rsidTr="007760FB">
        <w:trPr>
          <w:trHeight w:val="680"/>
        </w:trPr>
        <w:tc>
          <w:tcPr>
            <w:tcW w:w="1173" w:type="dxa"/>
          </w:tcPr>
          <w:p w14:paraId="5D726403" w14:textId="4CC07B5C" w:rsidR="007760FB" w:rsidRDefault="007760FB" w:rsidP="00231A7D">
            <w:pPr>
              <w:pStyle w:val="BodyText"/>
              <w:jc w:val="center"/>
              <w:rPr>
                <w:b/>
                <w:iCs/>
                <w:szCs w:val="24"/>
              </w:rPr>
            </w:pPr>
            <w:r>
              <w:rPr>
                <w:b/>
                <w:iCs/>
                <w:szCs w:val="24"/>
              </w:rPr>
              <w:t>3</w:t>
            </w:r>
          </w:p>
        </w:tc>
        <w:tc>
          <w:tcPr>
            <w:tcW w:w="2287" w:type="dxa"/>
          </w:tcPr>
          <w:p w14:paraId="0873BD1B" w14:textId="0F49460D" w:rsidR="007760FB" w:rsidRDefault="007760FB" w:rsidP="00231A7D">
            <w:pPr>
              <w:pStyle w:val="BodyText"/>
              <w:jc w:val="center"/>
              <w:rPr>
                <w:szCs w:val="24"/>
              </w:rPr>
            </w:pPr>
            <w:r>
              <w:rPr>
                <w:szCs w:val="24"/>
              </w:rPr>
              <w:t>-</w:t>
            </w:r>
          </w:p>
        </w:tc>
        <w:tc>
          <w:tcPr>
            <w:tcW w:w="2418" w:type="dxa"/>
          </w:tcPr>
          <w:p w14:paraId="056B24A2" w14:textId="70492E4C" w:rsidR="007760FB" w:rsidRPr="00093907" w:rsidRDefault="007760FB"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3441" w:type="dxa"/>
          </w:tcPr>
          <w:p w14:paraId="2D76C5BF" w14:textId="0D9DEF14" w:rsidR="007760FB" w:rsidRDefault="007760FB" w:rsidP="00231A7D">
            <w:pPr>
              <w:pStyle w:val="BodyText"/>
              <w:jc w:val="center"/>
              <w:rPr>
                <w:szCs w:val="24"/>
              </w:rPr>
            </w:pPr>
            <w:r>
              <w:rPr>
                <w:szCs w:val="24"/>
              </w:rPr>
              <w:t>Statement 1869- 1870 I think this is a dead code, I could not find any such case in which the condition at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265" w:type="dxa"/>
        <w:tblLook w:val="04A0" w:firstRow="1" w:lastRow="0" w:firstColumn="1" w:lastColumn="0" w:noHBand="0" w:noVBand="1"/>
      </w:tblPr>
      <w:tblGrid>
        <w:gridCol w:w="840"/>
        <w:gridCol w:w="1638"/>
        <w:gridCol w:w="1732"/>
        <w:gridCol w:w="5055"/>
      </w:tblGrid>
      <w:tr w:rsidR="00D018B0" w:rsidRPr="00BA5495" w14:paraId="1F852E63" w14:textId="77777777" w:rsidTr="00D018B0">
        <w:trPr>
          <w:trHeight w:val="759"/>
        </w:trPr>
        <w:tc>
          <w:tcPr>
            <w:tcW w:w="840" w:type="dxa"/>
          </w:tcPr>
          <w:p w14:paraId="3AC3FF1D" w14:textId="77777777" w:rsidR="00D018B0" w:rsidRPr="00BA5495" w:rsidRDefault="00D018B0" w:rsidP="00616C3B">
            <w:pPr>
              <w:pStyle w:val="BodyText"/>
              <w:jc w:val="center"/>
              <w:rPr>
                <w:b/>
                <w:szCs w:val="24"/>
              </w:rPr>
            </w:pPr>
            <w:r w:rsidRPr="00BA5495">
              <w:rPr>
                <w:b/>
                <w:szCs w:val="24"/>
              </w:rPr>
              <w:t>Test case#</w:t>
            </w:r>
          </w:p>
        </w:tc>
        <w:tc>
          <w:tcPr>
            <w:tcW w:w="1638" w:type="dxa"/>
          </w:tcPr>
          <w:p w14:paraId="0C1ED36E" w14:textId="77777777" w:rsidR="00D018B0" w:rsidRPr="00BA5495" w:rsidRDefault="00D018B0" w:rsidP="00616C3B">
            <w:pPr>
              <w:pStyle w:val="BodyText"/>
              <w:jc w:val="center"/>
              <w:rPr>
                <w:b/>
                <w:bCs/>
                <w:szCs w:val="24"/>
              </w:rPr>
            </w:pPr>
            <w:r w:rsidRPr="00BA5495">
              <w:rPr>
                <w:b/>
                <w:bCs/>
                <w:szCs w:val="24"/>
              </w:rPr>
              <w:t>Input</w:t>
            </w:r>
          </w:p>
        </w:tc>
        <w:tc>
          <w:tcPr>
            <w:tcW w:w="1732" w:type="dxa"/>
          </w:tcPr>
          <w:p w14:paraId="7D0B3417" w14:textId="77777777" w:rsidR="00D018B0" w:rsidRPr="00BA5495" w:rsidRDefault="00D018B0" w:rsidP="00616C3B">
            <w:pPr>
              <w:pStyle w:val="BodyText"/>
              <w:jc w:val="center"/>
              <w:rPr>
                <w:b/>
                <w:szCs w:val="24"/>
              </w:rPr>
            </w:pPr>
            <w:r w:rsidRPr="00BA5495">
              <w:rPr>
                <w:b/>
                <w:bCs/>
                <w:szCs w:val="24"/>
              </w:rPr>
              <w:t>Expected Output</w:t>
            </w:r>
          </w:p>
        </w:tc>
        <w:tc>
          <w:tcPr>
            <w:tcW w:w="5055" w:type="dxa"/>
          </w:tcPr>
          <w:p w14:paraId="1D0442A2" w14:textId="77777777" w:rsidR="00D018B0" w:rsidRPr="00BA5495" w:rsidRDefault="00D018B0" w:rsidP="00616C3B">
            <w:pPr>
              <w:pStyle w:val="BodyText"/>
              <w:jc w:val="center"/>
              <w:rPr>
                <w:b/>
                <w:szCs w:val="24"/>
              </w:rPr>
            </w:pPr>
            <w:r w:rsidRPr="00BA5495">
              <w:rPr>
                <w:b/>
                <w:szCs w:val="24"/>
              </w:rPr>
              <w:t>Comments/Remarks</w:t>
            </w:r>
          </w:p>
          <w:p w14:paraId="477CF30E" w14:textId="77777777" w:rsidR="00D018B0" w:rsidRPr="00BA5495" w:rsidRDefault="00D018B0" w:rsidP="00616C3B">
            <w:pPr>
              <w:pStyle w:val="BodyText"/>
              <w:jc w:val="center"/>
              <w:rPr>
                <w:b/>
                <w:szCs w:val="24"/>
              </w:rPr>
            </w:pPr>
          </w:p>
        </w:tc>
      </w:tr>
      <w:tr w:rsidR="00D018B0" w:rsidRPr="00BA5495" w14:paraId="5768AB18" w14:textId="77777777" w:rsidTr="00D018B0">
        <w:trPr>
          <w:trHeight w:val="759"/>
        </w:trPr>
        <w:tc>
          <w:tcPr>
            <w:tcW w:w="840" w:type="dxa"/>
          </w:tcPr>
          <w:p w14:paraId="53515EAF" w14:textId="73AD1F58" w:rsidR="00D018B0" w:rsidRPr="00BA5495" w:rsidRDefault="00D018B0" w:rsidP="0088765E">
            <w:pPr>
              <w:pStyle w:val="BodyText"/>
              <w:jc w:val="center"/>
              <w:rPr>
                <w:b/>
                <w:szCs w:val="24"/>
              </w:rPr>
            </w:pPr>
            <w:r w:rsidRPr="00BA5495">
              <w:rPr>
                <w:b/>
                <w:szCs w:val="24"/>
              </w:rPr>
              <w:t>1</w:t>
            </w:r>
          </w:p>
        </w:tc>
        <w:tc>
          <w:tcPr>
            <w:tcW w:w="1638" w:type="dxa"/>
          </w:tcPr>
          <w:p w14:paraId="53987A5D" w14:textId="77777777" w:rsidR="00D018B0" w:rsidRDefault="00D018B0" w:rsidP="00D018B0">
            <w:pPr>
              <w:pStyle w:val="BodyText"/>
              <w:jc w:val="center"/>
              <w:rPr>
                <w:szCs w:val="24"/>
              </w:rPr>
            </w:pPr>
            <w:r>
              <w:rPr>
                <w:szCs w:val="24"/>
              </w:rPr>
              <w:t>n = 16</w:t>
            </w:r>
          </w:p>
          <w:p w14:paraId="73AA4DCA" w14:textId="5B0E5FB1" w:rsidR="00D018B0" w:rsidRPr="00BA5495" w:rsidRDefault="00D018B0" w:rsidP="00D018B0">
            <w:pPr>
              <w:pStyle w:val="BodyText"/>
              <w:jc w:val="center"/>
              <w:rPr>
                <w:szCs w:val="24"/>
              </w:rPr>
            </w:pPr>
            <w:r>
              <w:rPr>
                <w:szCs w:val="24"/>
              </w:rPr>
              <w:t>d = 1</w:t>
            </w:r>
          </w:p>
        </w:tc>
        <w:tc>
          <w:tcPr>
            <w:tcW w:w="1732" w:type="dxa"/>
          </w:tcPr>
          <w:p w14:paraId="65C56582" w14:textId="3A4A58D1" w:rsidR="00D018B0" w:rsidRPr="00BA5495" w:rsidRDefault="00D018B0" w:rsidP="00D018B0">
            <w:pPr>
              <w:pStyle w:val="BodyText"/>
              <w:jc w:val="center"/>
              <w:rPr>
                <w:szCs w:val="24"/>
              </w:rPr>
            </w:pPr>
            <w:r>
              <w:rPr>
                <w:szCs w:val="24"/>
              </w:rPr>
              <w:t>16</w:t>
            </w:r>
          </w:p>
        </w:tc>
        <w:tc>
          <w:tcPr>
            <w:tcW w:w="5055" w:type="dxa"/>
          </w:tcPr>
          <w:p w14:paraId="45187C63" w14:textId="37A379EF" w:rsidR="00D018B0" w:rsidRPr="00BA5495" w:rsidRDefault="00D018B0" w:rsidP="0088765E">
            <w:pPr>
              <w:pStyle w:val="BodyText"/>
              <w:jc w:val="center"/>
              <w:rPr>
                <w:szCs w:val="24"/>
              </w:rPr>
            </w:pPr>
            <w:r>
              <w:rPr>
                <w:szCs w:val="24"/>
              </w:rPr>
              <w:t>Covers C1853T</w:t>
            </w:r>
          </w:p>
        </w:tc>
      </w:tr>
      <w:tr w:rsidR="00D018B0" w:rsidRPr="00BA5495" w14:paraId="59D48573" w14:textId="77777777" w:rsidTr="00D018B0">
        <w:trPr>
          <w:trHeight w:val="759"/>
        </w:trPr>
        <w:tc>
          <w:tcPr>
            <w:tcW w:w="840" w:type="dxa"/>
          </w:tcPr>
          <w:p w14:paraId="65789C58" w14:textId="09545948" w:rsidR="00D018B0" w:rsidRPr="00BA5495" w:rsidRDefault="00D018B0" w:rsidP="0088765E">
            <w:pPr>
              <w:pStyle w:val="BodyText"/>
              <w:jc w:val="center"/>
              <w:rPr>
                <w:b/>
                <w:iCs/>
                <w:szCs w:val="24"/>
              </w:rPr>
            </w:pPr>
            <w:r>
              <w:rPr>
                <w:b/>
                <w:iCs/>
                <w:szCs w:val="24"/>
              </w:rPr>
              <w:t>2</w:t>
            </w:r>
          </w:p>
        </w:tc>
        <w:tc>
          <w:tcPr>
            <w:tcW w:w="1638" w:type="dxa"/>
          </w:tcPr>
          <w:p w14:paraId="03F1CCCB" w14:textId="77777777" w:rsidR="00D018B0" w:rsidRDefault="00D018B0" w:rsidP="00D018B0">
            <w:pPr>
              <w:pStyle w:val="BodyText"/>
              <w:jc w:val="center"/>
              <w:rPr>
                <w:szCs w:val="24"/>
              </w:rPr>
            </w:pPr>
            <w:r>
              <w:rPr>
                <w:szCs w:val="24"/>
              </w:rPr>
              <w:t>n = 10</w:t>
            </w:r>
          </w:p>
          <w:p w14:paraId="6E4A2C9C" w14:textId="77777777" w:rsidR="00D018B0" w:rsidRPr="00BA5495" w:rsidRDefault="00D018B0" w:rsidP="00D018B0">
            <w:pPr>
              <w:pStyle w:val="BodyText"/>
              <w:jc w:val="center"/>
              <w:rPr>
                <w:szCs w:val="24"/>
              </w:rPr>
            </w:pPr>
            <w:r>
              <w:rPr>
                <w:szCs w:val="24"/>
              </w:rPr>
              <w:t>d = 3</w:t>
            </w:r>
          </w:p>
          <w:p w14:paraId="5F12D9FF" w14:textId="49EB5BA7" w:rsidR="00D018B0" w:rsidRPr="00BA5495" w:rsidRDefault="00D018B0" w:rsidP="00D018B0">
            <w:pPr>
              <w:pStyle w:val="BodyText"/>
              <w:jc w:val="center"/>
              <w:rPr>
                <w:szCs w:val="24"/>
              </w:rPr>
            </w:pPr>
          </w:p>
        </w:tc>
        <w:tc>
          <w:tcPr>
            <w:tcW w:w="1732" w:type="dxa"/>
          </w:tcPr>
          <w:p w14:paraId="08BA7907" w14:textId="77777777"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0B09E898" w14:textId="77777777" w:rsidR="00D018B0" w:rsidRPr="00BA5495" w:rsidRDefault="00D018B0" w:rsidP="00D018B0">
            <w:pPr>
              <w:pStyle w:val="BodyText"/>
              <w:jc w:val="center"/>
              <w:rPr>
                <w:szCs w:val="24"/>
              </w:rPr>
            </w:pPr>
          </w:p>
        </w:tc>
        <w:tc>
          <w:tcPr>
            <w:tcW w:w="5055" w:type="dxa"/>
          </w:tcPr>
          <w:p w14:paraId="50975CEB" w14:textId="550BFAEF" w:rsidR="00D018B0" w:rsidRPr="00BA5495" w:rsidRDefault="00D018B0" w:rsidP="0088765E">
            <w:pPr>
              <w:pStyle w:val="BodyText"/>
              <w:jc w:val="center"/>
              <w:rPr>
                <w:szCs w:val="24"/>
              </w:rPr>
            </w:pPr>
            <w:r>
              <w:rPr>
                <w:szCs w:val="24"/>
              </w:rPr>
              <w:t xml:space="preserve">Covers C1853F , C1864TF, C1864F </w:t>
            </w:r>
          </w:p>
        </w:tc>
      </w:tr>
      <w:tr w:rsidR="00D018B0" w:rsidRPr="00BA5495" w14:paraId="7C67A874" w14:textId="77777777" w:rsidTr="00D018B0">
        <w:trPr>
          <w:trHeight w:val="759"/>
        </w:trPr>
        <w:tc>
          <w:tcPr>
            <w:tcW w:w="840" w:type="dxa"/>
          </w:tcPr>
          <w:p w14:paraId="32CAFE0A" w14:textId="21DD013C" w:rsidR="00D018B0" w:rsidRDefault="00D018B0" w:rsidP="00231A7D">
            <w:pPr>
              <w:pStyle w:val="BodyText"/>
              <w:jc w:val="center"/>
              <w:rPr>
                <w:b/>
                <w:iCs/>
                <w:szCs w:val="24"/>
              </w:rPr>
            </w:pPr>
            <w:r>
              <w:rPr>
                <w:b/>
                <w:iCs/>
                <w:szCs w:val="24"/>
              </w:rPr>
              <w:t>3</w:t>
            </w:r>
          </w:p>
        </w:tc>
        <w:tc>
          <w:tcPr>
            <w:tcW w:w="1638" w:type="dxa"/>
          </w:tcPr>
          <w:p w14:paraId="30809D86" w14:textId="36850FD9" w:rsidR="00D018B0" w:rsidRDefault="00D018B0" w:rsidP="00D018B0">
            <w:pPr>
              <w:pStyle w:val="BodyText"/>
              <w:jc w:val="center"/>
              <w:rPr>
                <w:szCs w:val="24"/>
              </w:rPr>
            </w:pPr>
            <w:r>
              <w:rPr>
                <w:szCs w:val="24"/>
              </w:rPr>
              <w:t>-</w:t>
            </w:r>
          </w:p>
        </w:tc>
        <w:tc>
          <w:tcPr>
            <w:tcW w:w="1732" w:type="dxa"/>
          </w:tcPr>
          <w:p w14:paraId="05AE56B9" w14:textId="6FD71F89"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5055" w:type="dxa"/>
          </w:tcPr>
          <w:p w14:paraId="50CA4FE3" w14:textId="32A4CAAC" w:rsidR="00D018B0" w:rsidRDefault="00D018B0" w:rsidP="00231A7D">
            <w:pPr>
              <w:pStyle w:val="BodyText"/>
              <w:jc w:val="center"/>
              <w:rPr>
                <w:szCs w:val="24"/>
              </w:rPr>
            </w:pPr>
            <w:r>
              <w:rPr>
                <w:szCs w:val="24"/>
              </w:rPr>
              <w:t>Statement 1869- 1870 I think this is a dead code, I could not find any such case in which the condition at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lastRenderedPageBreak/>
        <w:t>Boundary Interior</w:t>
      </w:r>
      <w:r w:rsidRPr="00BA5495">
        <w:rPr>
          <w:b/>
          <w:bCs/>
          <w:sz w:val="32"/>
          <w:szCs w:val="32"/>
        </w:rPr>
        <w:t>:</w:t>
      </w:r>
    </w:p>
    <w:tbl>
      <w:tblPr>
        <w:tblStyle w:val="TableGrid"/>
        <w:tblW w:w="9295" w:type="dxa"/>
        <w:tblLook w:val="04A0" w:firstRow="1" w:lastRow="0" w:firstColumn="1" w:lastColumn="0" w:noHBand="0" w:noVBand="1"/>
      </w:tblPr>
      <w:tblGrid>
        <w:gridCol w:w="1170"/>
        <w:gridCol w:w="2281"/>
        <w:gridCol w:w="2412"/>
        <w:gridCol w:w="3432"/>
      </w:tblGrid>
      <w:tr w:rsidR="00A03396" w:rsidRPr="00BA5495" w14:paraId="69D05A5F" w14:textId="77777777" w:rsidTr="00A03396">
        <w:trPr>
          <w:trHeight w:val="665"/>
        </w:trPr>
        <w:tc>
          <w:tcPr>
            <w:tcW w:w="1170" w:type="dxa"/>
          </w:tcPr>
          <w:p w14:paraId="782E3C47" w14:textId="77777777" w:rsidR="00A03396" w:rsidRPr="00BA5495" w:rsidRDefault="00A03396" w:rsidP="00FD75DB">
            <w:pPr>
              <w:pStyle w:val="BodyText"/>
              <w:jc w:val="center"/>
              <w:rPr>
                <w:b/>
                <w:szCs w:val="24"/>
              </w:rPr>
            </w:pPr>
            <w:r w:rsidRPr="00BA5495">
              <w:rPr>
                <w:b/>
                <w:szCs w:val="24"/>
              </w:rPr>
              <w:t>Test case#</w:t>
            </w:r>
          </w:p>
        </w:tc>
        <w:tc>
          <w:tcPr>
            <w:tcW w:w="2281" w:type="dxa"/>
          </w:tcPr>
          <w:p w14:paraId="20CB67E8" w14:textId="77777777" w:rsidR="00A03396" w:rsidRPr="00BA5495" w:rsidRDefault="00A03396" w:rsidP="00FD75DB">
            <w:pPr>
              <w:pStyle w:val="BodyText"/>
              <w:jc w:val="center"/>
              <w:rPr>
                <w:b/>
                <w:bCs/>
                <w:szCs w:val="24"/>
              </w:rPr>
            </w:pPr>
            <w:r w:rsidRPr="00BA5495">
              <w:rPr>
                <w:b/>
                <w:bCs/>
                <w:szCs w:val="24"/>
              </w:rPr>
              <w:t>Input</w:t>
            </w:r>
          </w:p>
        </w:tc>
        <w:tc>
          <w:tcPr>
            <w:tcW w:w="2412" w:type="dxa"/>
          </w:tcPr>
          <w:p w14:paraId="4BCDF2C4" w14:textId="77777777" w:rsidR="00A03396" w:rsidRPr="00BA5495" w:rsidRDefault="00A03396" w:rsidP="00FD75DB">
            <w:pPr>
              <w:pStyle w:val="BodyText"/>
              <w:jc w:val="center"/>
              <w:rPr>
                <w:b/>
                <w:szCs w:val="24"/>
              </w:rPr>
            </w:pPr>
            <w:r w:rsidRPr="00BA5495">
              <w:rPr>
                <w:b/>
                <w:bCs/>
                <w:szCs w:val="24"/>
              </w:rPr>
              <w:t>Expected Output</w:t>
            </w:r>
          </w:p>
        </w:tc>
        <w:tc>
          <w:tcPr>
            <w:tcW w:w="3432" w:type="dxa"/>
          </w:tcPr>
          <w:p w14:paraId="5F4BCB3B" w14:textId="77777777" w:rsidR="00A03396" w:rsidRPr="00BA5495" w:rsidRDefault="00A03396" w:rsidP="00FD75DB">
            <w:pPr>
              <w:pStyle w:val="BodyText"/>
              <w:jc w:val="center"/>
              <w:rPr>
                <w:b/>
                <w:szCs w:val="24"/>
              </w:rPr>
            </w:pPr>
            <w:r w:rsidRPr="00BA5495">
              <w:rPr>
                <w:b/>
                <w:szCs w:val="24"/>
              </w:rPr>
              <w:t>Comments/Remarks</w:t>
            </w:r>
          </w:p>
          <w:p w14:paraId="79C0858D" w14:textId="77777777" w:rsidR="00A03396" w:rsidRPr="00BA5495" w:rsidRDefault="00A03396" w:rsidP="00FD75DB">
            <w:pPr>
              <w:pStyle w:val="BodyText"/>
              <w:jc w:val="center"/>
              <w:rPr>
                <w:b/>
                <w:szCs w:val="24"/>
              </w:rPr>
            </w:pPr>
          </w:p>
        </w:tc>
      </w:tr>
      <w:tr w:rsidR="00A03396" w:rsidRPr="00BA5495" w14:paraId="6B9C8E13" w14:textId="77777777" w:rsidTr="00A03396">
        <w:trPr>
          <w:trHeight w:val="665"/>
        </w:trPr>
        <w:tc>
          <w:tcPr>
            <w:tcW w:w="1170" w:type="dxa"/>
          </w:tcPr>
          <w:p w14:paraId="7927DAEE" w14:textId="77777777" w:rsidR="00A03396" w:rsidRPr="00BA5495" w:rsidRDefault="00A03396" w:rsidP="008D19F1">
            <w:pPr>
              <w:pStyle w:val="BodyText"/>
              <w:jc w:val="center"/>
              <w:rPr>
                <w:b/>
                <w:szCs w:val="24"/>
              </w:rPr>
            </w:pPr>
            <w:r>
              <w:rPr>
                <w:b/>
                <w:szCs w:val="24"/>
              </w:rPr>
              <w:t>1</w:t>
            </w:r>
          </w:p>
        </w:tc>
        <w:tc>
          <w:tcPr>
            <w:tcW w:w="2281" w:type="dxa"/>
          </w:tcPr>
          <w:p w14:paraId="568D749B" w14:textId="77777777" w:rsidR="00A03396" w:rsidRDefault="00A03396" w:rsidP="00AC2F81">
            <w:pPr>
              <w:pStyle w:val="BodyText"/>
              <w:jc w:val="center"/>
              <w:rPr>
                <w:szCs w:val="24"/>
              </w:rPr>
            </w:pPr>
            <w:r>
              <w:rPr>
                <w:szCs w:val="24"/>
              </w:rPr>
              <w:t>n = 10</w:t>
            </w:r>
          </w:p>
          <w:p w14:paraId="0BBF46E9" w14:textId="77777777" w:rsidR="00A03396" w:rsidRPr="00BA5495" w:rsidRDefault="00A03396" w:rsidP="00AC2F81">
            <w:pPr>
              <w:pStyle w:val="BodyText"/>
              <w:jc w:val="center"/>
              <w:rPr>
                <w:szCs w:val="24"/>
              </w:rPr>
            </w:pPr>
            <w:r>
              <w:rPr>
                <w:szCs w:val="24"/>
              </w:rPr>
              <w:t>d = 3</w:t>
            </w:r>
          </w:p>
          <w:p w14:paraId="0906D64C" w14:textId="77777777" w:rsidR="00A03396" w:rsidRPr="00BA5495" w:rsidRDefault="00A03396" w:rsidP="00AC2F81">
            <w:pPr>
              <w:pStyle w:val="BodyText"/>
              <w:jc w:val="center"/>
              <w:rPr>
                <w:szCs w:val="24"/>
              </w:rPr>
            </w:pPr>
          </w:p>
        </w:tc>
        <w:tc>
          <w:tcPr>
            <w:tcW w:w="2412" w:type="dxa"/>
          </w:tcPr>
          <w:p w14:paraId="39F52D2C" w14:textId="77777777" w:rsidR="00A03396" w:rsidRPr="00093907" w:rsidRDefault="00A03396" w:rsidP="00AC2F8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549BE762" w14:textId="77777777" w:rsidR="00A03396" w:rsidRPr="00BA5495" w:rsidRDefault="00A03396" w:rsidP="00AC2F81">
            <w:pPr>
              <w:pStyle w:val="BodyText"/>
              <w:jc w:val="center"/>
              <w:rPr>
                <w:szCs w:val="24"/>
              </w:rPr>
            </w:pPr>
          </w:p>
        </w:tc>
        <w:tc>
          <w:tcPr>
            <w:tcW w:w="3432" w:type="dxa"/>
          </w:tcPr>
          <w:p w14:paraId="6F27F986" w14:textId="7F208ECE" w:rsidR="00A03396" w:rsidRPr="00BA5495" w:rsidRDefault="00A03396" w:rsidP="008D19F1">
            <w:pPr>
              <w:pStyle w:val="BodyText"/>
              <w:jc w:val="center"/>
              <w:rPr>
                <w:szCs w:val="24"/>
              </w:rPr>
            </w:pPr>
            <w:r>
              <w:rPr>
                <w:szCs w:val="24"/>
              </w:rPr>
              <w:t>Covers loop starting at Line 1864. This while loop has only one path.</w:t>
            </w:r>
          </w:p>
        </w:tc>
      </w:tr>
      <w:tr w:rsidR="00A03396" w:rsidRPr="00BA5495" w14:paraId="54DDE911" w14:textId="77777777" w:rsidTr="00A03396">
        <w:trPr>
          <w:trHeight w:val="665"/>
        </w:trPr>
        <w:tc>
          <w:tcPr>
            <w:tcW w:w="1170" w:type="dxa"/>
          </w:tcPr>
          <w:p w14:paraId="70036D9A" w14:textId="77777777" w:rsidR="00A03396" w:rsidRPr="00BA5495" w:rsidRDefault="00A03396" w:rsidP="00F51CB5">
            <w:pPr>
              <w:pStyle w:val="BodyText"/>
              <w:jc w:val="center"/>
              <w:rPr>
                <w:b/>
                <w:iCs/>
                <w:szCs w:val="24"/>
              </w:rPr>
            </w:pPr>
            <w:r>
              <w:rPr>
                <w:b/>
                <w:iCs/>
                <w:szCs w:val="24"/>
              </w:rPr>
              <w:t>2</w:t>
            </w:r>
          </w:p>
        </w:tc>
        <w:tc>
          <w:tcPr>
            <w:tcW w:w="2281" w:type="dxa"/>
          </w:tcPr>
          <w:p w14:paraId="4E90B324" w14:textId="273643D5" w:rsidR="00A03396" w:rsidRPr="00BA5495" w:rsidRDefault="00A03396" w:rsidP="00AC2F81">
            <w:pPr>
              <w:pStyle w:val="BodyText"/>
              <w:jc w:val="center"/>
              <w:rPr>
                <w:szCs w:val="24"/>
              </w:rPr>
            </w:pPr>
            <w:r>
              <w:rPr>
                <w:szCs w:val="24"/>
              </w:rPr>
              <w:t>-</w:t>
            </w:r>
          </w:p>
        </w:tc>
        <w:tc>
          <w:tcPr>
            <w:tcW w:w="2412" w:type="dxa"/>
          </w:tcPr>
          <w:p w14:paraId="389F84D6" w14:textId="0B78996A" w:rsidR="00A03396" w:rsidRPr="00BA5495" w:rsidRDefault="00A03396" w:rsidP="00AC2F81">
            <w:pPr>
              <w:pStyle w:val="BodyText"/>
              <w:jc w:val="center"/>
              <w:rPr>
                <w:szCs w:val="24"/>
              </w:rPr>
            </w:pPr>
            <w:r>
              <w:rPr>
                <w:szCs w:val="24"/>
              </w:rPr>
              <w:t>-</w:t>
            </w:r>
          </w:p>
        </w:tc>
        <w:tc>
          <w:tcPr>
            <w:tcW w:w="3432" w:type="dxa"/>
          </w:tcPr>
          <w:p w14:paraId="576B9271" w14:textId="758737B8" w:rsidR="00A03396" w:rsidRPr="00BA5495" w:rsidRDefault="00A03396" w:rsidP="00F51CB5">
            <w:pPr>
              <w:pStyle w:val="BodyText"/>
              <w:jc w:val="center"/>
              <w:rPr>
                <w:szCs w:val="24"/>
              </w:rPr>
            </w:pPr>
            <w:r>
              <w:rPr>
                <w:szCs w:val="24"/>
              </w:rPr>
              <w:t>Statement 1869- 1870 I think this is a dead code, I could not find any such case in which the condition at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I think Loop at line 1868 is a dead code, I could not find any such case in which the condition at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559" w:type="dxa"/>
        <w:tblLook w:val="04A0" w:firstRow="1" w:lastRow="0" w:firstColumn="1" w:lastColumn="0" w:noHBand="0" w:noVBand="1"/>
      </w:tblPr>
      <w:tblGrid>
        <w:gridCol w:w="1180"/>
        <w:gridCol w:w="2449"/>
        <w:gridCol w:w="2464"/>
        <w:gridCol w:w="3466"/>
      </w:tblGrid>
      <w:tr w:rsidR="00A03396" w:rsidRPr="00BA5495" w14:paraId="36104E6C" w14:textId="77777777" w:rsidTr="00EF569A">
        <w:trPr>
          <w:trHeight w:val="671"/>
        </w:trPr>
        <w:tc>
          <w:tcPr>
            <w:tcW w:w="1180" w:type="dxa"/>
          </w:tcPr>
          <w:p w14:paraId="1D6D3613" w14:textId="77777777" w:rsidR="00A03396" w:rsidRPr="00BA5495" w:rsidRDefault="00A03396" w:rsidP="00FD75DB">
            <w:pPr>
              <w:pStyle w:val="BodyText"/>
              <w:jc w:val="center"/>
              <w:rPr>
                <w:b/>
                <w:szCs w:val="24"/>
              </w:rPr>
            </w:pPr>
            <w:r w:rsidRPr="00BA5495">
              <w:rPr>
                <w:b/>
                <w:szCs w:val="24"/>
              </w:rPr>
              <w:t>Test case#</w:t>
            </w:r>
          </w:p>
        </w:tc>
        <w:tc>
          <w:tcPr>
            <w:tcW w:w="2449" w:type="dxa"/>
          </w:tcPr>
          <w:p w14:paraId="01C03C11" w14:textId="77777777" w:rsidR="00A03396" w:rsidRPr="00BA5495" w:rsidRDefault="00A03396" w:rsidP="00FD75DB">
            <w:pPr>
              <w:pStyle w:val="BodyText"/>
              <w:jc w:val="center"/>
              <w:rPr>
                <w:b/>
                <w:bCs/>
                <w:szCs w:val="24"/>
              </w:rPr>
            </w:pPr>
            <w:r w:rsidRPr="00BA5495">
              <w:rPr>
                <w:b/>
                <w:bCs/>
                <w:szCs w:val="24"/>
              </w:rPr>
              <w:t>Input</w:t>
            </w:r>
          </w:p>
        </w:tc>
        <w:tc>
          <w:tcPr>
            <w:tcW w:w="2464" w:type="dxa"/>
          </w:tcPr>
          <w:p w14:paraId="41480E3C" w14:textId="77777777" w:rsidR="00A03396" w:rsidRPr="00BA5495" w:rsidRDefault="00A03396" w:rsidP="00FD75DB">
            <w:pPr>
              <w:pStyle w:val="BodyText"/>
              <w:jc w:val="center"/>
              <w:rPr>
                <w:b/>
                <w:szCs w:val="24"/>
              </w:rPr>
            </w:pPr>
            <w:r w:rsidRPr="00BA5495">
              <w:rPr>
                <w:b/>
                <w:bCs/>
                <w:szCs w:val="24"/>
              </w:rPr>
              <w:t>Expected Output</w:t>
            </w:r>
          </w:p>
        </w:tc>
        <w:tc>
          <w:tcPr>
            <w:tcW w:w="3466" w:type="dxa"/>
          </w:tcPr>
          <w:p w14:paraId="139CF246" w14:textId="77777777" w:rsidR="00A03396" w:rsidRPr="00BA5495" w:rsidRDefault="00A03396" w:rsidP="00FD75DB">
            <w:pPr>
              <w:pStyle w:val="BodyText"/>
              <w:jc w:val="center"/>
              <w:rPr>
                <w:b/>
                <w:szCs w:val="24"/>
              </w:rPr>
            </w:pPr>
            <w:r w:rsidRPr="00BA5495">
              <w:rPr>
                <w:b/>
                <w:szCs w:val="24"/>
              </w:rPr>
              <w:t>Comments/Remarks</w:t>
            </w:r>
          </w:p>
          <w:p w14:paraId="0707172A" w14:textId="77777777" w:rsidR="00A03396" w:rsidRPr="00BA5495" w:rsidRDefault="00A03396" w:rsidP="00FD75DB">
            <w:pPr>
              <w:pStyle w:val="BodyText"/>
              <w:jc w:val="center"/>
              <w:rPr>
                <w:b/>
                <w:szCs w:val="24"/>
              </w:rPr>
            </w:pPr>
          </w:p>
        </w:tc>
      </w:tr>
      <w:tr w:rsidR="00A03396" w:rsidRPr="00BA5495" w14:paraId="7A4C4888" w14:textId="77777777" w:rsidTr="00EF569A">
        <w:trPr>
          <w:trHeight w:val="671"/>
        </w:trPr>
        <w:tc>
          <w:tcPr>
            <w:tcW w:w="1180" w:type="dxa"/>
          </w:tcPr>
          <w:p w14:paraId="2A9D4680" w14:textId="77777777" w:rsidR="00A03396" w:rsidRPr="00BA5495" w:rsidRDefault="00A03396" w:rsidP="00FD75DB">
            <w:pPr>
              <w:pStyle w:val="BodyText"/>
              <w:jc w:val="center"/>
              <w:rPr>
                <w:b/>
                <w:szCs w:val="24"/>
              </w:rPr>
            </w:pPr>
            <w:r>
              <w:rPr>
                <w:b/>
                <w:szCs w:val="24"/>
              </w:rPr>
              <w:t>1</w:t>
            </w:r>
          </w:p>
        </w:tc>
        <w:tc>
          <w:tcPr>
            <w:tcW w:w="2449" w:type="dxa"/>
          </w:tcPr>
          <w:p w14:paraId="0ED3CB16" w14:textId="77777777" w:rsidR="00A03396" w:rsidRDefault="00A03396" w:rsidP="00EF569A">
            <w:pPr>
              <w:pStyle w:val="BodyText"/>
              <w:jc w:val="center"/>
              <w:rPr>
                <w:szCs w:val="24"/>
              </w:rPr>
            </w:pPr>
            <w:r>
              <w:rPr>
                <w:szCs w:val="24"/>
              </w:rPr>
              <w:t>n =10</w:t>
            </w:r>
          </w:p>
          <w:p w14:paraId="6EA657FE" w14:textId="14B3C21D" w:rsidR="00A03396" w:rsidRPr="00BA5495" w:rsidRDefault="00A03396" w:rsidP="00EF569A">
            <w:pPr>
              <w:pStyle w:val="BodyText"/>
              <w:jc w:val="center"/>
              <w:rPr>
                <w:szCs w:val="24"/>
              </w:rPr>
            </w:pPr>
            <w:r>
              <w:rPr>
                <w:szCs w:val="24"/>
              </w:rPr>
              <w:t>d = 5</w:t>
            </w:r>
          </w:p>
        </w:tc>
        <w:tc>
          <w:tcPr>
            <w:tcW w:w="2464" w:type="dxa"/>
          </w:tcPr>
          <w:p w14:paraId="24692C8A" w14:textId="5811532B" w:rsidR="00A03396" w:rsidRPr="00BA5495" w:rsidRDefault="00A03396" w:rsidP="00EF569A">
            <w:pPr>
              <w:pStyle w:val="BodyText"/>
              <w:jc w:val="center"/>
              <w:rPr>
                <w:szCs w:val="24"/>
              </w:rPr>
            </w:pPr>
            <w:r>
              <w:rPr>
                <w:szCs w:val="24"/>
              </w:rPr>
              <w:t>2</w:t>
            </w:r>
          </w:p>
        </w:tc>
        <w:tc>
          <w:tcPr>
            <w:tcW w:w="3466" w:type="dxa"/>
          </w:tcPr>
          <w:p w14:paraId="6C96599C" w14:textId="77777777" w:rsidR="00A03396" w:rsidRDefault="00A03396" w:rsidP="00FD75DB">
            <w:pPr>
              <w:pStyle w:val="BodyText"/>
              <w:jc w:val="center"/>
              <w:rPr>
                <w:szCs w:val="24"/>
              </w:rPr>
            </w:pPr>
            <w:r>
              <w:rPr>
                <w:szCs w:val="24"/>
              </w:rPr>
              <w:t>Loop at line 1864 is skipped entirely.</w:t>
            </w:r>
          </w:p>
          <w:p w14:paraId="000C7E0C" w14:textId="14179826" w:rsidR="00A03396" w:rsidRPr="00BA5495" w:rsidRDefault="00A03396" w:rsidP="00FD75DB">
            <w:pPr>
              <w:pStyle w:val="BodyText"/>
              <w:jc w:val="center"/>
              <w:rPr>
                <w:szCs w:val="24"/>
              </w:rPr>
            </w:pPr>
          </w:p>
        </w:tc>
      </w:tr>
      <w:tr w:rsidR="00A03396" w:rsidRPr="00BA5495" w14:paraId="34735A0E" w14:textId="77777777" w:rsidTr="00EF569A">
        <w:trPr>
          <w:trHeight w:val="671"/>
        </w:trPr>
        <w:tc>
          <w:tcPr>
            <w:tcW w:w="1180" w:type="dxa"/>
          </w:tcPr>
          <w:p w14:paraId="5B876FC2" w14:textId="77777777" w:rsidR="00A03396" w:rsidRPr="00BA5495" w:rsidRDefault="00A03396" w:rsidP="00FD75DB">
            <w:pPr>
              <w:pStyle w:val="BodyText"/>
              <w:jc w:val="center"/>
              <w:rPr>
                <w:b/>
                <w:iCs/>
                <w:szCs w:val="24"/>
              </w:rPr>
            </w:pPr>
            <w:r>
              <w:rPr>
                <w:b/>
                <w:iCs/>
                <w:szCs w:val="24"/>
              </w:rPr>
              <w:t>2</w:t>
            </w:r>
          </w:p>
        </w:tc>
        <w:tc>
          <w:tcPr>
            <w:tcW w:w="2449" w:type="dxa"/>
          </w:tcPr>
          <w:p w14:paraId="6B41674B" w14:textId="48088008" w:rsidR="00A03396" w:rsidRDefault="00A03396" w:rsidP="00EF569A">
            <w:pPr>
              <w:pStyle w:val="BodyText"/>
              <w:jc w:val="center"/>
              <w:rPr>
                <w:szCs w:val="24"/>
              </w:rPr>
            </w:pPr>
            <w:r>
              <w:rPr>
                <w:szCs w:val="24"/>
              </w:rPr>
              <w:t>n =5</w:t>
            </w:r>
          </w:p>
          <w:p w14:paraId="75D751BF" w14:textId="5CAAF0DD" w:rsidR="00A03396" w:rsidRPr="00BA5495" w:rsidRDefault="00A03396" w:rsidP="00EF569A">
            <w:pPr>
              <w:pStyle w:val="BodyText"/>
              <w:jc w:val="center"/>
              <w:rPr>
                <w:szCs w:val="24"/>
              </w:rPr>
            </w:pPr>
            <w:r>
              <w:rPr>
                <w:szCs w:val="24"/>
              </w:rPr>
              <w:t>d = 3</w:t>
            </w:r>
          </w:p>
        </w:tc>
        <w:tc>
          <w:tcPr>
            <w:tcW w:w="2464" w:type="dxa"/>
          </w:tcPr>
          <w:p w14:paraId="0FACD194" w14:textId="534E0058" w:rsidR="00A03396" w:rsidRPr="00BA5495" w:rsidRDefault="00A03396" w:rsidP="00EF569A">
            <w:pPr>
              <w:pStyle w:val="BodyText"/>
              <w:jc w:val="center"/>
              <w:rPr>
                <w:szCs w:val="24"/>
              </w:rPr>
            </w:pPr>
            <w:r w:rsidRPr="00632C8F">
              <w:rPr>
                <w:szCs w:val="24"/>
              </w:rPr>
              <w:t>8589934593</w:t>
            </w:r>
          </w:p>
        </w:tc>
        <w:tc>
          <w:tcPr>
            <w:tcW w:w="3466" w:type="dxa"/>
          </w:tcPr>
          <w:p w14:paraId="78B78B99" w14:textId="5E4B4324" w:rsidR="00A03396" w:rsidRPr="00BA5495" w:rsidRDefault="00A03396" w:rsidP="00FD75DB">
            <w:pPr>
              <w:pStyle w:val="BodyText"/>
              <w:jc w:val="center"/>
              <w:rPr>
                <w:szCs w:val="24"/>
              </w:rPr>
            </w:pPr>
            <w:r>
              <w:rPr>
                <w:szCs w:val="24"/>
              </w:rPr>
              <w:t>Loop at line 1864  is run only once</w:t>
            </w:r>
          </w:p>
        </w:tc>
      </w:tr>
      <w:tr w:rsidR="00A03396" w:rsidRPr="00BA5495" w14:paraId="1D1E00B1" w14:textId="77777777" w:rsidTr="00EF569A">
        <w:trPr>
          <w:trHeight w:val="671"/>
        </w:trPr>
        <w:tc>
          <w:tcPr>
            <w:tcW w:w="1180" w:type="dxa"/>
          </w:tcPr>
          <w:p w14:paraId="0D3239C5" w14:textId="765B671B" w:rsidR="00A03396" w:rsidRDefault="00A03396" w:rsidP="00FD75DB">
            <w:pPr>
              <w:pStyle w:val="BodyText"/>
              <w:jc w:val="center"/>
              <w:rPr>
                <w:b/>
                <w:iCs/>
                <w:szCs w:val="24"/>
              </w:rPr>
            </w:pPr>
            <w:r>
              <w:rPr>
                <w:b/>
                <w:iCs/>
                <w:szCs w:val="24"/>
              </w:rPr>
              <w:t>3</w:t>
            </w:r>
          </w:p>
        </w:tc>
        <w:tc>
          <w:tcPr>
            <w:tcW w:w="2449" w:type="dxa"/>
          </w:tcPr>
          <w:p w14:paraId="6C13A9A5" w14:textId="77777777" w:rsidR="00A03396" w:rsidRDefault="00A03396" w:rsidP="00EF569A">
            <w:pPr>
              <w:pStyle w:val="BodyText"/>
              <w:jc w:val="center"/>
              <w:rPr>
                <w:szCs w:val="24"/>
              </w:rPr>
            </w:pPr>
            <w:r>
              <w:rPr>
                <w:szCs w:val="24"/>
              </w:rPr>
              <w:t>n = 14</w:t>
            </w:r>
          </w:p>
          <w:p w14:paraId="5ADEE3ED" w14:textId="2477F71D" w:rsidR="00A03396" w:rsidRDefault="00A03396" w:rsidP="00EF569A">
            <w:pPr>
              <w:pStyle w:val="BodyText"/>
              <w:jc w:val="center"/>
              <w:rPr>
                <w:szCs w:val="24"/>
              </w:rPr>
            </w:pPr>
            <w:r>
              <w:rPr>
                <w:szCs w:val="24"/>
              </w:rPr>
              <w:t>d = 6</w:t>
            </w:r>
          </w:p>
        </w:tc>
        <w:tc>
          <w:tcPr>
            <w:tcW w:w="2464" w:type="dxa"/>
          </w:tcPr>
          <w:p w14:paraId="6EAEBB45" w14:textId="40902EAD" w:rsidR="00A03396" w:rsidRPr="00632C8F" w:rsidRDefault="00A03396" w:rsidP="00EF569A">
            <w:pPr>
              <w:pStyle w:val="BodyText"/>
              <w:jc w:val="center"/>
              <w:rPr>
                <w:szCs w:val="24"/>
              </w:rPr>
            </w:pPr>
            <w:r w:rsidRPr="0021208C">
              <w:rPr>
                <w:szCs w:val="24"/>
              </w:rPr>
              <w:t>8589934596</w:t>
            </w:r>
          </w:p>
        </w:tc>
        <w:tc>
          <w:tcPr>
            <w:tcW w:w="3466" w:type="dxa"/>
          </w:tcPr>
          <w:p w14:paraId="52297FF0" w14:textId="627AEFD6" w:rsidR="00A03396" w:rsidRDefault="00A03396" w:rsidP="00FD75DB">
            <w:pPr>
              <w:pStyle w:val="BodyText"/>
              <w:jc w:val="center"/>
              <w:rPr>
                <w:szCs w:val="24"/>
              </w:rPr>
            </w:pPr>
            <w:r>
              <w:rPr>
                <w:szCs w:val="24"/>
              </w:rPr>
              <w:t>Loop at line 1864 is run 3 times.</w:t>
            </w:r>
          </w:p>
        </w:tc>
      </w:tr>
      <w:tr w:rsidR="00A03396" w:rsidRPr="00BA5495" w14:paraId="37BACDBF" w14:textId="77777777" w:rsidTr="00EF569A">
        <w:trPr>
          <w:trHeight w:val="671"/>
        </w:trPr>
        <w:tc>
          <w:tcPr>
            <w:tcW w:w="1180" w:type="dxa"/>
          </w:tcPr>
          <w:p w14:paraId="289E1206" w14:textId="3C7FD23C" w:rsidR="00A03396" w:rsidRDefault="00A03396" w:rsidP="00FD75DB">
            <w:pPr>
              <w:pStyle w:val="BodyText"/>
              <w:jc w:val="center"/>
              <w:rPr>
                <w:b/>
                <w:iCs/>
                <w:szCs w:val="24"/>
              </w:rPr>
            </w:pPr>
            <w:r>
              <w:rPr>
                <w:b/>
                <w:iCs/>
                <w:szCs w:val="24"/>
              </w:rPr>
              <w:t>4</w:t>
            </w:r>
          </w:p>
        </w:tc>
        <w:tc>
          <w:tcPr>
            <w:tcW w:w="2449" w:type="dxa"/>
          </w:tcPr>
          <w:p w14:paraId="0AD45DEE" w14:textId="77777777" w:rsidR="00A03396" w:rsidRDefault="00A03396" w:rsidP="00EF569A">
            <w:pPr>
              <w:pStyle w:val="BodyText"/>
              <w:jc w:val="center"/>
              <w:rPr>
                <w:szCs w:val="24"/>
              </w:rPr>
            </w:pPr>
            <w:r>
              <w:rPr>
                <w:szCs w:val="24"/>
              </w:rPr>
              <w:t>n =20</w:t>
            </w:r>
          </w:p>
          <w:p w14:paraId="53262D9F" w14:textId="2FE7863A" w:rsidR="00A03396" w:rsidRDefault="00A03396" w:rsidP="00EF569A">
            <w:pPr>
              <w:pStyle w:val="BodyText"/>
              <w:jc w:val="center"/>
              <w:rPr>
                <w:szCs w:val="24"/>
              </w:rPr>
            </w:pPr>
            <w:r>
              <w:rPr>
                <w:szCs w:val="24"/>
              </w:rPr>
              <w:t>d =3</w:t>
            </w:r>
          </w:p>
        </w:tc>
        <w:tc>
          <w:tcPr>
            <w:tcW w:w="2464" w:type="dxa"/>
          </w:tcPr>
          <w:p w14:paraId="7406973C" w14:textId="1DEDB3CB" w:rsidR="00A03396" w:rsidRPr="0021208C" w:rsidRDefault="00A03396" w:rsidP="00EF569A">
            <w:pPr>
              <w:pStyle w:val="BodyText"/>
              <w:jc w:val="center"/>
              <w:rPr>
                <w:szCs w:val="24"/>
              </w:rPr>
            </w:pPr>
            <w:r w:rsidRPr="00800892">
              <w:rPr>
                <w:szCs w:val="24"/>
              </w:rPr>
              <w:t>8589934598</w:t>
            </w:r>
          </w:p>
        </w:tc>
        <w:tc>
          <w:tcPr>
            <w:tcW w:w="3466" w:type="dxa"/>
          </w:tcPr>
          <w:p w14:paraId="5565A6BF" w14:textId="3FEC6F6C" w:rsidR="00A03396" w:rsidRDefault="00A03396" w:rsidP="00FD75DB">
            <w:pPr>
              <w:pStyle w:val="BodyText"/>
              <w:jc w:val="center"/>
              <w:rPr>
                <w:szCs w:val="24"/>
              </w:rPr>
            </w:pPr>
            <w:r>
              <w:rPr>
                <w:szCs w:val="24"/>
              </w:rPr>
              <w:t>Loop at line 1864 is run 4 times</w:t>
            </w:r>
          </w:p>
        </w:tc>
      </w:tr>
      <w:tr w:rsidR="00A03396" w:rsidRPr="00BA5495" w14:paraId="58A7E818" w14:textId="77777777" w:rsidTr="00EF569A">
        <w:trPr>
          <w:trHeight w:val="671"/>
        </w:trPr>
        <w:tc>
          <w:tcPr>
            <w:tcW w:w="1180" w:type="dxa"/>
          </w:tcPr>
          <w:p w14:paraId="2DA105B2" w14:textId="6C7B5FE4" w:rsidR="00A03396" w:rsidRDefault="00A03396" w:rsidP="00FD75DB">
            <w:pPr>
              <w:pStyle w:val="BodyText"/>
              <w:jc w:val="center"/>
              <w:rPr>
                <w:b/>
                <w:iCs/>
                <w:szCs w:val="24"/>
              </w:rPr>
            </w:pPr>
            <w:r>
              <w:rPr>
                <w:b/>
                <w:iCs/>
                <w:szCs w:val="24"/>
              </w:rPr>
              <w:t>5</w:t>
            </w:r>
          </w:p>
        </w:tc>
        <w:tc>
          <w:tcPr>
            <w:tcW w:w="2449" w:type="dxa"/>
          </w:tcPr>
          <w:p w14:paraId="19ADF534" w14:textId="77777777" w:rsidR="00A03396" w:rsidRDefault="00A03396" w:rsidP="00EF569A">
            <w:pPr>
              <w:pStyle w:val="BodyText"/>
              <w:jc w:val="center"/>
              <w:rPr>
                <w:szCs w:val="24"/>
              </w:rPr>
            </w:pPr>
            <w:r>
              <w:rPr>
                <w:szCs w:val="24"/>
              </w:rPr>
              <w:t>n = 28</w:t>
            </w:r>
          </w:p>
          <w:p w14:paraId="15644EF7" w14:textId="7D13653A" w:rsidR="00A03396" w:rsidRDefault="00A03396" w:rsidP="00EF569A">
            <w:pPr>
              <w:pStyle w:val="BodyText"/>
              <w:jc w:val="center"/>
              <w:rPr>
                <w:szCs w:val="24"/>
              </w:rPr>
            </w:pPr>
            <w:r>
              <w:rPr>
                <w:szCs w:val="24"/>
              </w:rPr>
              <w:t>d = 3</w:t>
            </w:r>
          </w:p>
        </w:tc>
        <w:tc>
          <w:tcPr>
            <w:tcW w:w="2464" w:type="dxa"/>
          </w:tcPr>
          <w:p w14:paraId="691B569F" w14:textId="7B10C80A" w:rsidR="00A03396" w:rsidRPr="0021208C" w:rsidRDefault="00A03396" w:rsidP="00EF569A">
            <w:pPr>
              <w:pStyle w:val="BodyText"/>
              <w:jc w:val="center"/>
              <w:rPr>
                <w:szCs w:val="24"/>
              </w:rPr>
            </w:pPr>
            <w:r w:rsidRPr="00A54F06">
              <w:rPr>
                <w:szCs w:val="24"/>
              </w:rPr>
              <w:t>4294967305</w:t>
            </w:r>
          </w:p>
        </w:tc>
        <w:tc>
          <w:tcPr>
            <w:tcW w:w="3466" w:type="dxa"/>
          </w:tcPr>
          <w:p w14:paraId="4B74BDF3" w14:textId="2B377C9D" w:rsidR="00A03396" w:rsidRDefault="00A03396" w:rsidP="00FD75DB">
            <w:pPr>
              <w:pStyle w:val="BodyText"/>
              <w:jc w:val="center"/>
              <w:rPr>
                <w:szCs w:val="24"/>
              </w:rPr>
            </w:pPr>
            <w:r>
              <w:rPr>
                <w:szCs w:val="24"/>
              </w:rPr>
              <w:t>Loop at line 1864 is run 5 times.</w:t>
            </w:r>
          </w:p>
        </w:tc>
      </w:tr>
      <w:tr w:rsidR="00A03396" w:rsidRPr="00BA5495" w14:paraId="660A93C3" w14:textId="77777777" w:rsidTr="00EF569A">
        <w:trPr>
          <w:trHeight w:val="671"/>
        </w:trPr>
        <w:tc>
          <w:tcPr>
            <w:tcW w:w="1180" w:type="dxa"/>
          </w:tcPr>
          <w:p w14:paraId="283CA389" w14:textId="3ED39135" w:rsidR="00A03396" w:rsidRDefault="00A03396" w:rsidP="00FD75DB">
            <w:pPr>
              <w:pStyle w:val="BodyText"/>
              <w:jc w:val="center"/>
              <w:rPr>
                <w:b/>
                <w:iCs/>
                <w:szCs w:val="24"/>
              </w:rPr>
            </w:pPr>
            <w:r>
              <w:rPr>
                <w:b/>
                <w:iCs/>
                <w:szCs w:val="24"/>
              </w:rPr>
              <w:t>6</w:t>
            </w:r>
          </w:p>
        </w:tc>
        <w:tc>
          <w:tcPr>
            <w:tcW w:w="2449" w:type="dxa"/>
          </w:tcPr>
          <w:p w14:paraId="53D11750" w14:textId="77777777" w:rsidR="00A03396" w:rsidRDefault="00A03396" w:rsidP="00EF569A">
            <w:pPr>
              <w:pStyle w:val="BodyText"/>
              <w:jc w:val="center"/>
              <w:rPr>
                <w:szCs w:val="24"/>
              </w:rPr>
            </w:pPr>
            <w:r>
              <w:rPr>
                <w:szCs w:val="24"/>
              </w:rPr>
              <w:t>n = 32</w:t>
            </w:r>
          </w:p>
          <w:p w14:paraId="395A89EC" w14:textId="1D000E04" w:rsidR="00A03396" w:rsidRDefault="00A03396" w:rsidP="00EF569A">
            <w:pPr>
              <w:pStyle w:val="BodyText"/>
              <w:jc w:val="center"/>
              <w:rPr>
                <w:szCs w:val="24"/>
              </w:rPr>
            </w:pPr>
            <w:r>
              <w:rPr>
                <w:szCs w:val="24"/>
              </w:rPr>
              <w:t>d = 3</w:t>
            </w:r>
          </w:p>
        </w:tc>
        <w:tc>
          <w:tcPr>
            <w:tcW w:w="2464" w:type="dxa"/>
          </w:tcPr>
          <w:p w14:paraId="3B1C78CA" w14:textId="4E560CBA" w:rsidR="00A03396" w:rsidRPr="00A54F06" w:rsidRDefault="00A03396" w:rsidP="00EF569A">
            <w:pPr>
              <w:pStyle w:val="BodyText"/>
              <w:jc w:val="center"/>
              <w:rPr>
                <w:szCs w:val="24"/>
              </w:rPr>
            </w:pPr>
            <w:r w:rsidRPr="00A54F06">
              <w:rPr>
                <w:szCs w:val="24"/>
              </w:rPr>
              <w:t>8589934602</w:t>
            </w:r>
          </w:p>
        </w:tc>
        <w:tc>
          <w:tcPr>
            <w:tcW w:w="3466" w:type="dxa"/>
          </w:tcPr>
          <w:p w14:paraId="550CC5BC" w14:textId="33DDFEEC" w:rsidR="00A03396" w:rsidRDefault="00A0339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33" w:type="dxa"/>
        <w:tblLook w:val="04A0" w:firstRow="1" w:lastRow="0" w:firstColumn="1" w:lastColumn="0" w:noHBand="0" w:noVBand="1"/>
      </w:tblPr>
      <w:tblGrid>
        <w:gridCol w:w="1152"/>
        <w:gridCol w:w="2391"/>
        <w:gridCol w:w="2406"/>
        <w:gridCol w:w="3384"/>
      </w:tblGrid>
      <w:tr w:rsidR="00084164" w:rsidRPr="00BA5495" w14:paraId="124C954C" w14:textId="77777777" w:rsidTr="00084164">
        <w:trPr>
          <w:trHeight w:val="699"/>
        </w:trPr>
        <w:tc>
          <w:tcPr>
            <w:tcW w:w="1152" w:type="dxa"/>
          </w:tcPr>
          <w:p w14:paraId="54D67AB9" w14:textId="77777777" w:rsidR="00084164" w:rsidRPr="00BA5495" w:rsidRDefault="00084164" w:rsidP="00FD75DB">
            <w:pPr>
              <w:pStyle w:val="BodyText"/>
              <w:jc w:val="center"/>
              <w:rPr>
                <w:b/>
                <w:szCs w:val="24"/>
              </w:rPr>
            </w:pPr>
            <w:r w:rsidRPr="00BA5495">
              <w:rPr>
                <w:b/>
                <w:szCs w:val="24"/>
              </w:rPr>
              <w:t>Test case#</w:t>
            </w:r>
          </w:p>
        </w:tc>
        <w:tc>
          <w:tcPr>
            <w:tcW w:w="2391" w:type="dxa"/>
          </w:tcPr>
          <w:p w14:paraId="432EFBC0" w14:textId="77777777" w:rsidR="00084164" w:rsidRPr="00BA5495" w:rsidRDefault="00084164" w:rsidP="00FD75DB">
            <w:pPr>
              <w:pStyle w:val="BodyText"/>
              <w:jc w:val="center"/>
              <w:rPr>
                <w:b/>
                <w:bCs/>
                <w:szCs w:val="24"/>
              </w:rPr>
            </w:pPr>
            <w:r w:rsidRPr="00BA5495">
              <w:rPr>
                <w:b/>
                <w:bCs/>
                <w:szCs w:val="24"/>
              </w:rPr>
              <w:t>Input</w:t>
            </w:r>
          </w:p>
        </w:tc>
        <w:tc>
          <w:tcPr>
            <w:tcW w:w="2406" w:type="dxa"/>
          </w:tcPr>
          <w:p w14:paraId="5A0B942A" w14:textId="77777777" w:rsidR="00084164" w:rsidRPr="00BA5495" w:rsidRDefault="00084164" w:rsidP="00FD75DB">
            <w:pPr>
              <w:pStyle w:val="BodyText"/>
              <w:jc w:val="center"/>
              <w:rPr>
                <w:b/>
                <w:szCs w:val="24"/>
              </w:rPr>
            </w:pPr>
            <w:r w:rsidRPr="00BA5495">
              <w:rPr>
                <w:b/>
                <w:bCs/>
                <w:szCs w:val="24"/>
              </w:rPr>
              <w:t>Expected Output</w:t>
            </w:r>
          </w:p>
        </w:tc>
        <w:tc>
          <w:tcPr>
            <w:tcW w:w="3384" w:type="dxa"/>
          </w:tcPr>
          <w:p w14:paraId="77A40A4C" w14:textId="77777777" w:rsidR="00084164" w:rsidRPr="00BA5495" w:rsidRDefault="00084164" w:rsidP="00FD75DB">
            <w:pPr>
              <w:pStyle w:val="BodyText"/>
              <w:jc w:val="center"/>
              <w:rPr>
                <w:b/>
                <w:szCs w:val="24"/>
              </w:rPr>
            </w:pPr>
            <w:r w:rsidRPr="00BA5495">
              <w:rPr>
                <w:b/>
                <w:szCs w:val="24"/>
              </w:rPr>
              <w:t>Comments/Remarks</w:t>
            </w:r>
          </w:p>
          <w:p w14:paraId="6B2C01C3" w14:textId="77777777" w:rsidR="00084164" w:rsidRPr="00BA5495" w:rsidRDefault="00084164" w:rsidP="00FD75DB">
            <w:pPr>
              <w:pStyle w:val="BodyText"/>
              <w:jc w:val="center"/>
              <w:rPr>
                <w:b/>
                <w:szCs w:val="24"/>
              </w:rPr>
            </w:pPr>
          </w:p>
        </w:tc>
      </w:tr>
      <w:tr w:rsidR="00084164" w:rsidRPr="00BA5495" w14:paraId="54F05887" w14:textId="77777777" w:rsidTr="00084164">
        <w:trPr>
          <w:trHeight w:val="699"/>
        </w:trPr>
        <w:tc>
          <w:tcPr>
            <w:tcW w:w="1152" w:type="dxa"/>
          </w:tcPr>
          <w:p w14:paraId="1F08370A" w14:textId="77777777" w:rsidR="00084164" w:rsidRPr="00BA5495" w:rsidRDefault="00084164" w:rsidP="00B30F74">
            <w:pPr>
              <w:pStyle w:val="BodyText"/>
              <w:jc w:val="center"/>
              <w:rPr>
                <w:b/>
                <w:szCs w:val="24"/>
              </w:rPr>
            </w:pPr>
            <w:r>
              <w:rPr>
                <w:b/>
                <w:szCs w:val="24"/>
              </w:rPr>
              <w:t>1</w:t>
            </w:r>
          </w:p>
        </w:tc>
        <w:tc>
          <w:tcPr>
            <w:tcW w:w="2391" w:type="dxa"/>
          </w:tcPr>
          <w:p w14:paraId="374EF62E" w14:textId="77777777" w:rsidR="00084164" w:rsidRDefault="00084164" w:rsidP="00084164">
            <w:pPr>
              <w:pStyle w:val="BodyText"/>
              <w:jc w:val="center"/>
              <w:rPr>
                <w:szCs w:val="24"/>
              </w:rPr>
            </w:pPr>
            <w:r>
              <w:rPr>
                <w:szCs w:val="24"/>
              </w:rPr>
              <w:t>n = 16</w:t>
            </w:r>
          </w:p>
          <w:p w14:paraId="1934377A" w14:textId="08240E3F" w:rsidR="00084164" w:rsidRPr="00BA5495" w:rsidRDefault="00084164" w:rsidP="00084164">
            <w:pPr>
              <w:pStyle w:val="BodyText"/>
              <w:jc w:val="center"/>
              <w:rPr>
                <w:szCs w:val="24"/>
              </w:rPr>
            </w:pPr>
            <w:r>
              <w:rPr>
                <w:szCs w:val="24"/>
              </w:rPr>
              <w:t>d = 1</w:t>
            </w:r>
          </w:p>
        </w:tc>
        <w:tc>
          <w:tcPr>
            <w:tcW w:w="2406" w:type="dxa"/>
          </w:tcPr>
          <w:p w14:paraId="711D2130" w14:textId="11245FDC" w:rsidR="00084164" w:rsidRPr="00BA5495" w:rsidRDefault="00084164" w:rsidP="00084164">
            <w:pPr>
              <w:pStyle w:val="BodyText"/>
              <w:jc w:val="center"/>
              <w:rPr>
                <w:szCs w:val="24"/>
              </w:rPr>
            </w:pPr>
            <w:r>
              <w:rPr>
                <w:szCs w:val="24"/>
              </w:rPr>
              <w:t>16</w:t>
            </w:r>
          </w:p>
        </w:tc>
        <w:tc>
          <w:tcPr>
            <w:tcW w:w="3384" w:type="dxa"/>
          </w:tcPr>
          <w:p w14:paraId="608477AF" w14:textId="5F3CD41B" w:rsidR="00084164" w:rsidRPr="00BA5495" w:rsidRDefault="00084164" w:rsidP="00B30F74">
            <w:pPr>
              <w:pStyle w:val="BodyText"/>
              <w:jc w:val="center"/>
              <w:rPr>
                <w:szCs w:val="24"/>
              </w:rPr>
            </w:pPr>
            <w:r>
              <w:rPr>
                <w:szCs w:val="24"/>
              </w:rPr>
              <w:t>Covers path ABD</w:t>
            </w:r>
          </w:p>
        </w:tc>
      </w:tr>
      <w:tr w:rsidR="00084164" w:rsidRPr="00BA5495" w14:paraId="3E1D82B8" w14:textId="77777777" w:rsidTr="00084164">
        <w:trPr>
          <w:trHeight w:val="699"/>
        </w:trPr>
        <w:tc>
          <w:tcPr>
            <w:tcW w:w="1152" w:type="dxa"/>
          </w:tcPr>
          <w:p w14:paraId="238118B9" w14:textId="77777777" w:rsidR="00084164" w:rsidRPr="00BA5495" w:rsidRDefault="00084164" w:rsidP="00B30F74">
            <w:pPr>
              <w:pStyle w:val="BodyText"/>
              <w:jc w:val="center"/>
              <w:rPr>
                <w:b/>
                <w:iCs/>
                <w:szCs w:val="24"/>
              </w:rPr>
            </w:pPr>
            <w:r>
              <w:rPr>
                <w:b/>
                <w:iCs/>
                <w:szCs w:val="24"/>
              </w:rPr>
              <w:t>2</w:t>
            </w:r>
          </w:p>
        </w:tc>
        <w:tc>
          <w:tcPr>
            <w:tcW w:w="2391" w:type="dxa"/>
          </w:tcPr>
          <w:p w14:paraId="2A9E3757" w14:textId="27B9AB91" w:rsidR="00084164" w:rsidRPr="00BA5495" w:rsidRDefault="00084164" w:rsidP="00084164">
            <w:pPr>
              <w:pStyle w:val="BodyText"/>
              <w:jc w:val="center"/>
              <w:rPr>
                <w:szCs w:val="24"/>
              </w:rPr>
            </w:pPr>
            <w:r>
              <w:rPr>
                <w:szCs w:val="24"/>
              </w:rPr>
              <w:t>-</w:t>
            </w:r>
          </w:p>
        </w:tc>
        <w:tc>
          <w:tcPr>
            <w:tcW w:w="2406" w:type="dxa"/>
          </w:tcPr>
          <w:p w14:paraId="19228C0E" w14:textId="6FF114AB" w:rsidR="00084164" w:rsidRPr="00BA5495" w:rsidRDefault="00084164" w:rsidP="00084164">
            <w:pPr>
              <w:pStyle w:val="BodyText"/>
              <w:jc w:val="center"/>
              <w:rPr>
                <w:szCs w:val="24"/>
              </w:rPr>
            </w:pPr>
            <w:r>
              <w:rPr>
                <w:szCs w:val="24"/>
              </w:rPr>
              <w:t>-</w:t>
            </w:r>
          </w:p>
        </w:tc>
        <w:tc>
          <w:tcPr>
            <w:tcW w:w="3384" w:type="dxa"/>
          </w:tcPr>
          <w:p w14:paraId="54042573" w14:textId="10BED45C" w:rsidR="00084164" w:rsidRPr="00BA5495" w:rsidRDefault="00084164" w:rsidP="00B30F74">
            <w:pPr>
              <w:pStyle w:val="BodyText"/>
              <w:jc w:val="center"/>
              <w:rPr>
                <w:szCs w:val="24"/>
              </w:rPr>
            </w:pPr>
            <w:r>
              <w:rPr>
                <w:szCs w:val="24"/>
              </w:rPr>
              <w:t>Path ABCEFGHI cannot be covered since the condition in the G block is never True so H block cannot be executed.</w:t>
            </w:r>
          </w:p>
        </w:tc>
      </w:tr>
      <w:tr w:rsidR="00084164" w:rsidRPr="00BA5495" w14:paraId="3EAB8CCA" w14:textId="77777777" w:rsidTr="00084164">
        <w:trPr>
          <w:trHeight w:val="699"/>
        </w:trPr>
        <w:tc>
          <w:tcPr>
            <w:tcW w:w="1152" w:type="dxa"/>
          </w:tcPr>
          <w:p w14:paraId="68745673" w14:textId="56450017" w:rsidR="00084164" w:rsidRDefault="00084164" w:rsidP="007159D1">
            <w:pPr>
              <w:pStyle w:val="BodyText"/>
              <w:jc w:val="center"/>
              <w:rPr>
                <w:b/>
                <w:iCs/>
                <w:szCs w:val="24"/>
              </w:rPr>
            </w:pPr>
            <w:r>
              <w:rPr>
                <w:b/>
                <w:iCs/>
                <w:szCs w:val="24"/>
              </w:rPr>
              <w:t>3</w:t>
            </w:r>
          </w:p>
        </w:tc>
        <w:tc>
          <w:tcPr>
            <w:tcW w:w="2391" w:type="dxa"/>
          </w:tcPr>
          <w:p w14:paraId="51AF8855" w14:textId="77777777" w:rsidR="00084164" w:rsidRDefault="00084164" w:rsidP="00084164">
            <w:pPr>
              <w:pStyle w:val="BodyText"/>
              <w:jc w:val="center"/>
              <w:rPr>
                <w:szCs w:val="24"/>
              </w:rPr>
            </w:pPr>
            <w:r>
              <w:rPr>
                <w:szCs w:val="24"/>
              </w:rPr>
              <w:t>n =5</w:t>
            </w:r>
          </w:p>
          <w:p w14:paraId="52257B7A" w14:textId="560DFE6B" w:rsidR="00084164" w:rsidRPr="00BA5495" w:rsidRDefault="00084164" w:rsidP="00084164">
            <w:pPr>
              <w:pStyle w:val="BodyText"/>
              <w:jc w:val="center"/>
              <w:rPr>
                <w:szCs w:val="24"/>
              </w:rPr>
            </w:pPr>
            <w:r>
              <w:rPr>
                <w:szCs w:val="24"/>
              </w:rPr>
              <w:t>d = 3</w:t>
            </w:r>
          </w:p>
        </w:tc>
        <w:tc>
          <w:tcPr>
            <w:tcW w:w="2406" w:type="dxa"/>
          </w:tcPr>
          <w:p w14:paraId="0714E7C4" w14:textId="260DBBC8" w:rsidR="00084164" w:rsidRPr="00BA5495" w:rsidRDefault="00084164" w:rsidP="00084164">
            <w:pPr>
              <w:pStyle w:val="BodyText"/>
              <w:jc w:val="center"/>
              <w:rPr>
                <w:szCs w:val="24"/>
              </w:rPr>
            </w:pPr>
            <w:r w:rsidRPr="00632C8F">
              <w:rPr>
                <w:szCs w:val="24"/>
              </w:rPr>
              <w:t>8589934593</w:t>
            </w:r>
          </w:p>
        </w:tc>
        <w:tc>
          <w:tcPr>
            <w:tcW w:w="3384" w:type="dxa"/>
          </w:tcPr>
          <w:p w14:paraId="0E71CBFE" w14:textId="76999EA1" w:rsidR="00084164" w:rsidRPr="00BA5495" w:rsidRDefault="00084164" w:rsidP="007159D1">
            <w:pPr>
              <w:pStyle w:val="BodyText"/>
              <w:jc w:val="center"/>
              <w:rPr>
                <w:szCs w:val="24"/>
              </w:rPr>
            </w:pPr>
            <w:r>
              <w:rPr>
                <w:szCs w:val="24"/>
              </w:rPr>
              <w:t>Covers path ABCEFGI</w:t>
            </w:r>
          </w:p>
        </w:tc>
      </w:tr>
      <w:tr w:rsidR="00084164" w:rsidRPr="00BA5495" w14:paraId="7BF1B0E5" w14:textId="77777777" w:rsidTr="00084164">
        <w:trPr>
          <w:trHeight w:val="699"/>
        </w:trPr>
        <w:tc>
          <w:tcPr>
            <w:tcW w:w="1152" w:type="dxa"/>
          </w:tcPr>
          <w:p w14:paraId="0C917F9C" w14:textId="302162F9" w:rsidR="00084164" w:rsidRDefault="00084164" w:rsidP="007159D1">
            <w:pPr>
              <w:pStyle w:val="BodyText"/>
              <w:jc w:val="center"/>
              <w:rPr>
                <w:b/>
                <w:iCs/>
                <w:szCs w:val="24"/>
              </w:rPr>
            </w:pPr>
            <w:r>
              <w:rPr>
                <w:b/>
                <w:iCs/>
                <w:szCs w:val="24"/>
              </w:rPr>
              <w:t>4</w:t>
            </w:r>
          </w:p>
        </w:tc>
        <w:tc>
          <w:tcPr>
            <w:tcW w:w="2391" w:type="dxa"/>
          </w:tcPr>
          <w:p w14:paraId="558FAADA" w14:textId="24944A99" w:rsidR="00084164" w:rsidRDefault="00084164" w:rsidP="00084164">
            <w:pPr>
              <w:pStyle w:val="BodyText"/>
              <w:jc w:val="center"/>
              <w:rPr>
                <w:szCs w:val="24"/>
              </w:rPr>
            </w:pPr>
            <w:r>
              <w:rPr>
                <w:szCs w:val="24"/>
              </w:rPr>
              <w:t>n = 10</w:t>
            </w:r>
          </w:p>
          <w:p w14:paraId="44D93C3E" w14:textId="2CF065DA" w:rsidR="00084164" w:rsidRPr="00BA5495" w:rsidRDefault="00084164" w:rsidP="00084164">
            <w:pPr>
              <w:pStyle w:val="BodyText"/>
              <w:jc w:val="center"/>
              <w:rPr>
                <w:szCs w:val="24"/>
              </w:rPr>
            </w:pPr>
            <w:r>
              <w:rPr>
                <w:szCs w:val="24"/>
              </w:rPr>
              <w:t>d = 2</w:t>
            </w:r>
          </w:p>
        </w:tc>
        <w:tc>
          <w:tcPr>
            <w:tcW w:w="2406" w:type="dxa"/>
          </w:tcPr>
          <w:p w14:paraId="70260846" w14:textId="61479019" w:rsidR="00084164" w:rsidRPr="00BA5495" w:rsidRDefault="00084164" w:rsidP="00084164">
            <w:pPr>
              <w:pStyle w:val="BodyText"/>
              <w:jc w:val="center"/>
              <w:rPr>
                <w:szCs w:val="24"/>
              </w:rPr>
            </w:pPr>
            <w:r>
              <w:rPr>
                <w:szCs w:val="24"/>
              </w:rPr>
              <w:t>5</w:t>
            </w:r>
          </w:p>
        </w:tc>
        <w:tc>
          <w:tcPr>
            <w:tcW w:w="3384" w:type="dxa"/>
          </w:tcPr>
          <w:p w14:paraId="0553D3D1" w14:textId="387D6B9E" w:rsidR="00084164" w:rsidRPr="00BA5495" w:rsidRDefault="00084164"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proofErr w:type="spellStart"/>
            <w:r>
              <w:t>dLong</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3644A4D4" w:rsidR="001D1E7D" w:rsidRPr="005A1999" w:rsidRDefault="00084164"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proofErr w:type="spellStart"/>
            <w:r>
              <w:t>dLong</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&lt;1850,1860&gt;  &lt;1850,1861&gt;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lastRenderedPageBreak/>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422" w:type="dxa"/>
        <w:tblLook w:val="04A0" w:firstRow="1" w:lastRow="0" w:firstColumn="1" w:lastColumn="0" w:noHBand="0" w:noVBand="1"/>
      </w:tblPr>
      <w:tblGrid>
        <w:gridCol w:w="1163"/>
        <w:gridCol w:w="2414"/>
        <w:gridCol w:w="2429"/>
        <w:gridCol w:w="3416"/>
      </w:tblGrid>
      <w:tr w:rsidR="00084164" w:rsidRPr="00BA5495" w14:paraId="25591975" w14:textId="77777777" w:rsidTr="00084164">
        <w:trPr>
          <w:trHeight w:val="735"/>
        </w:trPr>
        <w:tc>
          <w:tcPr>
            <w:tcW w:w="1163" w:type="dxa"/>
          </w:tcPr>
          <w:p w14:paraId="63ABE987" w14:textId="77777777" w:rsidR="00084164" w:rsidRPr="00BA5495" w:rsidRDefault="00084164" w:rsidP="00FD75DB">
            <w:pPr>
              <w:pStyle w:val="BodyText"/>
              <w:jc w:val="center"/>
              <w:rPr>
                <w:b/>
                <w:szCs w:val="24"/>
              </w:rPr>
            </w:pPr>
            <w:r w:rsidRPr="00BA5495">
              <w:rPr>
                <w:b/>
                <w:szCs w:val="24"/>
              </w:rPr>
              <w:t>Test case#</w:t>
            </w:r>
          </w:p>
        </w:tc>
        <w:tc>
          <w:tcPr>
            <w:tcW w:w="2414" w:type="dxa"/>
          </w:tcPr>
          <w:p w14:paraId="552ADDD9" w14:textId="77777777" w:rsidR="00084164" w:rsidRPr="00BA5495" w:rsidRDefault="00084164" w:rsidP="00FD75DB">
            <w:pPr>
              <w:pStyle w:val="BodyText"/>
              <w:jc w:val="center"/>
              <w:rPr>
                <w:b/>
                <w:bCs/>
                <w:szCs w:val="24"/>
              </w:rPr>
            </w:pPr>
            <w:r w:rsidRPr="00BA5495">
              <w:rPr>
                <w:b/>
                <w:bCs/>
                <w:szCs w:val="24"/>
              </w:rPr>
              <w:t>Input</w:t>
            </w:r>
          </w:p>
        </w:tc>
        <w:tc>
          <w:tcPr>
            <w:tcW w:w="2429" w:type="dxa"/>
          </w:tcPr>
          <w:p w14:paraId="1D40E4D7" w14:textId="77777777" w:rsidR="00084164" w:rsidRPr="00BA5495" w:rsidRDefault="00084164" w:rsidP="00FD75DB">
            <w:pPr>
              <w:pStyle w:val="BodyText"/>
              <w:jc w:val="center"/>
              <w:rPr>
                <w:b/>
                <w:szCs w:val="24"/>
              </w:rPr>
            </w:pPr>
            <w:r w:rsidRPr="00BA5495">
              <w:rPr>
                <w:b/>
                <w:bCs/>
                <w:szCs w:val="24"/>
              </w:rPr>
              <w:t>Expected Output</w:t>
            </w:r>
          </w:p>
        </w:tc>
        <w:tc>
          <w:tcPr>
            <w:tcW w:w="3416" w:type="dxa"/>
          </w:tcPr>
          <w:p w14:paraId="23D3CF53" w14:textId="77777777" w:rsidR="00084164" w:rsidRPr="00BA5495" w:rsidRDefault="00084164" w:rsidP="00FD75DB">
            <w:pPr>
              <w:pStyle w:val="BodyText"/>
              <w:jc w:val="center"/>
              <w:rPr>
                <w:b/>
                <w:szCs w:val="24"/>
              </w:rPr>
            </w:pPr>
            <w:r w:rsidRPr="00BA5495">
              <w:rPr>
                <w:b/>
                <w:szCs w:val="24"/>
              </w:rPr>
              <w:t>Comments/Remarks</w:t>
            </w:r>
          </w:p>
          <w:p w14:paraId="0FC57653" w14:textId="77777777" w:rsidR="00084164" w:rsidRPr="00BA5495" w:rsidRDefault="00084164" w:rsidP="00FD75DB">
            <w:pPr>
              <w:pStyle w:val="BodyText"/>
              <w:jc w:val="center"/>
              <w:rPr>
                <w:b/>
                <w:szCs w:val="24"/>
              </w:rPr>
            </w:pPr>
          </w:p>
        </w:tc>
      </w:tr>
      <w:tr w:rsidR="00084164" w:rsidRPr="00BA5495" w14:paraId="38B6CC29" w14:textId="77777777" w:rsidTr="00084164">
        <w:trPr>
          <w:trHeight w:val="735"/>
        </w:trPr>
        <w:tc>
          <w:tcPr>
            <w:tcW w:w="1163" w:type="dxa"/>
          </w:tcPr>
          <w:p w14:paraId="66326608" w14:textId="77777777" w:rsidR="00084164" w:rsidRPr="00BA5495" w:rsidRDefault="00084164" w:rsidP="00057A87">
            <w:pPr>
              <w:pStyle w:val="BodyText"/>
              <w:jc w:val="center"/>
              <w:rPr>
                <w:b/>
                <w:szCs w:val="24"/>
              </w:rPr>
            </w:pPr>
            <w:r>
              <w:rPr>
                <w:b/>
                <w:szCs w:val="24"/>
              </w:rPr>
              <w:t>1</w:t>
            </w:r>
          </w:p>
        </w:tc>
        <w:tc>
          <w:tcPr>
            <w:tcW w:w="2414" w:type="dxa"/>
          </w:tcPr>
          <w:p w14:paraId="7A31DA3E" w14:textId="77777777" w:rsidR="00084164" w:rsidRDefault="00084164" w:rsidP="00084164">
            <w:pPr>
              <w:pStyle w:val="BodyText"/>
              <w:jc w:val="center"/>
              <w:rPr>
                <w:szCs w:val="24"/>
              </w:rPr>
            </w:pPr>
            <w:r>
              <w:rPr>
                <w:szCs w:val="24"/>
              </w:rPr>
              <w:t>n = 28</w:t>
            </w:r>
          </w:p>
          <w:p w14:paraId="36813A84" w14:textId="658E68CC" w:rsidR="00084164" w:rsidRPr="00BA5495" w:rsidRDefault="00084164" w:rsidP="00084164">
            <w:pPr>
              <w:pStyle w:val="BodyText"/>
              <w:jc w:val="center"/>
              <w:rPr>
                <w:szCs w:val="24"/>
              </w:rPr>
            </w:pPr>
            <w:r>
              <w:rPr>
                <w:szCs w:val="24"/>
              </w:rPr>
              <w:t>d = 3</w:t>
            </w:r>
          </w:p>
        </w:tc>
        <w:tc>
          <w:tcPr>
            <w:tcW w:w="2429" w:type="dxa"/>
          </w:tcPr>
          <w:p w14:paraId="4611F17B" w14:textId="63D83E4B" w:rsidR="00084164" w:rsidRPr="00BA5495" w:rsidRDefault="00084164" w:rsidP="00084164">
            <w:pPr>
              <w:pStyle w:val="BodyText"/>
              <w:jc w:val="center"/>
              <w:rPr>
                <w:szCs w:val="24"/>
              </w:rPr>
            </w:pPr>
            <w:r w:rsidRPr="00A54F06">
              <w:rPr>
                <w:szCs w:val="24"/>
              </w:rPr>
              <w:t>4294967305</w:t>
            </w:r>
          </w:p>
        </w:tc>
        <w:tc>
          <w:tcPr>
            <w:tcW w:w="3416" w:type="dxa"/>
          </w:tcPr>
          <w:p w14:paraId="04C93A12" w14:textId="15B35213" w:rsidR="00084164" w:rsidRDefault="00084164" w:rsidP="00057A87">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58ED23C6" w14:textId="77777777" w:rsidR="00084164" w:rsidRDefault="00084164" w:rsidP="00057A87">
            <w:pPr>
              <w:jc w:val="left"/>
            </w:pPr>
            <w:r>
              <w:t>&lt;1850,1853&gt; &lt;1850,1860&gt;  &lt;1850,1861&gt; &lt;1850,1865&gt;</w:t>
            </w:r>
          </w:p>
          <w:p w14:paraId="1C823D39" w14:textId="4B736276" w:rsidR="00084164" w:rsidRDefault="00084164" w:rsidP="00057A87">
            <w:pPr>
              <w:jc w:val="left"/>
            </w:pPr>
            <w:r>
              <w:t xml:space="preserve">&lt;1850,1868&gt; </w:t>
            </w:r>
          </w:p>
          <w:p w14:paraId="1B605016" w14:textId="77777777" w:rsidR="00084164" w:rsidRDefault="00084164" w:rsidP="00057A87">
            <w:pPr>
              <w:pStyle w:val="BodyText"/>
              <w:jc w:val="left"/>
              <w:rPr>
                <w:szCs w:val="24"/>
              </w:rPr>
            </w:pPr>
          </w:p>
          <w:p w14:paraId="57153ABD" w14:textId="69F96510" w:rsidR="00084164" w:rsidRDefault="00084164" w:rsidP="00057A87">
            <w:pPr>
              <w:pStyle w:val="BodyText"/>
              <w:jc w:val="left"/>
              <w:rPr>
                <w:szCs w:val="24"/>
              </w:rPr>
            </w:pPr>
            <w:r>
              <w:rPr>
                <w:szCs w:val="24"/>
              </w:rPr>
              <w:t>For n covers:</w:t>
            </w:r>
          </w:p>
          <w:p w14:paraId="1FA70363" w14:textId="6C20FD84" w:rsidR="00084164" w:rsidRPr="00057A87" w:rsidRDefault="00084164" w:rsidP="00057A87">
            <w:pPr>
              <w:pStyle w:val="BodyText"/>
              <w:jc w:val="left"/>
            </w:pPr>
            <w:r>
              <w:t>&lt;1849,1860&gt; &lt;1850,1861&gt;</w:t>
            </w:r>
          </w:p>
          <w:p w14:paraId="544D4074" w14:textId="77777777" w:rsidR="00084164" w:rsidRDefault="00084164" w:rsidP="00057A87">
            <w:pPr>
              <w:pStyle w:val="BodyText"/>
              <w:jc w:val="left"/>
              <w:rPr>
                <w:szCs w:val="24"/>
              </w:rPr>
            </w:pPr>
          </w:p>
          <w:p w14:paraId="0893D6A0" w14:textId="77777777" w:rsidR="00084164" w:rsidRDefault="00084164" w:rsidP="00057A87">
            <w:pPr>
              <w:pStyle w:val="BodyText"/>
              <w:jc w:val="left"/>
              <w:rPr>
                <w:szCs w:val="24"/>
              </w:rPr>
            </w:pPr>
            <w:r>
              <w:rPr>
                <w:szCs w:val="24"/>
              </w:rPr>
              <w:t>For q covers:</w:t>
            </w:r>
          </w:p>
          <w:p w14:paraId="78BF4F0F" w14:textId="77777777" w:rsidR="00084164" w:rsidRDefault="00084164" w:rsidP="00057A87">
            <w:r>
              <w:t xml:space="preserve">&lt;1860, 1861&gt; </w:t>
            </w:r>
          </w:p>
          <w:p w14:paraId="2D21FE8E" w14:textId="6CA670A6" w:rsidR="00084164" w:rsidRDefault="00084164" w:rsidP="00057A87">
            <w:r>
              <w:t xml:space="preserve">&lt;1860,1866&gt; </w:t>
            </w:r>
          </w:p>
          <w:p w14:paraId="309C0B2F" w14:textId="7655F72A" w:rsidR="00084164" w:rsidRDefault="00084164" w:rsidP="00057A87">
            <w:pPr>
              <w:pStyle w:val="BodyText"/>
              <w:jc w:val="left"/>
            </w:pPr>
            <w:r>
              <w:t>&lt;1866, 1866&gt;</w:t>
            </w:r>
            <w:r>
              <w:br/>
              <w:t>&lt;1866, 1873&gt;</w:t>
            </w:r>
          </w:p>
          <w:p w14:paraId="2B42B216" w14:textId="195E30A0" w:rsidR="00084164" w:rsidRPr="00BA5495" w:rsidRDefault="00084164" w:rsidP="00057A87">
            <w:pPr>
              <w:pStyle w:val="BodyText"/>
              <w:jc w:val="left"/>
              <w:rPr>
                <w:szCs w:val="24"/>
              </w:rPr>
            </w:pPr>
          </w:p>
        </w:tc>
      </w:tr>
      <w:tr w:rsidR="00084164" w:rsidRPr="00BA5495" w14:paraId="062495BE" w14:textId="77777777" w:rsidTr="00084164">
        <w:trPr>
          <w:trHeight w:val="735"/>
        </w:trPr>
        <w:tc>
          <w:tcPr>
            <w:tcW w:w="1163" w:type="dxa"/>
          </w:tcPr>
          <w:p w14:paraId="57C31663" w14:textId="77777777" w:rsidR="00084164" w:rsidRPr="00BA5495" w:rsidRDefault="00084164" w:rsidP="00057A87">
            <w:pPr>
              <w:pStyle w:val="BodyText"/>
              <w:jc w:val="center"/>
              <w:rPr>
                <w:b/>
                <w:iCs/>
                <w:szCs w:val="24"/>
              </w:rPr>
            </w:pPr>
            <w:r>
              <w:rPr>
                <w:b/>
                <w:iCs/>
                <w:szCs w:val="24"/>
              </w:rPr>
              <w:t>2</w:t>
            </w:r>
          </w:p>
        </w:tc>
        <w:tc>
          <w:tcPr>
            <w:tcW w:w="2414" w:type="dxa"/>
          </w:tcPr>
          <w:p w14:paraId="6B48B027" w14:textId="574DF829" w:rsidR="00084164" w:rsidRDefault="00084164" w:rsidP="00084164">
            <w:pPr>
              <w:pStyle w:val="BodyText"/>
              <w:jc w:val="center"/>
              <w:rPr>
                <w:szCs w:val="24"/>
              </w:rPr>
            </w:pPr>
            <w:r>
              <w:rPr>
                <w:szCs w:val="24"/>
              </w:rPr>
              <w:t>n = 10</w:t>
            </w:r>
          </w:p>
          <w:p w14:paraId="723EB778" w14:textId="1A1E892C" w:rsidR="00084164" w:rsidRPr="00BA5495" w:rsidRDefault="00084164" w:rsidP="00084164">
            <w:pPr>
              <w:pStyle w:val="BodyText"/>
              <w:jc w:val="center"/>
              <w:rPr>
                <w:szCs w:val="24"/>
              </w:rPr>
            </w:pPr>
            <w:r>
              <w:rPr>
                <w:szCs w:val="24"/>
              </w:rPr>
              <w:t>d = 1</w:t>
            </w:r>
          </w:p>
        </w:tc>
        <w:tc>
          <w:tcPr>
            <w:tcW w:w="2429" w:type="dxa"/>
          </w:tcPr>
          <w:p w14:paraId="13897597" w14:textId="5390F38D" w:rsidR="00084164" w:rsidRPr="00BA5495" w:rsidRDefault="00084164" w:rsidP="00084164">
            <w:pPr>
              <w:pStyle w:val="BodyText"/>
              <w:jc w:val="center"/>
              <w:rPr>
                <w:szCs w:val="24"/>
              </w:rPr>
            </w:pPr>
            <w:r>
              <w:rPr>
                <w:szCs w:val="24"/>
              </w:rPr>
              <w:t>10</w:t>
            </w:r>
          </w:p>
        </w:tc>
        <w:tc>
          <w:tcPr>
            <w:tcW w:w="3416" w:type="dxa"/>
          </w:tcPr>
          <w:p w14:paraId="52084BBB" w14:textId="2DE4F11B" w:rsidR="00084164" w:rsidRDefault="00084164" w:rsidP="0005707A">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3287475C" w14:textId="77777777" w:rsidR="00084164" w:rsidRDefault="00084164" w:rsidP="0005707A">
            <w:pPr>
              <w:pStyle w:val="BodyText"/>
              <w:jc w:val="left"/>
              <w:rPr>
                <w:szCs w:val="24"/>
              </w:rPr>
            </w:pPr>
            <w:r>
              <w:t>&lt;1850,1853&gt;</w:t>
            </w:r>
            <w:r>
              <w:br/>
            </w:r>
            <w:r>
              <w:rPr>
                <w:szCs w:val="24"/>
              </w:rPr>
              <w:t>For n covers:</w:t>
            </w:r>
          </w:p>
          <w:p w14:paraId="0921BC46" w14:textId="13F025AD" w:rsidR="00084164" w:rsidRPr="0005707A" w:rsidRDefault="00084164" w:rsidP="0005707A">
            <w:pPr>
              <w:pStyle w:val="BodyText"/>
              <w:jc w:val="left"/>
            </w:pPr>
            <w:r>
              <w:t>&lt;1849,1854&gt;</w:t>
            </w:r>
          </w:p>
          <w:p w14:paraId="313FD38D" w14:textId="7FD3B074" w:rsidR="00084164" w:rsidRDefault="00084164" w:rsidP="0005707A">
            <w:pPr>
              <w:pStyle w:val="BodyText"/>
              <w:jc w:val="left"/>
              <w:rPr>
                <w:szCs w:val="24"/>
              </w:rPr>
            </w:pPr>
            <w:r>
              <w:rPr>
                <w:szCs w:val="24"/>
              </w:rPr>
              <w:t>For q covers:</w:t>
            </w:r>
          </w:p>
          <w:p w14:paraId="78A38B6E" w14:textId="667E825F" w:rsidR="00084164" w:rsidRPr="0005707A" w:rsidRDefault="00084164" w:rsidP="0005707A">
            <w:pPr>
              <w:pStyle w:val="BodyText"/>
              <w:jc w:val="left"/>
            </w:pPr>
            <w:r>
              <w:t>&lt;1854,1856&gt;</w:t>
            </w:r>
          </w:p>
          <w:p w14:paraId="5383E63D" w14:textId="77777777" w:rsidR="00084164" w:rsidRPr="00BA5495" w:rsidRDefault="00084164" w:rsidP="00057A87">
            <w:pPr>
              <w:pStyle w:val="BodyText"/>
              <w:jc w:val="center"/>
              <w:rPr>
                <w:szCs w:val="24"/>
              </w:rPr>
            </w:pPr>
          </w:p>
        </w:tc>
      </w:tr>
      <w:tr w:rsidR="00084164" w:rsidRPr="00BA5495" w14:paraId="6236031B" w14:textId="77777777" w:rsidTr="00084164">
        <w:trPr>
          <w:trHeight w:val="735"/>
        </w:trPr>
        <w:tc>
          <w:tcPr>
            <w:tcW w:w="1163" w:type="dxa"/>
          </w:tcPr>
          <w:p w14:paraId="7A660E6A" w14:textId="4D220F28" w:rsidR="00084164" w:rsidRDefault="00084164" w:rsidP="00300CAF">
            <w:pPr>
              <w:pStyle w:val="BodyText"/>
              <w:jc w:val="center"/>
              <w:rPr>
                <w:b/>
                <w:iCs/>
                <w:szCs w:val="24"/>
              </w:rPr>
            </w:pPr>
            <w:r>
              <w:rPr>
                <w:b/>
                <w:iCs/>
                <w:szCs w:val="24"/>
              </w:rPr>
              <w:t>3</w:t>
            </w:r>
          </w:p>
        </w:tc>
        <w:tc>
          <w:tcPr>
            <w:tcW w:w="2414" w:type="dxa"/>
          </w:tcPr>
          <w:p w14:paraId="79E12AC0" w14:textId="77777777" w:rsidR="00084164" w:rsidRDefault="00084164" w:rsidP="00084164">
            <w:pPr>
              <w:pStyle w:val="BodyText"/>
              <w:jc w:val="center"/>
              <w:rPr>
                <w:szCs w:val="24"/>
              </w:rPr>
            </w:pPr>
            <w:r>
              <w:rPr>
                <w:szCs w:val="24"/>
              </w:rPr>
              <w:t>n = 10</w:t>
            </w:r>
          </w:p>
          <w:p w14:paraId="38440406" w14:textId="645D5F1C" w:rsidR="00084164" w:rsidRDefault="00084164" w:rsidP="00084164">
            <w:pPr>
              <w:pStyle w:val="BodyText"/>
              <w:jc w:val="center"/>
              <w:rPr>
                <w:szCs w:val="24"/>
              </w:rPr>
            </w:pPr>
            <w:r>
              <w:rPr>
                <w:szCs w:val="24"/>
              </w:rPr>
              <w:t>d = 2</w:t>
            </w:r>
          </w:p>
        </w:tc>
        <w:tc>
          <w:tcPr>
            <w:tcW w:w="2429" w:type="dxa"/>
          </w:tcPr>
          <w:p w14:paraId="5B296701" w14:textId="4AE14917" w:rsidR="00084164" w:rsidRDefault="00084164" w:rsidP="00084164">
            <w:pPr>
              <w:pStyle w:val="BodyText"/>
              <w:jc w:val="center"/>
              <w:rPr>
                <w:szCs w:val="24"/>
              </w:rPr>
            </w:pPr>
            <w:r>
              <w:rPr>
                <w:szCs w:val="24"/>
              </w:rPr>
              <w:t>5</w:t>
            </w:r>
          </w:p>
        </w:tc>
        <w:tc>
          <w:tcPr>
            <w:tcW w:w="3416" w:type="dxa"/>
          </w:tcPr>
          <w:p w14:paraId="7C3CAA3B" w14:textId="77777777" w:rsidR="00084164" w:rsidRDefault="00084164" w:rsidP="00300CAF">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7A5B26B9" w14:textId="77777777" w:rsidR="00084164" w:rsidRDefault="00084164" w:rsidP="00300CAF">
            <w:pPr>
              <w:pStyle w:val="BodyText"/>
              <w:jc w:val="left"/>
            </w:pPr>
            <w:r>
              <w:t>&lt;1850,1853&gt;</w:t>
            </w:r>
          </w:p>
          <w:p w14:paraId="495B2C5C" w14:textId="77777777" w:rsidR="00084164" w:rsidRDefault="00084164" w:rsidP="00300CAF">
            <w:pPr>
              <w:pStyle w:val="BodyText"/>
              <w:jc w:val="left"/>
            </w:pPr>
            <w:r>
              <w:t>&lt;1850,1860&gt;</w:t>
            </w:r>
          </w:p>
          <w:p w14:paraId="3E5B8DDF" w14:textId="2BAEA6B5" w:rsidR="00084164" w:rsidRDefault="00084164" w:rsidP="00300CAF">
            <w:pPr>
              <w:pStyle w:val="BodyText"/>
              <w:jc w:val="left"/>
              <w:rPr>
                <w:szCs w:val="24"/>
              </w:rPr>
            </w:pPr>
            <w:r>
              <w:lastRenderedPageBreak/>
              <w:t>&lt;1850,1861&gt;</w:t>
            </w:r>
            <w:r>
              <w:br/>
            </w:r>
            <w:r>
              <w:rPr>
                <w:szCs w:val="24"/>
              </w:rPr>
              <w:t>For n covers:</w:t>
            </w:r>
          </w:p>
          <w:p w14:paraId="595E8857" w14:textId="7A7BA2B7" w:rsidR="00084164" w:rsidRDefault="00084164" w:rsidP="00300CAF">
            <w:pPr>
              <w:pStyle w:val="BodyText"/>
              <w:jc w:val="left"/>
            </w:pPr>
            <w:r>
              <w:t>&lt;1849,1860&gt;</w:t>
            </w:r>
          </w:p>
          <w:p w14:paraId="741E457B" w14:textId="3861B0C2" w:rsidR="00084164" w:rsidRPr="0005707A" w:rsidRDefault="00084164" w:rsidP="00300CAF">
            <w:pPr>
              <w:pStyle w:val="BodyText"/>
              <w:jc w:val="left"/>
            </w:pPr>
            <w:r>
              <w:t>&lt;1849,1861&gt;</w:t>
            </w:r>
          </w:p>
          <w:p w14:paraId="1AA153C4" w14:textId="77777777" w:rsidR="00084164" w:rsidRDefault="00084164" w:rsidP="00300CAF">
            <w:pPr>
              <w:pStyle w:val="BodyText"/>
              <w:jc w:val="left"/>
              <w:rPr>
                <w:szCs w:val="24"/>
              </w:rPr>
            </w:pPr>
            <w:r>
              <w:rPr>
                <w:szCs w:val="24"/>
              </w:rPr>
              <w:t>For q covers:</w:t>
            </w:r>
          </w:p>
          <w:p w14:paraId="3A1737BB" w14:textId="677A8E24" w:rsidR="00084164" w:rsidRPr="0005707A" w:rsidRDefault="00084164" w:rsidP="00300CAF">
            <w:pPr>
              <w:pStyle w:val="BodyText"/>
              <w:jc w:val="left"/>
            </w:pPr>
            <w:r>
              <w:t>&lt;1860, 1873&gt;</w:t>
            </w:r>
          </w:p>
          <w:p w14:paraId="5A1B3E68" w14:textId="77777777" w:rsidR="00084164" w:rsidRDefault="00084164" w:rsidP="00300CAF">
            <w:pPr>
              <w:pStyle w:val="BodyText"/>
              <w:jc w:val="left"/>
              <w:rPr>
                <w:szCs w:val="24"/>
              </w:rPr>
            </w:pPr>
          </w:p>
        </w:tc>
      </w:tr>
      <w:tr w:rsidR="00084164" w:rsidRPr="00BA5495" w14:paraId="565F4FDD" w14:textId="77777777" w:rsidTr="00084164">
        <w:trPr>
          <w:trHeight w:val="735"/>
        </w:trPr>
        <w:tc>
          <w:tcPr>
            <w:tcW w:w="1163" w:type="dxa"/>
          </w:tcPr>
          <w:p w14:paraId="5FAEDAAB" w14:textId="2F952785" w:rsidR="00084164" w:rsidRDefault="00084164" w:rsidP="00300CAF">
            <w:pPr>
              <w:pStyle w:val="BodyText"/>
              <w:jc w:val="center"/>
              <w:rPr>
                <w:b/>
                <w:iCs/>
                <w:szCs w:val="24"/>
              </w:rPr>
            </w:pPr>
            <w:r>
              <w:rPr>
                <w:b/>
                <w:iCs/>
                <w:szCs w:val="24"/>
              </w:rPr>
              <w:lastRenderedPageBreak/>
              <w:t>-</w:t>
            </w:r>
          </w:p>
        </w:tc>
        <w:tc>
          <w:tcPr>
            <w:tcW w:w="2414" w:type="dxa"/>
          </w:tcPr>
          <w:p w14:paraId="5207A8AA" w14:textId="0819DB2F" w:rsidR="00084164" w:rsidRDefault="00084164" w:rsidP="00300CAF">
            <w:pPr>
              <w:pStyle w:val="BodyText"/>
              <w:rPr>
                <w:szCs w:val="24"/>
              </w:rPr>
            </w:pPr>
            <w:r>
              <w:rPr>
                <w:szCs w:val="24"/>
              </w:rPr>
              <w:t>-</w:t>
            </w:r>
          </w:p>
        </w:tc>
        <w:tc>
          <w:tcPr>
            <w:tcW w:w="2429" w:type="dxa"/>
          </w:tcPr>
          <w:p w14:paraId="0E3EFBD6" w14:textId="358CA245" w:rsidR="00084164" w:rsidRDefault="00084164" w:rsidP="00300CAF">
            <w:pPr>
              <w:pStyle w:val="BodyText"/>
              <w:jc w:val="center"/>
              <w:rPr>
                <w:szCs w:val="24"/>
              </w:rPr>
            </w:pPr>
            <w:r>
              <w:rPr>
                <w:szCs w:val="24"/>
              </w:rPr>
              <w:t>-</w:t>
            </w:r>
          </w:p>
        </w:tc>
        <w:tc>
          <w:tcPr>
            <w:tcW w:w="3416" w:type="dxa"/>
          </w:tcPr>
          <w:p w14:paraId="05DDF88F" w14:textId="77777777" w:rsidR="00084164" w:rsidRDefault="00084164" w:rsidP="00300CAF">
            <w:pPr>
              <w:pStyle w:val="BodyText"/>
              <w:jc w:val="left"/>
            </w:pPr>
            <w:r>
              <w:t>For q these DU pairs cannot be covered:</w:t>
            </w:r>
            <w:r>
              <w:br/>
              <w:t xml:space="preserve">&lt;1870, 1870&gt; </w:t>
            </w:r>
          </w:p>
          <w:p w14:paraId="3812FADB" w14:textId="77777777" w:rsidR="00084164" w:rsidRDefault="00084164" w:rsidP="00300CAF">
            <w:pPr>
              <w:pStyle w:val="BodyText"/>
              <w:jc w:val="left"/>
            </w:pPr>
            <w:r>
              <w:t>&lt;1870, 1873&gt;</w:t>
            </w:r>
          </w:p>
          <w:p w14:paraId="3586DCD0" w14:textId="77777777" w:rsidR="00084164" w:rsidRDefault="00084164" w:rsidP="00300CAF">
            <w:pPr>
              <w:pStyle w:val="BodyText"/>
              <w:jc w:val="left"/>
            </w:pPr>
            <w:r>
              <w:t>&lt;1866, 1870&gt;</w:t>
            </w:r>
          </w:p>
          <w:p w14:paraId="14E2A84D" w14:textId="215454FE" w:rsidR="00084164" w:rsidRDefault="00084164"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lastRenderedPageBreak/>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67" w:type="dxa"/>
        <w:tblLook w:val="04A0" w:firstRow="1" w:lastRow="0" w:firstColumn="1" w:lastColumn="0" w:noHBand="0" w:noVBand="1"/>
      </w:tblPr>
      <w:tblGrid>
        <w:gridCol w:w="1156"/>
        <w:gridCol w:w="2405"/>
        <w:gridCol w:w="2412"/>
        <w:gridCol w:w="3394"/>
      </w:tblGrid>
      <w:tr w:rsidR="00084164" w:rsidRPr="00BA5495" w14:paraId="40EEE5E7" w14:textId="77777777" w:rsidTr="00084164">
        <w:trPr>
          <w:trHeight w:val="668"/>
        </w:trPr>
        <w:tc>
          <w:tcPr>
            <w:tcW w:w="1156" w:type="dxa"/>
          </w:tcPr>
          <w:p w14:paraId="313E4BFA" w14:textId="77777777" w:rsidR="00084164" w:rsidRPr="00BA5495" w:rsidRDefault="00084164" w:rsidP="009E1406">
            <w:pPr>
              <w:pStyle w:val="BodyText"/>
              <w:jc w:val="center"/>
              <w:rPr>
                <w:b/>
                <w:szCs w:val="24"/>
              </w:rPr>
            </w:pPr>
            <w:r w:rsidRPr="00BA5495">
              <w:rPr>
                <w:b/>
                <w:szCs w:val="24"/>
              </w:rPr>
              <w:t>Test case#</w:t>
            </w:r>
          </w:p>
        </w:tc>
        <w:tc>
          <w:tcPr>
            <w:tcW w:w="2405" w:type="dxa"/>
          </w:tcPr>
          <w:p w14:paraId="3DF57390" w14:textId="77777777" w:rsidR="00084164" w:rsidRPr="00BA5495" w:rsidRDefault="00084164" w:rsidP="009E1406">
            <w:pPr>
              <w:pStyle w:val="BodyText"/>
              <w:jc w:val="center"/>
              <w:rPr>
                <w:b/>
                <w:bCs/>
                <w:szCs w:val="24"/>
              </w:rPr>
            </w:pPr>
            <w:r w:rsidRPr="00BA5495">
              <w:rPr>
                <w:b/>
                <w:bCs/>
                <w:szCs w:val="24"/>
              </w:rPr>
              <w:t>Input</w:t>
            </w:r>
          </w:p>
        </w:tc>
        <w:tc>
          <w:tcPr>
            <w:tcW w:w="2412" w:type="dxa"/>
          </w:tcPr>
          <w:p w14:paraId="39A40091" w14:textId="77777777" w:rsidR="00084164" w:rsidRPr="00BA5495" w:rsidRDefault="00084164" w:rsidP="009E1406">
            <w:pPr>
              <w:pStyle w:val="BodyText"/>
              <w:jc w:val="center"/>
              <w:rPr>
                <w:b/>
                <w:szCs w:val="24"/>
              </w:rPr>
            </w:pPr>
            <w:r w:rsidRPr="00BA5495">
              <w:rPr>
                <w:b/>
                <w:bCs/>
                <w:szCs w:val="24"/>
              </w:rPr>
              <w:t>Expected Output</w:t>
            </w:r>
          </w:p>
        </w:tc>
        <w:tc>
          <w:tcPr>
            <w:tcW w:w="3394" w:type="dxa"/>
          </w:tcPr>
          <w:p w14:paraId="6EA01B4B" w14:textId="77777777" w:rsidR="00084164" w:rsidRPr="00BA5495" w:rsidRDefault="00084164" w:rsidP="009E1406">
            <w:pPr>
              <w:pStyle w:val="BodyText"/>
              <w:jc w:val="center"/>
              <w:rPr>
                <w:b/>
                <w:szCs w:val="24"/>
              </w:rPr>
            </w:pPr>
            <w:r w:rsidRPr="00BA5495">
              <w:rPr>
                <w:b/>
                <w:szCs w:val="24"/>
              </w:rPr>
              <w:t>Comments/Remarks</w:t>
            </w:r>
          </w:p>
          <w:p w14:paraId="0F440E8D" w14:textId="77777777" w:rsidR="00084164" w:rsidRPr="00BA5495" w:rsidRDefault="00084164" w:rsidP="009E1406">
            <w:pPr>
              <w:pStyle w:val="BodyText"/>
              <w:jc w:val="center"/>
              <w:rPr>
                <w:b/>
                <w:szCs w:val="24"/>
              </w:rPr>
            </w:pPr>
          </w:p>
        </w:tc>
      </w:tr>
      <w:tr w:rsidR="00084164" w:rsidRPr="00BA5495" w14:paraId="3E1F17A7" w14:textId="77777777" w:rsidTr="00084164">
        <w:trPr>
          <w:trHeight w:val="668"/>
        </w:trPr>
        <w:tc>
          <w:tcPr>
            <w:tcW w:w="1156" w:type="dxa"/>
          </w:tcPr>
          <w:p w14:paraId="27F6AEFA" w14:textId="77777777" w:rsidR="00084164" w:rsidRPr="00BA5495" w:rsidRDefault="00084164" w:rsidP="009E1406">
            <w:pPr>
              <w:pStyle w:val="BodyText"/>
              <w:jc w:val="center"/>
              <w:rPr>
                <w:b/>
                <w:szCs w:val="24"/>
              </w:rPr>
            </w:pPr>
            <w:r>
              <w:rPr>
                <w:b/>
                <w:szCs w:val="24"/>
              </w:rPr>
              <w:t>1</w:t>
            </w:r>
          </w:p>
        </w:tc>
        <w:tc>
          <w:tcPr>
            <w:tcW w:w="2405" w:type="dxa"/>
          </w:tcPr>
          <w:p w14:paraId="3DA3816A" w14:textId="77777777" w:rsidR="00084164" w:rsidRDefault="00084164" w:rsidP="009E1406">
            <w:pPr>
              <w:pStyle w:val="BodyText"/>
              <w:rPr>
                <w:szCs w:val="24"/>
              </w:rPr>
            </w:pPr>
            <w:r>
              <w:rPr>
                <w:szCs w:val="24"/>
              </w:rPr>
              <w:t>In[] = ‘</w:t>
            </w:r>
            <w:r w:rsidRPr="00E5655A">
              <w:rPr>
                <w:szCs w:val="24"/>
              </w:rPr>
              <w:t>QUJD</w:t>
            </w:r>
            <w:r>
              <w:rPr>
                <w:szCs w:val="24"/>
              </w:rPr>
              <w:t>’</w:t>
            </w:r>
          </w:p>
          <w:p w14:paraId="44A89C1F"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137A1839"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6FA859D7" w14:textId="77777777" w:rsidR="00084164" w:rsidRPr="00BA5495" w:rsidRDefault="00084164" w:rsidP="009E1406">
            <w:pPr>
              <w:pStyle w:val="BodyText"/>
              <w:jc w:val="center"/>
              <w:rPr>
                <w:szCs w:val="24"/>
              </w:rPr>
            </w:pPr>
            <w:r>
              <w:rPr>
                <w:szCs w:val="24"/>
              </w:rPr>
              <w:t>‘ABC’</w:t>
            </w:r>
          </w:p>
        </w:tc>
        <w:tc>
          <w:tcPr>
            <w:tcW w:w="3394" w:type="dxa"/>
          </w:tcPr>
          <w:p w14:paraId="0854F3F1" w14:textId="77777777" w:rsidR="00084164" w:rsidRPr="00BA5495" w:rsidRDefault="00084164" w:rsidP="009E1406">
            <w:pPr>
              <w:pStyle w:val="BodyText"/>
              <w:jc w:val="center"/>
              <w:rPr>
                <w:szCs w:val="24"/>
              </w:rPr>
            </w:pPr>
            <w:r>
              <w:rPr>
                <w:szCs w:val="24"/>
              </w:rPr>
              <w:t>No padding</w:t>
            </w:r>
          </w:p>
        </w:tc>
      </w:tr>
      <w:tr w:rsidR="00084164" w:rsidRPr="00BA5495" w14:paraId="2B397CA0" w14:textId="77777777" w:rsidTr="00084164">
        <w:trPr>
          <w:trHeight w:val="668"/>
        </w:trPr>
        <w:tc>
          <w:tcPr>
            <w:tcW w:w="1156" w:type="dxa"/>
          </w:tcPr>
          <w:p w14:paraId="49DB36DC" w14:textId="77777777" w:rsidR="00084164" w:rsidRPr="00BA5495" w:rsidRDefault="00084164" w:rsidP="009E1406">
            <w:pPr>
              <w:pStyle w:val="BodyText"/>
              <w:jc w:val="center"/>
              <w:rPr>
                <w:b/>
                <w:iCs/>
                <w:szCs w:val="24"/>
              </w:rPr>
            </w:pPr>
            <w:r>
              <w:rPr>
                <w:b/>
                <w:iCs/>
                <w:szCs w:val="24"/>
              </w:rPr>
              <w:t>2</w:t>
            </w:r>
          </w:p>
        </w:tc>
        <w:tc>
          <w:tcPr>
            <w:tcW w:w="2405" w:type="dxa"/>
          </w:tcPr>
          <w:p w14:paraId="79D483EA" w14:textId="77777777" w:rsidR="00084164" w:rsidRDefault="00084164" w:rsidP="009E1406">
            <w:pPr>
              <w:pStyle w:val="BodyText"/>
              <w:rPr>
                <w:szCs w:val="24"/>
              </w:rPr>
            </w:pPr>
            <w:r>
              <w:rPr>
                <w:szCs w:val="24"/>
              </w:rPr>
              <w:t>In[] = ‘</w:t>
            </w:r>
            <w:r w:rsidRPr="006E6AC9">
              <w:rPr>
                <w:szCs w:val="24"/>
              </w:rPr>
              <w:t>QQ==</w:t>
            </w:r>
            <w:r>
              <w:rPr>
                <w:szCs w:val="24"/>
              </w:rPr>
              <w:t>’</w:t>
            </w:r>
          </w:p>
          <w:p w14:paraId="68D59AB9"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59D88A4"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16E3BA0D" w14:textId="77777777" w:rsidR="00084164" w:rsidRPr="00BA5495" w:rsidRDefault="00084164" w:rsidP="009E1406">
            <w:pPr>
              <w:pStyle w:val="BodyText"/>
              <w:jc w:val="center"/>
              <w:rPr>
                <w:szCs w:val="24"/>
              </w:rPr>
            </w:pPr>
            <w:r>
              <w:rPr>
                <w:szCs w:val="24"/>
              </w:rPr>
              <w:t>‘A’</w:t>
            </w:r>
          </w:p>
        </w:tc>
        <w:tc>
          <w:tcPr>
            <w:tcW w:w="3394" w:type="dxa"/>
          </w:tcPr>
          <w:p w14:paraId="7C1E2334" w14:textId="77777777" w:rsidR="00084164" w:rsidRPr="00BA5495" w:rsidRDefault="00084164" w:rsidP="009E1406">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5" w:type="dxa"/>
        <w:tblLook w:val="04A0" w:firstRow="1" w:lastRow="0" w:firstColumn="1" w:lastColumn="0" w:noHBand="0" w:noVBand="1"/>
      </w:tblPr>
      <w:tblGrid>
        <w:gridCol w:w="1155"/>
        <w:gridCol w:w="2400"/>
        <w:gridCol w:w="2410"/>
        <w:gridCol w:w="3390"/>
      </w:tblGrid>
      <w:tr w:rsidR="00084164" w:rsidRPr="00BA5495" w14:paraId="43392AAC" w14:textId="77777777" w:rsidTr="00084164">
        <w:trPr>
          <w:trHeight w:val="695"/>
        </w:trPr>
        <w:tc>
          <w:tcPr>
            <w:tcW w:w="1155" w:type="dxa"/>
          </w:tcPr>
          <w:p w14:paraId="3F5A62C3" w14:textId="77777777" w:rsidR="00084164" w:rsidRPr="00BA5495" w:rsidRDefault="00084164" w:rsidP="009E1406">
            <w:pPr>
              <w:pStyle w:val="BodyText"/>
              <w:jc w:val="center"/>
              <w:rPr>
                <w:b/>
                <w:szCs w:val="24"/>
              </w:rPr>
            </w:pPr>
            <w:r w:rsidRPr="00BA5495">
              <w:rPr>
                <w:b/>
                <w:szCs w:val="24"/>
              </w:rPr>
              <w:t>Test case#</w:t>
            </w:r>
          </w:p>
        </w:tc>
        <w:tc>
          <w:tcPr>
            <w:tcW w:w="2400" w:type="dxa"/>
          </w:tcPr>
          <w:p w14:paraId="098B9FCB" w14:textId="77777777" w:rsidR="00084164" w:rsidRPr="00BA5495" w:rsidRDefault="00084164" w:rsidP="009E1406">
            <w:pPr>
              <w:pStyle w:val="BodyText"/>
              <w:jc w:val="center"/>
              <w:rPr>
                <w:b/>
                <w:bCs/>
                <w:szCs w:val="24"/>
              </w:rPr>
            </w:pPr>
            <w:r w:rsidRPr="00BA5495">
              <w:rPr>
                <w:b/>
                <w:bCs/>
                <w:szCs w:val="24"/>
              </w:rPr>
              <w:t>Input</w:t>
            </w:r>
          </w:p>
        </w:tc>
        <w:tc>
          <w:tcPr>
            <w:tcW w:w="2410" w:type="dxa"/>
          </w:tcPr>
          <w:p w14:paraId="177E724D" w14:textId="77777777" w:rsidR="00084164" w:rsidRPr="00BA5495" w:rsidRDefault="00084164" w:rsidP="009E1406">
            <w:pPr>
              <w:pStyle w:val="BodyText"/>
              <w:jc w:val="center"/>
              <w:rPr>
                <w:b/>
                <w:szCs w:val="24"/>
              </w:rPr>
            </w:pPr>
            <w:r w:rsidRPr="00BA5495">
              <w:rPr>
                <w:b/>
                <w:bCs/>
                <w:szCs w:val="24"/>
              </w:rPr>
              <w:t>Expected Output</w:t>
            </w:r>
          </w:p>
        </w:tc>
        <w:tc>
          <w:tcPr>
            <w:tcW w:w="3390" w:type="dxa"/>
          </w:tcPr>
          <w:p w14:paraId="66859749" w14:textId="77777777" w:rsidR="00084164" w:rsidRPr="00BA5495" w:rsidRDefault="00084164" w:rsidP="009E1406">
            <w:pPr>
              <w:pStyle w:val="BodyText"/>
              <w:jc w:val="center"/>
              <w:rPr>
                <w:b/>
                <w:szCs w:val="24"/>
              </w:rPr>
            </w:pPr>
            <w:r w:rsidRPr="00BA5495">
              <w:rPr>
                <w:b/>
                <w:szCs w:val="24"/>
              </w:rPr>
              <w:t>Comments/Remarks</w:t>
            </w:r>
          </w:p>
          <w:p w14:paraId="2E09A62F" w14:textId="77777777" w:rsidR="00084164" w:rsidRPr="00BA5495" w:rsidRDefault="00084164" w:rsidP="009E1406">
            <w:pPr>
              <w:pStyle w:val="BodyText"/>
              <w:jc w:val="center"/>
              <w:rPr>
                <w:b/>
                <w:szCs w:val="24"/>
              </w:rPr>
            </w:pPr>
          </w:p>
        </w:tc>
      </w:tr>
      <w:tr w:rsidR="00084164" w:rsidRPr="00BA5495" w14:paraId="12CE77BC" w14:textId="77777777" w:rsidTr="00084164">
        <w:trPr>
          <w:trHeight w:val="695"/>
        </w:trPr>
        <w:tc>
          <w:tcPr>
            <w:tcW w:w="1155" w:type="dxa"/>
          </w:tcPr>
          <w:p w14:paraId="0326DAE9" w14:textId="77777777" w:rsidR="00084164" w:rsidRPr="00BA5495" w:rsidRDefault="00084164" w:rsidP="009E1406">
            <w:pPr>
              <w:pStyle w:val="BodyText"/>
              <w:jc w:val="center"/>
              <w:rPr>
                <w:b/>
                <w:szCs w:val="24"/>
              </w:rPr>
            </w:pPr>
            <w:r>
              <w:rPr>
                <w:b/>
                <w:szCs w:val="24"/>
              </w:rPr>
              <w:t>1</w:t>
            </w:r>
          </w:p>
        </w:tc>
        <w:tc>
          <w:tcPr>
            <w:tcW w:w="2400" w:type="dxa"/>
          </w:tcPr>
          <w:p w14:paraId="04A8C8A2" w14:textId="77777777" w:rsidR="00084164" w:rsidRDefault="00084164" w:rsidP="009E1406">
            <w:pPr>
              <w:pStyle w:val="BodyText"/>
              <w:rPr>
                <w:szCs w:val="24"/>
              </w:rPr>
            </w:pPr>
            <w:r>
              <w:rPr>
                <w:szCs w:val="24"/>
              </w:rPr>
              <w:t>In[] = ‘</w:t>
            </w:r>
            <w:r w:rsidRPr="00E5655A">
              <w:rPr>
                <w:szCs w:val="24"/>
              </w:rPr>
              <w:t>QUJD</w:t>
            </w:r>
            <w:r>
              <w:rPr>
                <w:szCs w:val="24"/>
              </w:rPr>
              <w:t>’</w:t>
            </w:r>
          </w:p>
          <w:p w14:paraId="5A2593DE"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A69223"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6F15AB6D" w14:textId="77777777" w:rsidR="00084164" w:rsidRPr="00BA5495" w:rsidRDefault="00084164" w:rsidP="009E1406">
            <w:pPr>
              <w:pStyle w:val="BodyText"/>
              <w:jc w:val="center"/>
              <w:rPr>
                <w:szCs w:val="24"/>
              </w:rPr>
            </w:pPr>
            <w:r>
              <w:rPr>
                <w:szCs w:val="24"/>
              </w:rPr>
              <w:t>‘ABC’</w:t>
            </w:r>
          </w:p>
        </w:tc>
        <w:tc>
          <w:tcPr>
            <w:tcW w:w="3390" w:type="dxa"/>
          </w:tcPr>
          <w:p w14:paraId="18807328" w14:textId="77777777" w:rsidR="00084164" w:rsidRPr="00BA5495" w:rsidRDefault="00084164" w:rsidP="009E1406">
            <w:pPr>
              <w:pStyle w:val="BodyText"/>
              <w:jc w:val="center"/>
              <w:rPr>
                <w:szCs w:val="24"/>
              </w:rPr>
            </w:pPr>
            <w:r>
              <w:rPr>
                <w:szCs w:val="24"/>
              </w:rPr>
              <w:t>109F, 115TF, 118T, 119T, 132T, 133T</w:t>
            </w:r>
          </w:p>
        </w:tc>
      </w:tr>
      <w:tr w:rsidR="00084164" w:rsidRPr="00BA5495" w14:paraId="7D1256D8" w14:textId="77777777" w:rsidTr="00084164">
        <w:trPr>
          <w:trHeight w:val="695"/>
        </w:trPr>
        <w:tc>
          <w:tcPr>
            <w:tcW w:w="1155" w:type="dxa"/>
          </w:tcPr>
          <w:p w14:paraId="15D4359A" w14:textId="77777777" w:rsidR="00084164" w:rsidRPr="00BA5495" w:rsidRDefault="00084164" w:rsidP="009E1406">
            <w:pPr>
              <w:pStyle w:val="BodyText"/>
              <w:jc w:val="center"/>
              <w:rPr>
                <w:b/>
                <w:iCs/>
                <w:szCs w:val="24"/>
              </w:rPr>
            </w:pPr>
            <w:r>
              <w:rPr>
                <w:b/>
                <w:iCs/>
                <w:szCs w:val="24"/>
              </w:rPr>
              <w:t>2</w:t>
            </w:r>
          </w:p>
        </w:tc>
        <w:tc>
          <w:tcPr>
            <w:tcW w:w="2400" w:type="dxa"/>
          </w:tcPr>
          <w:p w14:paraId="0919014E" w14:textId="77777777" w:rsidR="00084164" w:rsidRDefault="00084164" w:rsidP="009E1406">
            <w:pPr>
              <w:pStyle w:val="BodyText"/>
              <w:rPr>
                <w:szCs w:val="24"/>
              </w:rPr>
            </w:pPr>
            <w:r>
              <w:rPr>
                <w:szCs w:val="24"/>
              </w:rPr>
              <w:t>In[] = ‘</w:t>
            </w:r>
            <w:r w:rsidRPr="006E6AC9">
              <w:rPr>
                <w:szCs w:val="24"/>
              </w:rPr>
              <w:t>QQ==</w:t>
            </w:r>
            <w:r>
              <w:rPr>
                <w:szCs w:val="24"/>
              </w:rPr>
              <w:t>’</w:t>
            </w:r>
          </w:p>
          <w:p w14:paraId="1F53D532"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269A0E"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0DF7B6E5" w14:textId="77777777" w:rsidR="00084164" w:rsidRPr="00BA5495" w:rsidRDefault="00084164" w:rsidP="009E1406">
            <w:pPr>
              <w:pStyle w:val="BodyText"/>
              <w:jc w:val="center"/>
              <w:rPr>
                <w:szCs w:val="24"/>
              </w:rPr>
            </w:pPr>
            <w:r>
              <w:rPr>
                <w:szCs w:val="24"/>
              </w:rPr>
              <w:t>‘A’</w:t>
            </w:r>
          </w:p>
        </w:tc>
        <w:tc>
          <w:tcPr>
            <w:tcW w:w="3390" w:type="dxa"/>
          </w:tcPr>
          <w:p w14:paraId="17CBB603" w14:textId="77777777" w:rsidR="00084164" w:rsidRPr="00BA5495" w:rsidRDefault="00084164" w:rsidP="009E1406">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193" w:type="dxa"/>
        <w:tblLook w:val="04A0" w:firstRow="1" w:lastRow="0" w:firstColumn="1" w:lastColumn="0" w:noHBand="0" w:noVBand="1"/>
      </w:tblPr>
      <w:tblGrid>
        <w:gridCol w:w="1135"/>
        <w:gridCol w:w="2355"/>
        <w:gridCol w:w="2370"/>
        <w:gridCol w:w="3333"/>
      </w:tblGrid>
      <w:tr w:rsidR="00C65C96" w:rsidRPr="00BA5495" w14:paraId="4CC5664D" w14:textId="77777777" w:rsidTr="00C65C96">
        <w:trPr>
          <w:trHeight w:val="1087"/>
        </w:trPr>
        <w:tc>
          <w:tcPr>
            <w:tcW w:w="1135" w:type="dxa"/>
          </w:tcPr>
          <w:p w14:paraId="364EB9E5" w14:textId="77777777" w:rsidR="00C65C96" w:rsidRPr="00BA5495" w:rsidRDefault="00C65C96" w:rsidP="009E1406">
            <w:pPr>
              <w:pStyle w:val="BodyText"/>
              <w:jc w:val="center"/>
              <w:rPr>
                <w:b/>
                <w:szCs w:val="24"/>
              </w:rPr>
            </w:pPr>
            <w:r w:rsidRPr="00BA5495">
              <w:rPr>
                <w:b/>
                <w:szCs w:val="24"/>
              </w:rPr>
              <w:t>Test case#</w:t>
            </w:r>
          </w:p>
        </w:tc>
        <w:tc>
          <w:tcPr>
            <w:tcW w:w="2355" w:type="dxa"/>
          </w:tcPr>
          <w:p w14:paraId="053E50D3" w14:textId="77777777" w:rsidR="00C65C96" w:rsidRPr="00BA5495" w:rsidRDefault="00C65C96" w:rsidP="009E1406">
            <w:pPr>
              <w:pStyle w:val="BodyText"/>
              <w:jc w:val="center"/>
              <w:rPr>
                <w:b/>
                <w:bCs/>
                <w:szCs w:val="24"/>
              </w:rPr>
            </w:pPr>
            <w:r w:rsidRPr="00BA5495">
              <w:rPr>
                <w:b/>
                <w:bCs/>
                <w:szCs w:val="24"/>
              </w:rPr>
              <w:t>Input</w:t>
            </w:r>
          </w:p>
        </w:tc>
        <w:tc>
          <w:tcPr>
            <w:tcW w:w="2370" w:type="dxa"/>
          </w:tcPr>
          <w:p w14:paraId="5E8DAF90" w14:textId="77777777" w:rsidR="00C65C96" w:rsidRPr="00BA5495" w:rsidRDefault="00C65C96" w:rsidP="009E1406">
            <w:pPr>
              <w:pStyle w:val="BodyText"/>
              <w:jc w:val="center"/>
              <w:rPr>
                <w:b/>
                <w:szCs w:val="24"/>
              </w:rPr>
            </w:pPr>
            <w:r w:rsidRPr="00BA5495">
              <w:rPr>
                <w:b/>
                <w:bCs/>
                <w:szCs w:val="24"/>
              </w:rPr>
              <w:t>Expected Output</w:t>
            </w:r>
          </w:p>
        </w:tc>
        <w:tc>
          <w:tcPr>
            <w:tcW w:w="3333" w:type="dxa"/>
          </w:tcPr>
          <w:p w14:paraId="7CF51458" w14:textId="77777777" w:rsidR="00C65C96" w:rsidRPr="00BA5495" w:rsidRDefault="00C65C96" w:rsidP="009E1406">
            <w:pPr>
              <w:pStyle w:val="BodyText"/>
              <w:jc w:val="center"/>
              <w:rPr>
                <w:b/>
                <w:szCs w:val="24"/>
              </w:rPr>
            </w:pPr>
            <w:r w:rsidRPr="00BA5495">
              <w:rPr>
                <w:b/>
                <w:szCs w:val="24"/>
              </w:rPr>
              <w:t>Comments/Remarks</w:t>
            </w:r>
          </w:p>
          <w:p w14:paraId="611A65EF" w14:textId="77777777" w:rsidR="00C65C96" w:rsidRPr="00BA5495" w:rsidRDefault="00C65C96" w:rsidP="009E1406">
            <w:pPr>
              <w:pStyle w:val="BodyText"/>
              <w:jc w:val="center"/>
              <w:rPr>
                <w:b/>
                <w:szCs w:val="24"/>
              </w:rPr>
            </w:pPr>
          </w:p>
        </w:tc>
      </w:tr>
      <w:tr w:rsidR="00C65C96" w:rsidRPr="00BA5495" w14:paraId="34E8DC15" w14:textId="77777777" w:rsidTr="00C65C96">
        <w:trPr>
          <w:trHeight w:val="1087"/>
        </w:trPr>
        <w:tc>
          <w:tcPr>
            <w:tcW w:w="1135" w:type="dxa"/>
          </w:tcPr>
          <w:p w14:paraId="4BF28811" w14:textId="77777777" w:rsidR="00C65C96" w:rsidRDefault="00C65C96" w:rsidP="009E1406">
            <w:pPr>
              <w:pStyle w:val="BodyText"/>
              <w:jc w:val="center"/>
              <w:rPr>
                <w:b/>
                <w:szCs w:val="24"/>
              </w:rPr>
            </w:pPr>
            <w:r>
              <w:rPr>
                <w:b/>
                <w:szCs w:val="24"/>
              </w:rPr>
              <w:t>1</w:t>
            </w:r>
          </w:p>
        </w:tc>
        <w:tc>
          <w:tcPr>
            <w:tcW w:w="2355" w:type="dxa"/>
          </w:tcPr>
          <w:p w14:paraId="325AC3D3" w14:textId="77777777" w:rsidR="00C65C96" w:rsidRDefault="00C65C96" w:rsidP="009E1406">
            <w:pPr>
              <w:pStyle w:val="BodyText"/>
              <w:rPr>
                <w:szCs w:val="24"/>
              </w:rPr>
            </w:pPr>
            <w:r>
              <w:rPr>
                <w:szCs w:val="24"/>
              </w:rPr>
              <w:t>In[] = ‘</w:t>
            </w:r>
            <w:r w:rsidRPr="00E5655A">
              <w:rPr>
                <w:szCs w:val="24"/>
              </w:rPr>
              <w:t>QUJD</w:t>
            </w:r>
            <w:r>
              <w:rPr>
                <w:szCs w:val="24"/>
              </w:rPr>
              <w:t>’</w:t>
            </w:r>
          </w:p>
          <w:p w14:paraId="5F1752B6"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CCD00E3" w14:textId="77777777" w:rsidR="00C65C96" w:rsidRDefault="00C65C96" w:rsidP="009E1406">
            <w:pPr>
              <w:pStyle w:val="BodyText"/>
              <w:rPr>
                <w:szCs w:val="24"/>
              </w:rPr>
            </w:pPr>
            <w:proofErr w:type="spellStart"/>
            <w:r>
              <w:rPr>
                <w:szCs w:val="24"/>
              </w:rPr>
              <w:t>iLen</w:t>
            </w:r>
            <w:proofErr w:type="spellEnd"/>
            <w:r>
              <w:rPr>
                <w:szCs w:val="24"/>
              </w:rPr>
              <w:t xml:space="preserve"> = 0</w:t>
            </w:r>
          </w:p>
        </w:tc>
        <w:tc>
          <w:tcPr>
            <w:tcW w:w="2370" w:type="dxa"/>
          </w:tcPr>
          <w:p w14:paraId="6267B1C7" w14:textId="77777777" w:rsidR="00C65C96" w:rsidRDefault="00C65C96" w:rsidP="009E1406">
            <w:pPr>
              <w:pStyle w:val="BodyText"/>
              <w:jc w:val="center"/>
              <w:rPr>
                <w:szCs w:val="24"/>
              </w:rPr>
            </w:pPr>
            <w:r>
              <w:rPr>
                <w:szCs w:val="24"/>
              </w:rPr>
              <w:t>Empty String</w:t>
            </w:r>
          </w:p>
        </w:tc>
        <w:tc>
          <w:tcPr>
            <w:tcW w:w="3333" w:type="dxa"/>
          </w:tcPr>
          <w:p w14:paraId="33253180" w14:textId="77777777" w:rsidR="00C65C96" w:rsidRDefault="00C65C96" w:rsidP="009E1406">
            <w:pPr>
              <w:pStyle w:val="BodyText"/>
              <w:jc w:val="center"/>
              <w:rPr>
                <w:szCs w:val="24"/>
              </w:rPr>
            </w:pPr>
            <w:r>
              <w:rPr>
                <w:szCs w:val="24"/>
              </w:rPr>
              <w:t>109aF, 115F</w:t>
            </w:r>
          </w:p>
        </w:tc>
      </w:tr>
      <w:tr w:rsidR="00C65C96" w:rsidRPr="00BA5495" w14:paraId="68C2CAAF" w14:textId="77777777" w:rsidTr="00C65C96">
        <w:trPr>
          <w:trHeight w:val="1087"/>
        </w:trPr>
        <w:tc>
          <w:tcPr>
            <w:tcW w:w="1135" w:type="dxa"/>
          </w:tcPr>
          <w:p w14:paraId="644FF0A3" w14:textId="77777777" w:rsidR="00C65C96" w:rsidRPr="00BA5495" w:rsidRDefault="00C65C96" w:rsidP="009E1406">
            <w:pPr>
              <w:pStyle w:val="BodyText"/>
              <w:jc w:val="center"/>
              <w:rPr>
                <w:b/>
                <w:szCs w:val="24"/>
              </w:rPr>
            </w:pPr>
            <w:r>
              <w:rPr>
                <w:b/>
                <w:szCs w:val="24"/>
              </w:rPr>
              <w:lastRenderedPageBreak/>
              <w:t>2</w:t>
            </w:r>
          </w:p>
        </w:tc>
        <w:tc>
          <w:tcPr>
            <w:tcW w:w="2355" w:type="dxa"/>
          </w:tcPr>
          <w:p w14:paraId="69CF8357" w14:textId="77777777" w:rsidR="00C65C96" w:rsidRDefault="00C65C96" w:rsidP="009E1406">
            <w:pPr>
              <w:pStyle w:val="BodyText"/>
              <w:rPr>
                <w:szCs w:val="24"/>
              </w:rPr>
            </w:pPr>
            <w:r>
              <w:rPr>
                <w:szCs w:val="24"/>
              </w:rPr>
              <w:t>In[] = ‘</w:t>
            </w:r>
            <w:r w:rsidRPr="00E5655A">
              <w:rPr>
                <w:szCs w:val="24"/>
              </w:rPr>
              <w:t>QUJD</w:t>
            </w:r>
            <w:r>
              <w:rPr>
                <w:szCs w:val="24"/>
              </w:rPr>
              <w:t>’</w:t>
            </w:r>
          </w:p>
          <w:p w14:paraId="58EE908C"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532C32EF"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651BA4" w14:textId="77777777" w:rsidR="00C65C96" w:rsidRPr="00BA5495" w:rsidRDefault="00C65C96" w:rsidP="009E1406">
            <w:pPr>
              <w:pStyle w:val="BodyText"/>
              <w:jc w:val="center"/>
              <w:rPr>
                <w:szCs w:val="24"/>
              </w:rPr>
            </w:pPr>
            <w:r>
              <w:rPr>
                <w:szCs w:val="24"/>
              </w:rPr>
              <w:t>‘ABC’</w:t>
            </w:r>
          </w:p>
        </w:tc>
        <w:tc>
          <w:tcPr>
            <w:tcW w:w="3333" w:type="dxa"/>
          </w:tcPr>
          <w:p w14:paraId="6D622217" w14:textId="77777777" w:rsidR="00C65C96" w:rsidRPr="00BA5495" w:rsidRDefault="00C65C96" w:rsidP="009E1406">
            <w:pPr>
              <w:pStyle w:val="BodyText"/>
              <w:jc w:val="center"/>
              <w:rPr>
                <w:szCs w:val="24"/>
              </w:rPr>
            </w:pPr>
            <w:r>
              <w:rPr>
                <w:szCs w:val="24"/>
              </w:rPr>
              <w:t>109aT, 109bF, 115TF, 118T, 119T, 132T, 133T</w:t>
            </w:r>
          </w:p>
        </w:tc>
      </w:tr>
      <w:tr w:rsidR="00C65C96" w:rsidRPr="00BA5495" w14:paraId="3B5BD215" w14:textId="77777777" w:rsidTr="00C65C96">
        <w:trPr>
          <w:trHeight w:val="1087"/>
        </w:trPr>
        <w:tc>
          <w:tcPr>
            <w:tcW w:w="1135" w:type="dxa"/>
          </w:tcPr>
          <w:p w14:paraId="13E67F02" w14:textId="77777777" w:rsidR="00C65C96" w:rsidRPr="00BA5495" w:rsidRDefault="00C65C96" w:rsidP="009E1406">
            <w:pPr>
              <w:pStyle w:val="BodyText"/>
              <w:jc w:val="center"/>
              <w:rPr>
                <w:b/>
                <w:iCs/>
                <w:szCs w:val="24"/>
              </w:rPr>
            </w:pPr>
            <w:r>
              <w:rPr>
                <w:b/>
                <w:iCs/>
                <w:szCs w:val="24"/>
              </w:rPr>
              <w:t>3</w:t>
            </w:r>
          </w:p>
        </w:tc>
        <w:tc>
          <w:tcPr>
            <w:tcW w:w="2355" w:type="dxa"/>
          </w:tcPr>
          <w:p w14:paraId="0CA324A1" w14:textId="77777777" w:rsidR="00C65C96" w:rsidRDefault="00C65C96" w:rsidP="009E1406">
            <w:pPr>
              <w:pStyle w:val="BodyText"/>
              <w:rPr>
                <w:szCs w:val="24"/>
              </w:rPr>
            </w:pPr>
            <w:r>
              <w:rPr>
                <w:szCs w:val="24"/>
              </w:rPr>
              <w:t>In[] = ‘</w:t>
            </w:r>
            <w:r w:rsidRPr="006E6AC9">
              <w:rPr>
                <w:szCs w:val="24"/>
              </w:rPr>
              <w:t>QQ==</w:t>
            </w:r>
            <w:r>
              <w:rPr>
                <w:szCs w:val="24"/>
              </w:rPr>
              <w:t>’</w:t>
            </w:r>
          </w:p>
          <w:p w14:paraId="69C0F11A"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29EE70A0"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1DF429" w14:textId="77777777" w:rsidR="00C65C96" w:rsidRPr="00BA5495" w:rsidRDefault="00C65C96" w:rsidP="009E1406">
            <w:pPr>
              <w:pStyle w:val="BodyText"/>
              <w:jc w:val="center"/>
              <w:rPr>
                <w:szCs w:val="24"/>
              </w:rPr>
            </w:pPr>
            <w:r>
              <w:rPr>
                <w:szCs w:val="24"/>
              </w:rPr>
              <w:t>‘A’</w:t>
            </w:r>
          </w:p>
        </w:tc>
        <w:tc>
          <w:tcPr>
            <w:tcW w:w="3333" w:type="dxa"/>
          </w:tcPr>
          <w:p w14:paraId="50E9FB55" w14:textId="77777777" w:rsidR="00C65C96" w:rsidRPr="00BA5495" w:rsidRDefault="00C65C96" w:rsidP="009E1406">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298C19CE" w:rsidR="007C0E64" w:rsidRDefault="00C65C96" w:rsidP="007C0E64">
      <w:pPr>
        <w:pStyle w:val="ListParagraph"/>
        <w:numPr>
          <w:ilvl w:val="0"/>
          <w:numId w:val="43"/>
        </w:numPr>
      </w:pPr>
      <w:r>
        <w:t xml:space="preserve">A: </w:t>
      </w:r>
      <w:r w:rsidR="007C0E64">
        <w:t>118T</w:t>
      </w:r>
      <w:r>
        <w:t>-&gt;</w:t>
      </w:r>
      <w:r w:rsidR="007C0E64">
        <w:t>119T</w:t>
      </w:r>
      <w:r>
        <w:t>-&gt;</w:t>
      </w:r>
      <w:r w:rsidR="007C0E64">
        <w:t xml:space="preserve"> 132T</w:t>
      </w:r>
      <w:r>
        <w:t>-&gt;</w:t>
      </w:r>
      <w:r w:rsidR="007C0E64">
        <w:t xml:space="preserve"> 133T</w:t>
      </w:r>
    </w:p>
    <w:p w14:paraId="3566B0B3" w14:textId="57F061C6" w:rsidR="007C0E64" w:rsidRDefault="00C65C96" w:rsidP="007C0E64">
      <w:pPr>
        <w:pStyle w:val="ListParagraph"/>
        <w:numPr>
          <w:ilvl w:val="0"/>
          <w:numId w:val="43"/>
        </w:numPr>
      </w:pPr>
      <w:r>
        <w:t xml:space="preserve">B: </w:t>
      </w:r>
      <w:r w:rsidR="007C0E64">
        <w:t>118T</w:t>
      </w:r>
      <w:r>
        <w:t>-&gt;</w:t>
      </w:r>
      <w:r w:rsidR="007C0E64">
        <w:t xml:space="preserve"> 119F</w:t>
      </w:r>
      <w:r>
        <w:t>-&gt;</w:t>
      </w:r>
      <w:r w:rsidR="007C0E64">
        <w:t xml:space="preserve"> 132T</w:t>
      </w:r>
      <w:r>
        <w:t>-&gt;</w:t>
      </w:r>
      <w:r w:rsidR="007C0E64">
        <w:t>133F</w:t>
      </w:r>
    </w:p>
    <w:p w14:paraId="3F95A1F6" w14:textId="08FB0AEE" w:rsidR="007C0E64" w:rsidRPr="00BA5495" w:rsidRDefault="00C65C96" w:rsidP="007C0E64">
      <w:pPr>
        <w:pStyle w:val="ListParagraph"/>
        <w:numPr>
          <w:ilvl w:val="0"/>
          <w:numId w:val="43"/>
        </w:numPr>
      </w:pPr>
      <w:r>
        <w:t xml:space="preserve">C: </w:t>
      </w:r>
      <w:r w:rsidR="007C0E64">
        <w:t>118F</w:t>
      </w:r>
      <w:r>
        <w:t>-&gt;</w:t>
      </w:r>
      <w:r w:rsidR="007C0E64">
        <w:t xml:space="preserve"> 119F</w:t>
      </w:r>
      <w:r>
        <w:t>-&gt;</w:t>
      </w:r>
      <w:r w:rsidR="007C0E64">
        <w:t xml:space="preserve"> 132T</w:t>
      </w:r>
      <w:r>
        <w:t>-&gt;</w:t>
      </w:r>
      <w:r w:rsidR="007C0E64">
        <w:t xml:space="preserve"> 133F</w:t>
      </w:r>
    </w:p>
    <w:tbl>
      <w:tblPr>
        <w:tblStyle w:val="TableGrid"/>
        <w:tblW w:w="9187" w:type="dxa"/>
        <w:tblLook w:val="04A0" w:firstRow="1" w:lastRow="0" w:firstColumn="1" w:lastColumn="0" w:noHBand="0" w:noVBand="1"/>
      </w:tblPr>
      <w:tblGrid>
        <w:gridCol w:w="1134"/>
        <w:gridCol w:w="2354"/>
        <w:gridCol w:w="2368"/>
        <w:gridCol w:w="3331"/>
      </w:tblGrid>
      <w:tr w:rsidR="00C65C96" w:rsidRPr="00BA5495" w14:paraId="0B58C64C" w14:textId="77777777" w:rsidTr="00C65C96">
        <w:trPr>
          <w:trHeight w:val="690"/>
        </w:trPr>
        <w:tc>
          <w:tcPr>
            <w:tcW w:w="1134" w:type="dxa"/>
          </w:tcPr>
          <w:p w14:paraId="6A733986" w14:textId="77777777" w:rsidR="00C65C96" w:rsidRPr="00BA5495" w:rsidRDefault="00C65C96" w:rsidP="009E1406">
            <w:pPr>
              <w:pStyle w:val="BodyText"/>
              <w:jc w:val="center"/>
              <w:rPr>
                <w:b/>
                <w:szCs w:val="24"/>
              </w:rPr>
            </w:pPr>
            <w:r w:rsidRPr="00BA5495">
              <w:rPr>
                <w:b/>
                <w:szCs w:val="24"/>
              </w:rPr>
              <w:t>Test case#</w:t>
            </w:r>
          </w:p>
        </w:tc>
        <w:tc>
          <w:tcPr>
            <w:tcW w:w="2354" w:type="dxa"/>
          </w:tcPr>
          <w:p w14:paraId="6172BDBE" w14:textId="77777777" w:rsidR="00C65C96" w:rsidRPr="00BA5495" w:rsidRDefault="00C65C96" w:rsidP="009E1406">
            <w:pPr>
              <w:pStyle w:val="BodyText"/>
              <w:jc w:val="center"/>
              <w:rPr>
                <w:b/>
                <w:bCs/>
                <w:szCs w:val="24"/>
              </w:rPr>
            </w:pPr>
            <w:r w:rsidRPr="00BA5495">
              <w:rPr>
                <w:b/>
                <w:bCs/>
                <w:szCs w:val="24"/>
              </w:rPr>
              <w:t>Input</w:t>
            </w:r>
          </w:p>
        </w:tc>
        <w:tc>
          <w:tcPr>
            <w:tcW w:w="2368" w:type="dxa"/>
          </w:tcPr>
          <w:p w14:paraId="590FE708" w14:textId="77777777" w:rsidR="00C65C96" w:rsidRPr="00BA5495" w:rsidRDefault="00C65C96" w:rsidP="009E1406">
            <w:pPr>
              <w:pStyle w:val="BodyText"/>
              <w:jc w:val="center"/>
              <w:rPr>
                <w:b/>
                <w:szCs w:val="24"/>
              </w:rPr>
            </w:pPr>
            <w:r w:rsidRPr="00BA5495">
              <w:rPr>
                <w:b/>
                <w:bCs/>
                <w:szCs w:val="24"/>
              </w:rPr>
              <w:t>Expected Output</w:t>
            </w:r>
          </w:p>
        </w:tc>
        <w:tc>
          <w:tcPr>
            <w:tcW w:w="3331" w:type="dxa"/>
          </w:tcPr>
          <w:p w14:paraId="09BCC46F" w14:textId="77777777" w:rsidR="00C65C96" w:rsidRPr="00BA5495" w:rsidRDefault="00C65C96" w:rsidP="009E1406">
            <w:pPr>
              <w:pStyle w:val="BodyText"/>
              <w:jc w:val="center"/>
              <w:rPr>
                <w:b/>
                <w:szCs w:val="24"/>
              </w:rPr>
            </w:pPr>
            <w:r w:rsidRPr="00BA5495">
              <w:rPr>
                <w:b/>
                <w:szCs w:val="24"/>
              </w:rPr>
              <w:t>Comments/Remarks</w:t>
            </w:r>
          </w:p>
          <w:p w14:paraId="29C87C64" w14:textId="77777777" w:rsidR="00C65C96" w:rsidRPr="00BA5495" w:rsidRDefault="00C65C96" w:rsidP="009E1406">
            <w:pPr>
              <w:pStyle w:val="BodyText"/>
              <w:jc w:val="center"/>
              <w:rPr>
                <w:b/>
                <w:szCs w:val="24"/>
              </w:rPr>
            </w:pPr>
          </w:p>
        </w:tc>
      </w:tr>
      <w:tr w:rsidR="00C65C96" w:rsidRPr="00BA5495" w14:paraId="4E822AD2" w14:textId="77777777" w:rsidTr="00C65C96">
        <w:trPr>
          <w:trHeight w:val="690"/>
        </w:trPr>
        <w:tc>
          <w:tcPr>
            <w:tcW w:w="1134" w:type="dxa"/>
          </w:tcPr>
          <w:p w14:paraId="67BC0D66" w14:textId="77777777" w:rsidR="00C65C96" w:rsidRPr="00BA5495" w:rsidRDefault="00C65C96" w:rsidP="009E1406">
            <w:pPr>
              <w:pStyle w:val="BodyText"/>
              <w:jc w:val="center"/>
              <w:rPr>
                <w:b/>
                <w:szCs w:val="24"/>
              </w:rPr>
            </w:pPr>
            <w:r>
              <w:rPr>
                <w:b/>
                <w:szCs w:val="24"/>
              </w:rPr>
              <w:t>1</w:t>
            </w:r>
          </w:p>
        </w:tc>
        <w:tc>
          <w:tcPr>
            <w:tcW w:w="2354" w:type="dxa"/>
          </w:tcPr>
          <w:p w14:paraId="345B004F" w14:textId="77777777" w:rsidR="00C65C96" w:rsidRDefault="00C65C96" w:rsidP="009E1406">
            <w:pPr>
              <w:pStyle w:val="BodyText"/>
              <w:rPr>
                <w:szCs w:val="24"/>
              </w:rPr>
            </w:pPr>
            <w:r>
              <w:rPr>
                <w:szCs w:val="24"/>
              </w:rPr>
              <w:t>In[] = ‘</w:t>
            </w:r>
            <w:r w:rsidRPr="00E5655A">
              <w:rPr>
                <w:szCs w:val="24"/>
              </w:rPr>
              <w:t>QUJD</w:t>
            </w:r>
            <w:r>
              <w:rPr>
                <w:szCs w:val="24"/>
              </w:rPr>
              <w:t>’</w:t>
            </w:r>
          </w:p>
          <w:p w14:paraId="2227B303"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680B4B89"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6973D4FC" w14:textId="77777777" w:rsidR="00C65C96" w:rsidRPr="00BA5495" w:rsidRDefault="00C65C96" w:rsidP="009E1406">
            <w:pPr>
              <w:pStyle w:val="BodyText"/>
              <w:rPr>
                <w:szCs w:val="24"/>
              </w:rPr>
            </w:pPr>
            <w:r>
              <w:rPr>
                <w:szCs w:val="24"/>
              </w:rPr>
              <w:t>‘ABC’</w:t>
            </w:r>
          </w:p>
        </w:tc>
        <w:tc>
          <w:tcPr>
            <w:tcW w:w="3331" w:type="dxa"/>
          </w:tcPr>
          <w:p w14:paraId="7EBA5CAC" w14:textId="73BC8B8D" w:rsidR="00C65C96" w:rsidRPr="00BA5495" w:rsidRDefault="00C65C96" w:rsidP="009E1406">
            <w:pPr>
              <w:pStyle w:val="BodyText"/>
              <w:jc w:val="center"/>
              <w:rPr>
                <w:szCs w:val="24"/>
              </w:rPr>
            </w:pPr>
            <w:r>
              <w:rPr>
                <w:szCs w:val="24"/>
              </w:rPr>
              <w:t xml:space="preserve">Covers </w:t>
            </w:r>
            <w:r w:rsidR="00DE0FAC">
              <w:rPr>
                <w:szCs w:val="24"/>
              </w:rPr>
              <w:t>Path A</w:t>
            </w:r>
          </w:p>
        </w:tc>
      </w:tr>
      <w:tr w:rsidR="00C65C96" w:rsidRPr="00BA5495" w14:paraId="2516029A" w14:textId="77777777" w:rsidTr="00C65C96">
        <w:trPr>
          <w:trHeight w:val="690"/>
        </w:trPr>
        <w:tc>
          <w:tcPr>
            <w:tcW w:w="1134" w:type="dxa"/>
          </w:tcPr>
          <w:p w14:paraId="72B18956" w14:textId="77777777" w:rsidR="00C65C96" w:rsidRPr="00BA5495" w:rsidRDefault="00C65C96" w:rsidP="009E1406">
            <w:pPr>
              <w:pStyle w:val="BodyText"/>
              <w:jc w:val="center"/>
              <w:rPr>
                <w:b/>
                <w:iCs/>
                <w:szCs w:val="24"/>
              </w:rPr>
            </w:pPr>
            <w:r>
              <w:rPr>
                <w:b/>
                <w:iCs/>
                <w:szCs w:val="24"/>
              </w:rPr>
              <w:t>2</w:t>
            </w:r>
          </w:p>
        </w:tc>
        <w:tc>
          <w:tcPr>
            <w:tcW w:w="2354" w:type="dxa"/>
          </w:tcPr>
          <w:p w14:paraId="1FEE9A49" w14:textId="77777777" w:rsidR="00C65C96" w:rsidRDefault="00C65C96" w:rsidP="009E1406">
            <w:pPr>
              <w:pStyle w:val="BodyText"/>
              <w:rPr>
                <w:szCs w:val="24"/>
              </w:rPr>
            </w:pPr>
            <w:r>
              <w:rPr>
                <w:szCs w:val="24"/>
              </w:rPr>
              <w:t>In[] = ‘</w:t>
            </w:r>
            <w:r w:rsidRPr="006E6AC9">
              <w:rPr>
                <w:szCs w:val="24"/>
              </w:rPr>
              <w:t>QQ==</w:t>
            </w:r>
            <w:r>
              <w:rPr>
                <w:szCs w:val="24"/>
              </w:rPr>
              <w:t>’</w:t>
            </w:r>
          </w:p>
          <w:p w14:paraId="1FA1A7AE"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7AA8ACA"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510B516F" w14:textId="77777777" w:rsidR="00C65C96" w:rsidRPr="00BA5495" w:rsidRDefault="00C65C96" w:rsidP="009E1406">
            <w:pPr>
              <w:pStyle w:val="BodyText"/>
              <w:jc w:val="center"/>
              <w:rPr>
                <w:szCs w:val="24"/>
              </w:rPr>
            </w:pPr>
            <w:r>
              <w:rPr>
                <w:szCs w:val="24"/>
              </w:rPr>
              <w:t>‘A’</w:t>
            </w:r>
          </w:p>
        </w:tc>
        <w:tc>
          <w:tcPr>
            <w:tcW w:w="3331" w:type="dxa"/>
          </w:tcPr>
          <w:p w14:paraId="40B2C400" w14:textId="6EBDEAF2" w:rsidR="00C65C96" w:rsidRPr="00BA5495" w:rsidRDefault="00C65C96" w:rsidP="009E1406">
            <w:pPr>
              <w:pStyle w:val="BodyText"/>
              <w:jc w:val="center"/>
              <w:rPr>
                <w:szCs w:val="24"/>
              </w:rPr>
            </w:pPr>
            <w:r>
              <w:rPr>
                <w:szCs w:val="24"/>
              </w:rPr>
              <w:t xml:space="preserve">Covers </w:t>
            </w:r>
            <w:r w:rsidR="00DE0FAC">
              <w:rPr>
                <w:szCs w:val="24"/>
              </w:rPr>
              <w:t>Path B</w:t>
            </w:r>
          </w:p>
        </w:tc>
      </w:tr>
      <w:tr w:rsidR="00C65C96" w:rsidRPr="00BA5495" w14:paraId="2614593D" w14:textId="77777777" w:rsidTr="00C65C96">
        <w:trPr>
          <w:trHeight w:val="690"/>
        </w:trPr>
        <w:tc>
          <w:tcPr>
            <w:tcW w:w="1134" w:type="dxa"/>
          </w:tcPr>
          <w:p w14:paraId="586E962D" w14:textId="77777777" w:rsidR="00C65C96" w:rsidRDefault="00C65C96" w:rsidP="009E1406">
            <w:pPr>
              <w:pStyle w:val="BodyText"/>
              <w:jc w:val="center"/>
              <w:rPr>
                <w:b/>
                <w:iCs/>
                <w:szCs w:val="24"/>
              </w:rPr>
            </w:pPr>
            <w:r>
              <w:rPr>
                <w:b/>
                <w:iCs/>
                <w:szCs w:val="24"/>
              </w:rPr>
              <w:t>3</w:t>
            </w:r>
          </w:p>
        </w:tc>
        <w:tc>
          <w:tcPr>
            <w:tcW w:w="2354" w:type="dxa"/>
          </w:tcPr>
          <w:p w14:paraId="25841A16" w14:textId="77777777" w:rsidR="00C65C96" w:rsidRDefault="00C65C96" w:rsidP="009E1406">
            <w:pPr>
              <w:pStyle w:val="BodyText"/>
              <w:rPr>
                <w:szCs w:val="24"/>
              </w:rPr>
            </w:pPr>
            <w:r>
              <w:rPr>
                <w:szCs w:val="24"/>
              </w:rPr>
              <w:t>In[] = ‘</w:t>
            </w:r>
            <w:r w:rsidRPr="002E7556">
              <w:rPr>
                <w:szCs w:val="24"/>
              </w:rPr>
              <w:t>QUI=</w:t>
            </w:r>
            <w:r>
              <w:rPr>
                <w:szCs w:val="24"/>
              </w:rPr>
              <w:t>’</w:t>
            </w:r>
          </w:p>
          <w:p w14:paraId="57E97A62"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3308EAE0" w14:textId="77777777" w:rsidR="00C65C96"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1CC37B13" w14:textId="77777777" w:rsidR="00C65C96" w:rsidRDefault="00C65C96" w:rsidP="009E1406">
            <w:pPr>
              <w:pStyle w:val="BodyText"/>
              <w:jc w:val="center"/>
              <w:rPr>
                <w:szCs w:val="24"/>
              </w:rPr>
            </w:pPr>
            <w:r>
              <w:rPr>
                <w:szCs w:val="24"/>
              </w:rPr>
              <w:t>‘AB’</w:t>
            </w:r>
          </w:p>
        </w:tc>
        <w:tc>
          <w:tcPr>
            <w:tcW w:w="3331" w:type="dxa"/>
          </w:tcPr>
          <w:p w14:paraId="6EEA1AD5" w14:textId="4FFB4637" w:rsidR="00C65C96" w:rsidRDefault="00C65C96" w:rsidP="009E1406">
            <w:pPr>
              <w:pStyle w:val="BodyText"/>
              <w:jc w:val="center"/>
              <w:rPr>
                <w:szCs w:val="24"/>
              </w:rPr>
            </w:pPr>
            <w:r>
              <w:rPr>
                <w:szCs w:val="24"/>
              </w:rPr>
              <w:t xml:space="preserve">Covers </w:t>
            </w:r>
            <w:r w:rsidR="00DE0FAC">
              <w:rPr>
                <w:szCs w:val="24"/>
              </w:rPr>
              <w:t>Path C</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219" w:type="dxa"/>
        <w:tblLook w:val="04A0" w:firstRow="1" w:lastRow="0" w:firstColumn="1" w:lastColumn="0" w:noHBand="0" w:noVBand="1"/>
      </w:tblPr>
      <w:tblGrid>
        <w:gridCol w:w="993"/>
        <w:gridCol w:w="3165"/>
        <w:gridCol w:w="2181"/>
        <w:gridCol w:w="2880"/>
      </w:tblGrid>
      <w:tr w:rsidR="00D758EC" w:rsidRPr="00BA5495" w14:paraId="4A1F857D" w14:textId="77777777" w:rsidTr="00D758EC">
        <w:trPr>
          <w:trHeight w:val="726"/>
        </w:trPr>
        <w:tc>
          <w:tcPr>
            <w:tcW w:w="993" w:type="dxa"/>
          </w:tcPr>
          <w:p w14:paraId="60972D24" w14:textId="77777777" w:rsidR="00D758EC" w:rsidRPr="00BA5495" w:rsidRDefault="00D758EC" w:rsidP="009E1406">
            <w:pPr>
              <w:pStyle w:val="BodyText"/>
              <w:jc w:val="center"/>
              <w:rPr>
                <w:b/>
                <w:szCs w:val="24"/>
              </w:rPr>
            </w:pPr>
            <w:r w:rsidRPr="00BA5495">
              <w:rPr>
                <w:b/>
                <w:szCs w:val="24"/>
              </w:rPr>
              <w:t>Test case#</w:t>
            </w:r>
          </w:p>
        </w:tc>
        <w:tc>
          <w:tcPr>
            <w:tcW w:w="3165" w:type="dxa"/>
          </w:tcPr>
          <w:p w14:paraId="22ABB2BE" w14:textId="77777777" w:rsidR="00D758EC" w:rsidRPr="00BA5495" w:rsidRDefault="00D758EC" w:rsidP="009E1406">
            <w:pPr>
              <w:pStyle w:val="BodyText"/>
              <w:jc w:val="center"/>
              <w:rPr>
                <w:b/>
                <w:bCs/>
                <w:szCs w:val="24"/>
              </w:rPr>
            </w:pPr>
            <w:r w:rsidRPr="00BA5495">
              <w:rPr>
                <w:b/>
                <w:bCs/>
                <w:szCs w:val="24"/>
              </w:rPr>
              <w:t>Input</w:t>
            </w:r>
          </w:p>
        </w:tc>
        <w:tc>
          <w:tcPr>
            <w:tcW w:w="2181" w:type="dxa"/>
          </w:tcPr>
          <w:p w14:paraId="6384683E" w14:textId="77777777" w:rsidR="00D758EC" w:rsidRPr="00BA5495" w:rsidRDefault="00D758EC" w:rsidP="009E1406">
            <w:pPr>
              <w:pStyle w:val="BodyText"/>
              <w:jc w:val="center"/>
              <w:rPr>
                <w:b/>
                <w:szCs w:val="24"/>
              </w:rPr>
            </w:pPr>
            <w:r w:rsidRPr="00BA5495">
              <w:rPr>
                <w:b/>
                <w:bCs/>
                <w:szCs w:val="24"/>
              </w:rPr>
              <w:t>Expected Output</w:t>
            </w:r>
          </w:p>
        </w:tc>
        <w:tc>
          <w:tcPr>
            <w:tcW w:w="2880" w:type="dxa"/>
          </w:tcPr>
          <w:p w14:paraId="385810A8" w14:textId="77777777" w:rsidR="00D758EC" w:rsidRPr="00BA5495" w:rsidRDefault="00D758EC" w:rsidP="009E1406">
            <w:pPr>
              <w:pStyle w:val="BodyText"/>
              <w:jc w:val="center"/>
              <w:rPr>
                <w:b/>
                <w:szCs w:val="24"/>
              </w:rPr>
            </w:pPr>
            <w:r w:rsidRPr="00BA5495">
              <w:rPr>
                <w:b/>
                <w:szCs w:val="24"/>
              </w:rPr>
              <w:t>Comments/Remarks</w:t>
            </w:r>
          </w:p>
          <w:p w14:paraId="2583BE12" w14:textId="77777777" w:rsidR="00D758EC" w:rsidRPr="00BA5495" w:rsidRDefault="00D758EC" w:rsidP="009E1406">
            <w:pPr>
              <w:pStyle w:val="BodyText"/>
              <w:jc w:val="center"/>
              <w:rPr>
                <w:b/>
                <w:szCs w:val="24"/>
              </w:rPr>
            </w:pPr>
          </w:p>
        </w:tc>
      </w:tr>
      <w:tr w:rsidR="00D758EC" w:rsidRPr="00BA5495" w14:paraId="3C9D2BD7" w14:textId="77777777" w:rsidTr="00D758EC">
        <w:trPr>
          <w:trHeight w:val="726"/>
        </w:trPr>
        <w:tc>
          <w:tcPr>
            <w:tcW w:w="993" w:type="dxa"/>
          </w:tcPr>
          <w:p w14:paraId="3650FB28" w14:textId="77777777" w:rsidR="00D758EC" w:rsidRPr="00BA5495" w:rsidRDefault="00D758EC" w:rsidP="009E1406">
            <w:pPr>
              <w:pStyle w:val="BodyText"/>
              <w:jc w:val="center"/>
              <w:rPr>
                <w:b/>
                <w:szCs w:val="24"/>
              </w:rPr>
            </w:pPr>
            <w:r>
              <w:rPr>
                <w:b/>
                <w:szCs w:val="24"/>
              </w:rPr>
              <w:t>1</w:t>
            </w:r>
          </w:p>
        </w:tc>
        <w:tc>
          <w:tcPr>
            <w:tcW w:w="3165" w:type="dxa"/>
          </w:tcPr>
          <w:p w14:paraId="5BBFF2D7" w14:textId="77777777" w:rsidR="00D758EC" w:rsidRDefault="00D758EC" w:rsidP="009E1406">
            <w:pPr>
              <w:pStyle w:val="BodyText"/>
              <w:rPr>
                <w:szCs w:val="24"/>
              </w:rPr>
            </w:pPr>
            <w:r>
              <w:rPr>
                <w:szCs w:val="24"/>
              </w:rPr>
              <w:t>In[] = ‘</w:t>
            </w:r>
            <w:r w:rsidRPr="00E5655A">
              <w:rPr>
                <w:szCs w:val="24"/>
              </w:rPr>
              <w:t>QUJD</w:t>
            </w:r>
            <w:r>
              <w:rPr>
                <w:szCs w:val="24"/>
              </w:rPr>
              <w:t>’</w:t>
            </w:r>
          </w:p>
          <w:p w14:paraId="6DD3FC9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88F236B" w14:textId="77777777" w:rsidR="00D758EC" w:rsidRPr="00BA5495" w:rsidRDefault="00D758EC" w:rsidP="009E1406">
            <w:pPr>
              <w:pStyle w:val="BodyText"/>
              <w:rPr>
                <w:szCs w:val="24"/>
              </w:rPr>
            </w:pPr>
            <w:proofErr w:type="spellStart"/>
            <w:r>
              <w:rPr>
                <w:szCs w:val="24"/>
              </w:rPr>
              <w:t>iLen</w:t>
            </w:r>
            <w:proofErr w:type="spellEnd"/>
            <w:r>
              <w:rPr>
                <w:szCs w:val="24"/>
              </w:rPr>
              <w:t xml:space="preserve"> = 0</w:t>
            </w:r>
          </w:p>
        </w:tc>
        <w:tc>
          <w:tcPr>
            <w:tcW w:w="2181" w:type="dxa"/>
          </w:tcPr>
          <w:p w14:paraId="364DE919" w14:textId="77777777" w:rsidR="00D758EC" w:rsidRPr="00BA5495" w:rsidRDefault="00D758EC" w:rsidP="009E1406">
            <w:pPr>
              <w:pStyle w:val="BodyText"/>
              <w:rPr>
                <w:szCs w:val="24"/>
              </w:rPr>
            </w:pPr>
            <w:r>
              <w:rPr>
                <w:szCs w:val="24"/>
              </w:rPr>
              <w:t>Empty String</w:t>
            </w:r>
          </w:p>
        </w:tc>
        <w:tc>
          <w:tcPr>
            <w:tcW w:w="2880" w:type="dxa"/>
          </w:tcPr>
          <w:p w14:paraId="6549004B" w14:textId="77777777" w:rsidR="00D758EC" w:rsidRPr="00BA5495" w:rsidRDefault="00D758EC" w:rsidP="009E1406">
            <w:pPr>
              <w:pStyle w:val="BodyText"/>
              <w:jc w:val="center"/>
              <w:rPr>
                <w:szCs w:val="24"/>
              </w:rPr>
            </w:pPr>
            <w:r>
              <w:rPr>
                <w:szCs w:val="24"/>
              </w:rPr>
              <w:t>Covers 115F</w:t>
            </w:r>
          </w:p>
        </w:tc>
      </w:tr>
      <w:tr w:rsidR="00D758EC" w:rsidRPr="00BA5495" w14:paraId="0743BA9F" w14:textId="77777777" w:rsidTr="00D758EC">
        <w:trPr>
          <w:trHeight w:val="726"/>
        </w:trPr>
        <w:tc>
          <w:tcPr>
            <w:tcW w:w="993" w:type="dxa"/>
          </w:tcPr>
          <w:p w14:paraId="74A7B4D6" w14:textId="77777777" w:rsidR="00D758EC" w:rsidRPr="00BA5495" w:rsidRDefault="00D758EC" w:rsidP="009E1406">
            <w:pPr>
              <w:pStyle w:val="BodyText"/>
              <w:jc w:val="center"/>
              <w:rPr>
                <w:b/>
                <w:iCs/>
                <w:szCs w:val="24"/>
              </w:rPr>
            </w:pPr>
            <w:r>
              <w:rPr>
                <w:b/>
                <w:iCs/>
                <w:szCs w:val="24"/>
              </w:rPr>
              <w:lastRenderedPageBreak/>
              <w:t>2</w:t>
            </w:r>
          </w:p>
        </w:tc>
        <w:tc>
          <w:tcPr>
            <w:tcW w:w="3165" w:type="dxa"/>
          </w:tcPr>
          <w:p w14:paraId="60D17EDC" w14:textId="77777777" w:rsidR="00D758EC" w:rsidRDefault="00D758EC" w:rsidP="009E1406">
            <w:pPr>
              <w:pStyle w:val="BodyText"/>
              <w:rPr>
                <w:szCs w:val="24"/>
              </w:rPr>
            </w:pPr>
            <w:r>
              <w:rPr>
                <w:szCs w:val="24"/>
              </w:rPr>
              <w:t>In[] = ‘</w:t>
            </w:r>
            <w:r w:rsidRPr="00E5655A">
              <w:rPr>
                <w:szCs w:val="24"/>
              </w:rPr>
              <w:t>QUJD</w:t>
            </w:r>
            <w:r>
              <w:rPr>
                <w:szCs w:val="24"/>
              </w:rPr>
              <w:t>’</w:t>
            </w:r>
          </w:p>
          <w:p w14:paraId="5FFCA758"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AACCA9C" w14:textId="77777777" w:rsidR="00D758EC" w:rsidRPr="00BA5495" w:rsidRDefault="00D758EC" w:rsidP="009E1406">
            <w:pPr>
              <w:pStyle w:val="BodyText"/>
              <w:rPr>
                <w:szCs w:val="24"/>
              </w:rPr>
            </w:pPr>
            <w:proofErr w:type="spellStart"/>
            <w:r>
              <w:rPr>
                <w:szCs w:val="24"/>
              </w:rPr>
              <w:t>iLen</w:t>
            </w:r>
            <w:proofErr w:type="spellEnd"/>
            <w:r>
              <w:rPr>
                <w:szCs w:val="24"/>
              </w:rPr>
              <w:t xml:space="preserve"> = 4</w:t>
            </w:r>
          </w:p>
        </w:tc>
        <w:tc>
          <w:tcPr>
            <w:tcW w:w="2181" w:type="dxa"/>
          </w:tcPr>
          <w:p w14:paraId="7466B4A8" w14:textId="77777777" w:rsidR="00D758EC" w:rsidRPr="00BA5495" w:rsidRDefault="00D758EC" w:rsidP="009E1406">
            <w:pPr>
              <w:pStyle w:val="BodyText"/>
              <w:jc w:val="center"/>
              <w:rPr>
                <w:szCs w:val="24"/>
              </w:rPr>
            </w:pPr>
            <w:r>
              <w:rPr>
                <w:szCs w:val="24"/>
              </w:rPr>
              <w:t>‘ABC’</w:t>
            </w:r>
          </w:p>
        </w:tc>
        <w:tc>
          <w:tcPr>
            <w:tcW w:w="2880" w:type="dxa"/>
          </w:tcPr>
          <w:p w14:paraId="248E6EF7" w14:textId="77777777" w:rsidR="00D758EC" w:rsidRPr="00BA5495" w:rsidRDefault="00D758EC" w:rsidP="009E1406">
            <w:pPr>
              <w:pStyle w:val="BodyText"/>
              <w:jc w:val="center"/>
              <w:rPr>
                <w:szCs w:val="24"/>
              </w:rPr>
            </w:pPr>
            <w:r>
              <w:rPr>
                <w:szCs w:val="24"/>
              </w:rPr>
              <w:t>Covers 115F once</w:t>
            </w:r>
          </w:p>
        </w:tc>
      </w:tr>
      <w:tr w:rsidR="00D758EC" w:rsidRPr="00BA5495" w14:paraId="21B858A8" w14:textId="77777777" w:rsidTr="00D758EC">
        <w:trPr>
          <w:trHeight w:val="726"/>
        </w:trPr>
        <w:tc>
          <w:tcPr>
            <w:tcW w:w="993" w:type="dxa"/>
          </w:tcPr>
          <w:p w14:paraId="4C5B24C7" w14:textId="77777777" w:rsidR="00D758EC" w:rsidRDefault="00D758EC" w:rsidP="009E1406">
            <w:pPr>
              <w:pStyle w:val="BodyText"/>
              <w:jc w:val="center"/>
              <w:rPr>
                <w:b/>
                <w:iCs/>
                <w:szCs w:val="24"/>
              </w:rPr>
            </w:pPr>
            <w:r>
              <w:rPr>
                <w:b/>
                <w:iCs/>
                <w:szCs w:val="24"/>
              </w:rPr>
              <w:t>3</w:t>
            </w:r>
          </w:p>
        </w:tc>
        <w:tc>
          <w:tcPr>
            <w:tcW w:w="3165" w:type="dxa"/>
          </w:tcPr>
          <w:p w14:paraId="5F9EB6EA" w14:textId="77777777" w:rsidR="00D758EC" w:rsidRDefault="00D758EC" w:rsidP="009E1406">
            <w:pPr>
              <w:pStyle w:val="BodyText"/>
              <w:rPr>
                <w:szCs w:val="24"/>
              </w:rPr>
            </w:pPr>
            <w:r>
              <w:rPr>
                <w:szCs w:val="24"/>
              </w:rPr>
              <w:t>In[] = ‘</w:t>
            </w:r>
            <w:r w:rsidRPr="002E7556">
              <w:rPr>
                <w:szCs w:val="24"/>
              </w:rPr>
              <w:t>QUJDREU=</w:t>
            </w:r>
            <w:r>
              <w:rPr>
                <w:szCs w:val="24"/>
              </w:rPr>
              <w:t>’</w:t>
            </w:r>
          </w:p>
          <w:p w14:paraId="66DC19E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24DBA105" w14:textId="77777777" w:rsidR="00D758EC" w:rsidRDefault="00D758EC" w:rsidP="009E1406">
            <w:pPr>
              <w:pStyle w:val="BodyText"/>
              <w:rPr>
                <w:szCs w:val="24"/>
              </w:rPr>
            </w:pPr>
            <w:proofErr w:type="spellStart"/>
            <w:r>
              <w:rPr>
                <w:szCs w:val="24"/>
              </w:rPr>
              <w:t>iLen</w:t>
            </w:r>
            <w:proofErr w:type="spellEnd"/>
            <w:r>
              <w:rPr>
                <w:szCs w:val="24"/>
              </w:rPr>
              <w:t xml:space="preserve"> = 8</w:t>
            </w:r>
          </w:p>
        </w:tc>
        <w:tc>
          <w:tcPr>
            <w:tcW w:w="2181" w:type="dxa"/>
          </w:tcPr>
          <w:p w14:paraId="26355E12" w14:textId="77777777" w:rsidR="00D758EC" w:rsidRDefault="00D758EC" w:rsidP="009E1406">
            <w:pPr>
              <w:pStyle w:val="BodyText"/>
              <w:jc w:val="center"/>
              <w:rPr>
                <w:szCs w:val="24"/>
              </w:rPr>
            </w:pPr>
            <w:r>
              <w:rPr>
                <w:szCs w:val="24"/>
              </w:rPr>
              <w:t>‘ABCDE’</w:t>
            </w:r>
          </w:p>
        </w:tc>
        <w:tc>
          <w:tcPr>
            <w:tcW w:w="2880" w:type="dxa"/>
          </w:tcPr>
          <w:p w14:paraId="45211891" w14:textId="77777777" w:rsidR="00D758EC" w:rsidRDefault="00D758EC" w:rsidP="009E1406">
            <w:pPr>
              <w:pStyle w:val="BodyText"/>
              <w:jc w:val="center"/>
              <w:rPr>
                <w:szCs w:val="24"/>
              </w:rPr>
            </w:pPr>
            <w:r>
              <w:rPr>
                <w:szCs w:val="24"/>
              </w:rPr>
              <w:t>Covers 115T for N-1</w:t>
            </w:r>
          </w:p>
        </w:tc>
      </w:tr>
      <w:tr w:rsidR="00D758EC" w:rsidRPr="00BA5495" w14:paraId="544D7625" w14:textId="77777777" w:rsidTr="00D758EC">
        <w:trPr>
          <w:trHeight w:val="726"/>
        </w:trPr>
        <w:tc>
          <w:tcPr>
            <w:tcW w:w="993" w:type="dxa"/>
          </w:tcPr>
          <w:p w14:paraId="382DE0AD" w14:textId="77777777" w:rsidR="00D758EC" w:rsidRDefault="00D758EC" w:rsidP="009E1406">
            <w:pPr>
              <w:pStyle w:val="BodyText"/>
              <w:jc w:val="center"/>
              <w:rPr>
                <w:b/>
                <w:iCs/>
                <w:szCs w:val="24"/>
              </w:rPr>
            </w:pPr>
            <w:r>
              <w:rPr>
                <w:b/>
                <w:iCs/>
                <w:szCs w:val="24"/>
              </w:rPr>
              <w:t>4</w:t>
            </w:r>
          </w:p>
        </w:tc>
        <w:tc>
          <w:tcPr>
            <w:tcW w:w="3165" w:type="dxa"/>
          </w:tcPr>
          <w:p w14:paraId="531116CD" w14:textId="77777777" w:rsidR="00D758EC" w:rsidRDefault="00D758EC" w:rsidP="009E1406">
            <w:pPr>
              <w:pStyle w:val="BodyText"/>
              <w:rPr>
                <w:szCs w:val="24"/>
              </w:rPr>
            </w:pPr>
            <w:r>
              <w:rPr>
                <w:szCs w:val="24"/>
              </w:rPr>
              <w:t>In[] = ‘</w:t>
            </w:r>
            <w:proofErr w:type="spellStart"/>
            <w:r w:rsidRPr="002E7556">
              <w:rPr>
                <w:szCs w:val="24"/>
              </w:rPr>
              <w:t>QUJDREVGRw</w:t>
            </w:r>
            <w:proofErr w:type="spellEnd"/>
            <w:r w:rsidRPr="002E7556">
              <w:rPr>
                <w:szCs w:val="24"/>
              </w:rPr>
              <w:t>==</w:t>
            </w:r>
            <w:r>
              <w:rPr>
                <w:szCs w:val="24"/>
              </w:rPr>
              <w:t>’</w:t>
            </w:r>
          </w:p>
          <w:p w14:paraId="51A49B07"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32DC2C3E" w14:textId="77777777" w:rsidR="00D758EC" w:rsidRDefault="00D758EC" w:rsidP="009E1406">
            <w:pPr>
              <w:pStyle w:val="BodyText"/>
              <w:rPr>
                <w:szCs w:val="24"/>
              </w:rPr>
            </w:pPr>
            <w:proofErr w:type="spellStart"/>
            <w:r>
              <w:rPr>
                <w:szCs w:val="24"/>
              </w:rPr>
              <w:t>iLen</w:t>
            </w:r>
            <w:proofErr w:type="spellEnd"/>
            <w:r>
              <w:rPr>
                <w:szCs w:val="24"/>
              </w:rPr>
              <w:t xml:space="preserve"> = 12</w:t>
            </w:r>
          </w:p>
        </w:tc>
        <w:tc>
          <w:tcPr>
            <w:tcW w:w="2181" w:type="dxa"/>
          </w:tcPr>
          <w:p w14:paraId="08B35A29" w14:textId="77777777" w:rsidR="00D758EC" w:rsidRDefault="00D758EC" w:rsidP="009E1406">
            <w:pPr>
              <w:pStyle w:val="BodyText"/>
              <w:jc w:val="center"/>
              <w:rPr>
                <w:szCs w:val="24"/>
              </w:rPr>
            </w:pPr>
            <w:r>
              <w:rPr>
                <w:szCs w:val="24"/>
              </w:rPr>
              <w:t>‘</w:t>
            </w:r>
            <w:r w:rsidRPr="002E7556">
              <w:rPr>
                <w:szCs w:val="24"/>
              </w:rPr>
              <w:t>ABCDEFG</w:t>
            </w:r>
            <w:r>
              <w:rPr>
                <w:szCs w:val="24"/>
              </w:rPr>
              <w:t>’</w:t>
            </w:r>
          </w:p>
        </w:tc>
        <w:tc>
          <w:tcPr>
            <w:tcW w:w="2880" w:type="dxa"/>
          </w:tcPr>
          <w:p w14:paraId="242FAEB1" w14:textId="77777777" w:rsidR="00D758EC" w:rsidRDefault="00D758EC" w:rsidP="009E1406">
            <w:pPr>
              <w:pStyle w:val="BodyText"/>
              <w:jc w:val="center"/>
              <w:rPr>
                <w:szCs w:val="24"/>
              </w:rPr>
            </w:pPr>
            <w:r>
              <w:rPr>
                <w:szCs w:val="24"/>
              </w:rPr>
              <w:t>Covers 115T for N</w:t>
            </w:r>
          </w:p>
        </w:tc>
      </w:tr>
      <w:tr w:rsidR="00D758EC" w:rsidRPr="00BA5495" w14:paraId="2C13F541" w14:textId="77777777" w:rsidTr="00D758EC">
        <w:trPr>
          <w:trHeight w:val="726"/>
        </w:trPr>
        <w:tc>
          <w:tcPr>
            <w:tcW w:w="993" w:type="dxa"/>
          </w:tcPr>
          <w:p w14:paraId="3ABA4BF9" w14:textId="77777777" w:rsidR="00D758EC" w:rsidRDefault="00D758EC" w:rsidP="009E1406">
            <w:pPr>
              <w:pStyle w:val="BodyText"/>
              <w:jc w:val="center"/>
              <w:rPr>
                <w:b/>
                <w:iCs/>
                <w:szCs w:val="24"/>
              </w:rPr>
            </w:pPr>
            <w:r>
              <w:rPr>
                <w:b/>
                <w:iCs/>
                <w:szCs w:val="24"/>
              </w:rPr>
              <w:t>5</w:t>
            </w:r>
          </w:p>
        </w:tc>
        <w:tc>
          <w:tcPr>
            <w:tcW w:w="3165" w:type="dxa"/>
          </w:tcPr>
          <w:p w14:paraId="180163D4" w14:textId="77777777" w:rsidR="00D758EC" w:rsidRDefault="00D758EC" w:rsidP="009E1406">
            <w:pPr>
              <w:pStyle w:val="BodyText"/>
              <w:rPr>
                <w:szCs w:val="24"/>
              </w:rPr>
            </w:pPr>
            <w:r>
              <w:rPr>
                <w:szCs w:val="24"/>
              </w:rPr>
              <w:t>In[] = ‘</w:t>
            </w:r>
            <w:r w:rsidRPr="002E7556">
              <w:rPr>
                <w:szCs w:val="24"/>
              </w:rPr>
              <w:t>QUJDREVGR0hJSg==</w:t>
            </w:r>
            <w:r>
              <w:rPr>
                <w:szCs w:val="24"/>
              </w:rPr>
              <w:t>’</w:t>
            </w:r>
          </w:p>
          <w:p w14:paraId="085F83BA"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534D2387" w14:textId="77777777" w:rsidR="00D758EC" w:rsidRDefault="00D758EC" w:rsidP="009E1406">
            <w:pPr>
              <w:pStyle w:val="BodyText"/>
              <w:rPr>
                <w:szCs w:val="24"/>
              </w:rPr>
            </w:pPr>
            <w:proofErr w:type="spellStart"/>
            <w:r>
              <w:rPr>
                <w:szCs w:val="24"/>
              </w:rPr>
              <w:t>iLen</w:t>
            </w:r>
            <w:proofErr w:type="spellEnd"/>
            <w:r>
              <w:rPr>
                <w:szCs w:val="24"/>
              </w:rPr>
              <w:t xml:space="preserve"> = 16</w:t>
            </w:r>
          </w:p>
        </w:tc>
        <w:tc>
          <w:tcPr>
            <w:tcW w:w="2181" w:type="dxa"/>
          </w:tcPr>
          <w:p w14:paraId="567B6FCF" w14:textId="77777777" w:rsidR="00D758EC" w:rsidRDefault="00D758EC" w:rsidP="009E1406">
            <w:pPr>
              <w:pStyle w:val="BodyText"/>
              <w:jc w:val="center"/>
              <w:rPr>
                <w:szCs w:val="24"/>
              </w:rPr>
            </w:pPr>
            <w:r>
              <w:rPr>
                <w:szCs w:val="24"/>
              </w:rPr>
              <w:t>‘</w:t>
            </w:r>
            <w:r w:rsidRPr="002E7556">
              <w:rPr>
                <w:szCs w:val="24"/>
              </w:rPr>
              <w:t>ABCDEFGHIJ</w:t>
            </w:r>
            <w:r>
              <w:rPr>
                <w:szCs w:val="24"/>
              </w:rPr>
              <w:t>’</w:t>
            </w:r>
          </w:p>
        </w:tc>
        <w:tc>
          <w:tcPr>
            <w:tcW w:w="2880" w:type="dxa"/>
          </w:tcPr>
          <w:p w14:paraId="55154564" w14:textId="77777777" w:rsidR="00D758EC" w:rsidRDefault="00D758EC" w:rsidP="009E1406">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05100FB" w14:textId="67918BD1" w:rsidR="00A60089" w:rsidRDefault="00A60089" w:rsidP="00A60089">
      <w:r>
        <w:t>Edges - Nodes + 2 = 21 – 16 + 2 = 7</w:t>
      </w:r>
    </w:p>
    <w:p w14:paraId="13997F74" w14:textId="77777777" w:rsidR="00A60089" w:rsidRDefault="00A60089" w:rsidP="00A60089"/>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05FDCA87" w14:textId="0BF5D4D5" w:rsidR="00A60089" w:rsidRDefault="00A60089" w:rsidP="007C0E64">
      <w:pPr>
        <w:pStyle w:val="BodyText"/>
      </w:pPr>
      <w:r>
        <w:t>Path 6: 109T, 115F, 118F, 119T, 132F, 133F</w:t>
      </w:r>
    </w:p>
    <w:p w14:paraId="493FB24B" w14:textId="171CC9B6" w:rsidR="00A60089" w:rsidRDefault="00A60089" w:rsidP="007C0E64">
      <w:pPr>
        <w:pStyle w:val="BodyText"/>
      </w:pPr>
      <w:r>
        <w:t>Path 7: 109T, 115F, 118F, 119F, 132F, 133T</w:t>
      </w:r>
    </w:p>
    <w:p w14:paraId="4556E41C" w14:textId="0A504CD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w:t>
      </w:r>
      <w:r w:rsidR="00A60089">
        <w:t>and 133</w:t>
      </w:r>
      <w:r>
        <w:t>.</w:t>
      </w:r>
      <w:r w:rsidR="00A60089">
        <w:t xml:space="preserve"> So Path 6 and 7 are not possible.</w:t>
      </w:r>
    </w:p>
    <w:tbl>
      <w:tblPr>
        <w:tblStyle w:val="TableGrid"/>
        <w:tblW w:w="9446" w:type="dxa"/>
        <w:tblLook w:val="04A0" w:firstRow="1" w:lastRow="0" w:firstColumn="1" w:lastColumn="0" w:noHBand="0" w:noVBand="1"/>
      </w:tblPr>
      <w:tblGrid>
        <w:gridCol w:w="1166"/>
        <w:gridCol w:w="2420"/>
        <w:gridCol w:w="2435"/>
        <w:gridCol w:w="3425"/>
      </w:tblGrid>
      <w:tr w:rsidR="00D65781" w:rsidRPr="00BA5495" w14:paraId="6CE9BBE3" w14:textId="77777777" w:rsidTr="00D65781">
        <w:trPr>
          <w:trHeight w:val="744"/>
        </w:trPr>
        <w:tc>
          <w:tcPr>
            <w:tcW w:w="1166" w:type="dxa"/>
          </w:tcPr>
          <w:p w14:paraId="3179F059" w14:textId="77777777" w:rsidR="00D65781" w:rsidRPr="00BA5495" w:rsidRDefault="00D65781" w:rsidP="009E1406">
            <w:pPr>
              <w:pStyle w:val="BodyText"/>
              <w:jc w:val="center"/>
              <w:rPr>
                <w:b/>
                <w:szCs w:val="24"/>
              </w:rPr>
            </w:pPr>
            <w:r w:rsidRPr="00BA5495">
              <w:rPr>
                <w:b/>
                <w:szCs w:val="24"/>
              </w:rPr>
              <w:t>Test case#</w:t>
            </w:r>
          </w:p>
        </w:tc>
        <w:tc>
          <w:tcPr>
            <w:tcW w:w="2420" w:type="dxa"/>
          </w:tcPr>
          <w:p w14:paraId="2E064892" w14:textId="77777777" w:rsidR="00D65781" w:rsidRPr="00BA5495" w:rsidRDefault="00D65781" w:rsidP="009E1406">
            <w:pPr>
              <w:pStyle w:val="BodyText"/>
              <w:jc w:val="center"/>
              <w:rPr>
                <w:b/>
                <w:bCs/>
                <w:szCs w:val="24"/>
              </w:rPr>
            </w:pPr>
            <w:r w:rsidRPr="00BA5495">
              <w:rPr>
                <w:b/>
                <w:bCs/>
                <w:szCs w:val="24"/>
              </w:rPr>
              <w:t>Input</w:t>
            </w:r>
          </w:p>
        </w:tc>
        <w:tc>
          <w:tcPr>
            <w:tcW w:w="2435" w:type="dxa"/>
          </w:tcPr>
          <w:p w14:paraId="1A063FDD" w14:textId="77777777" w:rsidR="00D65781" w:rsidRPr="00BA5495" w:rsidRDefault="00D65781" w:rsidP="009E1406">
            <w:pPr>
              <w:pStyle w:val="BodyText"/>
              <w:jc w:val="center"/>
              <w:rPr>
                <w:b/>
                <w:szCs w:val="24"/>
              </w:rPr>
            </w:pPr>
            <w:r w:rsidRPr="00BA5495">
              <w:rPr>
                <w:b/>
                <w:bCs/>
                <w:szCs w:val="24"/>
              </w:rPr>
              <w:t>Expected Output</w:t>
            </w:r>
          </w:p>
        </w:tc>
        <w:tc>
          <w:tcPr>
            <w:tcW w:w="3425" w:type="dxa"/>
          </w:tcPr>
          <w:p w14:paraId="57D18563" w14:textId="77777777" w:rsidR="00D65781" w:rsidRPr="00BA5495" w:rsidRDefault="00D65781" w:rsidP="009E1406">
            <w:pPr>
              <w:pStyle w:val="BodyText"/>
              <w:jc w:val="center"/>
              <w:rPr>
                <w:b/>
                <w:szCs w:val="24"/>
              </w:rPr>
            </w:pPr>
            <w:r w:rsidRPr="00BA5495">
              <w:rPr>
                <w:b/>
                <w:szCs w:val="24"/>
              </w:rPr>
              <w:t>Comments/Remarks</w:t>
            </w:r>
          </w:p>
          <w:p w14:paraId="1BF6FA36" w14:textId="77777777" w:rsidR="00D65781" w:rsidRPr="00BA5495" w:rsidRDefault="00D65781" w:rsidP="009E1406">
            <w:pPr>
              <w:pStyle w:val="BodyText"/>
              <w:jc w:val="center"/>
              <w:rPr>
                <w:b/>
                <w:szCs w:val="24"/>
              </w:rPr>
            </w:pPr>
          </w:p>
        </w:tc>
      </w:tr>
      <w:tr w:rsidR="00D65781" w:rsidRPr="00BA5495" w14:paraId="586F3DB6" w14:textId="77777777" w:rsidTr="00D65781">
        <w:trPr>
          <w:trHeight w:val="744"/>
        </w:trPr>
        <w:tc>
          <w:tcPr>
            <w:tcW w:w="1166" w:type="dxa"/>
          </w:tcPr>
          <w:p w14:paraId="5DD9DE3C" w14:textId="77777777" w:rsidR="00D65781" w:rsidRPr="00BA5495" w:rsidRDefault="00D65781" w:rsidP="009E1406">
            <w:pPr>
              <w:pStyle w:val="BodyText"/>
              <w:jc w:val="center"/>
              <w:rPr>
                <w:b/>
                <w:szCs w:val="24"/>
              </w:rPr>
            </w:pPr>
            <w:r>
              <w:rPr>
                <w:b/>
                <w:szCs w:val="24"/>
              </w:rPr>
              <w:t>1</w:t>
            </w:r>
          </w:p>
        </w:tc>
        <w:tc>
          <w:tcPr>
            <w:tcW w:w="2420" w:type="dxa"/>
          </w:tcPr>
          <w:p w14:paraId="0A2F9DDC" w14:textId="77777777" w:rsidR="00D65781" w:rsidRDefault="00D65781" w:rsidP="009E1406">
            <w:pPr>
              <w:pStyle w:val="BodyText"/>
              <w:rPr>
                <w:szCs w:val="24"/>
              </w:rPr>
            </w:pPr>
            <w:r>
              <w:rPr>
                <w:szCs w:val="24"/>
              </w:rPr>
              <w:t>In[] = ‘</w:t>
            </w:r>
            <w:r w:rsidRPr="00E5655A">
              <w:rPr>
                <w:szCs w:val="24"/>
              </w:rPr>
              <w:t>QUJD</w:t>
            </w:r>
            <w:r>
              <w:rPr>
                <w:szCs w:val="24"/>
              </w:rPr>
              <w:t>’</w:t>
            </w:r>
          </w:p>
          <w:p w14:paraId="5FC7B04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0AC265D8" w14:textId="77777777" w:rsidR="00D65781" w:rsidRPr="00BA5495" w:rsidRDefault="00D65781" w:rsidP="009E1406">
            <w:pPr>
              <w:pStyle w:val="BodyText"/>
              <w:rPr>
                <w:szCs w:val="24"/>
              </w:rPr>
            </w:pPr>
            <w:proofErr w:type="spellStart"/>
            <w:r>
              <w:rPr>
                <w:szCs w:val="24"/>
              </w:rPr>
              <w:t>iLen</w:t>
            </w:r>
            <w:proofErr w:type="spellEnd"/>
            <w:r>
              <w:rPr>
                <w:szCs w:val="24"/>
              </w:rPr>
              <w:t xml:space="preserve"> = 0</w:t>
            </w:r>
          </w:p>
        </w:tc>
        <w:tc>
          <w:tcPr>
            <w:tcW w:w="2435" w:type="dxa"/>
          </w:tcPr>
          <w:p w14:paraId="7CB03670" w14:textId="77777777" w:rsidR="00D65781" w:rsidRPr="00BA5495" w:rsidRDefault="00D65781" w:rsidP="00D65781">
            <w:pPr>
              <w:pStyle w:val="BodyText"/>
              <w:jc w:val="center"/>
              <w:rPr>
                <w:szCs w:val="24"/>
              </w:rPr>
            </w:pPr>
            <w:r>
              <w:rPr>
                <w:szCs w:val="24"/>
              </w:rPr>
              <w:t>Empty String</w:t>
            </w:r>
          </w:p>
        </w:tc>
        <w:tc>
          <w:tcPr>
            <w:tcW w:w="3425" w:type="dxa"/>
          </w:tcPr>
          <w:p w14:paraId="27147F95" w14:textId="77777777" w:rsidR="00D65781" w:rsidRPr="00BA5495" w:rsidRDefault="00D65781" w:rsidP="009E1406">
            <w:pPr>
              <w:pStyle w:val="BodyText"/>
              <w:jc w:val="center"/>
              <w:rPr>
                <w:szCs w:val="24"/>
              </w:rPr>
            </w:pPr>
            <w:r>
              <w:rPr>
                <w:szCs w:val="24"/>
              </w:rPr>
              <w:t>Covers Path1</w:t>
            </w:r>
          </w:p>
        </w:tc>
      </w:tr>
      <w:tr w:rsidR="00D65781" w:rsidRPr="00BA5495" w14:paraId="39583CA5" w14:textId="77777777" w:rsidTr="00D65781">
        <w:trPr>
          <w:trHeight w:val="744"/>
        </w:trPr>
        <w:tc>
          <w:tcPr>
            <w:tcW w:w="1166" w:type="dxa"/>
          </w:tcPr>
          <w:p w14:paraId="3E9F4D01" w14:textId="77777777" w:rsidR="00D65781" w:rsidRPr="00BA5495" w:rsidRDefault="00D65781" w:rsidP="009E1406">
            <w:pPr>
              <w:pStyle w:val="BodyText"/>
              <w:jc w:val="center"/>
              <w:rPr>
                <w:b/>
                <w:iCs/>
                <w:szCs w:val="24"/>
              </w:rPr>
            </w:pPr>
            <w:r>
              <w:rPr>
                <w:b/>
                <w:szCs w:val="24"/>
              </w:rPr>
              <w:lastRenderedPageBreak/>
              <w:t>2</w:t>
            </w:r>
          </w:p>
        </w:tc>
        <w:tc>
          <w:tcPr>
            <w:tcW w:w="2420" w:type="dxa"/>
          </w:tcPr>
          <w:p w14:paraId="0059E9B2" w14:textId="77777777" w:rsidR="00D65781" w:rsidRDefault="00D65781" w:rsidP="009E1406">
            <w:pPr>
              <w:pStyle w:val="BodyText"/>
              <w:rPr>
                <w:szCs w:val="24"/>
              </w:rPr>
            </w:pPr>
            <w:r>
              <w:rPr>
                <w:szCs w:val="24"/>
              </w:rPr>
              <w:t>In[] = ‘</w:t>
            </w:r>
            <w:r w:rsidRPr="00E5655A">
              <w:rPr>
                <w:szCs w:val="24"/>
              </w:rPr>
              <w:t>QUJD</w:t>
            </w:r>
            <w:r>
              <w:rPr>
                <w:szCs w:val="24"/>
              </w:rPr>
              <w:t>’</w:t>
            </w:r>
          </w:p>
          <w:p w14:paraId="14670C5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5050FB56"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3A5B7FD" w14:textId="77777777" w:rsidR="00D65781" w:rsidRPr="00BA5495" w:rsidRDefault="00D65781" w:rsidP="00D65781">
            <w:pPr>
              <w:pStyle w:val="BodyText"/>
              <w:jc w:val="center"/>
              <w:rPr>
                <w:szCs w:val="24"/>
              </w:rPr>
            </w:pPr>
            <w:r>
              <w:rPr>
                <w:szCs w:val="24"/>
              </w:rPr>
              <w:t>‘ABC’</w:t>
            </w:r>
          </w:p>
        </w:tc>
        <w:tc>
          <w:tcPr>
            <w:tcW w:w="3425" w:type="dxa"/>
          </w:tcPr>
          <w:p w14:paraId="254DEBB5" w14:textId="77777777" w:rsidR="00D65781" w:rsidRPr="00BA5495" w:rsidRDefault="00D65781" w:rsidP="009E1406">
            <w:pPr>
              <w:pStyle w:val="BodyText"/>
              <w:jc w:val="center"/>
              <w:rPr>
                <w:szCs w:val="24"/>
              </w:rPr>
            </w:pPr>
            <w:r>
              <w:rPr>
                <w:szCs w:val="24"/>
              </w:rPr>
              <w:t>Covers Path2</w:t>
            </w:r>
          </w:p>
        </w:tc>
      </w:tr>
      <w:tr w:rsidR="00D65781" w:rsidRPr="00BA5495" w14:paraId="4B21CCE1" w14:textId="77777777" w:rsidTr="00D65781">
        <w:trPr>
          <w:trHeight w:val="744"/>
        </w:trPr>
        <w:tc>
          <w:tcPr>
            <w:tcW w:w="1166" w:type="dxa"/>
          </w:tcPr>
          <w:p w14:paraId="091B6122" w14:textId="77777777" w:rsidR="00D65781" w:rsidRDefault="00D65781" w:rsidP="009E1406">
            <w:pPr>
              <w:pStyle w:val="BodyText"/>
              <w:jc w:val="center"/>
              <w:rPr>
                <w:b/>
                <w:iCs/>
                <w:szCs w:val="24"/>
              </w:rPr>
            </w:pPr>
            <w:r>
              <w:rPr>
                <w:b/>
                <w:iCs/>
                <w:szCs w:val="24"/>
              </w:rPr>
              <w:t>3</w:t>
            </w:r>
          </w:p>
        </w:tc>
        <w:tc>
          <w:tcPr>
            <w:tcW w:w="2420" w:type="dxa"/>
          </w:tcPr>
          <w:p w14:paraId="7A6A0AFF" w14:textId="77777777" w:rsidR="00D65781" w:rsidRDefault="00D65781" w:rsidP="009E1406">
            <w:pPr>
              <w:pStyle w:val="BodyText"/>
              <w:rPr>
                <w:szCs w:val="24"/>
              </w:rPr>
            </w:pPr>
            <w:r>
              <w:rPr>
                <w:szCs w:val="24"/>
              </w:rPr>
              <w:t>In[] = ‘</w:t>
            </w:r>
            <w:r w:rsidRPr="006E6AC9">
              <w:rPr>
                <w:szCs w:val="24"/>
              </w:rPr>
              <w:t>QQ==</w:t>
            </w:r>
            <w:r>
              <w:rPr>
                <w:szCs w:val="24"/>
              </w:rPr>
              <w:t>’</w:t>
            </w:r>
          </w:p>
          <w:p w14:paraId="5134DAF0" w14:textId="77777777" w:rsidR="00D65781" w:rsidRDefault="00D65781" w:rsidP="009E1406">
            <w:pPr>
              <w:pStyle w:val="BodyText"/>
              <w:rPr>
                <w:szCs w:val="24"/>
              </w:rPr>
            </w:pPr>
            <w:proofErr w:type="spellStart"/>
            <w:r>
              <w:rPr>
                <w:szCs w:val="24"/>
              </w:rPr>
              <w:t>iOff</w:t>
            </w:r>
            <w:proofErr w:type="spellEnd"/>
            <w:r>
              <w:rPr>
                <w:szCs w:val="24"/>
              </w:rPr>
              <w:t xml:space="preserve"> = 2</w:t>
            </w:r>
          </w:p>
          <w:p w14:paraId="73BFFE3A"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4D719F84" w14:textId="77777777" w:rsidR="00D65781" w:rsidRPr="00BA5495" w:rsidRDefault="00D65781" w:rsidP="009E1406">
            <w:pPr>
              <w:pStyle w:val="BodyText"/>
              <w:jc w:val="center"/>
              <w:rPr>
                <w:szCs w:val="24"/>
              </w:rPr>
            </w:pPr>
            <w:r>
              <w:rPr>
                <w:szCs w:val="24"/>
              </w:rPr>
              <w:t>Empty String</w:t>
            </w:r>
          </w:p>
        </w:tc>
        <w:tc>
          <w:tcPr>
            <w:tcW w:w="3425" w:type="dxa"/>
          </w:tcPr>
          <w:p w14:paraId="22059495" w14:textId="77777777" w:rsidR="00D65781" w:rsidRPr="00BA5495" w:rsidRDefault="00D65781" w:rsidP="009E1406">
            <w:pPr>
              <w:pStyle w:val="BodyText"/>
              <w:jc w:val="center"/>
              <w:rPr>
                <w:szCs w:val="24"/>
              </w:rPr>
            </w:pPr>
            <w:r>
              <w:rPr>
                <w:szCs w:val="24"/>
              </w:rPr>
              <w:t>Covers Path3</w:t>
            </w:r>
          </w:p>
        </w:tc>
      </w:tr>
      <w:tr w:rsidR="00D65781" w:rsidRPr="00BA5495" w14:paraId="3B8889B1" w14:textId="77777777" w:rsidTr="00D65781">
        <w:trPr>
          <w:trHeight w:val="744"/>
        </w:trPr>
        <w:tc>
          <w:tcPr>
            <w:tcW w:w="1166" w:type="dxa"/>
          </w:tcPr>
          <w:p w14:paraId="6ABDA8C8" w14:textId="77777777" w:rsidR="00D65781" w:rsidRDefault="00D65781" w:rsidP="009E1406">
            <w:pPr>
              <w:pStyle w:val="BodyText"/>
              <w:jc w:val="center"/>
              <w:rPr>
                <w:b/>
                <w:iCs/>
                <w:szCs w:val="24"/>
              </w:rPr>
            </w:pPr>
            <w:r>
              <w:rPr>
                <w:b/>
                <w:iCs/>
                <w:szCs w:val="24"/>
              </w:rPr>
              <w:t>4</w:t>
            </w:r>
          </w:p>
        </w:tc>
        <w:tc>
          <w:tcPr>
            <w:tcW w:w="2420" w:type="dxa"/>
          </w:tcPr>
          <w:p w14:paraId="0900E0B8" w14:textId="77777777" w:rsidR="00D65781" w:rsidRDefault="00D65781" w:rsidP="009E1406">
            <w:pPr>
              <w:pStyle w:val="BodyText"/>
              <w:rPr>
                <w:szCs w:val="24"/>
              </w:rPr>
            </w:pPr>
            <w:r>
              <w:rPr>
                <w:szCs w:val="24"/>
              </w:rPr>
              <w:t>In[] = ‘</w:t>
            </w:r>
            <w:r w:rsidRPr="006E6AC9">
              <w:rPr>
                <w:szCs w:val="24"/>
              </w:rPr>
              <w:t>QQ==</w:t>
            </w:r>
            <w:r>
              <w:rPr>
                <w:szCs w:val="24"/>
              </w:rPr>
              <w:t>’</w:t>
            </w:r>
          </w:p>
          <w:p w14:paraId="01B9A114"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49653283"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F75B402" w14:textId="77777777" w:rsidR="00D65781" w:rsidRDefault="00D65781" w:rsidP="009E1406">
            <w:pPr>
              <w:pStyle w:val="BodyText"/>
              <w:jc w:val="center"/>
              <w:rPr>
                <w:szCs w:val="24"/>
              </w:rPr>
            </w:pPr>
            <w:r>
              <w:rPr>
                <w:szCs w:val="24"/>
              </w:rPr>
              <w:t>‘A’</w:t>
            </w:r>
          </w:p>
        </w:tc>
        <w:tc>
          <w:tcPr>
            <w:tcW w:w="3425" w:type="dxa"/>
          </w:tcPr>
          <w:p w14:paraId="1C95D7E7" w14:textId="77777777" w:rsidR="00D65781" w:rsidRDefault="00D65781" w:rsidP="009E1406">
            <w:pPr>
              <w:pStyle w:val="BodyText"/>
              <w:jc w:val="center"/>
              <w:rPr>
                <w:szCs w:val="24"/>
              </w:rPr>
            </w:pPr>
            <w:r>
              <w:rPr>
                <w:szCs w:val="24"/>
              </w:rPr>
              <w:t>Covers Path5</w:t>
            </w:r>
          </w:p>
        </w:tc>
      </w:tr>
      <w:tr w:rsidR="00D65781" w:rsidRPr="00BA5495" w14:paraId="05A11425" w14:textId="77777777" w:rsidTr="00D65781">
        <w:trPr>
          <w:trHeight w:val="744"/>
        </w:trPr>
        <w:tc>
          <w:tcPr>
            <w:tcW w:w="1166" w:type="dxa"/>
          </w:tcPr>
          <w:p w14:paraId="00171DCD" w14:textId="77777777" w:rsidR="00D65781" w:rsidRDefault="00D65781" w:rsidP="009E1406">
            <w:pPr>
              <w:pStyle w:val="BodyText"/>
              <w:jc w:val="center"/>
              <w:rPr>
                <w:b/>
                <w:iCs/>
                <w:szCs w:val="24"/>
              </w:rPr>
            </w:pPr>
            <w:r>
              <w:rPr>
                <w:b/>
                <w:iCs/>
                <w:szCs w:val="24"/>
              </w:rPr>
              <w:t>5</w:t>
            </w:r>
          </w:p>
        </w:tc>
        <w:tc>
          <w:tcPr>
            <w:tcW w:w="2420" w:type="dxa"/>
          </w:tcPr>
          <w:p w14:paraId="11DEF46D" w14:textId="77777777" w:rsidR="00D65781" w:rsidRDefault="00D65781" w:rsidP="009E1406">
            <w:pPr>
              <w:pStyle w:val="BodyText"/>
              <w:rPr>
                <w:szCs w:val="24"/>
              </w:rPr>
            </w:pPr>
            <w:r>
              <w:rPr>
                <w:szCs w:val="24"/>
              </w:rPr>
              <w:t>In[] = ‘</w:t>
            </w:r>
            <w:r w:rsidRPr="002E7556">
              <w:rPr>
                <w:szCs w:val="24"/>
              </w:rPr>
              <w:t>QUI=</w:t>
            </w:r>
            <w:r>
              <w:rPr>
                <w:szCs w:val="24"/>
              </w:rPr>
              <w:t>’</w:t>
            </w:r>
          </w:p>
          <w:p w14:paraId="3153C0DB"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751A6F16"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1F025542" w14:textId="77777777" w:rsidR="00D65781" w:rsidRDefault="00D65781" w:rsidP="009E1406">
            <w:pPr>
              <w:pStyle w:val="BodyText"/>
              <w:jc w:val="center"/>
              <w:rPr>
                <w:szCs w:val="24"/>
              </w:rPr>
            </w:pPr>
            <w:r>
              <w:rPr>
                <w:szCs w:val="24"/>
              </w:rPr>
              <w:t>‘AB’</w:t>
            </w:r>
          </w:p>
        </w:tc>
        <w:tc>
          <w:tcPr>
            <w:tcW w:w="3425" w:type="dxa"/>
          </w:tcPr>
          <w:p w14:paraId="4E0735A0" w14:textId="77777777" w:rsidR="00D65781" w:rsidRDefault="00D65781" w:rsidP="009E1406">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9E1406">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9E1406">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9E1406">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9E1406">
            <w:pPr>
              <w:jc w:val="center"/>
              <w:rPr>
                <w:b/>
              </w:rPr>
            </w:pPr>
            <w:r w:rsidRPr="000155AE">
              <w:rPr>
                <w:b/>
              </w:rPr>
              <w:t>Uses</w:t>
            </w:r>
          </w:p>
        </w:tc>
      </w:tr>
      <w:tr w:rsidR="007C0E64" w:rsidRPr="000155AE" w14:paraId="085F3477"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9E1406">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9E1406">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9E1406">
            <w:r>
              <w:t>109, 110, 113</w:t>
            </w:r>
          </w:p>
        </w:tc>
      </w:tr>
      <w:tr w:rsidR="007C0E64" w:rsidRPr="000155AE" w14:paraId="7926ACDE"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9E1406">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9E1406">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9E1406">
            <w:r>
              <w:t>111, 132, 133</w:t>
            </w:r>
          </w:p>
        </w:tc>
      </w:tr>
      <w:tr w:rsidR="007C0E64" w:rsidRPr="000155AE" w14:paraId="0EEE34A2"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9E1406">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5F97F528" w:rsidR="007C0E64" w:rsidRPr="000155AE" w:rsidRDefault="006041CC" w:rsidP="009E1406">
            <w:r>
              <w:t>O</w:t>
            </w:r>
            <w:r w:rsidR="007C0E64">
              <w:t>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9E1406">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9E1406">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9E1406">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9E1406">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9E1406">
            <w:pPr>
              <w:jc w:val="center"/>
              <w:rPr>
                <w:b/>
              </w:rPr>
            </w:pPr>
            <w:r w:rsidRPr="000155AE">
              <w:rPr>
                <w:b/>
              </w:rPr>
              <w:t>DU pairs</w:t>
            </w:r>
          </w:p>
        </w:tc>
      </w:tr>
      <w:tr w:rsidR="007C0E64" w:rsidRPr="000155AE" w14:paraId="690AA9A2"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9E1406">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9E1406">
            <w:r>
              <w:t>&lt;106, 109&gt;, &lt;109, 109&gt;, &lt;106, 113&gt;, &lt;109, 113&gt;, &lt;106, 110&gt;, &lt;109, 110&gt;</w:t>
            </w:r>
          </w:p>
        </w:tc>
      </w:tr>
      <w:tr w:rsidR="007C0E64" w:rsidRPr="000155AE" w14:paraId="2509747C"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9E1406">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9E1406">
            <w:r>
              <w:t>&lt;110, 111&gt;, &lt;110, 132&gt;, &lt;110, 133&gt;</w:t>
            </w:r>
          </w:p>
        </w:tc>
      </w:tr>
      <w:tr w:rsidR="007C0E64" w:rsidRPr="000155AE" w14:paraId="09FB7B2E"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9E1406">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491C6D27" w:rsidR="007C0E64" w:rsidRPr="000155AE" w:rsidRDefault="006041CC" w:rsidP="009E1406">
            <w:r>
              <w:t>O</w:t>
            </w:r>
            <w:r w:rsidR="007C0E64">
              <w:t>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9E1406">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8924" w:type="dxa"/>
        <w:tblLook w:val="04A0" w:firstRow="1" w:lastRow="0" w:firstColumn="1" w:lastColumn="0" w:noHBand="0" w:noVBand="1"/>
      </w:tblPr>
      <w:tblGrid>
        <w:gridCol w:w="1102"/>
        <w:gridCol w:w="2286"/>
        <w:gridCol w:w="2300"/>
        <w:gridCol w:w="3236"/>
      </w:tblGrid>
      <w:tr w:rsidR="006041CC" w:rsidRPr="00BA5495" w14:paraId="7F321357" w14:textId="77777777" w:rsidTr="006041CC">
        <w:trPr>
          <w:trHeight w:val="731"/>
        </w:trPr>
        <w:tc>
          <w:tcPr>
            <w:tcW w:w="1102" w:type="dxa"/>
          </w:tcPr>
          <w:p w14:paraId="1F60C9F9" w14:textId="77777777" w:rsidR="006041CC" w:rsidRPr="00BA5495" w:rsidRDefault="006041CC" w:rsidP="009E1406">
            <w:pPr>
              <w:pStyle w:val="BodyText"/>
              <w:jc w:val="center"/>
              <w:rPr>
                <w:b/>
                <w:szCs w:val="24"/>
              </w:rPr>
            </w:pPr>
            <w:r w:rsidRPr="00BA5495">
              <w:rPr>
                <w:b/>
                <w:szCs w:val="24"/>
              </w:rPr>
              <w:t>Test case#</w:t>
            </w:r>
          </w:p>
        </w:tc>
        <w:tc>
          <w:tcPr>
            <w:tcW w:w="2286" w:type="dxa"/>
          </w:tcPr>
          <w:p w14:paraId="5F311E10" w14:textId="77777777" w:rsidR="006041CC" w:rsidRPr="00BA5495" w:rsidRDefault="006041CC" w:rsidP="009E1406">
            <w:pPr>
              <w:pStyle w:val="BodyText"/>
              <w:jc w:val="center"/>
              <w:rPr>
                <w:b/>
                <w:bCs/>
                <w:szCs w:val="24"/>
              </w:rPr>
            </w:pPr>
            <w:r w:rsidRPr="00BA5495">
              <w:rPr>
                <w:b/>
                <w:bCs/>
                <w:szCs w:val="24"/>
              </w:rPr>
              <w:t>Input</w:t>
            </w:r>
          </w:p>
        </w:tc>
        <w:tc>
          <w:tcPr>
            <w:tcW w:w="2300" w:type="dxa"/>
          </w:tcPr>
          <w:p w14:paraId="15CEA8B2" w14:textId="77777777" w:rsidR="006041CC" w:rsidRPr="00BA5495" w:rsidRDefault="006041CC" w:rsidP="009E1406">
            <w:pPr>
              <w:pStyle w:val="BodyText"/>
              <w:jc w:val="center"/>
              <w:rPr>
                <w:b/>
                <w:szCs w:val="24"/>
              </w:rPr>
            </w:pPr>
            <w:r w:rsidRPr="00BA5495">
              <w:rPr>
                <w:b/>
                <w:bCs/>
                <w:szCs w:val="24"/>
              </w:rPr>
              <w:t>Expected Output</w:t>
            </w:r>
          </w:p>
        </w:tc>
        <w:tc>
          <w:tcPr>
            <w:tcW w:w="3236" w:type="dxa"/>
          </w:tcPr>
          <w:p w14:paraId="5C84E0BF" w14:textId="77777777" w:rsidR="006041CC" w:rsidRPr="00BA5495" w:rsidRDefault="006041CC" w:rsidP="009E1406">
            <w:pPr>
              <w:pStyle w:val="BodyText"/>
              <w:jc w:val="center"/>
              <w:rPr>
                <w:b/>
                <w:szCs w:val="24"/>
              </w:rPr>
            </w:pPr>
            <w:r w:rsidRPr="00BA5495">
              <w:rPr>
                <w:b/>
                <w:szCs w:val="24"/>
              </w:rPr>
              <w:t>Comments/Remarks</w:t>
            </w:r>
          </w:p>
          <w:p w14:paraId="70AEDBC5" w14:textId="77777777" w:rsidR="006041CC" w:rsidRPr="00BA5495" w:rsidRDefault="006041CC" w:rsidP="009E1406">
            <w:pPr>
              <w:pStyle w:val="BodyText"/>
              <w:jc w:val="center"/>
              <w:rPr>
                <w:b/>
                <w:szCs w:val="24"/>
              </w:rPr>
            </w:pPr>
          </w:p>
        </w:tc>
      </w:tr>
      <w:tr w:rsidR="006041CC" w:rsidRPr="00BA5495" w14:paraId="1C88BCC2" w14:textId="77777777" w:rsidTr="006041CC">
        <w:trPr>
          <w:trHeight w:val="731"/>
        </w:trPr>
        <w:tc>
          <w:tcPr>
            <w:tcW w:w="1102" w:type="dxa"/>
          </w:tcPr>
          <w:p w14:paraId="3F1CFDB2" w14:textId="77777777" w:rsidR="006041CC" w:rsidRPr="00BA5495" w:rsidRDefault="006041CC" w:rsidP="009E1406">
            <w:pPr>
              <w:pStyle w:val="BodyText"/>
              <w:jc w:val="center"/>
              <w:rPr>
                <w:b/>
                <w:szCs w:val="24"/>
              </w:rPr>
            </w:pPr>
            <w:r>
              <w:rPr>
                <w:b/>
                <w:szCs w:val="24"/>
              </w:rPr>
              <w:t>1</w:t>
            </w:r>
          </w:p>
        </w:tc>
        <w:tc>
          <w:tcPr>
            <w:tcW w:w="2286" w:type="dxa"/>
          </w:tcPr>
          <w:p w14:paraId="563D70B3" w14:textId="77777777" w:rsidR="006041CC" w:rsidRDefault="006041CC" w:rsidP="009E1406">
            <w:pPr>
              <w:pStyle w:val="BodyText"/>
              <w:rPr>
                <w:szCs w:val="24"/>
              </w:rPr>
            </w:pPr>
            <w:r>
              <w:rPr>
                <w:szCs w:val="24"/>
              </w:rPr>
              <w:t>In[] = ‘</w:t>
            </w:r>
            <w:r w:rsidRPr="00E5655A">
              <w:rPr>
                <w:szCs w:val="24"/>
              </w:rPr>
              <w:t>QUJD</w:t>
            </w:r>
            <w:r>
              <w:rPr>
                <w:szCs w:val="24"/>
              </w:rPr>
              <w:t>’</w:t>
            </w:r>
          </w:p>
          <w:p w14:paraId="0E197778"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0208F46A" w14:textId="77777777" w:rsidR="006041CC" w:rsidRPr="00BA5495" w:rsidRDefault="006041CC" w:rsidP="009E1406">
            <w:pPr>
              <w:pStyle w:val="BodyText"/>
              <w:rPr>
                <w:szCs w:val="24"/>
              </w:rPr>
            </w:pPr>
            <w:proofErr w:type="spellStart"/>
            <w:r>
              <w:rPr>
                <w:szCs w:val="24"/>
              </w:rPr>
              <w:t>iLen</w:t>
            </w:r>
            <w:proofErr w:type="spellEnd"/>
            <w:r>
              <w:rPr>
                <w:szCs w:val="24"/>
              </w:rPr>
              <w:t xml:space="preserve"> = 4</w:t>
            </w:r>
          </w:p>
        </w:tc>
        <w:tc>
          <w:tcPr>
            <w:tcW w:w="2300" w:type="dxa"/>
          </w:tcPr>
          <w:p w14:paraId="7306B3EB" w14:textId="77777777" w:rsidR="006041CC" w:rsidRPr="00BA5495" w:rsidRDefault="006041CC" w:rsidP="009E1406">
            <w:pPr>
              <w:pStyle w:val="BodyText"/>
              <w:rPr>
                <w:szCs w:val="24"/>
              </w:rPr>
            </w:pPr>
            <w:r>
              <w:rPr>
                <w:szCs w:val="24"/>
              </w:rPr>
              <w:t>‘ABC’</w:t>
            </w:r>
          </w:p>
        </w:tc>
        <w:tc>
          <w:tcPr>
            <w:tcW w:w="3236" w:type="dxa"/>
          </w:tcPr>
          <w:p w14:paraId="712F36AF" w14:textId="7C500B97" w:rsidR="006041CC" w:rsidRDefault="006041CC" w:rsidP="006041CC">
            <w:pPr>
              <w:pStyle w:val="BodyText"/>
              <w:jc w:val="left"/>
            </w:pPr>
            <w:proofErr w:type="spellStart"/>
            <w:r>
              <w:t>iLen</w:t>
            </w:r>
            <w:proofErr w:type="spellEnd"/>
            <w:r>
              <w:rPr>
                <w:szCs w:val="24"/>
              </w:rPr>
              <w:t xml:space="preserve"> = Covers </w:t>
            </w:r>
            <w:r>
              <w:t>&lt;106, 109&gt;,</w:t>
            </w:r>
            <w:r>
              <w:br/>
              <w:t>&lt;106, 110&gt;, &lt;106, 113&gt;</w:t>
            </w:r>
          </w:p>
          <w:p w14:paraId="3B51CD10" w14:textId="77777777" w:rsidR="006041CC" w:rsidRDefault="006041CC" w:rsidP="006041CC">
            <w:pPr>
              <w:pStyle w:val="BodyText"/>
              <w:jc w:val="left"/>
            </w:pPr>
            <w:proofErr w:type="spellStart"/>
            <w:r>
              <w:t>oLen</w:t>
            </w:r>
            <w:proofErr w:type="spellEnd"/>
            <w:r>
              <w:t xml:space="preserve"> = Covers &lt;110, 111&gt;, &lt;110, 132&gt;, &lt;110, 133&gt;</w:t>
            </w:r>
          </w:p>
          <w:p w14:paraId="4C34B175" w14:textId="77777777" w:rsidR="006041CC" w:rsidRPr="00BA5495" w:rsidRDefault="006041CC" w:rsidP="006041CC">
            <w:pPr>
              <w:pStyle w:val="BodyText"/>
              <w:jc w:val="left"/>
              <w:rPr>
                <w:szCs w:val="24"/>
              </w:rPr>
            </w:pPr>
            <w:r>
              <w:lastRenderedPageBreak/>
              <w:t>op = Covers &lt;114, 131&gt;, &lt;131, 132&gt;, &lt;132, 133&gt;</w:t>
            </w:r>
          </w:p>
        </w:tc>
      </w:tr>
      <w:tr w:rsidR="006041CC" w:rsidRPr="00BA5495" w14:paraId="2366CEDD" w14:textId="77777777" w:rsidTr="006041CC">
        <w:trPr>
          <w:trHeight w:val="731"/>
        </w:trPr>
        <w:tc>
          <w:tcPr>
            <w:tcW w:w="1102" w:type="dxa"/>
          </w:tcPr>
          <w:p w14:paraId="44BE1D7E" w14:textId="77777777" w:rsidR="006041CC" w:rsidRPr="00BA5495" w:rsidRDefault="006041CC" w:rsidP="009E1406">
            <w:pPr>
              <w:pStyle w:val="BodyText"/>
              <w:jc w:val="center"/>
              <w:rPr>
                <w:b/>
                <w:iCs/>
                <w:szCs w:val="24"/>
              </w:rPr>
            </w:pPr>
            <w:r>
              <w:rPr>
                <w:b/>
                <w:iCs/>
                <w:szCs w:val="24"/>
              </w:rPr>
              <w:lastRenderedPageBreak/>
              <w:t>2</w:t>
            </w:r>
          </w:p>
        </w:tc>
        <w:tc>
          <w:tcPr>
            <w:tcW w:w="2286" w:type="dxa"/>
          </w:tcPr>
          <w:p w14:paraId="4C7E3B65" w14:textId="77777777" w:rsidR="006041CC" w:rsidRDefault="006041CC" w:rsidP="009E1406">
            <w:pPr>
              <w:pStyle w:val="BodyText"/>
              <w:rPr>
                <w:szCs w:val="24"/>
              </w:rPr>
            </w:pPr>
            <w:r>
              <w:rPr>
                <w:szCs w:val="24"/>
              </w:rPr>
              <w:t>In[] = ‘</w:t>
            </w:r>
            <w:r w:rsidRPr="006E6AC9">
              <w:rPr>
                <w:szCs w:val="24"/>
              </w:rPr>
              <w:t>QQ==</w:t>
            </w:r>
            <w:r>
              <w:rPr>
                <w:szCs w:val="24"/>
              </w:rPr>
              <w:t>’</w:t>
            </w:r>
          </w:p>
          <w:p w14:paraId="21B97C9E"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63EE7497" w14:textId="77777777" w:rsidR="006041CC" w:rsidRPr="00BA5495" w:rsidRDefault="006041CC" w:rsidP="009E1406">
            <w:pPr>
              <w:pStyle w:val="BodyText"/>
              <w:rPr>
                <w:szCs w:val="24"/>
              </w:rPr>
            </w:pPr>
            <w:proofErr w:type="spellStart"/>
            <w:r>
              <w:rPr>
                <w:szCs w:val="24"/>
              </w:rPr>
              <w:t>iLen</w:t>
            </w:r>
            <w:proofErr w:type="spellEnd"/>
            <w:r>
              <w:rPr>
                <w:szCs w:val="24"/>
              </w:rPr>
              <w:t xml:space="preserve"> = 4</w:t>
            </w:r>
          </w:p>
        </w:tc>
        <w:tc>
          <w:tcPr>
            <w:tcW w:w="2300" w:type="dxa"/>
          </w:tcPr>
          <w:p w14:paraId="4BDE037D" w14:textId="77777777" w:rsidR="006041CC" w:rsidRPr="00BA5495" w:rsidRDefault="006041CC" w:rsidP="009E1406">
            <w:pPr>
              <w:pStyle w:val="BodyText"/>
              <w:jc w:val="center"/>
              <w:rPr>
                <w:szCs w:val="24"/>
              </w:rPr>
            </w:pPr>
            <w:r>
              <w:rPr>
                <w:szCs w:val="24"/>
              </w:rPr>
              <w:t>‘A’</w:t>
            </w:r>
          </w:p>
        </w:tc>
        <w:tc>
          <w:tcPr>
            <w:tcW w:w="3236" w:type="dxa"/>
          </w:tcPr>
          <w:p w14:paraId="5A7FF894" w14:textId="77777777" w:rsidR="006041CC" w:rsidRDefault="006041CC" w:rsidP="006041CC">
            <w:pPr>
              <w:pStyle w:val="BodyText"/>
              <w:jc w:val="left"/>
            </w:pPr>
            <w:proofErr w:type="spellStart"/>
            <w:r>
              <w:t>iLen</w:t>
            </w:r>
            <w:proofErr w:type="spellEnd"/>
            <w:r>
              <w:rPr>
                <w:szCs w:val="24"/>
              </w:rPr>
              <w:t xml:space="preserve"> = Covers </w:t>
            </w:r>
            <w:r>
              <w:t>&lt;106, 109&gt;, &lt;106, 110&gt;, &lt;106, 113&gt;</w:t>
            </w:r>
          </w:p>
          <w:p w14:paraId="7A702BBD" w14:textId="77777777" w:rsidR="006041CC" w:rsidRDefault="006041CC" w:rsidP="006041CC">
            <w:pPr>
              <w:pStyle w:val="BodyText"/>
              <w:jc w:val="left"/>
            </w:pPr>
            <w:proofErr w:type="spellStart"/>
            <w:r>
              <w:t>oLen</w:t>
            </w:r>
            <w:proofErr w:type="spellEnd"/>
            <w:r>
              <w:t xml:space="preserve"> = Covers &lt;110, 111&gt;, &lt;110, 132&gt;, &lt;110, 133&gt;</w:t>
            </w:r>
          </w:p>
          <w:p w14:paraId="3C4AFA08" w14:textId="77777777" w:rsidR="006041CC" w:rsidRPr="00BA5495" w:rsidRDefault="006041CC" w:rsidP="006041CC">
            <w:pPr>
              <w:pStyle w:val="BodyText"/>
              <w:jc w:val="left"/>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proofErr w:type="spellStart"/>
      <w:r w:rsidRPr="00D116C6">
        <w:t>checkFromIndexSize</w:t>
      </w:r>
      <w:proofErr w:type="spellEnd"/>
      <w:r>
        <w:t xml:space="preserve"> and read are external APIs. </w:t>
      </w:r>
      <w:proofErr w:type="spellStart"/>
      <w:r w:rsidRPr="00D116C6">
        <w:t>checkFromIndexSize</w:t>
      </w:r>
      <w:proofErr w:type="spellEnd"/>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lastRenderedPageBreak/>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91" w:type="dxa"/>
        <w:tblLook w:val="04A0" w:firstRow="1" w:lastRow="0" w:firstColumn="1" w:lastColumn="0" w:noHBand="0" w:noVBand="1"/>
      </w:tblPr>
      <w:tblGrid>
        <w:gridCol w:w="1159"/>
        <w:gridCol w:w="2407"/>
        <w:gridCol w:w="2421"/>
        <w:gridCol w:w="3404"/>
      </w:tblGrid>
      <w:tr w:rsidR="00F45E8D" w:rsidRPr="00BA5495" w14:paraId="0C6822CA" w14:textId="77777777" w:rsidTr="00F45E8D">
        <w:trPr>
          <w:trHeight w:val="714"/>
        </w:trPr>
        <w:tc>
          <w:tcPr>
            <w:tcW w:w="1159" w:type="dxa"/>
          </w:tcPr>
          <w:p w14:paraId="6E88D3FE" w14:textId="77777777" w:rsidR="00F45E8D" w:rsidRPr="00BA5495" w:rsidRDefault="00F45E8D" w:rsidP="009E1406">
            <w:pPr>
              <w:pStyle w:val="BodyText"/>
              <w:jc w:val="center"/>
              <w:rPr>
                <w:b/>
                <w:szCs w:val="24"/>
              </w:rPr>
            </w:pPr>
            <w:r w:rsidRPr="00BA5495">
              <w:rPr>
                <w:b/>
                <w:szCs w:val="24"/>
              </w:rPr>
              <w:t>Test case#</w:t>
            </w:r>
          </w:p>
        </w:tc>
        <w:tc>
          <w:tcPr>
            <w:tcW w:w="2407" w:type="dxa"/>
          </w:tcPr>
          <w:p w14:paraId="12399E9A" w14:textId="77777777" w:rsidR="00F45E8D" w:rsidRPr="00BA5495" w:rsidRDefault="00F45E8D" w:rsidP="009E1406">
            <w:pPr>
              <w:pStyle w:val="BodyText"/>
              <w:jc w:val="center"/>
              <w:rPr>
                <w:b/>
                <w:bCs/>
                <w:szCs w:val="24"/>
              </w:rPr>
            </w:pPr>
            <w:r w:rsidRPr="00BA5495">
              <w:rPr>
                <w:b/>
                <w:bCs/>
                <w:szCs w:val="24"/>
              </w:rPr>
              <w:t>Input</w:t>
            </w:r>
          </w:p>
        </w:tc>
        <w:tc>
          <w:tcPr>
            <w:tcW w:w="2421" w:type="dxa"/>
          </w:tcPr>
          <w:p w14:paraId="045239D6" w14:textId="77777777" w:rsidR="00F45E8D" w:rsidRPr="00BA5495" w:rsidRDefault="00F45E8D" w:rsidP="009E1406">
            <w:pPr>
              <w:pStyle w:val="BodyText"/>
              <w:jc w:val="center"/>
              <w:rPr>
                <w:b/>
                <w:szCs w:val="24"/>
              </w:rPr>
            </w:pPr>
            <w:r w:rsidRPr="00BA5495">
              <w:rPr>
                <w:b/>
                <w:bCs/>
                <w:szCs w:val="24"/>
              </w:rPr>
              <w:t>Expected Output</w:t>
            </w:r>
          </w:p>
        </w:tc>
        <w:tc>
          <w:tcPr>
            <w:tcW w:w="3404" w:type="dxa"/>
          </w:tcPr>
          <w:p w14:paraId="413A30FF" w14:textId="77777777" w:rsidR="00F45E8D" w:rsidRPr="00BA5495" w:rsidRDefault="00F45E8D" w:rsidP="009E1406">
            <w:pPr>
              <w:pStyle w:val="BodyText"/>
              <w:jc w:val="center"/>
              <w:rPr>
                <w:b/>
                <w:szCs w:val="24"/>
              </w:rPr>
            </w:pPr>
            <w:r w:rsidRPr="00BA5495">
              <w:rPr>
                <w:b/>
                <w:szCs w:val="24"/>
              </w:rPr>
              <w:t>Comments/Remarks</w:t>
            </w:r>
          </w:p>
          <w:p w14:paraId="70767B61" w14:textId="77777777" w:rsidR="00F45E8D" w:rsidRPr="00BA5495" w:rsidRDefault="00F45E8D" w:rsidP="009E1406">
            <w:pPr>
              <w:pStyle w:val="BodyText"/>
              <w:jc w:val="center"/>
              <w:rPr>
                <w:b/>
                <w:szCs w:val="24"/>
              </w:rPr>
            </w:pPr>
          </w:p>
        </w:tc>
      </w:tr>
      <w:tr w:rsidR="00F45E8D" w:rsidRPr="00BA5495" w14:paraId="259CA960" w14:textId="77777777" w:rsidTr="00F45E8D">
        <w:trPr>
          <w:trHeight w:val="714"/>
        </w:trPr>
        <w:tc>
          <w:tcPr>
            <w:tcW w:w="1159" w:type="dxa"/>
          </w:tcPr>
          <w:p w14:paraId="120B5E40" w14:textId="77777777" w:rsidR="00F45E8D" w:rsidRPr="00BA5495" w:rsidRDefault="00F45E8D" w:rsidP="009E1406">
            <w:pPr>
              <w:pStyle w:val="BodyText"/>
              <w:jc w:val="center"/>
              <w:rPr>
                <w:b/>
                <w:szCs w:val="24"/>
              </w:rPr>
            </w:pPr>
            <w:r>
              <w:rPr>
                <w:b/>
                <w:szCs w:val="24"/>
              </w:rPr>
              <w:t>1</w:t>
            </w:r>
          </w:p>
        </w:tc>
        <w:tc>
          <w:tcPr>
            <w:tcW w:w="2407" w:type="dxa"/>
          </w:tcPr>
          <w:p w14:paraId="592B7FEF" w14:textId="77777777" w:rsidR="00F45E8D" w:rsidRDefault="00F45E8D" w:rsidP="009E1406">
            <w:pPr>
              <w:pStyle w:val="BodyText"/>
              <w:jc w:val="left"/>
              <w:rPr>
                <w:szCs w:val="24"/>
              </w:rPr>
            </w:pPr>
            <w:r>
              <w:rPr>
                <w:szCs w:val="24"/>
              </w:rPr>
              <w:t>b[] = Empty Array</w:t>
            </w:r>
          </w:p>
          <w:p w14:paraId="74D7E6FC" w14:textId="77777777" w:rsidR="00F45E8D" w:rsidRDefault="00F45E8D" w:rsidP="009E1406">
            <w:pPr>
              <w:pStyle w:val="BodyText"/>
              <w:jc w:val="left"/>
              <w:rPr>
                <w:szCs w:val="24"/>
              </w:rPr>
            </w:pPr>
            <w:r>
              <w:rPr>
                <w:szCs w:val="24"/>
              </w:rPr>
              <w:t>off = 0</w:t>
            </w:r>
          </w:p>
          <w:p w14:paraId="19C558B8"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12DEF736" w14:textId="77777777" w:rsidR="00F45E8D" w:rsidRDefault="00F45E8D" w:rsidP="009E1406">
            <w:pPr>
              <w:pStyle w:val="BodyText"/>
              <w:rPr>
                <w:szCs w:val="24"/>
              </w:rPr>
            </w:pPr>
            <w:r>
              <w:rPr>
                <w:szCs w:val="24"/>
              </w:rPr>
              <w:t>3,</w:t>
            </w:r>
          </w:p>
          <w:p w14:paraId="0EBE89C5" w14:textId="77777777" w:rsidR="00F45E8D" w:rsidRPr="00BA5495" w:rsidRDefault="00F45E8D" w:rsidP="009E1406">
            <w:pPr>
              <w:pStyle w:val="BodyText"/>
              <w:rPr>
                <w:szCs w:val="24"/>
              </w:rPr>
            </w:pPr>
            <w:r>
              <w:rPr>
                <w:szCs w:val="24"/>
              </w:rPr>
              <w:t>b[] =‘ABC’</w:t>
            </w:r>
          </w:p>
        </w:tc>
        <w:tc>
          <w:tcPr>
            <w:tcW w:w="3404" w:type="dxa"/>
          </w:tcPr>
          <w:p w14:paraId="31CDD25C"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‘B’, ‘C’ in consecutive calls.</w:t>
            </w:r>
          </w:p>
          <w:p w14:paraId="400BF401" w14:textId="77777777" w:rsidR="00F45E8D" w:rsidRPr="00BA5495" w:rsidRDefault="00F45E8D" w:rsidP="009E1406">
            <w:pPr>
              <w:pStyle w:val="BodyText"/>
              <w:jc w:val="center"/>
              <w:rPr>
                <w:szCs w:val="24"/>
              </w:rPr>
            </w:pPr>
          </w:p>
        </w:tc>
      </w:tr>
      <w:tr w:rsidR="00F45E8D" w:rsidRPr="00BA5495" w14:paraId="30EB55C3" w14:textId="77777777" w:rsidTr="00F45E8D">
        <w:trPr>
          <w:trHeight w:val="714"/>
        </w:trPr>
        <w:tc>
          <w:tcPr>
            <w:tcW w:w="1159" w:type="dxa"/>
          </w:tcPr>
          <w:p w14:paraId="061A87A5" w14:textId="77777777" w:rsidR="00F45E8D" w:rsidRPr="00BA5495" w:rsidRDefault="00F45E8D" w:rsidP="009E1406">
            <w:pPr>
              <w:pStyle w:val="BodyText"/>
              <w:jc w:val="center"/>
              <w:rPr>
                <w:b/>
                <w:iCs/>
                <w:szCs w:val="24"/>
              </w:rPr>
            </w:pPr>
            <w:r>
              <w:rPr>
                <w:b/>
                <w:iCs/>
                <w:szCs w:val="24"/>
              </w:rPr>
              <w:t>2</w:t>
            </w:r>
          </w:p>
        </w:tc>
        <w:tc>
          <w:tcPr>
            <w:tcW w:w="2407" w:type="dxa"/>
          </w:tcPr>
          <w:p w14:paraId="42D26828" w14:textId="77777777" w:rsidR="00F45E8D" w:rsidRDefault="00F45E8D" w:rsidP="009E1406">
            <w:pPr>
              <w:pStyle w:val="BodyText"/>
              <w:jc w:val="left"/>
              <w:rPr>
                <w:szCs w:val="24"/>
              </w:rPr>
            </w:pPr>
            <w:r>
              <w:rPr>
                <w:szCs w:val="24"/>
              </w:rPr>
              <w:t>b[] = Empty Array</w:t>
            </w:r>
          </w:p>
          <w:p w14:paraId="1CF2AE9C" w14:textId="77777777" w:rsidR="00F45E8D" w:rsidRDefault="00F45E8D" w:rsidP="009E1406">
            <w:pPr>
              <w:pStyle w:val="BodyText"/>
              <w:jc w:val="left"/>
              <w:rPr>
                <w:szCs w:val="24"/>
              </w:rPr>
            </w:pPr>
            <w:r>
              <w:rPr>
                <w:szCs w:val="24"/>
              </w:rPr>
              <w:t>off = 0</w:t>
            </w:r>
          </w:p>
          <w:p w14:paraId="2521559D"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21" w:type="dxa"/>
          </w:tcPr>
          <w:p w14:paraId="6FAF4D5D" w14:textId="77777777" w:rsidR="00F45E8D" w:rsidRDefault="00F45E8D" w:rsidP="009E1406">
            <w:pPr>
              <w:pStyle w:val="BodyText"/>
              <w:jc w:val="left"/>
              <w:rPr>
                <w:szCs w:val="24"/>
              </w:rPr>
            </w:pPr>
            <w:r>
              <w:rPr>
                <w:szCs w:val="24"/>
              </w:rPr>
              <w:t>0,</w:t>
            </w:r>
          </w:p>
          <w:p w14:paraId="3337D92E" w14:textId="77777777" w:rsidR="00F45E8D" w:rsidRPr="00BA5495" w:rsidRDefault="00F45E8D" w:rsidP="009E1406">
            <w:pPr>
              <w:pStyle w:val="BodyText"/>
              <w:jc w:val="left"/>
              <w:rPr>
                <w:szCs w:val="24"/>
              </w:rPr>
            </w:pPr>
            <w:r>
              <w:rPr>
                <w:szCs w:val="24"/>
              </w:rPr>
              <w:t>b[] = Empty Array</w:t>
            </w:r>
          </w:p>
        </w:tc>
        <w:tc>
          <w:tcPr>
            <w:tcW w:w="3404" w:type="dxa"/>
          </w:tcPr>
          <w:p w14:paraId="3576FD97" w14:textId="77777777" w:rsidR="00F45E8D" w:rsidRPr="00BA5495" w:rsidRDefault="00F45E8D" w:rsidP="009E1406">
            <w:pPr>
              <w:pStyle w:val="BodyText"/>
              <w:jc w:val="center"/>
              <w:rPr>
                <w:szCs w:val="24"/>
              </w:rPr>
            </w:pPr>
            <w:r>
              <w:rPr>
                <w:szCs w:val="24"/>
              </w:rPr>
              <w:t>External module API read() is never called</w:t>
            </w:r>
          </w:p>
        </w:tc>
      </w:tr>
      <w:tr w:rsidR="00F45E8D" w:rsidRPr="00BA5495" w14:paraId="4E8A31E9" w14:textId="77777777" w:rsidTr="00F45E8D">
        <w:trPr>
          <w:trHeight w:val="714"/>
        </w:trPr>
        <w:tc>
          <w:tcPr>
            <w:tcW w:w="1159" w:type="dxa"/>
          </w:tcPr>
          <w:p w14:paraId="4F45D8DB" w14:textId="77777777" w:rsidR="00F45E8D" w:rsidRDefault="00F45E8D" w:rsidP="009E1406">
            <w:pPr>
              <w:pStyle w:val="BodyText"/>
              <w:jc w:val="center"/>
              <w:rPr>
                <w:b/>
                <w:iCs/>
                <w:szCs w:val="24"/>
              </w:rPr>
            </w:pPr>
            <w:r>
              <w:rPr>
                <w:b/>
                <w:iCs/>
                <w:szCs w:val="24"/>
              </w:rPr>
              <w:t>3</w:t>
            </w:r>
          </w:p>
        </w:tc>
        <w:tc>
          <w:tcPr>
            <w:tcW w:w="2407" w:type="dxa"/>
          </w:tcPr>
          <w:p w14:paraId="459D1A2E" w14:textId="77777777" w:rsidR="00F45E8D" w:rsidRDefault="00F45E8D" w:rsidP="009E1406">
            <w:pPr>
              <w:pStyle w:val="BodyText"/>
              <w:jc w:val="left"/>
              <w:rPr>
                <w:szCs w:val="24"/>
              </w:rPr>
            </w:pPr>
            <w:r>
              <w:rPr>
                <w:szCs w:val="24"/>
              </w:rPr>
              <w:t>b[] = Empty Array</w:t>
            </w:r>
          </w:p>
          <w:p w14:paraId="370241A2" w14:textId="77777777" w:rsidR="00F45E8D" w:rsidRDefault="00F45E8D" w:rsidP="009E1406">
            <w:pPr>
              <w:pStyle w:val="BodyText"/>
              <w:jc w:val="left"/>
              <w:rPr>
                <w:szCs w:val="24"/>
              </w:rPr>
            </w:pPr>
            <w:r>
              <w:rPr>
                <w:szCs w:val="24"/>
              </w:rPr>
              <w:t>off = 0</w:t>
            </w:r>
          </w:p>
          <w:p w14:paraId="6C9CC568"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2095CD0" w14:textId="77777777" w:rsidR="00F45E8D" w:rsidRDefault="00F45E8D" w:rsidP="009E1406">
            <w:pPr>
              <w:pStyle w:val="BodyText"/>
              <w:jc w:val="left"/>
              <w:rPr>
                <w:szCs w:val="24"/>
              </w:rPr>
            </w:pPr>
            <w:r>
              <w:rPr>
                <w:szCs w:val="24"/>
              </w:rPr>
              <w:t>-1,</w:t>
            </w:r>
          </w:p>
          <w:p w14:paraId="1C3A741A" w14:textId="77777777" w:rsidR="00F45E8D" w:rsidRDefault="00F45E8D" w:rsidP="009E1406">
            <w:pPr>
              <w:pStyle w:val="BodyText"/>
              <w:jc w:val="left"/>
              <w:rPr>
                <w:szCs w:val="24"/>
              </w:rPr>
            </w:pPr>
            <w:r>
              <w:rPr>
                <w:szCs w:val="24"/>
              </w:rPr>
              <w:t>b[] = Empty Array</w:t>
            </w:r>
          </w:p>
        </w:tc>
        <w:tc>
          <w:tcPr>
            <w:tcW w:w="3404" w:type="dxa"/>
          </w:tcPr>
          <w:p w14:paraId="463085CF"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-1 to notify an error at first call.</w:t>
            </w:r>
          </w:p>
        </w:tc>
      </w:tr>
      <w:tr w:rsidR="00F45E8D" w:rsidRPr="00BA5495" w14:paraId="350156A3" w14:textId="77777777" w:rsidTr="00F45E8D">
        <w:trPr>
          <w:trHeight w:val="714"/>
        </w:trPr>
        <w:tc>
          <w:tcPr>
            <w:tcW w:w="1159" w:type="dxa"/>
          </w:tcPr>
          <w:p w14:paraId="26A99E13" w14:textId="77777777" w:rsidR="00F45E8D" w:rsidRDefault="00F45E8D" w:rsidP="009E1406">
            <w:pPr>
              <w:pStyle w:val="BodyText"/>
              <w:jc w:val="center"/>
              <w:rPr>
                <w:b/>
                <w:iCs/>
                <w:szCs w:val="24"/>
              </w:rPr>
            </w:pPr>
            <w:r>
              <w:rPr>
                <w:b/>
                <w:iCs/>
                <w:szCs w:val="24"/>
              </w:rPr>
              <w:t>4</w:t>
            </w:r>
          </w:p>
        </w:tc>
        <w:tc>
          <w:tcPr>
            <w:tcW w:w="2407" w:type="dxa"/>
          </w:tcPr>
          <w:p w14:paraId="5421FDFE" w14:textId="77777777" w:rsidR="00F45E8D" w:rsidRDefault="00F45E8D" w:rsidP="009E1406">
            <w:pPr>
              <w:pStyle w:val="BodyText"/>
              <w:jc w:val="left"/>
              <w:rPr>
                <w:szCs w:val="24"/>
              </w:rPr>
            </w:pPr>
            <w:r>
              <w:rPr>
                <w:szCs w:val="24"/>
              </w:rPr>
              <w:t>b[] = Empty Array</w:t>
            </w:r>
          </w:p>
          <w:p w14:paraId="3719D0DE" w14:textId="77777777" w:rsidR="00F45E8D" w:rsidRDefault="00F45E8D" w:rsidP="009E1406">
            <w:pPr>
              <w:pStyle w:val="BodyText"/>
              <w:jc w:val="left"/>
              <w:rPr>
                <w:szCs w:val="24"/>
              </w:rPr>
            </w:pPr>
            <w:r>
              <w:rPr>
                <w:szCs w:val="24"/>
              </w:rPr>
              <w:t>off = 0</w:t>
            </w:r>
          </w:p>
          <w:p w14:paraId="746E9515"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3A3F72C" w14:textId="77777777" w:rsidR="00F45E8D" w:rsidRDefault="00F45E8D" w:rsidP="009E1406">
            <w:pPr>
              <w:pStyle w:val="BodyText"/>
              <w:jc w:val="left"/>
              <w:rPr>
                <w:szCs w:val="24"/>
              </w:rPr>
            </w:pPr>
            <w:r>
              <w:rPr>
                <w:szCs w:val="24"/>
              </w:rPr>
              <w:t>1,</w:t>
            </w:r>
          </w:p>
          <w:p w14:paraId="244E458D" w14:textId="77777777" w:rsidR="00F45E8D" w:rsidRDefault="00F45E8D" w:rsidP="009E1406">
            <w:pPr>
              <w:pStyle w:val="BodyText"/>
              <w:jc w:val="left"/>
              <w:rPr>
                <w:szCs w:val="24"/>
              </w:rPr>
            </w:pPr>
            <w:r>
              <w:rPr>
                <w:szCs w:val="24"/>
              </w:rPr>
              <w:t>b[] = ‘A’</w:t>
            </w:r>
          </w:p>
        </w:tc>
        <w:tc>
          <w:tcPr>
            <w:tcW w:w="3404" w:type="dxa"/>
          </w:tcPr>
          <w:p w14:paraId="457F0576"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38" w:type="dxa"/>
        <w:tblLook w:val="04A0" w:firstRow="1" w:lastRow="0" w:firstColumn="1" w:lastColumn="0" w:noHBand="0" w:noVBand="1"/>
      </w:tblPr>
      <w:tblGrid>
        <w:gridCol w:w="1153"/>
        <w:gridCol w:w="2392"/>
        <w:gridCol w:w="2407"/>
        <w:gridCol w:w="3386"/>
      </w:tblGrid>
      <w:tr w:rsidR="00F45E8D" w:rsidRPr="00BA5495" w14:paraId="483A5B10" w14:textId="77777777" w:rsidTr="002137A0">
        <w:trPr>
          <w:trHeight w:val="688"/>
        </w:trPr>
        <w:tc>
          <w:tcPr>
            <w:tcW w:w="1153" w:type="dxa"/>
          </w:tcPr>
          <w:p w14:paraId="523F8BD2" w14:textId="77777777" w:rsidR="00F45E8D" w:rsidRPr="00BA5495" w:rsidRDefault="00F45E8D" w:rsidP="009E1406">
            <w:pPr>
              <w:pStyle w:val="BodyText"/>
              <w:jc w:val="center"/>
              <w:rPr>
                <w:b/>
                <w:szCs w:val="24"/>
              </w:rPr>
            </w:pPr>
            <w:r w:rsidRPr="00BA5495">
              <w:rPr>
                <w:b/>
                <w:szCs w:val="24"/>
              </w:rPr>
              <w:t>Test case#</w:t>
            </w:r>
          </w:p>
        </w:tc>
        <w:tc>
          <w:tcPr>
            <w:tcW w:w="2392" w:type="dxa"/>
          </w:tcPr>
          <w:p w14:paraId="6AE3E056" w14:textId="77777777" w:rsidR="00F45E8D" w:rsidRPr="00BA5495" w:rsidRDefault="00F45E8D" w:rsidP="009E1406">
            <w:pPr>
              <w:pStyle w:val="BodyText"/>
              <w:jc w:val="center"/>
              <w:rPr>
                <w:b/>
                <w:bCs/>
                <w:szCs w:val="24"/>
              </w:rPr>
            </w:pPr>
            <w:r w:rsidRPr="00BA5495">
              <w:rPr>
                <w:b/>
                <w:bCs/>
                <w:szCs w:val="24"/>
              </w:rPr>
              <w:t>Input</w:t>
            </w:r>
          </w:p>
        </w:tc>
        <w:tc>
          <w:tcPr>
            <w:tcW w:w="2407" w:type="dxa"/>
          </w:tcPr>
          <w:p w14:paraId="128E14AB" w14:textId="77777777" w:rsidR="00F45E8D" w:rsidRPr="00BA5495" w:rsidRDefault="00F45E8D" w:rsidP="009E1406">
            <w:pPr>
              <w:pStyle w:val="BodyText"/>
              <w:jc w:val="center"/>
              <w:rPr>
                <w:b/>
                <w:szCs w:val="24"/>
              </w:rPr>
            </w:pPr>
            <w:r w:rsidRPr="00BA5495">
              <w:rPr>
                <w:b/>
                <w:bCs/>
                <w:szCs w:val="24"/>
              </w:rPr>
              <w:t>Expected Output</w:t>
            </w:r>
          </w:p>
        </w:tc>
        <w:tc>
          <w:tcPr>
            <w:tcW w:w="3386" w:type="dxa"/>
          </w:tcPr>
          <w:p w14:paraId="09E78371" w14:textId="77777777" w:rsidR="00F45E8D" w:rsidRPr="00BA5495" w:rsidRDefault="00F45E8D" w:rsidP="009E1406">
            <w:pPr>
              <w:pStyle w:val="BodyText"/>
              <w:jc w:val="center"/>
              <w:rPr>
                <w:b/>
                <w:szCs w:val="24"/>
              </w:rPr>
            </w:pPr>
            <w:r w:rsidRPr="00BA5495">
              <w:rPr>
                <w:b/>
                <w:szCs w:val="24"/>
              </w:rPr>
              <w:t>Comments/Remarks</w:t>
            </w:r>
          </w:p>
          <w:p w14:paraId="11AA2AD8" w14:textId="77777777" w:rsidR="00F45E8D" w:rsidRPr="00BA5495" w:rsidRDefault="00F45E8D" w:rsidP="009E1406">
            <w:pPr>
              <w:pStyle w:val="BodyText"/>
              <w:jc w:val="center"/>
              <w:rPr>
                <w:b/>
                <w:szCs w:val="24"/>
              </w:rPr>
            </w:pPr>
          </w:p>
        </w:tc>
      </w:tr>
      <w:tr w:rsidR="00F45E8D" w:rsidRPr="00BA5495" w14:paraId="495D51AD" w14:textId="77777777" w:rsidTr="002137A0">
        <w:trPr>
          <w:trHeight w:val="688"/>
        </w:trPr>
        <w:tc>
          <w:tcPr>
            <w:tcW w:w="1153" w:type="dxa"/>
          </w:tcPr>
          <w:p w14:paraId="01C4504E" w14:textId="77777777" w:rsidR="00F45E8D" w:rsidRPr="00BA5495" w:rsidRDefault="00F45E8D" w:rsidP="009E1406">
            <w:pPr>
              <w:pStyle w:val="BodyText"/>
              <w:jc w:val="center"/>
              <w:rPr>
                <w:b/>
                <w:szCs w:val="24"/>
              </w:rPr>
            </w:pPr>
            <w:r>
              <w:rPr>
                <w:b/>
                <w:szCs w:val="24"/>
              </w:rPr>
              <w:t>1</w:t>
            </w:r>
          </w:p>
        </w:tc>
        <w:tc>
          <w:tcPr>
            <w:tcW w:w="2392" w:type="dxa"/>
          </w:tcPr>
          <w:p w14:paraId="63496B7E" w14:textId="77777777" w:rsidR="00F45E8D" w:rsidRDefault="00F45E8D" w:rsidP="009E1406">
            <w:pPr>
              <w:pStyle w:val="BodyText"/>
              <w:jc w:val="left"/>
              <w:rPr>
                <w:szCs w:val="24"/>
              </w:rPr>
            </w:pPr>
            <w:r>
              <w:rPr>
                <w:szCs w:val="24"/>
              </w:rPr>
              <w:t>b[] = Empty Array</w:t>
            </w:r>
          </w:p>
          <w:p w14:paraId="12ADB298" w14:textId="77777777" w:rsidR="00F45E8D" w:rsidRDefault="00F45E8D" w:rsidP="009E1406">
            <w:pPr>
              <w:pStyle w:val="BodyText"/>
              <w:jc w:val="left"/>
              <w:rPr>
                <w:szCs w:val="24"/>
              </w:rPr>
            </w:pPr>
            <w:r>
              <w:rPr>
                <w:szCs w:val="24"/>
              </w:rPr>
              <w:t>off = 0</w:t>
            </w:r>
          </w:p>
          <w:p w14:paraId="2CA93854"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50F61847" w14:textId="77777777" w:rsidR="00F45E8D" w:rsidRDefault="00F45E8D" w:rsidP="009E1406">
            <w:pPr>
              <w:pStyle w:val="BodyText"/>
              <w:jc w:val="left"/>
              <w:rPr>
                <w:szCs w:val="24"/>
              </w:rPr>
            </w:pPr>
            <w:r>
              <w:rPr>
                <w:szCs w:val="24"/>
              </w:rPr>
              <w:t>3,</w:t>
            </w:r>
          </w:p>
          <w:p w14:paraId="0C0E2CA5" w14:textId="77777777" w:rsidR="00F45E8D" w:rsidRPr="00BA5495" w:rsidRDefault="00F45E8D" w:rsidP="009E1406">
            <w:pPr>
              <w:pStyle w:val="BodyText"/>
              <w:jc w:val="left"/>
              <w:rPr>
                <w:szCs w:val="24"/>
              </w:rPr>
            </w:pPr>
            <w:r>
              <w:rPr>
                <w:szCs w:val="24"/>
              </w:rPr>
              <w:t>b[] =‘ABC’</w:t>
            </w:r>
          </w:p>
        </w:tc>
        <w:tc>
          <w:tcPr>
            <w:tcW w:w="3386" w:type="dxa"/>
          </w:tcPr>
          <w:p w14:paraId="4771A030"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6D1B3F6E" w14:textId="77777777" w:rsidR="00F45E8D" w:rsidRPr="00BA5495" w:rsidRDefault="00F45E8D" w:rsidP="009E1406">
            <w:pPr>
              <w:pStyle w:val="BodyText"/>
              <w:jc w:val="left"/>
              <w:rPr>
                <w:szCs w:val="24"/>
              </w:rPr>
            </w:pPr>
            <w:r>
              <w:rPr>
                <w:szCs w:val="24"/>
              </w:rPr>
              <w:t>280F, 285F, 292TF, 294F</w:t>
            </w:r>
          </w:p>
        </w:tc>
      </w:tr>
      <w:tr w:rsidR="00F45E8D" w:rsidRPr="00BA5495" w14:paraId="41C79B04" w14:textId="77777777" w:rsidTr="002137A0">
        <w:trPr>
          <w:trHeight w:val="688"/>
        </w:trPr>
        <w:tc>
          <w:tcPr>
            <w:tcW w:w="1153" w:type="dxa"/>
          </w:tcPr>
          <w:p w14:paraId="1C133749" w14:textId="77777777" w:rsidR="00F45E8D" w:rsidRPr="00BA5495" w:rsidRDefault="00F45E8D" w:rsidP="009E1406">
            <w:pPr>
              <w:pStyle w:val="BodyText"/>
              <w:jc w:val="center"/>
              <w:rPr>
                <w:b/>
                <w:iCs/>
                <w:szCs w:val="24"/>
              </w:rPr>
            </w:pPr>
            <w:r>
              <w:rPr>
                <w:b/>
                <w:iCs/>
                <w:szCs w:val="24"/>
              </w:rPr>
              <w:t>2</w:t>
            </w:r>
          </w:p>
        </w:tc>
        <w:tc>
          <w:tcPr>
            <w:tcW w:w="2392" w:type="dxa"/>
          </w:tcPr>
          <w:p w14:paraId="283CB267" w14:textId="77777777" w:rsidR="00F45E8D" w:rsidRDefault="00F45E8D" w:rsidP="009E1406">
            <w:pPr>
              <w:pStyle w:val="BodyText"/>
              <w:jc w:val="left"/>
              <w:rPr>
                <w:szCs w:val="24"/>
              </w:rPr>
            </w:pPr>
            <w:r>
              <w:rPr>
                <w:szCs w:val="24"/>
              </w:rPr>
              <w:t>b[] = Empty Array</w:t>
            </w:r>
          </w:p>
          <w:p w14:paraId="3B94ECD0" w14:textId="77777777" w:rsidR="00F45E8D" w:rsidRDefault="00F45E8D" w:rsidP="009E1406">
            <w:pPr>
              <w:pStyle w:val="BodyText"/>
              <w:jc w:val="left"/>
              <w:rPr>
                <w:szCs w:val="24"/>
              </w:rPr>
            </w:pPr>
            <w:r>
              <w:rPr>
                <w:szCs w:val="24"/>
              </w:rPr>
              <w:t>off = 0</w:t>
            </w:r>
          </w:p>
          <w:p w14:paraId="5B4DC7C5"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07" w:type="dxa"/>
          </w:tcPr>
          <w:p w14:paraId="32061BD9" w14:textId="77777777" w:rsidR="00F45E8D" w:rsidRDefault="00F45E8D" w:rsidP="009E1406">
            <w:pPr>
              <w:pStyle w:val="BodyText"/>
              <w:jc w:val="left"/>
              <w:rPr>
                <w:szCs w:val="24"/>
              </w:rPr>
            </w:pPr>
            <w:r>
              <w:rPr>
                <w:szCs w:val="24"/>
              </w:rPr>
              <w:t>0,</w:t>
            </w:r>
          </w:p>
          <w:p w14:paraId="2F672727" w14:textId="77777777" w:rsidR="00F45E8D" w:rsidRPr="00BA5495" w:rsidRDefault="00F45E8D" w:rsidP="009E1406">
            <w:pPr>
              <w:pStyle w:val="BodyText"/>
              <w:jc w:val="left"/>
              <w:rPr>
                <w:szCs w:val="24"/>
              </w:rPr>
            </w:pPr>
            <w:r>
              <w:rPr>
                <w:szCs w:val="24"/>
              </w:rPr>
              <w:t>b[] = Empty Array</w:t>
            </w:r>
          </w:p>
        </w:tc>
        <w:tc>
          <w:tcPr>
            <w:tcW w:w="3386" w:type="dxa"/>
          </w:tcPr>
          <w:p w14:paraId="2FF5686F"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74B43E51" w14:textId="77777777" w:rsidR="00F45E8D" w:rsidRPr="00BA5495" w:rsidRDefault="00F45E8D" w:rsidP="009E1406">
            <w:pPr>
              <w:pStyle w:val="BodyText"/>
              <w:jc w:val="left"/>
              <w:rPr>
                <w:szCs w:val="24"/>
              </w:rPr>
            </w:pPr>
            <w:r>
              <w:rPr>
                <w:szCs w:val="24"/>
              </w:rPr>
              <w:t>280T</w:t>
            </w:r>
          </w:p>
        </w:tc>
      </w:tr>
      <w:tr w:rsidR="00F45E8D" w:rsidRPr="00BA5495" w14:paraId="45755835" w14:textId="77777777" w:rsidTr="002137A0">
        <w:trPr>
          <w:trHeight w:val="688"/>
        </w:trPr>
        <w:tc>
          <w:tcPr>
            <w:tcW w:w="1153" w:type="dxa"/>
          </w:tcPr>
          <w:p w14:paraId="2192D061" w14:textId="77777777" w:rsidR="00F45E8D" w:rsidRDefault="00F45E8D" w:rsidP="009E1406">
            <w:pPr>
              <w:pStyle w:val="BodyText"/>
              <w:jc w:val="center"/>
              <w:rPr>
                <w:b/>
                <w:iCs/>
                <w:szCs w:val="24"/>
              </w:rPr>
            </w:pPr>
            <w:r>
              <w:rPr>
                <w:b/>
                <w:iCs/>
                <w:szCs w:val="24"/>
              </w:rPr>
              <w:t>3</w:t>
            </w:r>
          </w:p>
        </w:tc>
        <w:tc>
          <w:tcPr>
            <w:tcW w:w="2392" w:type="dxa"/>
          </w:tcPr>
          <w:p w14:paraId="1850F09B" w14:textId="77777777" w:rsidR="00F45E8D" w:rsidRDefault="00F45E8D" w:rsidP="009E1406">
            <w:pPr>
              <w:pStyle w:val="BodyText"/>
              <w:jc w:val="left"/>
              <w:rPr>
                <w:szCs w:val="24"/>
              </w:rPr>
            </w:pPr>
            <w:r>
              <w:rPr>
                <w:szCs w:val="24"/>
              </w:rPr>
              <w:t>b[] = Empty Array</w:t>
            </w:r>
          </w:p>
          <w:p w14:paraId="742B3C34" w14:textId="77777777" w:rsidR="00F45E8D" w:rsidRDefault="00F45E8D" w:rsidP="009E1406">
            <w:pPr>
              <w:pStyle w:val="BodyText"/>
              <w:jc w:val="left"/>
              <w:rPr>
                <w:szCs w:val="24"/>
              </w:rPr>
            </w:pPr>
            <w:r>
              <w:rPr>
                <w:szCs w:val="24"/>
              </w:rPr>
              <w:t>off = 0</w:t>
            </w:r>
          </w:p>
          <w:p w14:paraId="39B18530"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49390E9C" w14:textId="77777777" w:rsidR="00F45E8D" w:rsidRDefault="00F45E8D" w:rsidP="009E1406">
            <w:pPr>
              <w:pStyle w:val="BodyText"/>
              <w:jc w:val="left"/>
              <w:rPr>
                <w:szCs w:val="24"/>
              </w:rPr>
            </w:pPr>
            <w:r>
              <w:rPr>
                <w:szCs w:val="24"/>
              </w:rPr>
              <w:t>-1,</w:t>
            </w:r>
          </w:p>
          <w:p w14:paraId="2CF2402E" w14:textId="77777777" w:rsidR="00F45E8D" w:rsidRDefault="00F45E8D" w:rsidP="009E1406">
            <w:pPr>
              <w:pStyle w:val="BodyText"/>
              <w:jc w:val="left"/>
              <w:rPr>
                <w:szCs w:val="24"/>
              </w:rPr>
            </w:pPr>
            <w:r>
              <w:rPr>
                <w:szCs w:val="24"/>
              </w:rPr>
              <w:t>b[] = Empty Array</w:t>
            </w:r>
          </w:p>
        </w:tc>
        <w:tc>
          <w:tcPr>
            <w:tcW w:w="3386" w:type="dxa"/>
          </w:tcPr>
          <w:p w14:paraId="3E4D4E91"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36CBD9F5" w14:textId="77777777" w:rsidR="00F45E8D" w:rsidRDefault="00F45E8D" w:rsidP="009E1406">
            <w:pPr>
              <w:pStyle w:val="BodyText"/>
              <w:jc w:val="left"/>
              <w:rPr>
                <w:szCs w:val="24"/>
              </w:rPr>
            </w:pPr>
            <w:r>
              <w:rPr>
                <w:szCs w:val="24"/>
              </w:rPr>
              <w:t>280F, 285T</w:t>
            </w:r>
          </w:p>
        </w:tc>
      </w:tr>
      <w:tr w:rsidR="00F45E8D" w:rsidRPr="00BA5495" w14:paraId="6BBA4A07" w14:textId="77777777" w:rsidTr="002137A0">
        <w:trPr>
          <w:trHeight w:val="688"/>
        </w:trPr>
        <w:tc>
          <w:tcPr>
            <w:tcW w:w="1153" w:type="dxa"/>
          </w:tcPr>
          <w:p w14:paraId="41C5B8AE" w14:textId="77777777" w:rsidR="00F45E8D" w:rsidRDefault="00F45E8D" w:rsidP="009E1406">
            <w:pPr>
              <w:pStyle w:val="BodyText"/>
              <w:jc w:val="center"/>
              <w:rPr>
                <w:b/>
                <w:iCs/>
                <w:szCs w:val="24"/>
              </w:rPr>
            </w:pPr>
            <w:r>
              <w:rPr>
                <w:b/>
                <w:iCs/>
                <w:szCs w:val="24"/>
              </w:rPr>
              <w:lastRenderedPageBreak/>
              <w:t>4</w:t>
            </w:r>
          </w:p>
        </w:tc>
        <w:tc>
          <w:tcPr>
            <w:tcW w:w="2392" w:type="dxa"/>
          </w:tcPr>
          <w:p w14:paraId="594AB35E" w14:textId="77777777" w:rsidR="00F45E8D" w:rsidRDefault="00F45E8D" w:rsidP="009E1406">
            <w:pPr>
              <w:pStyle w:val="BodyText"/>
              <w:jc w:val="left"/>
              <w:rPr>
                <w:szCs w:val="24"/>
              </w:rPr>
            </w:pPr>
            <w:r>
              <w:rPr>
                <w:szCs w:val="24"/>
              </w:rPr>
              <w:t>b[] = Empty Array</w:t>
            </w:r>
          </w:p>
          <w:p w14:paraId="21CFF3EB" w14:textId="77777777" w:rsidR="00F45E8D" w:rsidRDefault="00F45E8D" w:rsidP="009E1406">
            <w:pPr>
              <w:pStyle w:val="BodyText"/>
              <w:jc w:val="left"/>
              <w:rPr>
                <w:szCs w:val="24"/>
              </w:rPr>
            </w:pPr>
            <w:r>
              <w:rPr>
                <w:szCs w:val="24"/>
              </w:rPr>
              <w:t>off = 0</w:t>
            </w:r>
          </w:p>
          <w:p w14:paraId="41CD3EE2"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6DDA4031" w14:textId="77777777" w:rsidR="00F45E8D" w:rsidRDefault="00F45E8D" w:rsidP="009E1406">
            <w:pPr>
              <w:pStyle w:val="BodyText"/>
              <w:jc w:val="left"/>
              <w:rPr>
                <w:szCs w:val="24"/>
              </w:rPr>
            </w:pPr>
            <w:r>
              <w:rPr>
                <w:szCs w:val="24"/>
              </w:rPr>
              <w:t>1,</w:t>
            </w:r>
          </w:p>
          <w:p w14:paraId="68DD91EF" w14:textId="77777777" w:rsidR="00F45E8D" w:rsidRDefault="00F45E8D" w:rsidP="009E1406">
            <w:pPr>
              <w:pStyle w:val="BodyText"/>
              <w:jc w:val="left"/>
              <w:rPr>
                <w:szCs w:val="24"/>
              </w:rPr>
            </w:pPr>
            <w:r>
              <w:rPr>
                <w:szCs w:val="24"/>
              </w:rPr>
              <w:t>b[] = ‘A’</w:t>
            </w:r>
          </w:p>
        </w:tc>
        <w:tc>
          <w:tcPr>
            <w:tcW w:w="3386" w:type="dxa"/>
          </w:tcPr>
          <w:p w14:paraId="4E86E142"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277C6EFB" w14:textId="77777777" w:rsidR="00F45E8D" w:rsidRDefault="00F45E8D" w:rsidP="009E1406">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080" w:type="dxa"/>
        <w:tblLook w:val="04A0" w:firstRow="1" w:lastRow="0" w:firstColumn="1" w:lastColumn="0" w:noHBand="0" w:noVBand="1"/>
      </w:tblPr>
      <w:tblGrid>
        <w:gridCol w:w="1121"/>
        <w:gridCol w:w="2326"/>
        <w:gridCol w:w="2341"/>
        <w:gridCol w:w="3292"/>
      </w:tblGrid>
      <w:tr w:rsidR="002137A0" w:rsidRPr="00BA5495" w14:paraId="1CD83C3B" w14:textId="77777777" w:rsidTr="002137A0">
        <w:trPr>
          <w:trHeight w:val="696"/>
        </w:trPr>
        <w:tc>
          <w:tcPr>
            <w:tcW w:w="1121" w:type="dxa"/>
          </w:tcPr>
          <w:p w14:paraId="35BC9DE6" w14:textId="77777777" w:rsidR="002137A0" w:rsidRPr="00BA5495" w:rsidRDefault="002137A0" w:rsidP="009E1406">
            <w:pPr>
              <w:pStyle w:val="BodyText"/>
              <w:jc w:val="center"/>
              <w:rPr>
                <w:b/>
                <w:szCs w:val="24"/>
              </w:rPr>
            </w:pPr>
            <w:r w:rsidRPr="00BA5495">
              <w:rPr>
                <w:b/>
                <w:szCs w:val="24"/>
              </w:rPr>
              <w:t>Test case#</w:t>
            </w:r>
          </w:p>
        </w:tc>
        <w:tc>
          <w:tcPr>
            <w:tcW w:w="2326" w:type="dxa"/>
          </w:tcPr>
          <w:p w14:paraId="2002432B" w14:textId="77777777" w:rsidR="002137A0" w:rsidRPr="00BA5495" w:rsidRDefault="002137A0" w:rsidP="009E1406">
            <w:pPr>
              <w:pStyle w:val="BodyText"/>
              <w:jc w:val="left"/>
              <w:rPr>
                <w:b/>
                <w:bCs/>
                <w:szCs w:val="24"/>
              </w:rPr>
            </w:pPr>
            <w:r w:rsidRPr="00BA5495">
              <w:rPr>
                <w:b/>
                <w:bCs/>
                <w:szCs w:val="24"/>
              </w:rPr>
              <w:t>Input</w:t>
            </w:r>
          </w:p>
        </w:tc>
        <w:tc>
          <w:tcPr>
            <w:tcW w:w="2341" w:type="dxa"/>
          </w:tcPr>
          <w:p w14:paraId="1580DD12" w14:textId="77777777" w:rsidR="002137A0" w:rsidRPr="00BA5495" w:rsidRDefault="002137A0" w:rsidP="009E1406">
            <w:pPr>
              <w:pStyle w:val="BodyText"/>
              <w:jc w:val="left"/>
              <w:rPr>
                <w:b/>
                <w:szCs w:val="24"/>
              </w:rPr>
            </w:pPr>
            <w:r w:rsidRPr="00BA5495">
              <w:rPr>
                <w:b/>
                <w:bCs/>
                <w:szCs w:val="24"/>
              </w:rPr>
              <w:t>Expected Output</w:t>
            </w:r>
          </w:p>
        </w:tc>
        <w:tc>
          <w:tcPr>
            <w:tcW w:w="3292" w:type="dxa"/>
          </w:tcPr>
          <w:p w14:paraId="24F9F1C5" w14:textId="77777777" w:rsidR="002137A0" w:rsidRPr="00BA5495" w:rsidRDefault="002137A0" w:rsidP="009E1406">
            <w:pPr>
              <w:pStyle w:val="BodyText"/>
              <w:jc w:val="center"/>
              <w:rPr>
                <w:b/>
                <w:szCs w:val="24"/>
              </w:rPr>
            </w:pPr>
            <w:r w:rsidRPr="00BA5495">
              <w:rPr>
                <w:b/>
                <w:szCs w:val="24"/>
              </w:rPr>
              <w:t>Comments/Remarks</w:t>
            </w:r>
          </w:p>
          <w:p w14:paraId="23BCCB84" w14:textId="77777777" w:rsidR="002137A0" w:rsidRPr="00BA5495" w:rsidRDefault="002137A0" w:rsidP="009E1406">
            <w:pPr>
              <w:pStyle w:val="BodyText"/>
              <w:jc w:val="center"/>
              <w:rPr>
                <w:b/>
                <w:szCs w:val="24"/>
              </w:rPr>
            </w:pPr>
          </w:p>
        </w:tc>
      </w:tr>
      <w:tr w:rsidR="002137A0" w:rsidRPr="00BA5495" w14:paraId="0DE4C7A4" w14:textId="77777777" w:rsidTr="002137A0">
        <w:trPr>
          <w:trHeight w:val="696"/>
        </w:trPr>
        <w:tc>
          <w:tcPr>
            <w:tcW w:w="1121" w:type="dxa"/>
          </w:tcPr>
          <w:p w14:paraId="2E8B5C88" w14:textId="77777777" w:rsidR="002137A0" w:rsidRPr="00BA5495" w:rsidRDefault="002137A0" w:rsidP="009E1406">
            <w:pPr>
              <w:pStyle w:val="BodyText"/>
              <w:jc w:val="center"/>
              <w:rPr>
                <w:b/>
                <w:szCs w:val="24"/>
              </w:rPr>
            </w:pPr>
            <w:r>
              <w:rPr>
                <w:b/>
                <w:szCs w:val="24"/>
              </w:rPr>
              <w:t>1</w:t>
            </w:r>
          </w:p>
        </w:tc>
        <w:tc>
          <w:tcPr>
            <w:tcW w:w="2326" w:type="dxa"/>
          </w:tcPr>
          <w:p w14:paraId="3369909E" w14:textId="77777777" w:rsidR="002137A0" w:rsidRDefault="002137A0" w:rsidP="009E1406">
            <w:pPr>
              <w:pStyle w:val="BodyText"/>
              <w:jc w:val="left"/>
              <w:rPr>
                <w:szCs w:val="24"/>
              </w:rPr>
            </w:pPr>
            <w:r>
              <w:rPr>
                <w:szCs w:val="24"/>
              </w:rPr>
              <w:t>b[] = Empty Array</w:t>
            </w:r>
          </w:p>
          <w:p w14:paraId="73DDD49D" w14:textId="77777777" w:rsidR="002137A0" w:rsidRDefault="002137A0" w:rsidP="009E1406">
            <w:pPr>
              <w:pStyle w:val="BodyText"/>
              <w:jc w:val="left"/>
              <w:rPr>
                <w:szCs w:val="24"/>
              </w:rPr>
            </w:pPr>
            <w:r>
              <w:rPr>
                <w:szCs w:val="24"/>
              </w:rPr>
              <w:t>off = 0</w:t>
            </w:r>
          </w:p>
          <w:p w14:paraId="2032755C"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3E738A7A" w14:textId="77777777" w:rsidR="002137A0" w:rsidRDefault="002137A0" w:rsidP="009E1406">
            <w:pPr>
              <w:pStyle w:val="BodyText"/>
              <w:jc w:val="left"/>
              <w:rPr>
                <w:szCs w:val="24"/>
              </w:rPr>
            </w:pPr>
            <w:r>
              <w:rPr>
                <w:szCs w:val="24"/>
              </w:rPr>
              <w:t>3,</w:t>
            </w:r>
          </w:p>
          <w:p w14:paraId="71942EF4" w14:textId="77777777" w:rsidR="002137A0" w:rsidRPr="00BA5495" w:rsidRDefault="002137A0" w:rsidP="009E1406">
            <w:pPr>
              <w:pStyle w:val="BodyText"/>
              <w:jc w:val="left"/>
              <w:rPr>
                <w:b/>
                <w:bCs/>
                <w:szCs w:val="24"/>
              </w:rPr>
            </w:pPr>
            <w:r>
              <w:rPr>
                <w:szCs w:val="24"/>
              </w:rPr>
              <w:t>b[] =‘ABC’</w:t>
            </w:r>
          </w:p>
        </w:tc>
        <w:tc>
          <w:tcPr>
            <w:tcW w:w="3292" w:type="dxa"/>
          </w:tcPr>
          <w:p w14:paraId="39504715"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57C3CEE3" w14:textId="77777777" w:rsidR="002137A0" w:rsidRPr="00BA5495" w:rsidRDefault="002137A0" w:rsidP="009E1406">
            <w:pPr>
              <w:pStyle w:val="BodyText"/>
              <w:jc w:val="left"/>
              <w:rPr>
                <w:b/>
                <w:szCs w:val="24"/>
              </w:rPr>
            </w:pPr>
            <w:r>
              <w:rPr>
                <w:szCs w:val="24"/>
              </w:rPr>
              <w:t>280F, 285F, 292TF, 294F</w:t>
            </w:r>
          </w:p>
        </w:tc>
      </w:tr>
      <w:tr w:rsidR="002137A0" w:rsidRPr="00BA5495" w14:paraId="348D350A" w14:textId="77777777" w:rsidTr="002137A0">
        <w:trPr>
          <w:trHeight w:val="696"/>
        </w:trPr>
        <w:tc>
          <w:tcPr>
            <w:tcW w:w="1121" w:type="dxa"/>
          </w:tcPr>
          <w:p w14:paraId="1CCB84A5" w14:textId="77777777" w:rsidR="002137A0" w:rsidRPr="00BA5495" w:rsidRDefault="002137A0" w:rsidP="009E1406">
            <w:pPr>
              <w:pStyle w:val="BodyText"/>
              <w:jc w:val="center"/>
              <w:rPr>
                <w:b/>
                <w:szCs w:val="24"/>
              </w:rPr>
            </w:pPr>
            <w:r>
              <w:rPr>
                <w:b/>
                <w:iCs/>
                <w:szCs w:val="24"/>
              </w:rPr>
              <w:t>2</w:t>
            </w:r>
          </w:p>
        </w:tc>
        <w:tc>
          <w:tcPr>
            <w:tcW w:w="2326" w:type="dxa"/>
          </w:tcPr>
          <w:p w14:paraId="46AC6BE8" w14:textId="77777777" w:rsidR="002137A0" w:rsidRDefault="002137A0" w:rsidP="009E1406">
            <w:pPr>
              <w:pStyle w:val="BodyText"/>
              <w:jc w:val="left"/>
              <w:rPr>
                <w:szCs w:val="24"/>
              </w:rPr>
            </w:pPr>
            <w:r>
              <w:rPr>
                <w:szCs w:val="24"/>
              </w:rPr>
              <w:t>b[] = Empty Array</w:t>
            </w:r>
          </w:p>
          <w:p w14:paraId="5FB48570" w14:textId="77777777" w:rsidR="002137A0" w:rsidRDefault="002137A0" w:rsidP="009E1406">
            <w:pPr>
              <w:pStyle w:val="BodyText"/>
              <w:jc w:val="left"/>
              <w:rPr>
                <w:szCs w:val="24"/>
              </w:rPr>
            </w:pPr>
            <w:r>
              <w:rPr>
                <w:szCs w:val="24"/>
              </w:rPr>
              <w:t>off = 0</w:t>
            </w:r>
          </w:p>
          <w:p w14:paraId="2B6FF194"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0</w:t>
            </w:r>
          </w:p>
        </w:tc>
        <w:tc>
          <w:tcPr>
            <w:tcW w:w="2341" w:type="dxa"/>
          </w:tcPr>
          <w:p w14:paraId="5C234FF7" w14:textId="77777777" w:rsidR="002137A0" w:rsidRDefault="002137A0" w:rsidP="009E1406">
            <w:pPr>
              <w:pStyle w:val="BodyText"/>
              <w:jc w:val="left"/>
              <w:rPr>
                <w:szCs w:val="24"/>
              </w:rPr>
            </w:pPr>
            <w:r>
              <w:rPr>
                <w:szCs w:val="24"/>
              </w:rPr>
              <w:t>0,</w:t>
            </w:r>
          </w:p>
          <w:p w14:paraId="51BF9CC8" w14:textId="77777777" w:rsidR="002137A0" w:rsidRPr="00BA5495" w:rsidRDefault="002137A0" w:rsidP="009E1406">
            <w:pPr>
              <w:pStyle w:val="BodyText"/>
              <w:jc w:val="left"/>
              <w:rPr>
                <w:b/>
                <w:bCs/>
                <w:szCs w:val="24"/>
              </w:rPr>
            </w:pPr>
            <w:r>
              <w:rPr>
                <w:szCs w:val="24"/>
              </w:rPr>
              <w:t>b[] = Empty Array</w:t>
            </w:r>
          </w:p>
        </w:tc>
        <w:tc>
          <w:tcPr>
            <w:tcW w:w="3292" w:type="dxa"/>
          </w:tcPr>
          <w:p w14:paraId="60BC45A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31CA2F81" w14:textId="77777777" w:rsidR="002137A0" w:rsidRPr="00BA5495" w:rsidRDefault="002137A0" w:rsidP="009E1406">
            <w:pPr>
              <w:pStyle w:val="BodyText"/>
              <w:jc w:val="left"/>
              <w:rPr>
                <w:b/>
                <w:szCs w:val="24"/>
              </w:rPr>
            </w:pPr>
            <w:r>
              <w:rPr>
                <w:szCs w:val="24"/>
              </w:rPr>
              <w:t>280T</w:t>
            </w:r>
          </w:p>
        </w:tc>
      </w:tr>
      <w:tr w:rsidR="002137A0" w:rsidRPr="00BA5495" w14:paraId="427F6E97" w14:textId="77777777" w:rsidTr="002137A0">
        <w:trPr>
          <w:trHeight w:val="696"/>
        </w:trPr>
        <w:tc>
          <w:tcPr>
            <w:tcW w:w="1121" w:type="dxa"/>
          </w:tcPr>
          <w:p w14:paraId="28389DEC" w14:textId="77777777" w:rsidR="002137A0" w:rsidRPr="00BA5495" w:rsidRDefault="002137A0" w:rsidP="009E1406">
            <w:pPr>
              <w:pStyle w:val="BodyText"/>
              <w:jc w:val="center"/>
              <w:rPr>
                <w:b/>
                <w:szCs w:val="24"/>
              </w:rPr>
            </w:pPr>
            <w:r>
              <w:rPr>
                <w:b/>
                <w:iCs/>
                <w:szCs w:val="24"/>
              </w:rPr>
              <w:t>3</w:t>
            </w:r>
          </w:p>
        </w:tc>
        <w:tc>
          <w:tcPr>
            <w:tcW w:w="2326" w:type="dxa"/>
          </w:tcPr>
          <w:p w14:paraId="1F0F1FAF" w14:textId="77777777" w:rsidR="002137A0" w:rsidRDefault="002137A0" w:rsidP="009E1406">
            <w:pPr>
              <w:pStyle w:val="BodyText"/>
              <w:jc w:val="left"/>
              <w:rPr>
                <w:szCs w:val="24"/>
              </w:rPr>
            </w:pPr>
            <w:r>
              <w:rPr>
                <w:szCs w:val="24"/>
              </w:rPr>
              <w:t>b[] = Empty Array</w:t>
            </w:r>
          </w:p>
          <w:p w14:paraId="223F31DA" w14:textId="77777777" w:rsidR="002137A0" w:rsidRDefault="002137A0" w:rsidP="009E1406">
            <w:pPr>
              <w:pStyle w:val="BodyText"/>
              <w:jc w:val="left"/>
              <w:rPr>
                <w:szCs w:val="24"/>
              </w:rPr>
            </w:pPr>
            <w:r>
              <w:rPr>
                <w:szCs w:val="24"/>
              </w:rPr>
              <w:t>off = 0</w:t>
            </w:r>
          </w:p>
          <w:p w14:paraId="6D68314A"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6176D509" w14:textId="77777777" w:rsidR="002137A0" w:rsidRDefault="002137A0" w:rsidP="009E1406">
            <w:pPr>
              <w:pStyle w:val="BodyText"/>
              <w:jc w:val="left"/>
              <w:rPr>
                <w:szCs w:val="24"/>
              </w:rPr>
            </w:pPr>
            <w:r>
              <w:rPr>
                <w:szCs w:val="24"/>
              </w:rPr>
              <w:t>-1,</w:t>
            </w:r>
          </w:p>
          <w:p w14:paraId="26D7ACB0" w14:textId="77777777" w:rsidR="002137A0" w:rsidRPr="00BA5495" w:rsidRDefault="002137A0" w:rsidP="009E1406">
            <w:pPr>
              <w:pStyle w:val="BodyText"/>
              <w:jc w:val="left"/>
              <w:rPr>
                <w:b/>
                <w:bCs/>
                <w:szCs w:val="24"/>
              </w:rPr>
            </w:pPr>
            <w:r>
              <w:rPr>
                <w:szCs w:val="24"/>
              </w:rPr>
              <w:t>b[] = Empty Array</w:t>
            </w:r>
          </w:p>
        </w:tc>
        <w:tc>
          <w:tcPr>
            <w:tcW w:w="3292" w:type="dxa"/>
          </w:tcPr>
          <w:p w14:paraId="548C2EF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20F3C2A8" w14:textId="77777777" w:rsidR="002137A0" w:rsidRPr="00BA5495" w:rsidRDefault="002137A0" w:rsidP="009E1406">
            <w:pPr>
              <w:pStyle w:val="BodyText"/>
              <w:jc w:val="left"/>
              <w:rPr>
                <w:b/>
                <w:szCs w:val="24"/>
              </w:rPr>
            </w:pPr>
            <w:r>
              <w:rPr>
                <w:szCs w:val="24"/>
              </w:rPr>
              <w:t>280F, 285T</w:t>
            </w:r>
          </w:p>
        </w:tc>
      </w:tr>
      <w:tr w:rsidR="002137A0" w:rsidRPr="00BA5495" w14:paraId="7FF00F3E" w14:textId="77777777" w:rsidTr="002137A0">
        <w:trPr>
          <w:trHeight w:val="696"/>
        </w:trPr>
        <w:tc>
          <w:tcPr>
            <w:tcW w:w="1121" w:type="dxa"/>
          </w:tcPr>
          <w:p w14:paraId="2DC25C3E" w14:textId="77777777" w:rsidR="002137A0" w:rsidRPr="00BA5495" w:rsidRDefault="002137A0" w:rsidP="009E1406">
            <w:pPr>
              <w:pStyle w:val="BodyText"/>
              <w:jc w:val="center"/>
              <w:rPr>
                <w:b/>
                <w:szCs w:val="24"/>
              </w:rPr>
            </w:pPr>
            <w:r>
              <w:rPr>
                <w:b/>
                <w:iCs/>
                <w:szCs w:val="24"/>
              </w:rPr>
              <w:t>4</w:t>
            </w:r>
          </w:p>
        </w:tc>
        <w:tc>
          <w:tcPr>
            <w:tcW w:w="2326" w:type="dxa"/>
          </w:tcPr>
          <w:p w14:paraId="145971A5" w14:textId="77777777" w:rsidR="002137A0" w:rsidRDefault="002137A0" w:rsidP="009E1406">
            <w:pPr>
              <w:pStyle w:val="BodyText"/>
              <w:jc w:val="left"/>
              <w:rPr>
                <w:szCs w:val="24"/>
              </w:rPr>
            </w:pPr>
            <w:r>
              <w:rPr>
                <w:szCs w:val="24"/>
              </w:rPr>
              <w:t>b[] = Empty Array</w:t>
            </w:r>
          </w:p>
          <w:p w14:paraId="4669867B" w14:textId="77777777" w:rsidR="002137A0" w:rsidRDefault="002137A0" w:rsidP="009E1406">
            <w:pPr>
              <w:pStyle w:val="BodyText"/>
              <w:jc w:val="left"/>
              <w:rPr>
                <w:szCs w:val="24"/>
              </w:rPr>
            </w:pPr>
            <w:r>
              <w:rPr>
                <w:szCs w:val="24"/>
              </w:rPr>
              <w:t>off = 0</w:t>
            </w:r>
          </w:p>
          <w:p w14:paraId="5958F7B8"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42B9BF76" w14:textId="77777777" w:rsidR="002137A0" w:rsidRDefault="002137A0" w:rsidP="009E1406">
            <w:pPr>
              <w:pStyle w:val="BodyText"/>
              <w:jc w:val="left"/>
              <w:rPr>
                <w:szCs w:val="24"/>
              </w:rPr>
            </w:pPr>
            <w:r>
              <w:rPr>
                <w:szCs w:val="24"/>
              </w:rPr>
              <w:t>1,</w:t>
            </w:r>
          </w:p>
          <w:p w14:paraId="6AF2F1FF" w14:textId="77777777" w:rsidR="002137A0" w:rsidRPr="00BA5495" w:rsidRDefault="002137A0" w:rsidP="009E1406">
            <w:pPr>
              <w:pStyle w:val="BodyText"/>
              <w:jc w:val="left"/>
              <w:rPr>
                <w:b/>
                <w:bCs/>
                <w:szCs w:val="24"/>
              </w:rPr>
            </w:pPr>
            <w:r>
              <w:rPr>
                <w:szCs w:val="24"/>
              </w:rPr>
              <w:t>b[] = ‘A’</w:t>
            </w:r>
          </w:p>
        </w:tc>
        <w:tc>
          <w:tcPr>
            <w:tcW w:w="3292" w:type="dxa"/>
          </w:tcPr>
          <w:p w14:paraId="3AB9FDF4"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0C504EEA" w14:textId="77777777" w:rsidR="002137A0" w:rsidRPr="00BA5495" w:rsidRDefault="002137A0" w:rsidP="009E1406">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200BA19C" w14:textId="77777777" w:rsidR="007C0E64" w:rsidRDefault="007C0E64" w:rsidP="007C0E64">
      <w:r>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45" w:type="dxa"/>
        <w:tblLook w:val="04A0" w:firstRow="1" w:lastRow="0" w:firstColumn="1" w:lastColumn="0" w:noHBand="0" w:noVBand="1"/>
      </w:tblPr>
      <w:tblGrid>
        <w:gridCol w:w="1154"/>
        <w:gridCol w:w="2394"/>
        <w:gridCol w:w="2409"/>
        <w:gridCol w:w="3388"/>
      </w:tblGrid>
      <w:tr w:rsidR="002137A0" w:rsidRPr="00BA5495" w14:paraId="6C4B4E2A" w14:textId="77777777" w:rsidTr="002137A0">
        <w:trPr>
          <w:trHeight w:val="733"/>
        </w:trPr>
        <w:tc>
          <w:tcPr>
            <w:tcW w:w="1154" w:type="dxa"/>
          </w:tcPr>
          <w:p w14:paraId="340DC730" w14:textId="77777777" w:rsidR="002137A0" w:rsidRPr="00BA5495" w:rsidRDefault="002137A0" w:rsidP="009E1406">
            <w:pPr>
              <w:pStyle w:val="BodyText"/>
              <w:jc w:val="center"/>
              <w:rPr>
                <w:b/>
                <w:szCs w:val="24"/>
              </w:rPr>
            </w:pPr>
            <w:r w:rsidRPr="00BA5495">
              <w:rPr>
                <w:b/>
                <w:szCs w:val="24"/>
              </w:rPr>
              <w:t>Test case#</w:t>
            </w:r>
          </w:p>
        </w:tc>
        <w:tc>
          <w:tcPr>
            <w:tcW w:w="2394" w:type="dxa"/>
          </w:tcPr>
          <w:p w14:paraId="0F9F4B1E" w14:textId="77777777" w:rsidR="002137A0" w:rsidRPr="00BA5495" w:rsidRDefault="002137A0" w:rsidP="009E1406">
            <w:pPr>
              <w:pStyle w:val="BodyText"/>
              <w:jc w:val="center"/>
              <w:rPr>
                <w:b/>
                <w:bCs/>
                <w:szCs w:val="24"/>
              </w:rPr>
            </w:pPr>
            <w:r w:rsidRPr="00BA5495">
              <w:rPr>
                <w:b/>
                <w:bCs/>
                <w:szCs w:val="24"/>
              </w:rPr>
              <w:t>Input</w:t>
            </w:r>
          </w:p>
        </w:tc>
        <w:tc>
          <w:tcPr>
            <w:tcW w:w="2409" w:type="dxa"/>
          </w:tcPr>
          <w:p w14:paraId="4F9F13E9" w14:textId="77777777" w:rsidR="002137A0" w:rsidRPr="00BA5495" w:rsidRDefault="002137A0" w:rsidP="009E1406">
            <w:pPr>
              <w:pStyle w:val="BodyText"/>
              <w:jc w:val="center"/>
              <w:rPr>
                <w:b/>
                <w:szCs w:val="24"/>
              </w:rPr>
            </w:pPr>
            <w:r w:rsidRPr="00BA5495">
              <w:rPr>
                <w:b/>
                <w:bCs/>
                <w:szCs w:val="24"/>
              </w:rPr>
              <w:t>Expected Output</w:t>
            </w:r>
          </w:p>
        </w:tc>
        <w:tc>
          <w:tcPr>
            <w:tcW w:w="3388" w:type="dxa"/>
          </w:tcPr>
          <w:p w14:paraId="35E2F5AF" w14:textId="77777777" w:rsidR="002137A0" w:rsidRPr="00BA5495" w:rsidRDefault="002137A0" w:rsidP="009E1406">
            <w:pPr>
              <w:pStyle w:val="BodyText"/>
              <w:jc w:val="center"/>
              <w:rPr>
                <w:b/>
                <w:szCs w:val="24"/>
              </w:rPr>
            </w:pPr>
            <w:r w:rsidRPr="00BA5495">
              <w:rPr>
                <w:b/>
                <w:szCs w:val="24"/>
              </w:rPr>
              <w:t>Comments/Remarks</w:t>
            </w:r>
          </w:p>
          <w:p w14:paraId="5EF807AD" w14:textId="77777777" w:rsidR="002137A0" w:rsidRPr="00BA5495" w:rsidRDefault="002137A0" w:rsidP="009E1406">
            <w:pPr>
              <w:pStyle w:val="BodyText"/>
              <w:jc w:val="center"/>
              <w:rPr>
                <w:b/>
                <w:szCs w:val="24"/>
              </w:rPr>
            </w:pPr>
          </w:p>
        </w:tc>
      </w:tr>
      <w:tr w:rsidR="002137A0" w:rsidRPr="00BA5495" w14:paraId="091CA6D6" w14:textId="77777777" w:rsidTr="002137A0">
        <w:trPr>
          <w:trHeight w:val="733"/>
        </w:trPr>
        <w:tc>
          <w:tcPr>
            <w:tcW w:w="1154" w:type="dxa"/>
          </w:tcPr>
          <w:p w14:paraId="200284B1" w14:textId="77777777" w:rsidR="002137A0" w:rsidRPr="00BA5495" w:rsidRDefault="002137A0" w:rsidP="009E1406">
            <w:pPr>
              <w:pStyle w:val="BodyText"/>
              <w:jc w:val="center"/>
              <w:rPr>
                <w:b/>
                <w:szCs w:val="24"/>
              </w:rPr>
            </w:pPr>
            <w:r>
              <w:rPr>
                <w:b/>
                <w:szCs w:val="24"/>
              </w:rPr>
              <w:lastRenderedPageBreak/>
              <w:t>1</w:t>
            </w:r>
          </w:p>
        </w:tc>
        <w:tc>
          <w:tcPr>
            <w:tcW w:w="2394" w:type="dxa"/>
          </w:tcPr>
          <w:p w14:paraId="1BA92F47" w14:textId="77777777" w:rsidR="002137A0" w:rsidRDefault="002137A0" w:rsidP="009E1406">
            <w:pPr>
              <w:pStyle w:val="BodyText"/>
              <w:jc w:val="left"/>
              <w:rPr>
                <w:szCs w:val="24"/>
              </w:rPr>
            </w:pPr>
            <w:r>
              <w:rPr>
                <w:szCs w:val="24"/>
              </w:rPr>
              <w:t>b[] = Empty Array</w:t>
            </w:r>
          </w:p>
          <w:p w14:paraId="44877A61" w14:textId="77777777" w:rsidR="002137A0" w:rsidRDefault="002137A0" w:rsidP="009E1406">
            <w:pPr>
              <w:pStyle w:val="BodyText"/>
              <w:jc w:val="left"/>
              <w:rPr>
                <w:szCs w:val="24"/>
              </w:rPr>
            </w:pPr>
            <w:r>
              <w:rPr>
                <w:szCs w:val="24"/>
              </w:rPr>
              <w:t>off = 0</w:t>
            </w:r>
          </w:p>
          <w:p w14:paraId="1C6EAEF0"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02D8B45E" w14:textId="77777777" w:rsidR="002137A0" w:rsidRDefault="002137A0" w:rsidP="009E1406">
            <w:pPr>
              <w:pStyle w:val="BodyText"/>
              <w:jc w:val="left"/>
              <w:rPr>
                <w:szCs w:val="24"/>
              </w:rPr>
            </w:pPr>
            <w:r>
              <w:rPr>
                <w:szCs w:val="24"/>
              </w:rPr>
              <w:t>3,</w:t>
            </w:r>
          </w:p>
          <w:p w14:paraId="4E8C33C5" w14:textId="77777777" w:rsidR="002137A0" w:rsidRPr="00BA5495" w:rsidRDefault="002137A0" w:rsidP="009E1406">
            <w:pPr>
              <w:pStyle w:val="BodyText"/>
              <w:rPr>
                <w:szCs w:val="24"/>
              </w:rPr>
            </w:pPr>
            <w:r>
              <w:rPr>
                <w:szCs w:val="24"/>
              </w:rPr>
              <w:t>b[] =‘ABC’</w:t>
            </w:r>
          </w:p>
        </w:tc>
        <w:tc>
          <w:tcPr>
            <w:tcW w:w="3388" w:type="dxa"/>
          </w:tcPr>
          <w:p w14:paraId="7C818188"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0F5348CD" w14:textId="77777777" w:rsidR="002137A0" w:rsidRPr="00BA5495" w:rsidRDefault="002137A0" w:rsidP="009E1406">
            <w:pPr>
              <w:pStyle w:val="BodyText"/>
              <w:jc w:val="center"/>
              <w:rPr>
                <w:szCs w:val="24"/>
              </w:rPr>
            </w:pPr>
            <w:r>
              <w:rPr>
                <w:szCs w:val="24"/>
              </w:rPr>
              <w:t>294F</w:t>
            </w:r>
          </w:p>
        </w:tc>
      </w:tr>
      <w:tr w:rsidR="002137A0" w:rsidRPr="00BA5495" w14:paraId="49D80E5A" w14:textId="77777777" w:rsidTr="002137A0">
        <w:trPr>
          <w:trHeight w:val="733"/>
        </w:trPr>
        <w:tc>
          <w:tcPr>
            <w:tcW w:w="1154" w:type="dxa"/>
          </w:tcPr>
          <w:p w14:paraId="2B39025C" w14:textId="77777777" w:rsidR="002137A0" w:rsidRPr="00BA5495" w:rsidRDefault="002137A0" w:rsidP="009E1406">
            <w:pPr>
              <w:pStyle w:val="BodyText"/>
              <w:jc w:val="center"/>
              <w:rPr>
                <w:b/>
                <w:iCs/>
                <w:szCs w:val="24"/>
              </w:rPr>
            </w:pPr>
            <w:r>
              <w:rPr>
                <w:b/>
                <w:iCs/>
                <w:szCs w:val="24"/>
              </w:rPr>
              <w:t>2</w:t>
            </w:r>
          </w:p>
        </w:tc>
        <w:tc>
          <w:tcPr>
            <w:tcW w:w="2394" w:type="dxa"/>
          </w:tcPr>
          <w:p w14:paraId="451C5A1D" w14:textId="77777777" w:rsidR="002137A0" w:rsidRDefault="002137A0" w:rsidP="009E1406">
            <w:pPr>
              <w:pStyle w:val="BodyText"/>
              <w:jc w:val="left"/>
              <w:rPr>
                <w:szCs w:val="24"/>
              </w:rPr>
            </w:pPr>
            <w:r>
              <w:rPr>
                <w:szCs w:val="24"/>
              </w:rPr>
              <w:t>b[] = Empty Array</w:t>
            </w:r>
          </w:p>
          <w:p w14:paraId="6BB9EA71" w14:textId="77777777" w:rsidR="002137A0" w:rsidRDefault="002137A0" w:rsidP="009E1406">
            <w:pPr>
              <w:pStyle w:val="BodyText"/>
              <w:jc w:val="left"/>
              <w:rPr>
                <w:szCs w:val="24"/>
              </w:rPr>
            </w:pPr>
            <w:r>
              <w:rPr>
                <w:szCs w:val="24"/>
              </w:rPr>
              <w:t>off = 0</w:t>
            </w:r>
          </w:p>
          <w:p w14:paraId="5663DE12"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2124EFDB" w14:textId="77777777" w:rsidR="002137A0" w:rsidRDefault="002137A0" w:rsidP="009E1406">
            <w:pPr>
              <w:pStyle w:val="BodyText"/>
              <w:jc w:val="left"/>
              <w:rPr>
                <w:szCs w:val="24"/>
              </w:rPr>
            </w:pPr>
            <w:r>
              <w:rPr>
                <w:szCs w:val="24"/>
              </w:rPr>
              <w:t>1,</w:t>
            </w:r>
          </w:p>
          <w:p w14:paraId="21125D95" w14:textId="77777777" w:rsidR="002137A0" w:rsidRPr="00BA5495" w:rsidRDefault="002137A0" w:rsidP="009E1406">
            <w:pPr>
              <w:pStyle w:val="BodyText"/>
              <w:jc w:val="center"/>
              <w:rPr>
                <w:szCs w:val="24"/>
              </w:rPr>
            </w:pPr>
            <w:r>
              <w:rPr>
                <w:szCs w:val="24"/>
              </w:rPr>
              <w:t>b[] =‘A’</w:t>
            </w:r>
          </w:p>
        </w:tc>
        <w:tc>
          <w:tcPr>
            <w:tcW w:w="3388" w:type="dxa"/>
          </w:tcPr>
          <w:p w14:paraId="144BECDA"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3FCA2AC8" w14:textId="77777777" w:rsidR="002137A0" w:rsidRPr="00BA5495" w:rsidRDefault="002137A0" w:rsidP="009E1406">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188" w:type="dxa"/>
        <w:tblLook w:val="04A0" w:firstRow="1" w:lastRow="0" w:firstColumn="1" w:lastColumn="0" w:noHBand="0" w:noVBand="1"/>
      </w:tblPr>
      <w:tblGrid>
        <w:gridCol w:w="1144"/>
        <w:gridCol w:w="2313"/>
        <w:gridCol w:w="2370"/>
        <w:gridCol w:w="3361"/>
      </w:tblGrid>
      <w:tr w:rsidR="002137A0" w:rsidRPr="00BA5495" w14:paraId="740D56D4" w14:textId="77777777" w:rsidTr="008947D3">
        <w:trPr>
          <w:trHeight w:val="695"/>
        </w:trPr>
        <w:tc>
          <w:tcPr>
            <w:tcW w:w="1144" w:type="dxa"/>
          </w:tcPr>
          <w:p w14:paraId="71D73296" w14:textId="77777777" w:rsidR="002137A0" w:rsidRPr="00BA5495" w:rsidRDefault="002137A0" w:rsidP="009E1406">
            <w:pPr>
              <w:pStyle w:val="BodyText"/>
              <w:jc w:val="center"/>
              <w:rPr>
                <w:b/>
                <w:szCs w:val="24"/>
              </w:rPr>
            </w:pPr>
            <w:r w:rsidRPr="00BA5495">
              <w:rPr>
                <w:b/>
                <w:szCs w:val="24"/>
              </w:rPr>
              <w:t>Test case#</w:t>
            </w:r>
          </w:p>
        </w:tc>
        <w:tc>
          <w:tcPr>
            <w:tcW w:w="2313" w:type="dxa"/>
          </w:tcPr>
          <w:p w14:paraId="67BC9076" w14:textId="77777777" w:rsidR="002137A0" w:rsidRPr="00BA5495" w:rsidRDefault="002137A0" w:rsidP="009E1406">
            <w:pPr>
              <w:pStyle w:val="BodyText"/>
              <w:jc w:val="center"/>
              <w:rPr>
                <w:b/>
                <w:bCs/>
                <w:szCs w:val="24"/>
              </w:rPr>
            </w:pPr>
            <w:r w:rsidRPr="00BA5495">
              <w:rPr>
                <w:b/>
                <w:bCs/>
                <w:szCs w:val="24"/>
              </w:rPr>
              <w:t>Input</w:t>
            </w:r>
          </w:p>
        </w:tc>
        <w:tc>
          <w:tcPr>
            <w:tcW w:w="2370" w:type="dxa"/>
          </w:tcPr>
          <w:p w14:paraId="1B167807" w14:textId="77777777" w:rsidR="002137A0" w:rsidRPr="00BA5495" w:rsidRDefault="002137A0" w:rsidP="009E1406">
            <w:pPr>
              <w:pStyle w:val="BodyText"/>
              <w:jc w:val="center"/>
              <w:rPr>
                <w:b/>
                <w:szCs w:val="24"/>
              </w:rPr>
            </w:pPr>
            <w:r w:rsidRPr="00BA5495">
              <w:rPr>
                <w:b/>
                <w:bCs/>
                <w:szCs w:val="24"/>
              </w:rPr>
              <w:t>Expected Output</w:t>
            </w:r>
          </w:p>
        </w:tc>
        <w:tc>
          <w:tcPr>
            <w:tcW w:w="3361" w:type="dxa"/>
          </w:tcPr>
          <w:p w14:paraId="5C838C97" w14:textId="77777777" w:rsidR="002137A0" w:rsidRPr="00BA5495" w:rsidRDefault="002137A0" w:rsidP="009E1406">
            <w:pPr>
              <w:pStyle w:val="BodyText"/>
              <w:jc w:val="center"/>
              <w:rPr>
                <w:b/>
                <w:szCs w:val="24"/>
              </w:rPr>
            </w:pPr>
            <w:r w:rsidRPr="00BA5495">
              <w:rPr>
                <w:b/>
                <w:szCs w:val="24"/>
              </w:rPr>
              <w:t>Comments/Remarks</w:t>
            </w:r>
          </w:p>
          <w:p w14:paraId="3DB56C6D" w14:textId="77777777" w:rsidR="002137A0" w:rsidRPr="00BA5495" w:rsidRDefault="002137A0" w:rsidP="009E1406">
            <w:pPr>
              <w:pStyle w:val="BodyText"/>
              <w:jc w:val="center"/>
              <w:rPr>
                <w:b/>
                <w:szCs w:val="24"/>
              </w:rPr>
            </w:pPr>
          </w:p>
        </w:tc>
      </w:tr>
      <w:tr w:rsidR="002137A0" w:rsidRPr="00BA5495" w14:paraId="29019CCD" w14:textId="77777777" w:rsidTr="008947D3">
        <w:trPr>
          <w:trHeight w:val="695"/>
        </w:trPr>
        <w:tc>
          <w:tcPr>
            <w:tcW w:w="1144" w:type="dxa"/>
          </w:tcPr>
          <w:p w14:paraId="3EC8FCED" w14:textId="77777777" w:rsidR="002137A0" w:rsidRPr="00BA5495" w:rsidRDefault="002137A0" w:rsidP="009E1406">
            <w:pPr>
              <w:pStyle w:val="BodyText"/>
              <w:jc w:val="center"/>
              <w:rPr>
                <w:b/>
                <w:szCs w:val="24"/>
              </w:rPr>
            </w:pPr>
            <w:r>
              <w:rPr>
                <w:b/>
                <w:szCs w:val="24"/>
              </w:rPr>
              <w:t>1</w:t>
            </w:r>
          </w:p>
        </w:tc>
        <w:tc>
          <w:tcPr>
            <w:tcW w:w="2313" w:type="dxa"/>
          </w:tcPr>
          <w:p w14:paraId="3F9BD7F4" w14:textId="77777777" w:rsidR="002137A0" w:rsidRDefault="002137A0" w:rsidP="009E1406">
            <w:pPr>
              <w:pStyle w:val="BodyText"/>
              <w:jc w:val="left"/>
              <w:rPr>
                <w:szCs w:val="24"/>
              </w:rPr>
            </w:pPr>
            <w:r>
              <w:rPr>
                <w:szCs w:val="24"/>
              </w:rPr>
              <w:t>b[] = Empty Array</w:t>
            </w:r>
          </w:p>
          <w:p w14:paraId="58B88CE5" w14:textId="77777777" w:rsidR="002137A0" w:rsidRDefault="002137A0" w:rsidP="009E1406">
            <w:pPr>
              <w:pStyle w:val="BodyText"/>
              <w:jc w:val="left"/>
              <w:rPr>
                <w:szCs w:val="24"/>
              </w:rPr>
            </w:pPr>
            <w:r>
              <w:rPr>
                <w:szCs w:val="24"/>
              </w:rPr>
              <w:t>off = 0</w:t>
            </w:r>
          </w:p>
          <w:p w14:paraId="3B02248E" w14:textId="77777777" w:rsidR="002137A0" w:rsidRPr="00BA5495" w:rsidRDefault="002137A0" w:rsidP="009E1406">
            <w:pPr>
              <w:pStyle w:val="BodyText"/>
              <w:rPr>
                <w:szCs w:val="24"/>
              </w:rPr>
            </w:pPr>
            <w:proofErr w:type="spellStart"/>
            <w:r>
              <w:rPr>
                <w:szCs w:val="24"/>
              </w:rPr>
              <w:t>len</w:t>
            </w:r>
            <w:proofErr w:type="spellEnd"/>
            <w:r>
              <w:rPr>
                <w:szCs w:val="24"/>
              </w:rPr>
              <w:t xml:space="preserve"> = 1</w:t>
            </w:r>
          </w:p>
        </w:tc>
        <w:tc>
          <w:tcPr>
            <w:tcW w:w="2370" w:type="dxa"/>
          </w:tcPr>
          <w:p w14:paraId="51C10EA5" w14:textId="77777777" w:rsidR="002137A0" w:rsidRDefault="002137A0" w:rsidP="009E1406">
            <w:pPr>
              <w:pStyle w:val="BodyText"/>
              <w:jc w:val="left"/>
              <w:rPr>
                <w:szCs w:val="24"/>
              </w:rPr>
            </w:pPr>
            <w:r>
              <w:rPr>
                <w:szCs w:val="24"/>
              </w:rPr>
              <w:t>1,</w:t>
            </w:r>
          </w:p>
          <w:p w14:paraId="765BBB9C" w14:textId="77777777" w:rsidR="002137A0" w:rsidRPr="00BA5495" w:rsidRDefault="002137A0" w:rsidP="009E1406">
            <w:pPr>
              <w:pStyle w:val="BodyText"/>
              <w:rPr>
                <w:szCs w:val="24"/>
              </w:rPr>
            </w:pPr>
            <w:r>
              <w:rPr>
                <w:szCs w:val="24"/>
              </w:rPr>
              <w:t>b[] =‘A’</w:t>
            </w:r>
          </w:p>
        </w:tc>
        <w:tc>
          <w:tcPr>
            <w:tcW w:w="3361" w:type="dxa"/>
          </w:tcPr>
          <w:p w14:paraId="09D3F4E3"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23665CC4" w14:textId="77777777" w:rsidR="002137A0" w:rsidRPr="00BA5495" w:rsidRDefault="002137A0" w:rsidP="009E1406">
            <w:pPr>
              <w:pStyle w:val="BodyText"/>
              <w:jc w:val="center"/>
              <w:rPr>
                <w:szCs w:val="24"/>
              </w:rPr>
            </w:pPr>
            <w:r>
              <w:rPr>
                <w:szCs w:val="24"/>
              </w:rPr>
              <w:t>Covers 292F</w:t>
            </w:r>
          </w:p>
        </w:tc>
      </w:tr>
      <w:tr w:rsidR="002137A0" w:rsidRPr="00BA5495" w14:paraId="77DC9280" w14:textId="77777777" w:rsidTr="008947D3">
        <w:trPr>
          <w:trHeight w:val="695"/>
        </w:trPr>
        <w:tc>
          <w:tcPr>
            <w:tcW w:w="1144" w:type="dxa"/>
          </w:tcPr>
          <w:p w14:paraId="3DE936E5" w14:textId="77777777" w:rsidR="002137A0" w:rsidRPr="00BA5495" w:rsidRDefault="002137A0" w:rsidP="009E1406">
            <w:pPr>
              <w:pStyle w:val="BodyText"/>
              <w:jc w:val="center"/>
              <w:rPr>
                <w:b/>
                <w:iCs/>
                <w:szCs w:val="24"/>
              </w:rPr>
            </w:pPr>
            <w:r>
              <w:rPr>
                <w:b/>
                <w:iCs/>
                <w:szCs w:val="24"/>
              </w:rPr>
              <w:t>2</w:t>
            </w:r>
          </w:p>
        </w:tc>
        <w:tc>
          <w:tcPr>
            <w:tcW w:w="2313" w:type="dxa"/>
          </w:tcPr>
          <w:p w14:paraId="36EBC18A" w14:textId="77777777" w:rsidR="002137A0" w:rsidRDefault="002137A0" w:rsidP="009E1406">
            <w:pPr>
              <w:pStyle w:val="BodyText"/>
              <w:jc w:val="left"/>
              <w:rPr>
                <w:szCs w:val="24"/>
              </w:rPr>
            </w:pPr>
            <w:r>
              <w:rPr>
                <w:szCs w:val="24"/>
              </w:rPr>
              <w:t>b[] = Empty Array</w:t>
            </w:r>
          </w:p>
          <w:p w14:paraId="0D6C9684" w14:textId="77777777" w:rsidR="002137A0" w:rsidRDefault="002137A0" w:rsidP="009E1406">
            <w:pPr>
              <w:pStyle w:val="BodyText"/>
              <w:jc w:val="left"/>
              <w:rPr>
                <w:szCs w:val="24"/>
              </w:rPr>
            </w:pPr>
            <w:r>
              <w:rPr>
                <w:szCs w:val="24"/>
              </w:rPr>
              <w:t>off = 0</w:t>
            </w:r>
          </w:p>
          <w:p w14:paraId="19D6EF17" w14:textId="77777777" w:rsidR="002137A0" w:rsidRPr="00BA5495" w:rsidRDefault="002137A0" w:rsidP="009E1406">
            <w:pPr>
              <w:pStyle w:val="BodyText"/>
              <w:rPr>
                <w:szCs w:val="24"/>
              </w:rPr>
            </w:pPr>
            <w:proofErr w:type="spellStart"/>
            <w:r>
              <w:rPr>
                <w:szCs w:val="24"/>
              </w:rPr>
              <w:t>len</w:t>
            </w:r>
            <w:proofErr w:type="spellEnd"/>
            <w:r>
              <w:rPr>
                <w:szCs w:val="24"/>
              </w:rPr>
              <w:t xml:space="preserve"> = 2</w:t>
            </w:r>
          </w:p>
        </w:tc>
        <w:tc>
          <w:tcPr>
            <w:tcW w:w="2370" w:type="dxa"/>
          </w:tcPr>
          <w:p w14:paraId="40C4CEC4" w14:textId="77777777" w:rsidR="002137A0" w:rsidRDefault="002137A0" w:rsidP="009E1406">
            <w:pPr>
              <w:pStyle w:val="BodyText"/>
              <w:jc w:val="left"/>
              <w:rPr>
                <w:szCs w:val="24"/>
              </w:rPr>
            </w:pPr>
            <w:r>
              <w:rPr>
                <w:szCs w:val="24"/>
              </w:rPr>
              <w:t>2,</w:t>
            </w:r>
          </w:p>
          <w:p w14:paraId="593D1A94" w14:textId="77777777" w:rsidR="002137A0" w:rsidRPr="00BA5495" w:rsidRDefault="002137A0" w:rsidP="009E1406">
            <w:pPr>
              <w:pStyle w:val="BodyText"/>
              <w:jc w:val="center"/>
              <w:rPr>
                <w:szCs w:val="24"/>
              </w:rPr>
            </w:pPr>
            <w:r>
              <w:rPr>
                <w:szCs w:val="24"/>
              </w:rPr>
              <w:t>b[] =‘AB’</w:t>
            </w:r>
          </w:p>
        </w:tc>
        <w:tc>
          <w:tcPr>
            <w:tcW w:w="3361" w:type="dxa"/>
          </w:tcPr>
          <w:p w14:paraId="41712EAC"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in consecutive calls.</w:t>
            </w:r>
          </w:p>
          <w:p w14:paraId="2E185E0B" w14:textId="77777777" w:rsidR="002137A0" w:rsidRPr="00BA5495" w:rsidRDefault="002137A0" w:rsidP="009E1406">
            <w:pPr>
              <w:pStyle w:val="BodyText"/>
              <w:jc w:val="center"/>
              <w:rPr>
                <w:szCs w:val="24"/>
              </w:rPr>
            </w:pPr>
            <w:r>
              <w:rPr>
                <w:szCs w:val="24"/>
              </w:rPr>
              <w:t>Covers 292T once</w:t>
            </w:r>
          </w:p>
        </w:tc>
      </w:tr>
      <w:tr w:rsidR="002137A0" w:rsidRPr="00BA5495" w14:paraId="06572337" w14:textId="77777777" w:rsidTr="008947D3">
        <w:trPr>
          <w:trHeight w:val="695"/>
        </w:trPr>
        <w:tc>
          <w:tcPr>
            <w:tcW w:w="1144" w:type="dxa"/>
          </w:tcPr>
          <w:p w14:paraId="63ED35C7" w14:textId="77777777" w:rsidR="002137A0" w:rsidRDefault="002137A0" w:rsidP="009E1406">
            <w:pPr>
              <w:pStyle w:val="BodyText"/>
              <w:jc w:val="center"/>
              <w:rPr>
                <w:b/>
                <w:iCs/>
                <w:szCs w:val="24"/>
              </w:rPr>
            </w:pPr>
            <w:r>
              <w:rPr>
                <w:b/>
                <w:iCs/>
                <w:szCs w:val="24"/>
              </w:rPr>
              <w:t>3</w:t>
            </w:r>
          </w:p>
        </w:tc>
        <w:tc>
          <w:tcPr>
            <w:tcW w:w="2313" w:type="dxa"/>
          </w:tcPr>
          <w:p w14:paraId="1E35081C" w14:textId="77777777" w:rsidR="002137A0" w:rsidRDefault="002137A0" w:rsidP="009E1406">
            <w:pPr>
              <w:pStyle w:val="BodyText"/>
              <w:jc w:val="left"/>
              <w:rPr>
                <w:szCs w:val="24"/>
              </w:rPr>
            </w:pPr>
            <w:r>
              <w:rPr>
                <w:szCs w:val="24"/>
              </w:rPr>
              <w:t>b[] = Empty Array</w:t>
            </w:r>
          </w:p>
          <w:p w14:paraId="7384D477" w14:textId="77777777" w:rsidR="002137A0" w:rsidRDefault="002137A0" w:rsidP="009E1406">
            <w:pPr>
              <w:pStyle w:val="BodyText"/>
              <w:jc w:val="left"/>
              <w:rPr>
                <w:szCs w:val="24"/>
              </w:rPr>
            </w:pPr>
            <w:r>
              <w:rPr>
                <w:szCs w:val="24"/>
              </w:rPr>
              <w:t>off = 0</w:t>
            </w:r>
          </w:p>
          <w:p w14:paraId="49D7BF35" w14:textId="77777777" w:rsidR="002137A0" w:rsidRDefault="002137A0" w:rsidP="009E1406">
            <w:pPr>
              <w:pStyle w:val="BodyText"/>
              <w:jc w:val="left"/>
              <w:rPr>
                <w:szCs w:val="24"/>
              </w:rPr>
            </w:pPr>
            <w:proofErr w:type="spellStart"/>
            <w:r>
              <w:rPr>
                <w:szCs w:val="24"/>
              </w:rPr>
              <w:t>len</w:t>
            </w:r>
            <w:proofErr w:type="spellEnd"/>
            <w:r>
              <w:rPr>
                <w:szCs w:val="24"/>
              </w:rPr>
              <w:t xml:space="preserve"> = 4</w:t>
            </w:r>
          </w:p>
        </w:tc>
        <w:tc>
          <w:tcPr>
            <w:tcW w:w="2370" w:type="dxa"/>
          </w:tcPr>
          <w:p w14:paraId="3FB0F5B1" w14:textId="77777777" w:rsidR="002137A0" w:rsidRDefault="002137A0" w:rsidP="009E1406">
            <w:pPr>
              <w:pStyle w:val="BodyText"/>
              <w:jc w:val="left"/>
              <w:rPr>
                <w:szCs w:val="24"/>
              </w:rPr>
            </w:pPr>
            <w:r>
              <w:rPr>
                <w:szCs w:val="24"/>
              </w:rPr>
              <w:t>4,</w:t>
            </w:r>
          </w:p>
          <w:p w14:paraId="02CE5861" w14:textId="77777777" w:rsidR="002137A0" w:rsidRDefault="002137A0" w:rsidP="009E1406">
            <w:pPr>
              <w:pStyle w:val="BodyText"/>
              <w:jc w:val="left"/>
              <w:rPr>
                <w:szCs w:val="24"/>
              </w:rPr>
            </w:pPr>
            <w:r>
              <w:rPr>
                <w:szCs w:val="24"/>
              </w:rPr>
              <w:t>b[] =‘ABCD’</w:t>
            </w:r>
          </w:p>
        </w:tc>
        <w:tc>
          <w:tcPr>
            <w:tcW w:w="3361" w:type="dxa"/>
          </w:tcPr>
          <w:p w14:paraId="2F4400F0"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in consecutive calls.</w:t>
            </w:r>
          </w:p>
          <w:p w14:paraId="5EE4B095" w14:textId="77777777" w:rsidR="002137A0" w:rsidRDefault="002137A0" w:rsidP="009E1406">
            <w:pPr>
              <w:pStyle w:val="BodyText"/>
              <w:jc w:val="left"/>
              <w:rPr>
                <w:szCs w:val="24"/>
              </w:rPr>
            </w:pPr>
            <w:r>
              <w:rPr>
                <w:szCs w:val="24"/>
              </w:rPr>
              <w:t>Covers 292T N-1 times</w:t>
            </w:r>
          </w:p>
        </w:tc>
      </w:tr>
      <w:tr w:rsidR="002137A0" w:rsidRPr="00BA5495" w14:paraId="69E635D3" w14:textId="77777777" w:rsidTr="008947D3">
        <w:trPr>
          <w:trHeight w:val="695"/>
        </w:trPr>
        <w:tc>
          <w:tcPr>
            <w:tcW w:w="1144" w:type="dxa"/>
          </w:tcPr>
          <w:p w14:paraId="57EEBBB6" w14:textId="77777777" w:rsidR="002137A0" w:rsidRDefault="002137A0" w:rsidP="009E1406">
            <w:pPr>
              <w:pStyle w:val="BodyText"/>
              <w:jc w:val="center"/>
              <w:rPr>
                <w:b/>
                <w:iCs/>
                <w:szCs w:val="24"/>
              </w:rPr>
            </w:pPr>
            <w:r>
              <w:rPr>
                <w:b/>
                <w:iCs/>
                <w:szCs w:val="24"/>
              </w:rPr>
              <w:t>4</w:t>
            </w:r>
          </w:p>
        </w:tc>
        <w:tc>
          <w:tcPr>
            <w:tcW w:w="2313" w:type="dxa"/>
          </w:tcPr>
          <w:p w14:paraId="7CA420F0" w14:textId="77777777" w:rsidR="002137A0" w:rsidRDefault="002137A0" w:rsidP="009E1406">
            <w:pPr>
              <w:pStyle w:val="BodyText"/>
              <w:jc w:val="left"/>
              <w:rPr>
                <w:szCs w:val="24"/>
              </w:rPr>
            </w:pPr>
            <w:r>
              <w:rPr>
                <w:szCs w:val="24"/>
              </w:rPr>
              <w:t>b[] = Empty Array</w:t>
            </w:r>
          </w:p>
          <w:p w14:paraId="3F907FA3" w14:textId="77777777" w:rsidR="002137A0" w:rsidRDefault="002137A0" w:rsidP="009E1406">
            <w:pPr>
              <w:pStyle w:val="BodyText"/>
              <w:jc w:val="left"/>
              <w:rPr>
                <w:szCs w:val="24"/>
              </w:rPr>
            </w:pPr>
            <w:r>
              <w:rPr>
                <w:szCs w:val="24"/>
              </w:rPr>
              <w:t>off = 0</w:t>
            </w:r>
          </w:p>
          <w:p w14:paraId="257D7226"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23713C7" w14:textId="77777777" w:rsidR="002137A0" w:rsidRDefault="002137A0" w:rsidP="009E1406">
            <w:pPr>
              <w:pStyle w:val="BodyText"/>
              <w:jc w:val="left"/>
              <w:rPr>
                <w:szCs w:val="24"/>
              </w:rPr>
            </w:pPr>
            <w:r>
              <w:rPr>
                <w:szCs w:val="24"/>
              </w:rPr>
              <w:t>4,</w:t>
            </w:r>
          </w:p>
          <w:p w14:paraId="15FE61FB" w14:textId="77777777" w:rsidR="002137A0" w:rsidRDefault="002137A0" w:rsidP="009E1406">
            <w:pPr>
              <w:pStyle w:val="BodyText"/>
              <w:jc w:val="left"/>
              <w:rPr>
                <w:szCs w:val="24"/>
              </w:rPr>
            </w:pPr>
            <w:r>
              <w:rPr>
                <w:szCs w:val="24"/>
              </w:rPr>
              <w:t>b[] =‘ABCDE’</w:t>
            </w:r>
          </w:p>
        </w:tc>
        <w:tc>
          <w:tcPr>
            <w:tcW w:w="3361" w:type="dxa"/>
          </w:tcPr>
          <w:p w14:paraId="6944EB4B" w14:textId="77777777" w:rsidR="002137A0" w:rsidRDefault="002137A0" w:rsidP="009E1406">
            <w:pPr>
              <w:pStyle w:val="BodyText"/>
              <w:jc w:val="left"/>
              <w:rPr>
                <w:szCs w:val="24"/>
              </w:rPr>
            </w:pPr>
            <w:r>
              <w:rPr>
                <w:szCs w:val="24"/>
              </w:rPr>
              <w:t>External module API read() returns ‘A’, ‘B’, ‘C’, ‘D’, ‘E’ in consecutive calls.</w:t>
            </w:r>
          </w:p>
          <w:p w14:paraId="14039E8D" w14:textId="77777777" w:rsidR="002137A0" w:rsidRDefault="002137A0" w:rsidP="009E1406">
            <w:pPr>
              <w:pStyle w:val="BodyText"/>
              <w:jc w:val="left"/>
              <w:rPr>
                <w:szCs w:val="24"/>
              </w:rPr>
            </w:pPr>
            <w:r>
              <w:rPr>
                <w:szCs w:val="24"/>
              </w:rPr>
              <w:t>Covers 292T N times</w:t>
            </w:r>
          </w:p>
        </w:tc>
      </w:tr>
      <w:tr w:rsidR="002137A0" w:rsidRPr="00BA5495" w14:paraId="48ABEC43" w14:textId="77777777" w:rsidTr="008947D3">
        <w:trPr>
          <w:trHeight w:val="695"/>
        </w:trPr>
        <w:tc>
          <w:tcPr>
            <w:tcW w:w="1144" w:type="dxa"/>
          </w:tcPr>
          <w:p w14:paraId="3FABDF1B" w14:textId="77777777" w:rsidR="002137A0" w:rsidRDefault="002137A0" w:rsidP="009E1406">
            <w:pPr>
              <w:pStyle w:val="BodyText"/>
              <w:jc w:val="center"/>
              <w:rPr>
                <w:b/>
                <w:iCs/>
                <w:szCs w:val="24"/>
              </w:rPr>
            </w:pPr>
            <w:r>
              <w:rPr>
                <w:b/>
                <w:iCs/>
                <w:szCs w:val="24"/>
              </w:rPr>
              <w:t>5</w:t>
            </w:r>
          </w:p>
        </w:tc>
        <w:tc>
          <w:tcPr>
            <w:tcW w:w="2313" w:type="dxa"/>
          </w:tcPr>
          <w:p w14:paraId="3F9AE786" w14:textId="77777777" w:rsidR="002137A0" w:rsidRDefault="002137A0" w:rsidP="009E1406">
            <w:pPr>
              <w:pStyle w:val="BodyText"/>
              <w:jc w:val="left"/>
              <w:rPr>
                <w:szCs w:val="24"/>
              </w:rPr>
            </w:pPr>
            <w:r>
              <w:rPr>
                <w:szCs w:val="24"/>
              </w:rPr>
              <w:t>b[] = Empty Array</w:t>
            </w:r>
          </w:p>
          <w:p w14:paraId="34B0DBEB" w14:textId="77777777" w:rsidR="002137A0" w:rsidRDefault="002137A0" w:rsidP="009E1406">
            <w:pPr>
              <w:pStyle w:val="BodyText"/>
              <w:jc w:val="left"/>
              <w:rPr>
                <w:szCs w:val="24"/>
              </w:rPr>
            </w:pPr>
            <w:r>
              <w:rPr>
                <w:szCs w:val="24"/>
              </w:rPr>
              <w:t>off = 0</w:t>
            </w:r>
          </w:p>
          <w:p w14:paraId="7FF190D9"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B783309" w14:textId="77777777" w:rsidR="002137A0" w:rsidRDefault="002137A0" w:rsidP="009E1406">
            <w:pPr>
              <w:pStyle w:val="BodyText"/>
              <w:jc w:val="left"/>
              <w:rPr>
                <w:szCs w:val="24"/>
              </w:rPr>
            </w:pPr>
            <w:r>
              <w:rPr>
                <w:szCs w:val="24"/>
              </w:rPr>
              <w:t>4,</w:t>
            </w:r>
          </w:p>
          <w:p w14:paraId="1D4AA7FA" w14:textId="77777777" w:rsidR="002137A0" w:rsidRDefault="002137A0" w:rsidP="009E1406">
            <w:pPr>
              <w:pStyle w:val="BodyText"/>
              <w:jc w:val="left"/>
              <w:rPr>
                <w:szCs w:val="24"/>
              </w:rPr>
            </w:pPr>
            <w:r>
              <w:rPr>
                <w:szCs w:val="24"/>
              </w:rPr>
              <w:t>b[] =‘ABCDEF’</w:t>
            </w:r>
          </w:p>
        </w:tc>
        <w:tc>
          <w:tcPr>
            <w:tcW w:w="3361" w:type="dxa"/>
          </w:tcPr>
          <w:p w14:paraId="293B3F52" w14:textId="77777777" w:rsidR="002137A0" w:rsidRDefault="002137A0" w:rsidP="009E1406">
            <w:pPr>
              <w:pStyle w:val="BodyText"/>
              <w:jc w:val="left"/>
              <w:rPr>
                <w:szCs w:val="24"/>
              </w:rPr>
            </w:pPr>
            <w:r>
              <w:rPr>
                <w:szCs w:val="24"/>
              </w:rPr>
              <w:t>External module API read() returns ‘A’, ‘B’, ‘C’, ‘D’, ‘E’, ‘F’ in consecutive calls.</w:t>
            </w:r>
          </w:p>
          <w:p w14:paraId="60F8ED13" w14:textId="77777777" w:rsidR="002137A0" w:rsidRDefault="002137A0" w:rsidP="009E1406">
            <w:pPr>
              <w:pStyle w:val="BodyText"/>
              <w:jc w:val="left"/>
              <w:rPr>
                <w:szCs w:val="24"/>
              </w:rPr>
            </w:pPr>
            <w:r>
              <w:rPr>
                <w:szCs w:val="24"/>
              </w:rPr>
              <w:t>Covers 292T N+1 times</w:t>
            </w:r>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651C179" w14:textId="5CC0F88C" w:rsidR="00A60089" w:rsidRDefault="00104570" w:rsidP="00A60089">
      <w:r>
        <w:t>Decision points + 1 = 4 + 1 = 5</w:t>
      </w:r>
    </w:p>
    <w:p w14:paraId="6978242F" w14:textId="77777777" w:rsidR="00A60089" w:rsidRDefault="00A60089" w:rsidP="007C0E64">
      <w:pPr>
        <w:pStyle w:val="BodyText"/>
      </w:pP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45" w:type="dxa"/>
        <w:tblLook w:val="04A0" w:firstRow="1" w:lastRow="0" w:firstColumn="1" w:lastColumn="0" w:noHBand="0" w:noVBand="1"/>
      </w:tblPr>
      <w:tblGrid>
        <w:gridCol w:w="1154"/>
        <w:gridCol w:w="2394"/>
        <w:gridCol w:w="2409"/>
        <w:gridCol w:w="3388"/>
      </w:tblGrid>
      <w:tr w:rsidR="002A7736" w:rsidRPr="00BA5495" w14:paraId="1C1ECA97" w14:textId="77777777" w:rsidTr="00AA6806">
        <w:trPr>
          <w:trHeight w:val="710"/>
        </w:trPr>
        <w:tc>
          <w:tcPr>
            <w:tcW w:w="1154" w:type="dxa"/>
          </w:tcPr>
          <w:p w14:paraId="3A89CB2D" w14:textId="77777777" w:rsidR="002A7736" w:rsidRPr="00BA5495" w:rsidRDefault="002A7736" w:rsidP="009E1406">
            <w:pPr>
              <w:pStyle w:val="BodyText"/>
              <w:jc w:val="center"/>
              <w:rPr>
                <w:b/>
                <w:szCs w:val="24"/>
              </w:rPr>
            </w:pPr>
            <w:r w:rsidRPr="00BA5495">
              <w:rPr>
                <w:b/>
                <w:szCs w:val="24"/>
              </w:rPr>
              <w:t>Test case#</w:t>
            </w:r>
          </w:p>
        </w:tc>
        <w:tc>
          <w:tcPr>
            <w:tcW w:w="2394" w:type="dxa"/>
          </w:tcPr>
          <w:p w14:paraId="534446C7" w14:textId="77777777" w:rsidR="002A7736" w:rsidRPr="00BA5495" w:rsidRDefault="002A7736" w:rsidP="009E1406">
            <w:pPr>
              <w:pStyle w:val="BodyText"/>
              <w:jc w:val="center"/>
              <w:rPr>
                <w:b/>
                <w:bCs/>
                <w:szCs w:val="24"/>
              </w:rPr>
            </w:pPr>
            <w:r w:rsidRPr="00BA5495">
              <w:rPr>
                <w:b/>
                <w:bCs/>
                <w:szCs w:val="24"/>
              </w:rPr>
              <w:t>Input</w:t>
            </w:r>
          </w:p>
        </w:tc>
        <w:tc>
          <w:tcPr>
            <w:tcW w:w="2409" w:type="dxa"/>
          </w:tcPr>
          <w:p w14:paraId="516EDB81" w14:textId="77777777" w:rsidR="002A7736" w:rsidRPr="00BA5495" w:rsidRDefault="002A7736" w:rsidP="009E1406">
            <w:pPr>
              <w:pStyle w:val="BodyText"/>
              <w:jc w:val="center"/>
              <w:rPr>
                <w:b/>
                <w:szCs w:val="24"/>
              </w:rPr>
            </w:pPr>
            <w:r w:rsidRPr="00BA5495">
              <w:rPr>
                <w:b/>
                <w:bCs/>
                <w:szCs w:val="24"/>
              </w:rPr>
              <w:t>Expected Output</w:t>
            </w:r>
          </w:p>
        </w:tc>
        <w:tc>
          <w:tcPr>
            <w:tcW w:w="3388" w:type="dxa"/>
          </w:tcPr>
          <w:p w14:paraId="6CA14ED0" w14:textId="77777777" w:rsidR="002A7736" w:rsidRPr="00BA5495" w:rsidRDefault="002A7736" w:rsidP="009E1406">
            <w:pPr>
              <w:pStyle w:val="BodyText"/>
              <w:jc w:val="center"/>
              <w:rPr>
                <w:b/>
                <w:szCs w:val="24"/>
              </w:rPr>
            </w:pPr>
            <w:r w:rsidRPr="00BA5495">
              <w:rPr>
                <w:b/>
                <w:szCs w:val="24"/>
              </w:rPr>
              <w:t>Comments/Remarks</w:t>
            </w:r>
          </w:p>
          <w:p w14:paraId="035983B8" w14:textId="77777777" w:rsidR="002A7736" w:rsidRPr="00BA5495" w:rsidRDefault="002A7736" w:rsidP="009E1406">
            <w:pPr>
              <w:pStyle w:val="BodyText"/>
              <w:jc w:val="center"/>
              <w:rPr>
                <w:b/>
                <w:szCs w:val="24"/>
              </w:rPr>
            </w:pPr>
          </w:p>
        </w:tc>
      </w:tr>
      <w:tr w:rsidR="002A7736" w:rsidRPr="00BA5495" w14:paraId="13259AD1" w14:textId="77777777" w:rsidTr="00AA6806">
        <w:trPr>
          <w:trHeight w:val="710"/>
        </w:trPr>
        <w:tc>
          <w:tcPr>
            <w:tcW w:w="1154" w:type="dxa"/>
          </w:tcPr>
          <w:p w14:paraId="644EC4CA" w14:textId="77777777" w:rsidR="002A7736" w:rsidRPr="00BA5495" w:rsidRDefault="002A7736" w:rsidP="009E1406">
            <w:pPr>
              <w:pStyle w:val="BodyText"/>
              <w:jc w:val="center"/>
              <w:rPr>
                <w:b/>
                <w:szCs w:val="24"/>
              </w:rPr>
            </w:pPr>
            <w:r>
              <w:rPr>
                <w:b/>
                <w:szCs w:val="24"/>
              </w:rPr>
              <w:t>1</w:t>
            </w:r>
          </w:p>
        </w:tc>
        <w:tc>
          <w:tcPr>
            <w:tcW w:w="2394" w:type="dxa"/>
          </w:tcPr>
          <w:p w14:paraId="3CE07397" w14:textId="77777777" w:rsidR="002A7736" w:rsidRDefault="002A7736" w:rsidP="009E1406">
            <w:pPr>
              <w:pStyle w:val="BodyText"/>
              <w:jc w:val="left"/>
              <w:rPr>
                <w:szCs w:val="24"/>
              </w:rPr>
            </w:pPr>
            <w:r>
              <w:rPr>
                <w:szCs w:val="24"/>
              </w:rPr>
              <w:t>b[] = Empty Array</w:t>
            </w:r>
          </w:p>
          <w:p w14:paraId="09BF4B84" w14:textId="77777777" w:rsidR="002A7736" w:rsidRDefault="002A7736" w:rsidP="009E1406">
            <w:pPr>
              <w:pStyle w:val="BodyText"/>
              <w:jc w:val="left"/>
              <w:rPr>
                <w:szCs w:val="24"/>
              </w:rPr>
            </w:pPr>
            <w:r>
              <w:rPr>
                <w:szCs w:val="24"/>
              </w:rPr>
              <w:t>off = 0</w:t>
            </w:r>
          </w:p>
          <w:p w14:paraId="0AC0AA66"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C75C45C" w14:textId="77777777" w:rsidR="002A7736" w:rsidRDefault="002A7736" w:rsidP="00AA6806">
            <w:pPr>
              <w:pStyle w:val="BodyText"/>
              <w:jc w:val="center"/>
              <w:rPr>
                <w:szCs w:val="24"/>
              </w:rPr>
            </w:pPr>
            <w:r>
              <w:rPr>
                <w:szCs w:val="24"/>
              </w:rPr>
              <w:t>3,</w:t>
            </w:r>
          </w:p>
          <w:p w14:paraId="3CFABB8A" w14:textId="77777777" w:rsidR="002A7736" w:rsidRPr="00BA5495" w:rsidRDefault="002A7736" w:rsidP="00AA6806">
            <w:pPr>
              <w:pStyle w:val="BodyText"/>
              <w:jc w:val="center"/>
              <w:rPr>
                <w:szCs w:val="24"/>
              </w:rPr>
            </w:pPr>
            <w:r>
              <w:rPr>
                <w:szCs w:val="24"/>
              </w:rPr>
              <w:t>b[] =‘ABC’</w:t>
            </w:r>
          </w:p>
        </w:tc>
        <w:tc>
          <w:tcPr>
            <w:tcW w:w="3388" w:type="dxa"/>
          </w:tcPr>
          <w:p w14:paraId="6FEBFBEE"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4B2CDCF6" w14:textId="77777777" w:rsidR="002A7736" w:rsidRPr="001D2C21" w:rsidRDefault="002A7736" w:rsidP="009E1406">
            <w:pPr>
              <w:pStyle w:val="BodyText"/>
              <w:jc w:val="center"/>
              <w:rPr>
                <w:b/>
                <w:bCs/>
                <w:szCs w:val="24"/>
              </w:rPr>
            </w:pPr>
            <w:r w:rsidRPr="001D2C21">
              <w:rPr>
                <w:b/>
                <w:bCs/>
                <w:szCs w:val="24"/>
              </w:rPr>
              <w:t>Covers Path4</w:t>
            </w:r>
          </w:p>
        </w:tc>
      </w:tr>
      <w:tr w:rsidR="002A7736" w:rsidRPr="00BA5495" w14:paraId="069A687A" w14:textId="77777777" w:rsidTr="00AA6806">
        <w:trPr>
          <w:trHeight w:val="710"/>
        </w:trPr>
        <w:tc>
          <w:tcPr>
            <w:tcW w:w="1154" w:type="dxa"/>
          </w:tcPr>
          <w:p w14:paraId="24B1086A" w14:textId="77777777" w:rsidR="002A7736" w:rsidRPr="00BA5495" w:rsidRDefault="002A7736" w:rsidP="009E1406">
            <w:pPr>
              <w:pStyle w:val="BodyText"/>
              <w:jc w:val="center"/>
              <w:rPr>
                <w:b/>
                <w:iCs/>
                <w:szCs w:val="24"/>
              </w:rPr>
            </w:pPr>
            <w:r>
              <w:rPr>
                <w:b/>
                <w:iCs/>
                <w:szCs w:val="24"/>
              </w:rPr>
              <w:t>2</w:t>
            </w:r>
          </w:p>
        </w:tc>
        <w:tc>
          <w:tcPr>
            <w:tcW w:w="2394" w:type="dxa"/>
          </w:tcPr>
          <w:p w14:paraId="369C7EBC" w14:textId="77777777" w:rsidR="002A7736" w:rsidRDefault="002A7736" w:rsidP="009E1406">
            <w:pPr>
              <w:pStyle w:val="BodyText"/>
              <w:jc w:val="left"/>
              <w:rPr>
                <w:szCs w:val="24"/>
              </w:rPr>
            </w:pPr>
            <w:r>
              <w:rPr>
                <w:szCs w:val="24"/>
              </w:rPr>
              <w:t>b[] = Empty Array</w:t>
            </w:r>
          </w:p>
          <w:p w14:paraId="2CB6BCED" w14:textId="77777777" w:rsidR="002A7736" w:rsidRDefault="002A7736" w:rsidP="009E1406">
            <w:pPr>
              <w:pStyle w:val="BodyText"/>
              <w:jc w:val="left"/>
              <w:rPr>
                <w:szCs w:val="24"/>
              </w:rPr>
            </w:pPr>
            <w:r>
              <w:rPr>
                <w:szCs w:val="24"/>
              </w:rPr>
              <w:t>off = 0</w:t>
            </w:r>
          </w:p>
          <w:p w14:paraId="797AA6A3" w14:textId="77777777" w:rsidR="002A7736" w:rsidRPr="00BA5495" w:rsidRDefault="002A7736" w:rsidP="009E1406">
            <w:pPr>
              <w:pStyle w:val="BodyText"/>
              <w:rPr>
                <w:szCs w:val="24"/>
              </w:rPr>
            </w:pPr>
            <w:proofErr w:type="spellStart"/>
            <w:r>
              <w:rPr>
                <w:szCs w:val="24"/>
              </w:rPr>
              <w:t>len</w:t>
            </w:r>
            <w:proofErr w:type="spellEnd"/>
            <w:r>
              <w:rPr>
                <w:szCs w:val="24"/>
              </w:rPr>
              <w:t xml:space="preserve"> = 0</w:t>
            </w:r>
          </w:p>
        </w:tc>
        <w:tc>
          <w:tcPr>
            <w:tcW w:w="2409" w:type="dxa"/>
          </w:tcPr>
          <w:p w14:paraId="4A0E042F" w14:textId="77777777" w:rsidR="002A7736" w:rsidRDefault="002A7736" w:rsidP="00AA6806">
            <w:pPr>
              <w:pStyle w:val="BodyText"/>
              <w:jc w:val="center"/>
              <w:rPr>
                <w:szCs w:val="24"/>
              </w:rPr>
            </w:pPr>
            <w:r>
              <w:rPr>
                <w:szCs w:val="24"/>
              </w:rPr>
              <w:t>0,</w:t>
            </w:r>
          </w:p>
          <w:p w14:paraId="16C34B0E" w14:textId="77777777" w:rsidR="002A7736" w:rsidRPr="00BA5495" w:rsidRDefault="002A7736" w:rsidP="00AA6806">
            <w:pPr>
              <w:pStyle w:val="BodyText"/>
              <w:jc w:val="center"/>
              <w:rPr>
                <w:szCs w:val="24"/>
              </w:rPr>
            </w:pPr>
            <w:r>
              <w:rPr>
                <w:szCs w:val="24"/>
              </w:rPr>
              <w:t>b[] = Empty Array</w:t>
            </w:r>
          </w:p>
        </w:tc>
        <w:tc>
          <w:tcPr>
            <w:tcW w:w="3388" w:type="dxa"/>
          </w:tcPr>
          <w:p w14:paraId="258D98D4"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442CD2A9" w14:textId="77777777" w:rsidR="002A7736" w:rsidRPr="001D2C21" w:rsidRDefault="002A7736" w:rsidP="009E1406">
            <w:pPr>
              <w:pStyle w:val="BodyText"/>
              <w:jc w:val="center"/>
              <w:rPr>
                <w:b/>
                <w:bCs/>
                <w:szCs w:val="24"/>
              </w:rPr>
            </w:pPr>
            <w:r w:rsidRPr="001D2C21">
              <w:rPr>
                <w:b/>
                <w:bCs/>
                <w:szCs w:val="24"/>
              </w:rPr>
              <w:t>Covers Path1</w:t>
            </w:r>
          </w:p>
        </w:tc>
      </w:tr>
      <w:tr w:rsidR="002A7736" w:rsidRPr="00BA5495" w14:paraId="4D73A678" w14:textId="77777777" w:rsidTr="00AA6806">
        <w:trPr>
          <w:trHeight w:val="710"/>
        </w:trPr>
        <w:tc>
          <w:tcPr>
            <w:tcW w:w="1154" w:type="dxa"/>
          </w:tcPr>
          <w:p w14:paraId="6CA6C3F2" w14:textId="77777777" w:rsidR="002A7736" w:rsidRDefault="002A7736" w:rsidP="009E1406">
            <w:pPr>
              <w:pStyle w:val="BodyText"/>
              <w:jc w:val="center"/>
              <w:rPr>
                <w:b/>
                <w:iCs/>
                <w:szCs w:val="24"/>
              </w:rPr>
            </w:pPr>
            <w:r>
              <w:rPr>
                <w:b/>
                <w:iCs/>
                <w:szCs w:val="24"/>
              </w:rPr>
              <w:t>3</w:t>
            </w:r>
          </w:p>
        </w:tc>
        <w:tc>
          <w:tcPr>
            <w:tcW w:w="2394" w:type="dxa"/>
          </w:tcPr>
          <w:p w14:paraId="54B7FA86" w14:textId="77777777" w:rsidR="002A7736" w:rsidRDefault="002A7736" w:rsidP="009E1406">
            <w:pPr>
              <w:pStyle w:val="BodyText"/>
              <w:jc w:val="left"/>
              <w:rPr>
                <w:szCs w:val="24"/>
              </w:rPr>
            </w:pPr>
            <w:r>
              <w:rPr>
                <w:szCs w:val="24"/>
              </w:rPr>
              <w:t>b[] = Empty Array</w:t>
            </w:r>
          </w:p>
          <w:p w14:paraId="3112B7D4" w14:textId="77777777" w:rsidR="002A7736" w:rsidRDefault="002A7736" w:rsidP="009E1406">
            <w:pPr>
              <w:pStyle w:val="BodyText"/>
              <w:jc w:val="left"/>
              <w:rPr>
                <w:szCs w:val="24"/>
              </w:rPr>
            </w:pPr>
            <w:r>
              <w:rPr>
                <w:szCs w:val="24"/>
              </w:rPr>
              <w:t>off = 0</w:t>
            </w:r>
          </w:p>
          <w:p w14:paraId="36230EFE"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0657677B" w14:textId="77777777" w:rsidR="002A7736" w:rsidRDefault="002A7736" w:rsidP="00AA6806">
            <w:pPr>
              <w:pStyle w:val="BodyText"/>
              <w:jc w:val="center"/>
              <w:rPr>
                <w:szCs w:val="24"/>
              </w:rPr>
            </w:pPr>
            <w:r>
              <w:rPr>
                <w:szCs w:val="24"/>
              </w:rPr>
              <w:t>-1,</w:t>
            </w:r>
          </w:p>
          <w:p w14:paraId="62298AFC" w14:textId="77777777" w:rsidR="002A7736" w:rsidRPr="00BA5495" w:rsidRDefault="002A7736" w:rsidP="00AA6806">
            <w:pPr>
              <w:pStyle w:val="BodyText"/>
              <w:jc w:val="center"/>
              <w:rPr>
                <w:szCs w:val="24"/>
              </w:rPr>
            </w:pPr>
            <w:r>
              <w:rPr>
                <w:szCs w:val="24"/>
              </w:rPr>
              <w:t>b[] = Empty Array</w:t>
            </w:r>
          </w:p>
        </w:tc>
        <w:tc>
          <w:tcPr>
            <w:tcW w:w="3388" w:type="dxa"/>
          </w:tcPr>
          <w:p w14:paraId="3648A83D"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1C6AEF86" w14:textId="77777777" w:rsidR="002A7736" w:rsidRPr="001D2C21" w:rsidRDefault="002A7736" w:rsidP="009E1406">
            <w:pPr>
              <w:pStyle w:val="BodyText"/>
              <w:jc w:val="center"/>
              <w:rPr>
                <w:b/>
                <w:bCs/>
                <w:szCs w:val="24"/>
              </w:rPr>
            </w:pPr>
            <w:r w:rsidRPr="001D2C21">
              <w:rPr>
                <w:b/>
                <w:bCs/>
                <w:szCs w:val="24"/>
              </w:rPr>
              <w:t>Covers Path2</w:t>
            </w:r>
          </w:p>
        </w:tc>
      </w:tr>
      <w:tr w:rsidR="002A7736" w:rsidRPr="00BA5495" w14:paraId="0008ACFC" w14:textId="77777777" w:rsidTr="00AA6806">
        <w:trPr>
          <w:trHeight w:val="710"/>
        </w:trPr>
        <w:tc>
          <w:tcPr>
            <w:tcW w:w="1154" w:type="dxa"/>
          </w:tcPr>
          <w:p w14:paraId="68C62BAC" w14:textId="77777777" w:rsidR="002A7736" w:rsidRDefault="002A7736" w:rsidP="009E1406">
            <w:pPr>
              <w:pStyle w:val="BodyText"/>
              <w:jc w:val="center"/>
              <w:rPr>
                <w:b/>
                <w:iCs/>
                <w:szCs w:val="24"/>
              </w:rPr>
            </w:pPr>
            <w:r>
              <w:rPr>
                <w:b/>
                <w:iCs/>
                <w:szCs w:val="24"/>
              </w:rPr>
              <w:t>4</w:t>
            </w:r>
          </w:p>
        </w:tc>
        <w:tc>
          <w:tcPr>
            <w:tcW w:w="2394" w:type="dxa"/>
          </w:tcPr>
          <w:p w14:paraId="15865CC6" w14:textId="77777777" w:rsidR="002A7736" w:rsidRDefault="002A7736" w:rsidP="009E1406">
            <w:pPr>
              <w:pStyle w:val="BodyText"/>
              <w:jc w:val="left"/>
              <w:rPr>
                <w:szCs w:val="24"/>
              </w:rPr>
            </w:pPr>
            <w:r>
              <w:rPr>
                <w:szCs w:val="24"/>
              </w:rPr>
              <w:t>b[] = Empty Array</w:t>
            </w:r>
          </w:p>
          <w:p w14:paraId="5EA1D1FF" w14:textId="77777777" w:rsidR="002A7736" w:rsidRDefault="002A7736" w:rsidP="009E1406">
            <w:pPr>
              <w:pStyle w:val="BodyText"/>
              <w:jc w:val="left"/>
              <w:rPr>
                <w:szCs w:val="24"/>
              </w:rPr>
            </w:pPr>
            <w:r>
              <w:rPr>
                <w:szCs w:val="24"/>
              </w:rPr>
              <w:t>off = 0</w:t>
            </w:r>
          </w:p>
          <w:p w14:paraId="01021B14"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38C4A8B" w14:textId="77777777" w:rsidR="002A7736" w:rsidRDefault="002A7736" w:rsidP="00AA6806">
            <w:pPr>
              <w:pStyle w:val="BodyText"/>
              <w:jc w:val="center"/>
              <w:rPr>
                <w:szCs w:val="24"/>
              </w:rPr>
            </w:pPr>
            <w:r>
              <w:rPr>
                <w:szCs w:val="24"/>
              </w:rPr>
              <w:t>1,</w:t>
            </w:r>
          </w:p>
          <w:p w14:paraId="58147044" w14:textId="77777777" w:rsidR="002A7736" w:rsidRPr="00BA5495" w:rsidRDefault="002A7736" w:rsidP="00AA6806">
            <w:pPr>
              <w:pStyle w:val="BodyText"/>
              <w:jc w:val="center"/>
              <w:rPr>
                <w:szCs w:val="24"/>
              </w:rPr>
            </w:pPr>
            <w:r>
              <w:rPr>
                <w:szCs w:val="24"/>
              </w:rPr>
              <w:t>b[] = ‘A’</w:t>
            </w:r>
          </w:p>
        </w:tc>
        <w:tc>
          <w:tcPr>
            <w:tcW w:w="3388" w:type="dxa"/>
          </w:tcPr>
          <w:p w14:paraId="2CFA5532"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1AA32680" w14:textId="77777777" w:rsidR="002A7736" w:rsidRPr="001D2C21" w:rsidRDefault="002A7736" w:rsidP="009E1406">
            <w:pPr>
              <w:pStyle w:val="BodyText"/>
              <w:jc w:val="center"/>
              <w:rPr>
                <w:b/>
                <w:bCs/>
                <w:szCs w:val="24"/>
              </w:rPr>
            </w:pPr>
            <w:r w:rsidRPr="001D2C21">
              <w:rPr>
                <w:b/>
                <w:bCs/>
                <w:szCs w:val="24"/>
              </w:rPr>
              <w:t>Covers Path5</w:t>
            </w:r>
          </w:p>
        </w:tc>
      </w:tr>
      <w:tr w:rsidR="002A7736" w:rsidRPr="00BA5495" w14:paraId="71416B49" w14:textId="77777777" w:rsidTr="00AA6806">
        <w:trPr>
          <w:trHeight w:val="710"/>
        </w:trPr>
        <w:tc>
          <w:tcPr>
            <w:tcW w:w="1154" w:type="dxa"/>
          </w:tcPr>
          <w:p w14:paraId="67E0E0AA" w14:textId="77777777" w:rsidR="002A7736" w:rsidRDefault="002A7736" w:rsidP="009E1406">
            <w:pPr>
              <w:pStyle w:val="BodyText"/>
              <w:jc w:val="center"/>
              <w:rPr>
                <w:b/>
                <w:iCs/>
                <w:szCs w:val="24"/>
              </w:rPr>
            </w:pPr>
            <w:r>
              <w:rPr>
                <w:b/>
                <w:iCs/>
                <w:szCs w:val="24"/>
              </w:rPr>
              <w:t>5</w:t>
            </w:r>
          </w:p>
        </w:tc>
        <w:tc>
          <w:tcPr>
            <w:tcW w:w="2394" w:type="dxa"/>
          </w:tcPr>
          <w:p w14:paraId="3917BE8A" w14:textId="77777777" w:rsidR="002A7736" w:rsidRDefault="002A7736" w:rsidP="009E1406">
            <w:pPr>
              <w:pStyle w:val="BodyText"/>
              <w:jc w:val="left"/>
              <w:rPr>
                <w:szCs w:val="24"/>
              </w:rPr>
            </w:pPr>
            <w:r>
              <w:rPr>
                <w:szCs w:val="24"/>
              </w:rPr>
              <w:t>b[] = Empty Array</w:t>
            </w:r>
          </w:p>
          <w:p w14:paraId="5EF58102" w14:textId="77777777" w:rsidR="002A7736" w:rsidRDefault="002A7736" w:rsidP="009E1406">
            <w:pPr>
              <w:pStyle w:val="BodyText"/>
              <w:jc w:val="left"/>
              <w:rPr>
                <w:szCs w:val="24"/>
              </w:rPr>
            </w:pPr>
            <w:r>
              <w:rPr>
                <w:szCs w:val="24"/>
              </w:rPr>
              <w:t>off = 0</w:t>
            </w:r>
          </w:p>
          <w:p w14:paraId="0B631181" w14:textId="77777777" w:rsidR="002A7736" w:rsidRDefault="002A7736" w:rsidP="009E1406">
            <w:pPr>
              <w:pStyle w:val="BodyText"/>
              <w:jc w:val="left"/>
              <w:rPr>
                <w:szCs w:val="24"/>
              </w:rPr>
            </w:pPr>
            <w:proofErr w:type="spellStart"/>
            <w:r>
              <w:rPr>
                <w:szCs w:val="24"/>
              </w:rPr>
              <w:t>len</w:t>
            </w:r>
            <w:proofErr w:type="spellEnd"/>
            <w:r>
              <w:rPr>
                <w:szCs w:val="24"/>
              </w:rPr>
              <w:t xml:space="preserve"> = 1</w:t>
            </w:r>
          </w:p>
        </w:tc>
        <w:tc>
          <w:tcPr>
            <w:tcW w:w="2409" w:type="dxa"/>
          </w:tcPr>
          <w:p w14:paraId="0BDADB3A" w14:textId="77777777" w:rsidR="002A7736" w:rsidRDefault="002A7736" w:rsidP="00AA6806">
            <w:pPr>
              <w:pStyle w:val="BodyText"/>
              <w:jc w:val="center"/>
              <w:rPr>
                <w:szCs w:val="24"/>
              </w:rPr>
            </w:pPr>
            <w:r>
              <w:rPr>
                <w:szCs w:val="24"/>
              </w:rPr>
              <w:t>1,</w:t>
            </w:r>
          </w:p>
          <w:p w14:paraId="6618E9A7" w14:textId="77777777" w:rsidR="002A7736" w:rsidRDefault="002A7736" w:rsidP="00AA6806">
            <w:pPr>
              <w:pStyle w:val="BodyText"/>
              <w:jc w:val="center"/>
              <w:rPr>
                <w:szCs w:val="24"/>
              </w:rPr>
            </w:pPr>
            <w:r>
              <w:rPr>
                <w:szCs w:val="24"/>
              </w:rPr>
              <w:t>b[] = ‘A’</w:t>
            </w:r>
          </w:p>
        </w:tc>
        <w:tc>
          <w:tcPr>
            <w:tcW w:w="3388" w:type="dxa"/>
          </w:tcPr>
          <w:p w14:paraId="005F883B"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6BFA0291" w14:textId="5D152246" w:rsidR="002A7736" w:rsidRPr="001D2C21" w:rsidRDefault="001D2C21" w:rsidP="009E1406">
            <w:pPr>
              <w:pStyle w:val="BodyText"/>
              <w:jc w:val="left"/>
              <w:rPr>
                <w:b/>
                <w:bCs/>
                <w:szCs w:val="24"/>
              </w:rPr>
            </w:pPr>
            <w:r>
              <w:rPr>
                <w:b/>
                <w:bCs/>
                <w:szCs w:val="24"/>
              </w:rPr>
              <w:t xml:space="preserve">                </w:t>
            </w:r>
            <w:r w:rsidR="002A7736" w:rsidRPr="001D2C21">
              <w:rPr>
                <w:b/>
                <w:bCs/>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9E1406">
            <w:pPr>
              <w:jc w:val="center"/>
              <w:rPr>
                <w:b/>
              </w:rPr>
            </w:pPr>
            <w:r w:rsidRPr="005A1999">
              <w:rPr>
                <w:b/>
              </w:rPr>
              <w:t>Uses</w:t>
            </w:r>
          </w:p>
        </w:tc>
      </w:tr>
      <w:tr w:rsidR="007C0E64" w:rsidRPr="005A1999" w14:paraId="253B9981"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9E1406">
            <w:r w:rsidRPr="005A1999">
              <w:lastRenderedPageBreak/>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9E1406">
            <w:proofErr w:type="spellStart"/>
            <w:r>
              <w:t>i</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9E1406">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9E1406">
            <w:r>
              <w:t>292, 297</w:t>
            </w:r>
          </w:p>
        </w:tc>
      </w:tr>
      <w:tr w:rsidR="007C0E64" w:rsidRPr="005A1999" w14:paraId="36E2E60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9E1406">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9E1406">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9E1406">
            <w:r>
              <w:t>285, 288, 294, 297</w:t>
            </w:r>
          </w:p>
        </w:tc>
      </w:tr>
      <w:tr w:rsidR="007C0E64" w:rsidRPr="005A1999" w14:paraId="348C57D7"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9E1406">
            <w:proofErr w:type="spellStart"/>
            <w:r>
              <w:t>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9E1406">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9E1406">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9E1406">
            <w:pPr>
              <w:jc w:val="center"/>
              <w:rPr>
                <w:b/>
              </w:rPr>
            </w:pPr>
            <w:r w:rsidRPr="005A1999">
              <w:rPr>
                <w:b/>
              </w:rPr>
              <w:t>DU pairs</w:t>
            </w:r>
          </w:p>
        </w:tc>
      </w:tr>
      <w:tr w:rsidR="007C0E64" w:rsidRPr="005A1999" w14:paraId="13432289"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9E1406">
            <w:proofErr w:type="spellStart"/>
            <w:r>
              <w:t>i</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9E1406">
            <w:r>
              <w:t>&lt;290,292&gt;, &lt;290,297&gt;, &lt;292, 292&gt;, &lt;292,297&gt;</w:t>
            </w:r>
          </w:p>
        </w:tc>
      </w:tr>
      <w:tr w:rsidR="007C0E64" w:rsidRPr="005A1999" w14:paraId="5F692A12"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9E1406">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9E1406">
            <w:r>
              <w:t>&lt;284,285&gt;, &lt;284,288&gt;, &lt;293,294&gt;, &lt;293,297&gt;</w:t>
            </w:r>
          </w:p>
        </w:tc>
      </w:tr>
      <w:tr w:rsidR="007C0E64" w:rsidRPr="005A1999" w14:paraId="3DA83B54"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9E1406">
            <w:proofErr w:type="spellStart"/>
            <w:r>
              <w:t>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9E1406">
            <w:r>
              <w:t>&lt;278, 279&gt;, &lt;278,292&gt;</w:t>
            </w:r>
          </w:p>
        </w:tc>
      </w:tr>
    </w:tbl>
    <w:p w14:paraId="79F8E7E5" w14:textId="77777777" w:rsidR="007C0E64" w:rsidRDefault="007C0E64" w:rsidP="007C0E64">
      <w:pPr>
        <w:pStyle w:val="BodyText"/>
        <w:rPr>
          <w:b/>
          <w:bCs/>
          <w:sz w:val="36"/>
          <w:szCs w:val="36"/>
          <w:u w:val="single"/>
        </w:rPr>
      </w:pPr>
    </w:p>
    <w:tbl>
      <w:tblPr>
        <w:tblStyle w:val="TableGrid"/>
        <w:tblW w:w="9345" w:type="dxa"/>
        <w:tblLook w:val="04A0" w:firstRow="1" w:lastRow="0" w:firstColumn="1" w:lastColumn="0" w:noHBand="0" w:noVBand="1"/>
      </w:tblPr>
      <w:tblGrid>
        <w:gridCol w:w="1154"/>
        <w:gridCol w:w="2394"/>
        <w:gridCol w:w="2409"/>
        <w:gridCol w:w="3388"/>
      </w:tblGrid>
      <w:tr w:rsidR="00625941" w:rsidRPr="00BA5495" w14:paraId="169813B4" w14:textId="77777777" w:rsidTr="00625941">
        <w:trPr>
          <w:trHeight w:val="679"/>
        </w:trPr>
        <w:tc>
          <w:tcPr>
            <w:tcW w:w="1154" w:type="dxa"/>
          </w:tcPr>
          <w:p w14:paraId="5CE528FC" w14:textId="77777777" w:rsidR="00625941" w:rsidRPr="00BA5495" w:rsidRDefault="00625941" w:rsidP="009E1406">
            <w:pPr>
              <w:pStyle w:val="BodyText"/>
              <w:jc w:val="center"/>
              <w:rPr>
                <w:b/>
                <w:szCs w:val="24"/>
              </w:rPr>
            </w:pPr>
            <w:r w:rsidRPr="00BA5495">
              <w:rPr>
                <w:b/>
                <w:szCs w:val="24"/>
              </w:rPr>
              <w:t>Test case#</w:t>
            </w:r>
          </w:p>
        </w:tc>
        <w:tc>
          <w:tcPr>
            <w:tcW w:w="2394" w:type="dxa"/>
          </w:tcPr>
          <w:p w14:paraId="5E6241DB" w14:textId="77777777" w:rsidR="00625941" w:rsidRPr="00BA5495" w:rsidRDefault="00625941" w:rsidP="009E1406">
            <w:pPr>
              <w:pStyle w:val="BodyText"/>
              <w:jc w:val="center"/>
              <w:rPr>
                <w:b/>
                <w:bCs/>
                <w:szCs w:val="24"/>
              </w:rPr>
            </w:pPr>
            <w:r w:rsidRPr="00BA5495">
              <w:rPr>
                <w:b/>
                <w:bCs/>
                <w:szCs w:val="24"/>
              </w:rPr>
              <w:t>Input</w:t>
            </w:r>
          </w:p>
        </w:tc>
        <w:tc>
          <w:tcPr>
            <w:tcW w:w="2409" w:type="dxa"/>
          </w:tcPr>
          <w:p w14:paraId="6AE02D0E" w14:textId="77777777" w:rsidR="00625941" w:rsidRPr="00BA5495" w:rsidRDefault="00625941" w:rsidP="009E1406">
            <w:pPr>
              <w:pStyle w:val="BodyText"/>
              <w:jc w:val="center"/>
              <w:rPr>
                <w:b/>
                <w:szCs w:val="24"/>
              </w:rPr>
            </w:pPr>
            <w:r w:rsidRPr="00BA5495">
              <w:rPr>
                <w:b/>
                <w:bCs/>
                <w:szCs w:val="24"/>
              </w:rPr>
              <w:t>Expected Output</w:t>
            </w:r>
          </w:p>
        </w:tc>
        <w:tc>
          <w:tcPr>
            <w:tcW w:w="3388" w:type="dxa"/>
          </w:tcPr>
          <w:p w14:paraId="282239B0" w14:textId="77777777" w:rsidR="00625941" w:rsidRPr="00BA5495" w:rsidRDefault="00625941" w:rsidP="009E1406">
            <w:pPr>
              <w:pStyle w:val="BodyText"/>
              <w:jc w:val="center"/>
              <w:rPr>
                <w:b/>
                <w:szCs w:val="24"/>
              </w:rPr>
            </w:pPr>
            <w:r w:rsidRPr="00BA5495">
              <w:rPr>
                <w:b/>
                <w:szCs w:val="24"/>
              </w:rPr>
              <w:t>Comments/Remarks</w:t>
            </w:r>
          </w:p>
          <w:p w14:paraId="440BDFDE" w14:textId="77777777" w:rsidR="00625941" w:rsidRPr="00BA5495" w:rsidRDefault="00625941" w:rsidP="009E1406">
            <w:pPr>
              <w:pStyle w:val="BodyText"/>
              <w:jc w:val="center"/>
              <w:rPr>
                <w:b/>
                <w:szCs w:val="24"/>
              </w:rPr>
            </w:pPr>
          </w:p>
        </w:tc>
      </w:tr>
      <w:tr w:rsidR="00625941" w:rsidRPr="00BA5495" w14:paraId="73BAE4EB" w14:textId="77777777" w:rsidTr="00625941">
        <w:trPr>
          <w:trHeight w:val="679"/>
        </w:trPr>
        <w:tc>
          <w:tcPr>
            <w:tcW w:w="1154" w:type="dxa"/>
          </w:tcPr>
          <w:p w14:paraId="6338A1E0" w14:textId="77777777" w:rsidR="00625941" w:rsidRPr="00BA5495" w:rsidRDefault="00625941" w:rsidP="009E1406">
            <w:pPr>
              <w:pStyle w:val="BodyText"/>
              <w:jc w:val="center"/>
              <w:rPr>
                <w:b/>
                <w:szCs w:val="24"/>
              </w:rPr>
            </w:pPr>
            <w:r>
              <w:rPr>
                <w:b/>
                <w:szCs w:val="24"/>
              </w:rPr>
              <w:t>1</w:t>
            </w:r>
          </w:p>
        </w:tc>
        <w:tc>
          <w:tcPr>
            <w:tcW w:w="2394" w:type="dxa"/>
          </w:tcPr>
          <w:p w14:paraId="0EA70524" w14:textId="77777777" w:rsidR="00625941" w:rsidRDefault="00625941" w:rsidP="009E1406">
            <w:pPr>
              <w:pStyle w:val="BodyText"/>
              <w:jc w:val="left"/>
              <w:rPr>
                <w:szCs w:val="24"/>
              </w:rPr>
            </w:pPr>
            <w:r>
              <w:rPr>
                <w:szCs w:val="24"/>
              </w:rPr>
              <w:t>b[] = Empty Array</w:t>
            </w:r>
          </w:p>
          <w:p w14:paraId="387CE5BC" w14:textId="77777777" w:rsidR="00625941" w:rsidRDefault="00625941" w:rsidP="009E1406">
            <w:pPr>
              <w:pStyle w:val="BodyText"/>
              <w:jc w:val="left"/>
              <w:rPr>
                <w:szCs w:val="24"/>
              </w:rPr>
            </w:pPr>
            <w:r>
              <w:rPr>
                <w:szCs w:val="24"/>
              </w:rPr>
              <w:t>off = 0</w:t>
            </w:r>
          </w:p>
          <w:p w14:paraId="2A8624DB" w14:textId="77777777" w:rsidR="00625941" w:rsidRPr="00BA5495" w:rsidRDefault="00625941" w:rsidP="009E1406">
            <w:pPr>
              <w:pStyle w:val="BodyText"/>
              <w:rPr>
                <w:szCs w:val="24"/>
              </w:rPr>
            </w:pPr>
            <w:proofErr w:type="spellStart"/>
            <w:r>
              <w:rPr>
                <w:szCs w:val="24"/>
              </w:rPr>
              <w:t>len</w:t>
            </w:r>
            <w:proofErr w:type="spellEnd"/>
            <w:r>
              <w:rPr>
                <w:szCs w:val="24"/>
              </w:rPr>
              <w:t xml:space="preserve"> = 3</w:t>
            </w:r>
          </w:p>
        </w:tc>
        <w:tc>
          <w:tcPr>
            <w:tcW w:w="2409" w:type="dxa"/>
          </w:tcPr>
          <w:p w14:paraId="76FC35E1" w14:textId="77777777" w:rsidR="00625941" w:rsidRDefault="00625941" w:rsidP="009E1406">
            <w:pPr>
              <w:pStyle w:val="BodyText"/>
              <w:jc w:val="left"/>
              <w:rPr>
                <w:szCs w:val="24"/>
              </w:rPr>
            </w:pPr>
            <w:r>
              <w:rPr>
                <w:szCs w:val="24"/>
              </w:rPr>
              <w:t>3,</w:t>
            </w:r>
          </w:p>
          <w:p w14:paraId="44AC011C" w14:textId="77777777" w:rsidR="00625941" w:rsidRPr="00BA5495" w:rsidRDefault="00625941" w:rsidP="009E1406">
            <w:pPr>
              <w:pStyle w:val="BodyText"/>
              <w:rPr>
                <w:szCs w:val="24"/>
              </w:rPr>
            </w:pPr>
            <w:r>
              <w:rPr>
                <w:szCs w:val="24"/>
              </w:rPr>
              <w:t>b[] =‘ABC’</w:t>
            </w:r>
          </w:p>
        </w:tc>
        <w:tc>
          <w:tcPr>
            <w:tcW w:w="3388" w:type="dxa"/>
          </w:tcPr>
          <w:p w14:paraId="1C6F052E" w14:textId="77777777" w:rsidR="00625941" w:rsidRDefault="00625941" w:rsidP="009E1406">
            <w:pPr>
              <w:pStyle w:val="BodyText"/>
              <w:jc w:val="center"/>
            </w:pPr>
            <w:proofErr w:type="spellStart"/>
            <w:r>
              <w:rPr>
                <w:szCs w:val="24"/>
              </w:rPr>
              <w:t>i</w:t>
            </w:r>
            <w:proofErr w:type="spellEnd"/>
            <w:r>
              <w:rPr>
                <w:szCs w:val="24"/>
              </w:rPr>
              <w:t xml:space="preserve"> = Covers </w:t>
            </w:r>
            <w:r>
              <w:t>&lt;290,292&gt;, &lt;290,297&gt;, &lt;292, 292&gt;, &lt;292,297&gt;</w:t>
            </w:r>
          </w:p>
          <w:p w14:paraId="6A268668" w14:textId="77777777" w:rsidR="00625941" w:rsidRDefault="00625941" w:rsidP="009E1406">
            <w:pPr>
              <w:pStyle w:val="BodyText"/>
              <w:jc w:val="center"/>
            </w:pPr>
            <w:r>
              <w:t>c = Covers &lt;284,285&gt;, &lt;284,288&gt;, &lt;293,294&gt;, &lt;293,297&gt;</w:t>
            </w:r>
          </w:p>
          <w:p w14:paraId="62FF35AC" w14:textId="77777777" w:rsidR="00625941" w:rsidRPr="00BA5495" w:rsidRDefault="00625941" w:rsidP="009E1406">
            <w:pPr>
              <w:pStyle w:val="BodyText"/>
              <w:jc w:val="center"/>
              <w:rPr>
                <w:szCs w:val="24"/>
              </w:rPr>
            </w:pPr>
            <w:proofErr w:type="spellStart"/>
            <w:r>
              <w:t>len</w:t>
            </w:r>
            <w:proofErr w:type="spellEnd"/>
            <w:r>
              <w:t xml:space="preserve">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r w:rsidRPr="001C1CC8">
        <w:rPr>
          <w:b/>
          <w:sz w:val="32"/>
          <w:szCs w:val="32"/>
        </w:rPr>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lastRenderedPageBreak/>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364B2F2A" w:rsidR="008E011A" w:rsidRPr="00BA5495" w:rsidRDefault="003845F2" w:rsidP="003845F2">
      <w:pPr>
        <w:pStyle w:val="BodyText"/>
        <w:tabs>
          <w:tab w:val="center" w:pos="4513"/>
          <w:tab w:val="left" w:pos="8244"/>
        </w:tabs>
        <w:jc w:val="left"/>
        <w:rPr>
          <w:sz w:val="32"/>
          <w:szCs w:val="32"/>
        </w:rPr>
      </w:pPr>
      <w:r>
        <w:rPr>
          <w:sz w:val="32"/>
          <w:szCs w:val="32"/>
        </w:rPr>
        <w:lastRenderedPageBreak/>
        <w:tab/>
      </w:r>
      <w:r w:rsidR="00E563B2">
        <w:rPr>
          <w:noProof/>
          <w:sz w:val="32"/>
          <w:szCs w:val="32"/>
        </w:rPr>
        <w:drawing>
          <wp:inline distT="0" distB="0" distL="0" distR="0" wp14:anchorId="7D5D3219" wp14:editId="30C641E1">
            <wp:extent cx="5986145" cy="62915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6145" cy="6291580"/>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t>Statement Coverage:</w:t>
      </w:r>
    </w:p>
    <w:tbl>
      <w:tblPr>
        <w:tblStyle w:val="TableGrid"/>
        <w:tblW w:w="9241" w:type="dxa"/>
        <w:tblLook w:val="04A0" w:firstRow="1" w:lastRow="0" w:firstColumn="1" w:lastColumn="0" w:noHBand="0" w:noVBand="1"/>
      </w:tblPr>
      <w:tblGrid>
        <w:gridCol w:w="1141"/>
        <w:gridCol w:w="2367"/>
        <w:gridCol w:w="2382"/>
        <w:gridCol w:w="3351"/>
      </w:tblGrid>
      <w:tr w:rsidR="00D4151A" w:rsidRPr="00BA5495" w14:paraId="05BAC266" w14:textId="77777777" w:rsidTr="00D4151A">
        <w:trPr>
          <w:trHeight w:val="1474"/>
        </w:trPr>
        <w:tc>
          <w:tcPr>
            <w:tcW w:w="1141" w:type="dxa"/>
          </w:tcPr>
          <w:p w14:paraId="42115420" w14:textId="77777777" w:rsidR="00D4151A" w:rsidRPr="00BA5495" w:rsidRDefault="00D4151A" w:rsidP="00616C3B">
            <w:pPr>
              <w:pStyle w:val="BodyText"/>
              <w:jc w:val="center"/>
              <w:rPr>
                <w:b/>
                <w:szCs w:val="24"/>
              </w:rPr>
            </w:pPr>
            <w:r w:rsidRPr="00BA5495">
              <w:rPr>
                <w:b/>
                <w:szCs w:val="24"/>
              </w:rPr>
              <w:t>Test case#</w:t>
            </w:r>
          </w:p>
        </w:tc>
        <w:tc>
          <w:tcPr>
            <w:tcW w:w="2367" w:type="dxa"/>
          </w:tcPr>
          <w:p w14:paraId="2DD537DA" w14:textId="77777777" w:rsidR="00D4151A" w:rsidRPr="00BA5495" w:rsidRDefault="00D4151A" w:rsidP="00616C3B">
            <w:pPr>
              <w:pStyle w:val="BodyText"/>
              <w:jc w:val="center"/>
              <w:rPr>
                <w:b/>
                <w:bCs/>
                <w:szCs w:val="24"/>
              </w:rPr>
            </w:pPr>
            <w:r w:rsidRPr="00BA5495">
              <w:rPr>
                <w:b/>
                <w:bCs/>
                <w:szCs w:val="24"/>
              </w:rPr>
              <w:t>Input</w:t>
            </w:r>
          </w:p>
        </w:tc>
        <w:tc>
          <w:tcPr>
            <w:tcW w:w="2382" w:type="dxa"/>
          </w:tcPr>
          <w:p w14:paraId="29676151" w14:textId="77777777" w:rsidR="00D4151A" w:rsidRPr="00BA5495" w:rsidRDefault="00D4151A" w:rsidP="00616C3B">
            <w:pPr>
              <w:pStyle w:val="BodyText"/>
              <w:jc w:val="center"/>
              <w:rPr>
                <w:b/>
                <w:szCs w:val="24"/>
              </w:rPr>
            </w:pPr>
            <w:r w:rsidRPr="00BA5495">
              <w:rPr>
                <w:b/>
                <w:bCs/>
                <w:szCs w:val="24"/>
              </w:rPr>
              <w:t>Expected Output</w:t>
            </w:r>
          </w:p>
        </w:tc>
        <w:tc>
          <w:tcPr>
            <w:tcW w:w="3351" w:type="dxa"/>
          </w:tcPr>
          <w:p w14:paraId="5A0B90B2" w14:textId="77777777" w:rsidR="00D4151A" w:rsidRPr="00BA5495" w:rsidRDefault="00D4151A" w:rsidP="00616C3B">
            <w:pPr>
              <w:pStyle w:val="BodyText"/>
              <w:jc w:val="center"/>
              <w:rPr>
                <w:b/>
                <w:szCs w:val="24"/>
              </w:rPr>
            </w:pPr>
            <w:r w:rsidRPr="00BA5495">
              <w:rPr>
                <w:b/>
                <w:szCs w:val="24"/>
              </w:rPr>
              <w:t>Comments/Remarks</w:t>
            </w:r>
          </w:p>
          <w:p w14:paraId="08BAEA4A" w14:textId="77777777" w:rsidR="00D4151A" w:rsidRPr="00BA5495" w:rsidRDefault="00D4151A" w:rsidP="00616C3B">
            <w:pPr>
              <w:pStyle w:val="BodyText"/>
              <w:jc w:val="center"/>
              <w:rPr>
                <w:b/>
                <w:szCs w:val="24"/>
              </w:rPr>
            </w:pPr>
          </w:p>
        </w:tc>
      </w:tr>
      <w:tr w:rsidR="00D4151A" w:rsidRPr="00BA5495" w14:paraId="3EBB521D" w14:textId="77777777" w:rsidTr="00D4151A">
        <w:trPr>
          <w:trHeight w:val="710"/>
        </w:trPr>
        <w:tc>
          <w:tcPr>
            <w:tcW w:w="1141" w:type="dxa"/>
          </w:tcPr>
          <w:p w14:paraId="68C0684B" w14:textId="62A10F20" w:rsidR="00D4151A" w:rsidRPr="00BA5495" w:rsidRDefault="00D4151A" w:rsidP="00616C3B">
            <w:pPr>
              <w:pStyle w:val="BodyText"/>
              <w:jc w:val="center"/>
              <w:rPr>
                <w:b/>
                <w:szCs w:val="24"/>
              </w:rPr>
            </w:pPr>
            <w:r w:rsidRPr="00BA5495">
              <w:rPr>
                <w:b/>
                <w:szCs w:val="24"/>
              </w:rPr>
              <w:lastRenderedPageBreak/>
              <w:t>1</w:t>
            </w:r>
          </w:p>
        </w:tc>
        <w:tc>
          <w:tcPr>
            <w:tcW w:w="2367" w:type="dxa"/>
          </w:tcPr>
          <w:p w14:paraId="386DE9A7" w14:textId="6737F3A4" w:rsidR="00D4151A" w:rsidRPr="00BA5495" w:rsidRDefault="00D4151A" w:rsidP="00575267">
            <w:pPr>
              <w:pStyle w:val="BodyText"/>
              <w:jc w:val="center"/>
              <w:rPr>
                <w:szCs w:val="24"/>
              </w:rPr>
            </w:pPr>
            <w:r>
              <w:rPr>
                <w:szCs w:val="24"/>
              </w:rPr>
              <w:t>a = 15</w:t>
            </w:r>
            <w:r>
              <w:rPr>
                <w:szCs w:val="24"/>
              </w:rPr>
              <w:br/>
              <w:t>b = 0</w:t>
            </w:r>
          </w:p>
        </w:tc>
        <w:tc>
          <w:tcPr>
            <w:tcW w:w="2382" w:type="dxa"/>
          </w:tcPr>
          <w:p w14:paraId="5DFE45BB" w14:textId="4C1EA477" w:rsidR="00D4151A" w:rsidRPr="00BA5495" w:rsidRDefault="00D4151A" w:rsidP="00616C3B">
            <w:pPr>
              <w:pStyle w:val="BodyText"/>
              <w:rPr>
                <w:szCs w:val="24"/>
              </w:rPr>
            </w:pPr>
            <w:r>
              <w:rPr>
                <w:szCs w:val="24"/>
              </w:rPr>
              <w:t xml:space="preserve">          15</w:t>
            </w:r>
          </w:p>
        </w:tc>
        <w:tc>
          <w:tcPr>
            <w:tcW w:w="3351" w:type="dxa"/>
          </w:tcPr>
          <w:p w14:paraId="0B25A86F" w14:textId="37E155D1" w:rsidR="00D4151A" w:rsidRPr="00BA5495" w:rsidRDefault="00D4151A" w:rsidP="00616C3B">
            <w:pPr>
              <w:pStyle w:val="BodyText"/>
              <w:jc w:val="center"/>
              <w:rPr>
                <w:szCs w:val="24"/>
              </w:rPr>
            </w:pPr>
            <w:r>
              <w:rPr>
                <w:szCs w:val="24"/>
              </w:rPr>
              <w:t>Covers statement 2047-2048</w:t>
            </w:r>
          </w:p>
        </w:tc>
      </w:tr>
      <w:tr w:rsidR="00D4151A" w:rsidRPr="00BA5495" w14:paraId="4F33C238" w14:textId="77777777" w:rsidTr="00D4151A">
        <w:trPr>
          <w:trHeight w:val="881"/>
        </w:trPr>
        <w:tc>
          <w:tcPr>
            <w:tcW w:w="1141" w:type="dxa"/>
          </w:tcPr>
          <w:p w14:paraId="3349E752" w14:textId="39EC66FE" w:rsidR="00D4151A" w:rsidRPr="00BA5495" w:rsidRDefault="00D4151A" w:rsidP="00616C3B">
            <w:pPr>
              <w:pStyle w:val="BodyText"/>
              <w:jc w:val="center"/>
              <w:rPr>
                <w:b/>
                <w:iCs/>
                <w:szCs w:val="24"/>
              </w:rPr>
            </w:pPr>
            <w:r>
              <w:rPr>
                <w:b/>
                <w:iCs/>
                <w:szCs w:val="24"/>
              </w:rPr>
              <w:t>2</w:t>
            </w:r>
            <w:r w:rsidRPr="00BA5495">
              <w:rPr>
                <w:b/>
                <w:iCs/>
                <w:szCs w:val="24"/>
              </w:rPr>
              <w:t xml:space="preserve"> </w:t>
            </w:r>
          </w:p>
        </w:tc>
        <w:tc>
          <w:tcPr>
            <w:tcW w:w="2367" w:type="dxa"/>
          </w:tcPr>
          <w:p w14:paraId="2D7CD7A1" w14:textId="77777777" w:rsidR="00D4151A" w:rsidRDefault="00D4151A" w:rsidP="00616C3B">
            <w:pPr>
              <w:pStyle w:val="BodyText"/>
              <w:jc w:val="center"/>
              <w:rPr>
                <w:szCs w:val="24"/>
              </w:rPr>
            </w:pPr>
            <w:r>
              <w:rPr>
                <w:szCs w:val="24"/>
              </w:rPr>
              <w:t>a = 0</w:t>
            </w:r>
          </w:p>
          <w:p w14:paraId="353C04E3" w14:textId="61D05745" w:rsidR="00D4151A" w:rsidRPr="00BA5495" w:rsidRDefault="00D4151A" w:rsidP="00616C3B">
            <w:pPr>
              <w:pStyle w:val="BodyText"/>
              <w:jc w:val="center"/>
              <w:rPr>
                <w:szCs w:val="24"/>
              </w:rPr>
            </w:pPr>
            <w:r>
              <w:rPr>
                <w:szCs w:val="24"/>
              </w:rPr>
              <w:t>b =15</w:t>
            </w:r>
          </w:p>
        </w:tc>
        <w:tc>
          <w:tcPr>
            <w:tcW w:w="2382" w:type="dxa"/>
          </w:tcPr>
          <w:p w14:paraId="08262080" w14:textId="687399BC" w:rsidR="00D4151A" w:rsidRPr="00BA5495" w:rsidRDefault="00D4151A" w:rsidP="00C86909">
            <w:pPr>
              <w:pStyle w:val="BodyText"/>
              <w:jc w:val="center"/>
              <w:rPr>
                <w:szCs w:val="24"/>
              </w:rPr>
            </w:pPr>
            <w:r>
              <w:rPr>
                <w:szCs w:val="24"/>
              </w:rPr>
              <w:t>15</w:t>
            </w:r>
          </w:p>
        </w:tc>
        <w:tc>
          <w:tcPr>
            <w:tcW w:w="3351" w:type="dxa"/>
          </w:tcPr>
          <w:p w14:paraId="1F31A92C" w14:textId="4667E9B2" w:rsidR="00D4151A" w:rsidRPr="00BA5495" w:rsidRDefault="00D4151A" w:rsidP="00616C3B">
            <w:pPr>
              <w:pStyle w:val="BodyText"/>
              <w:jc w:val="center"/>
              <w:rPr>
                <w:szCs w:val="24"/>
              </w:rPr>
            </w:pPr>
            <w:r>
              <w:rPr>
                <w:szCs w:val="24"/>
              </w:rPr>
              <w:t>Covers statement 2049-2050</w:t>
            </w:r>
          </w:p>
        </w:tc>
      </w:tr>
      <w:tr w:rsidR="00D4151A" w:rsidRPr="00BA5495" w14:paraId="25517518" w14:textId="77777777" w:rsidTr="00D4151A">
        <w:trPr>
          <w:trHeight w:val="620"/>
        </w:trPr>
        <w:tc>
          <w:tcPr>
            <w:tcW w:w="1141" w:type="dxa"/>
          </w:tcPr>
          <w:p w14:paraId="5DBE8B29" w14:textId="4105DAE8" w:rsidR="00D4151A" w:rsidRDefault="00D4151A" w:rsidP="00616C3B">
            <w:pPr>
              <w:pStyle w:val="BodyText"/>
              <w:jc w:val="center"/>
              <w:rPr>
                <w:b/>
                <w:iCs/>
                <w:szCs w:val="24"/>
              </w:rPr>
            </w:pPr>
            <w:r>
              <w:rPr>
                <w:b/>
                <w:iCs/>
                <w:szCs w:val="24"/>
              </w:rPr>
              <w:t>3</w:t>
            </w:r>
          </w:p>
        </w:tc>
        <w:tc>
          <w:tcPr>
            <w:tcW w:w="2367" w:type="dxa"/>
          </w:tcPr>
          <w:p w14:paraId="775CA2AE" w14:textId="197DE138" w:rsidR="00D4151A" w:rsidRDefault="00D4151A" w:rsidP="00616F08">
            <w:pPr>
              <w:pStyle w:val="BodyText"/>
              <w:jc w:val="center"/>
              <w:rPr>
                <w:szCs w:val="24"/>
              </w:rPr>
            </w:pPr>
            <w:r>
              <w:rPr>
                <w:szCs w:val="24"/>
              </w:rPr>
              <w:t>a = 98</w:t>
            </w:r>
          </w:p>
          <w:p w14:paraId="71ED806E" w14:textId="67D00FD3" w:rsidR="00D4151A" w:rsidRDefault="00D4151A" w:rsidP="00616F08">
            <w:pPr>
              <w:pStyle w:val="BodyText"/>
              <w:jc w:val="center"/>
              <w:rPr>
                <w:szCs w:val="24"/>
              </w:rPr>
            </w:pPr>
            <w:r>
              <w:rPr>
                <w:szCs w:val="24"/>
              </w:rPr>
              <w:t>b =56</w:t>
            </w:r>
          </w:p>
        </w:tc>
        <w:tc>
          <w:tcPr>
            <w:tcW w:w="2382" w:type="dxa"/>
          </w:tcPr>
          <w:p w14:paraId="1C4AF5B3" w14:textId="7E4B189E" w:rsidR="00D4151A" w:rsidRDefault="00D4151A" w:rsidP="00616C3B">
            <w:pPr>
              <w:pStyle w:val="BodyText"/>
              <w:jc w:val="center"/>
              <w:rPr>
                <w:szCs w:val="24"/>
              </w:rPr>
            </w:pPr>
            <w:r>
              <w:rPr>
                <w:szCs w:val="24"/>
              </w:rPr>
              <w:t>14</w:t>
            </w:r>
          </w:p>
        </w:tc>
        <w:tc>
          <w:tcPr>
            <w:tcW w:w="3351" w:type="dxa"/>
          </w:tcPr>
          <w:p w14:paraId="3179B640" w14:textId="68134DBD" w:rsidR="00D4151A" w:rsidRDefault="00D4151A"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187" w:type="dxa"/>
        <w:tblLook w:val="04A0" w:firstRow="1" w:lastRow="0" w:firstColumn="1" w:lastColumn="0" w:noHBand="0" w:noVBand="1"/>
      </w:tblPr>
      <w:tblGrid>
        <w:gridCol w:w="1134"/>
        <w:gridCol w:w="2354"/>
        <w:gridCol w:w="2368"/>
        <w:gridCol w:w="3331"/>
      </w:tblGrid>
      <w:tr w:rsidR="00B8546C" w:rsidRPr="00BA5495" w14:paraId="53F013B1" w14:textId="77777777" w:rsidTr="00B8546C">
        <w:trPr>
          <w:trHeight w:val="611"/>
        </w:trPr>
        <w:tc>
          <w:tcPr>
            <w:tcW w:w="1134" w:type="dxa"/>
          </w:tcPr>
          <w:p w14:paraId="4AF41DF6" w14:textId="77777777" w:rsidR="00B8546C" w:rsidRPr="00BA5495" w:rsidRDefault="00B8546C" w:rsidP="00616C3B">
            <w:pPr>
              <w:pStyle w:val="BodyText"/>
              <w:jc w:val="center"/>
              <w:rPr>
                <w:b/>
                <w:szCs w:val="24"/>
              </w:rPr>
            </w:pPr>
            <w:r w:rsidRPr="00BA5495">
              <w:rPr>
                <w:b/>
                <w:szCs w:val="24"/>
              </w:rPr>
              <w:t>Test case#</w:t>
            </w:r>
          </w:p>
        </w:tc>
        <w:tc>
          <w:tcPr>
            <w:tcW w:w="2354" w:type="dxa"/>
          </w:tcPr>
          <w:p w14:paraId="122E3B7D" w14:textId="77777777" w:rsidR="00B8546C" w:rsidRPr="00BA5495" w:rsidRDefault="00B8546C" w:rsidP="00616C3B">
            <w:pPr>
              <w:pStyle w:val="BodyText"/>
              <w:jc w:val="center"/>
              <w:rPr>
                <w:b/>
                <w:bCs/>
                <w:szCs w:val="24"/>
              </w:rPr>
            </w:pPr>
            <w:r w:rsidRPr="00BA5495">
              <w:rPr>
                <w:b/>
                <w:bCs/>
                <w:szCs w:val="24"/>
              </w:rPr>
              <w:t>Input</w:t>
            </w:r>
          </w:p>
        </w:tc>
        <w:tc>
          <w:tcPr>
            <w:tcW w:w="2368" w:type="dxa"/>
          </w:tcPr>
          <w:p w14:paraId="0EC30861" w14:textId="77777777" w:rsidR="00B8546C" w:rsidRPr="00BA5495" w:rsidRDefault="00B8546C" w:rsidP="00616C3B">
            <w:pPr>
              <w:pStyle w:val="BodyText"/>
              <w:jc w:val="center"/>
              <w:rPr>
                <w:b/>
                <w:szCs w:val="24"/>
              </w:rPr>
            </w:pPr>
            <w:r w:rsidRPr="00BA5495">
              <w:rPr>
                <w:b/>
                <w:bCs/>
                <w:szCs w:val="24"/>
              </w:rPr>
              <w:t>Expected Output</w:t>
            </w:r>
          </w:p>
        </w:tc>
        <w:tc>
          <w:tcPr>
            <w:tcW w:w="3331" w:type="dxa"/>
          </w:tcPr>
          <w:p w14:paraId="0B770CB9" w14:textId="77777777" w:rsidR="00B8546C" w:rsidRPr="00BA5495" w:rsidRDefault="00B8546C" w:rsidP="00616C3B">
            <w:pPr>
              <w:pStyle w:val="BodyText"/>
              <w:jc w:val="center"/>
              <w:rPr>
                <w:b/>
                <w:szCs w:val="24"/>
              </w:rPr>
            </w:pPr>
            <w:r w:rsidRPr="00BA5495">
              <w:rPr>
                <w:b/>
                <w:szCs w:val="24"/>
              </w:rPr>
              <w:t>Comments/Remarks</w:t>
            </w:r>
          </w:p>
          <w:p w14:paraId="712FDAF6" w14:textId="77777777" w:rsidR="00B8546C" w:rsidRPr="00BA5495" w:rsidRDefault="00B8546C" w:rsidP="00616C3B">
            <w:pPr>
              <w:pStyle w:val="BodyText"/>
              <w:jc w:val="center"/>
              <w:rPr>
                <w:b/>
                <w:szCs w:val="24"/>
              </w:rPr>
            </w:pPr>
          </w:p>
        </w:tc>
      </w:tr>
      <w:tr w:rsidR="00B8546C" w:rsidRPr="00BA5495" w14:paraId="12F72977" w14:textId="77777777" w:rsidTr="00B8546C">
        <w:trPr>
          <w:trHeight w:val="611"/>
        </w:trPr>
        <w:tc>
          <w:tcPr>
            <w:tcW w:w="1134" w:type="dxa"/>
          </w:tcPr>
          <w:p w14:paraId="3C303EC0" w14:textId="49164AF9" w:rsidR="00B8546C" w:rsidRPr="00BA5495" w:rsidRDefault="00B8546C" w:rsidP="00616C3B">
            <w:pPr>
              <w:pStyle w:val="BodyText"/>
              <w:jc w:val="center"/>
              <w:rPr>
                <w:b/>
                <w:szCs w:val="24"/>
              </w:rPr>
            </w:pPr>
            <w:r w:rsidRPr="00BA5495">
              <w:rPr>
                <w:b/>
                <w:szCs w:val="24"/>
              </w:rPr>
              <w:t>1</w:t>
            </w:r>
          </w:p>
        </w:tc>
        <w:tc>
          <w:tcPr>
            <w:tcW w:w="2354" w:type="dxa"/>
          </w:tcPr>
          <w:p w14:paraId="21E4103D" w14:textId="40F19DA6" w:rsidR="00B8546C" w:rsidRPr="00BA5495" w:rsidRDefault="00B8546C" w:rsidP="00616C3B">
            <w:pPr>
              <w:pStyle w:val="BodyText"/>
              <w:jc w:val="center"/>
              <w:rPr>
                <w:szCs w:val="24"/>
              </w:rPr>
            </w:pPr>
            <w:r>
              <w:rPr>
                <w:szCs w:val="24"/>
              </w:rPr>
              <w:t>a = 15</w:t>
            </w:r>
            <w:r>
              <w:rPr>
                <w:szCs w:val="24"/>
              </w:rPr>
              <w:br/>
              <w:t>b = 0</w:t>
            </w:r>
          </w:p>
        </w:tc>
        <w:tc>
          <w:tcPr>
            <w:tcW w:w="2368" w:type="dxa"/>
          </w:tcPr>
          <w:p w14:paraId="1BFBA899" w14:textId="005A475C" w:rsidR="00B8546C" w:rsidRPr="00BA5495" w:rsidRDefault="00B8546C" w:rsidP="00C86909">
            <w:pPr>
              <w:pStyle w:val="BodyText"/>
              <w:jc w:val="center"/>
              <w:rPr>
                <w:szCs w:val="24"/>
              </w:rPr>
            </w:pPr>
            <w:r>
              <w:rPr>
                <w:szCs w:val="24"/>
              </w:rPr>
              <w:t>15</w:t>
            </w:r>
          </w:p>
        </w:tc>
        <w:tc>
          <w:tcPr>
            <w:tcW w:w="3331" w:type="dxa"/>
          </w:tcPr>
          <w:p w14:paraId="5C06FBCF" w14:textId="3755F465" w:rsidR="00B8546C" w:rsidRPr="00BA5495" w:rsidRDefault="00B8546C" w:rsidP="00616C3B">
            <w:pPr>
              <w:pStyle w:val="BodyText"/>
              <w:jc w:val="center"/>
              <w:rPr>
                <w:szCs w:val="24"/>
              </w:rPr>
            </w:pPr>
            <w:r>
              <w:rPr>
                <w:szCs w:val="24"/>
              </w:rPr>
              <w:t>Covers B2047T</w:t>
            </w:r>
          </w:p>
        </w:tc>
      </w:tr>
      <w:tr w:rsidR="00B8546C" w:rsidRPr="00BA5495" w14:paraId="09D1AE88" w14:textId="77777777" w:rsidTr="00B8546C">
        <w:trPr>
          <w:trHeight w:val="611"/>
        </w:trPr>
        <w:tc>
          <w:tcPr>
            <w:tcW w:w="1134" w:type="dxa"/>
          </w:tcPr>
          <w:p w14:paraId="2EFE77F9" w14:textId="799049B8" w:rsidR="00B8546C" w:rsidRPr="00BA5495" w:rsidRDefault="00B8546C" w:rsidP="00C86909">
            <w:pPr>
              <w:pStyle w:val="BodyText"/>
              <w:jc w:val="center"/>
              <w:rPr>
                <w:b/>
                <w:iCs/>
                <w:szCs w:val="24"/>
              </w:rPr>
            </w:pPr>
            <w:r>
              <w:rPr>
                <w:b/>
                <w:iCs/>
                <w:szCs w:val="24"/>
              </w:rPr>
              <w:t>2</w:t>
            </w:r>
          </w:p>
        </w:tc>
        <w:tc>
          <w:tcPr>
            <w:tcW w:w="2354" w:type="dxa"/>
          </w:tcPr>
          <w:p w14:paraId="02B83F50" w14:textId="77777777" w:rsidR="00B8546C" w:rsidRDefault="00B8546C" w:rsidP="00C86909">
            <w:pPr>
              <w:pStyle w:val="BodyText"/>
              <w:jc w:val="center"/>
              <w:rPr>
                <w:szCs w:val="24"/>
              </w:rPr>
            </w:pPr>
            <w:r>
              <w:rPr>
                <w:szCs w:val="24"/>
              </w:rPr>
              <w:t>a = 0</w:t>
            </w:r>
          </w:p>
          <w:p w14:paraId="734D58B5" w14:textId="71619C9A" w:rsidR="00B8546C" w:rsidRPr="00BA5495" w:rsidRDefault="00B8546C" w:rsidP="00C86909">
            <w:pPr>
              <w:pStyle w:val="BodyText"/>
              <w:jc w:val="center"/>
              <w:rPr>
                <w:szCs w:val="24"/>
              </w:rPr>
            </w:pPr>
            <w:r>
              <w:rPr>
                <w:szCs w:val="24"/>
              </w:rPr>
              <w:t>b =15</w:t>
            </w:r>
          </w:p>
        </w:tc>
        <w:tc>
          <w:tcPr>
            <w:tcW w:w="2368" w:type="dxa"/>
          </w:tcPr>
          <w:p w14:paraId="32E0B411" w14:textId="4A9C6A00" w:rsidR="00B8546C" w:rsidRPr="00BA5495" w:rsidRDefault="00B8546C" w:rsidP="00C86909">
            <w:pPr>
              <w:pStyle w:val="BodyText"/>
              <w:jc w:val="center"/>
              <w:rPr>
                <w:szCs w:val="24"/>
              </w:rPr>
            </w:pPr>
            <w:r>
              <w:rPr>
                <w:szCs w:val="24"/>
              </w:rPr>
              <w:t>15</w:t>
            </w:r>
          </w:p>
        </w:tc>
        <w:tc>
          <w:tcPr>
            <w:tcW w:w="3331" w:type="dxa"/>
          </w:tcPr>
          <w:p w14:paraId="58C7F367" w14:textId="1C74F4E1" w:rsidR="00B8546C" w:rsidRPr="00BA5495" w:rsidRDefault="00B8546C" w:rsidP="00C86909">
            <w:pPr>
              <w:pStyle w:val="BodyText"/>
              <w:jc w:val="center"/>
              <w:rPr>
                <w:szCs w:val="24"/>
              </w:rPr>
            </w:pPr>
            <w:r>
              <w:rPr>
                <w:szCs w:val="24"/>
              </w:rPr>
              <w:t>Covers B2049T, B2047F</w:t>
            </w:r>
          </w:p>
        </w:tc>
      </w:tr>
      <w:tr w:rsidR="00B8546C" w:rsidRPr="00BA5495" w14:paraId="6A8FFE5A" w14:textId="77777777" w:rsidTr="00B8546C">
        <w:trPr>
          <w:trHeight w:val="611"/>
        </w:trPr>
        <w:tc>
          <w:tcPr>
            <w:tcW w:w="1134" w:type="dxa"/>
          </w:tcPr>
          <w:p w14:paraId="7120C5C1" w14:textId="311DB051" w:rsidR="00B8546C" w:rsidRDefault="00B8546C" w:rsidP="00C86909">
            <w:pPr>
              <w:pStyle w:val="BodyText"/>
              <w:jc w:val="center"/>
              <w:rPr>
                <w:b/>
                <w:iCs/>
                <w:szCs w:val="24"/>
              </w:rPr>
            </w:pPr>
            <w:r>
              <w:rPr>
                <w:b/>
                <w:iCs/>
                <w:szCs w:val="24"/>
              </w:rPr>
              <w:t>3</w:t>
            </w:r>
          </w:p>
        </w:tc>
        <w:tc>
          <w:tcPr>
            <w:tcW w:w="2354" w:type="dxa"/>
          </w:tcPr>
          <w:p w14:paraId="26FA52F6" w14:textId="77777777" w:rsidR="00B8546C" w:rsidRDefault="00B8546C" w:rsidP="008B0303">
            <w:pPr>
              <w:pStyle w:val="BodyText"/>
              <w:jc w:val="center"/>
              <w:rPr>
                <w:szCs w:val="24"/>
              </w:rPr>
            </w:pPr>
            <w:r>
              <w:rPr>
                <w:szCs w:val="24"/>
              </w:rPr>
              <w:t>a = 98</w:t>
            </w:r>
          </w:p>
          <w:p w14:paraId="114F6B69" w14:textId="6C4D7B22" w:rsidR="00B8546C" w:rsidRDefault="00B8546C" w:rsidP="008B0303">
            <w:pPr>
              <w:pStyle w:val="BodyText"/>
              <w:jc w:val="center"/>
              <w:rPr>
                <w:szCs w:val="24"/>
              </w:rPr>
            </w:pPr>
            <w:r>
              <w:rPr>
                <w:szCs w:val="24"/>
              </w:rPr>
              <w:t>b =56</w:t>
            </w:r>
          </w:p>
        </w:tc>
        <w:tc>
          <w:tcPr>
            <w:tcW w:w="2368" w:type="dxa"/>
          </w:tcPr>
          <w:p w14:paraId="3D74E29A" w14:textId="061A0C7E" w:rsidR="00B8546C" w:rsidRDefault="00B8546C" w:rsidP="00C86909">
            <w:pPr>
              <w:pStyle w:val="BodyText"/>
              <w:jc w:val="center"/>
              <w:rPr>
                <w:szCs w:val="24"/>
              </w:rPr>
            </w:pPr>
            <w:r>
              <w:rPr>
                <w:szCs w:val="24"/>
              </w:rPr>
              <w:t>14</w:t>
            </w:r>
          </w:p>
        </w:tc>
        <w:tc>
          <w:tcPr>
            <w:tcW w:w="3331" w:type="dxa"/>
          </w:tcPr>
          <w:p w14:paraId="781C23A2" w14:textId="7BB26E2F" w:rsidR="00B8546C" w:rsidRDefault="00B8546C" w:rsidP="00C86909">
            <w:pPr>
              <w:pStyle w:val="BodyText"/>
              <w:jc w:val="center"/>
              <w:rPr>
                <w:szCs w:val="24"/>
              </w:rPr>
            </w:pPr>
            <w:r>
              <w:rPr>
                <w:szCs w:val="24"/>
              </w:rPr>
              <w:t>Covers B2047F, B2049F, B2060TF, B2061T</w:t>
            </w:r>
          </w:p>
        </w:tc>
      </w:tr>
      <w:tr w:rsidR="00B8546C" w:rsidRPr="00BA5495" w14:paraId="42E4F9BD" w14:textId="77777777" w:rsidTr="00B8546C">
        <w:trPr>
          <w:trHeight w:val="611"/>
        </w:trPr>
        <w:tc>
          <w:tcPr>
            <w:tcW w:w="1134" w:type="dxa"/>
          </w:tcPr>
          <w:p w14:paraId="785433AD" w14:textId="6D361305" w:rsidR="00B8546C" w:rsidRDefault="00B8546C" w:rsidP="003E2DFC">
            <w:pPr>
              <w:pStyle w:val="BodyText"/>
              <w:jc w:val="center"/>
              <w:rPr>
                <w:b/>
                <w:iCs/>
                <w:szCs w:val="24"/>
              </w:rPr>
            </w:pPr>
            <w:r>
              <w:rPr>
                <w:b/>
                <w:iCs/>
                <w:szCs w:val="24"/>
              </w:rPr>
              <w:t>4</w:t>
            </w:r>
          </w:p>
        </w:tc>
        <w:tc>
          <w:tcPr>
            <w:tcW w:w="2354" w:type="dxa"/>
          </w:tcPr>
          <w:p w14:paraId="61B6815E" w14:textId="4F493547" w:rsidR="00B8546C" w:rsidRDefault="00B8546C" w:rsidP="003E2DFC">
            <w:pPr>
              <w:pStyle w:val="BodyText"/>
              <w:jc w:val="center"/>
              <w:rPr>
                <w:szCs w:val="24"/>
              </w:rPr>
            </w:pPr>
            <w:r>
              <w:rPr>
                <w:szCs w:val="24"/>
              </w:rPr>
              <w:t>a = 56</w:t>
            </w:r>
          </w:p>
          <w:p w14:paraId="514F6630" w14:textId="7C6EB15A" w:rsidR="00B8546C" w:rsidRDefault="00B8546C" w:rsidP="003E2DFC">
            <w:pPr>
              <w:pStyle w:val="BodyText"/>
              <w:jc w:val="center"/>
              <w:rPr>
                <w:szCs w:val="24"/>
              </w:rPr>
            </w:pPr>
            <w:r>
              <w:rPr>
                <w:szCs w:val="24"/>
              </w:rPr>
              <w:t>b =98</w:t>
            </w:r>
          </w:p>
        </w:tc>
        <w:tc>
          <w:tcPr>
            <w:tcW w:w="2368" w:type="dxa"/>
          </w:tcPr>
          <w:p w14:paraId="7BBA7E0C" w14:textId="71541C3E" w:rsidR="00B8546C" w:rsidRDefault="00B8546C" w:rsidP="003E2DFC">
            <w:pPr>
              <w:pStyle w:val="BodyText"/>
              <w:jc w:val="center"/>
              <w:rPr>
                <w:szCs w:val="24"/>
              </w:rPr>
            </w:pPr>
            <w:r>
              <w:rPr>
                <w:szCs w:val="24"/>
              </w:rPr>
              <w:t>14</w:t>
            </w:r>
          </w:p>
        </w:tc>
        <w:tc>
          <w:tcPr>
            <w:tcW w:w="3331" w:type="dxa"/>
          </w:tcPr>
          <w:p w14:paraId="76660544" w14:textId="28BE732E" w:rsidR="00B8546C" w:rsidRDefault="00B8546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217" w:type="dxa"/>
        <w:tblLook w:val="04A0" w:firstRow="1" w:lastRow="0" w:firstColumn="1" w:lastColumn="0" w:noHBand="0" w:noVBand="1"/>
      </w:tblPr>
      <w:tblGrid>
        <w:gridCol w:w="1138"/>
        <w:gridCol w:w="2361"/>
        <w:gridCol w:w="2376"/>
        <w:gridCol w:w="3342"/>
      </w:tblGrid>
      <w:tr w:rsidR="00A8399C" w:rsidRPr="00BA5495" w14:paraId="4A24D54B" w14:textId="77777777" w:rsidTr="00A8399C">
        <w:trPr>
          <w:trHeight w:val="694"/>
        </w:trPr>
        <w:tc>
          <w:tcPr>
            <w:tcW w:w="1138" w:type="dxa"/>
          </w:tcPr>
          <w:p w14:paraId="72CD2ECE" w14:textId="77777777" w:rsidR="00A8399C" w:rsidRPr="00BA5495" w:rsidRDefault="00A8399C" w:rsidP="00616C3B">
            <w:pPr>
              <w:pStyle w:val="BodyText"/>
              <w:jc w:val="center"/>
              <w:rPr>
                <w:b/>
                <w:szCs w:val="24"/>
              </w:rPr>
            </w:pPr>
            <w:r w:rsidRPr="00BA5495">
              <w:rPr>
                <w:b/>
                <w:szCs w:val="24"/>
              </w:rPr>
              <w:t>Test case#</w:t>
            </w:r>
          </w:p>
        </w:tc>
        <w:tc>
          <w:tcPr>
            <w:tcW w:w="2361" w:type="dxa"/>
          </w:tcPr>
          <w:p w14:paraId="448983A8" w14:textId="77777777" w:rsidR="00A8399C" w:rsidRPr="00BA5495" w:rsidRDefault="00A8399C" w:rsidP="00616C3B">
            <w:pPr>
              <w:pStyle w:val="BodyText"/>
              <w:jc w:val="center"/>
              <w:rPr>
                <w:b/>
                <w:bCs/>
                <w:szCs w:val="24"/>
              </w:rPr>
            </w:pPr>
            <w:r w:rsidRPr="00BA5495">
              <w:rPr>
                <w:b/>
                <w:bCs/>
                <w:szCs w:val="24"/>
              </w:rPr>
              <w:t>Input</w:t>
            </w:r>
          </w:p>
        </w:tc>
        <w:tc>
          <w:tcPr>
            <w:tcW w:w="2376" w:type="dxa"/>
          </w:tcPr>
          <w:p w14:paraId="2D8BDCF7" w14:textId="77777777" w:rsidR="00A8399C" w:rsidRPr="00BA5495" w:rsidRDefault="00A8399C" w:rsidP="00616C3B">
            <w:pPr>
              <w:pStyle w:val="BodyText"/>
              <w:jc w:val="center"/>
              <w:rPr>
                <w:b/>
                <w:szCs w:val="24"/>
              </w:rPr>
            </w:pPr>
            <w:r w:rsidRPr="00BA5495">
              <w:rPr>
                <w:b/>
                <w:bCs/>
                <w:szCs w:val="24"/>
              </w:rPr>
              <w:t>Expected Output</w:t>
            </w:r>
          </w:p>
        </w:tc>
        <w:tc>
          <w:tcPr>
            <w:tcW w:w="3342" w:type="dxa"/>
          </w:tcPr>
          <w:p w14:paraId="07672476" w14:textId="77777777" w:rsidR="00A8399C" w:rsidRPr="00BA5495" w:rsidRDefault="00A8399C" w:rsidP="00616C3B">
            <w:pPr>
              <w:pStyle w:val="BodyText"/>
              <w:jc w:val="center"/>
              <w:rPr>
                <w:b/>
                <w:szCs w:val="24"/>
              </w:rPr>
            </w:pPr>
            <w:r w:rsidRPr="00BA5495">
              <w:rPr>
                <w:b/>
                <w:szCs w:val="24"/>
              </w:rPr>
              <w:t>Comments/Remarks</w:t>
            </w:r>
          </w:p>
          <w:p w14:paraId="1AEE7C57" w14:textId="77777777" w:rsidR="00A8399C" w:rsidRPr="00BA5495" w:rsidRDefault="00A8399C" w:rsidP="00616C3B">
            <w:pPr>
              <w:pStyle w:val="BodyText"/>
              <w:jc w:val="center"/>
              <w:rPr>
                <w:b/>
                <w:szCs w:val="24"/>
              </w:rPr>
            </w:pPr>
          </w:p>
        </w:tc>
      </w:tr>
      <w:tr w:rsidR="00A8399C" w:rsidRPr="00BA5495" w14:paraId="70016FD7" w14:textId="77777777" w:rsidTr="00A8399C">
        <w:trPr>
          <w:trHeight w:val="694"/>
        </w:trPr>
        <w:tc>
          <w:tcPr>
            <w:tcW w:w="1138" w:type="dxa"/>
          </w:tcPr>
          <w:p w14:paraId="0217873A" w14:textId="2401CCD9" w:rsidR="00A8399C" w:rsidRPr="00BA5495" w:rsidRDefault="00A8399C" w:rsidP="00516633">
            <w:pPr>
              <w:pStyle w:val="BodyText"/>
              <w:jc w:val="center"/>
              <w:rPr>
                <w:b/>
                <w:szCs w:val="24"/>
              </w:rPr>
            </w:pPr>
            <w:r w:rsidRPr="00BA5495">
              <w:rPr>
                <w:b/>
                <w:szCs w:val="24"/>
              </w:rPr>
              <w:t>1</w:t>
            </w:r>
          </w:p>
        </w:tc>
        <w:tc>
          <w:tcPr>
            <w:tcW w:w="2361" w:type="dxa"/>
          </w:tcPr>
          <w:p w14:paraId="5BAB5B8A" w14:textId="001452C5" w:rsidR="00A8399C" w:rsidRPr="00BA5495" w:rsidRDefault="00A8399C" w:rsidP="00516633">
            <w:pPr>
              <w:pStyle w:val="BodyText"/>
              <w:jc w:val="center"/>
              <w:rPr>
                <w:szCs w:val="24"/>
              </w:rPr>
            </w:pPr>
            <w:r>
              <w:rPr>
                <w:szCs w:val="24"/>
              </w:rPr>
              <w:t>a = 15</w:t>
            </w:r>
            <w:r>
              <w:rPr>
                <w:szCs w:val="24"/>
              </w:rPr>
              <w:br/>
              <w:t>b = 0</w:t>
            </w:r>
          </w:p>
        </w:tc>
        <w:tc>
          <w:tcPr>
            <w:tcW w:w="2376" w:type="dxa"/>
          </w:tcPr>
          <w:p w14:paraId="52CD23FE" w14:textId="0B278CE5" w:rsidR="00A8399C" w:rsidRPr="00BA5495" w:rsidRDefault="00A8399C" w:rsidP="00516633">
            <w:pPr>
              <w:pStyle w:val="BodyText"/>
              <w:jc w:val="center"/>
              <w:rPr>
                <w:szCs w:val="24"/>
              </w:rPr>
            </w:pPr>
            <w:r>
              <w:rPr>
                <w:szCs w:val="24"/>
              </w:rPr>
              <w:t>15</w:t>
            </w:r>
          </w:p>
        </w:tc>
        <w:tc>
          <w:tcPr>
            <w:tcW w:w="3342" w:type="dxa"/>
          </w:tcPr>
          <w:p w14:paraId="1D5C10E9" w14:textId="153E8E1C" w:rsidR="00A8399C" w:rsidRPr="00BA5495" w:rsidRDefault="00A8399C" w:rsidP="00516633">
            <w:pPr>
              <w:pStyle w:val="BodyText"/>
              <w:jc w:val="center"/>
              <w:rPr>
                <w:szCs w:val="24"/>
              </w:rPr>
            </w:pPr>
            <w:r>
              <w:rPr>
                <w:szCs w:val="24"/>
              </w:rPr>
              <w:t>Covers C2047T</w:t>
            </w:r>
          </w:p>
        </w:tc>
      </w:tr>
      <w:tr w:rsidR="00A8399C" w:rsidRPr="00BA5495" w14:paraId="7FFAC877" w14:textId="77777777" w:rsidTr="00A8399C">
        <w:trPr>
          <w:trHeight w:val="694"/>
        </w:trPr>
        <w:tc>
          <w:tcPr>
            <w:tcW w:w="1138" w:type="dxa"/>
          </w:tcPr>
          <w:p w14:paraId="022C89F7" w14:textId="4CF49B70" w:rsidR="00A8399C" w:rsidRPr="00BA5495" w:rsidRDefault="00A8399C" w:rsidP="00516633">
            <w:pPr>
              <w:pStyle w:val="BodyText"/>
              <w:jc w:val="center"/>
              <w:rPr>
                <w:b/>
                <w:iCs/>
                <w:szCs w:val="24"/>
              </w:rPr>
            </w:pPr>
            <w:r>
              <w:rPr>
                <w:b/>
                <w:iCs/>
                <w:szCs w:val="24"/>
              </w:rPr>
              <w:t>2</w:t>
            </w:r>
          </w:p>
        </w:tc>
        <w:tc>
          <w:tcPr>
            <w:tcW w:w="2361" w:type="dxa"/>
          </w:tcPr>
          <w:p w14:paraId="030E927A" w14:textId="77777777" w:rsidR="00A8399C" w:rsidRDefault="00A8399C" w:rsidP="00516633">
            <w:pPr>
              <w:pStyle w:val="BodyText"/>
              <w:jc w:val="center"/>
              <w:rPr>
                <w:szCs w:val="24"/>
              </w:rPr>
            </w:pPr>
            <w:r>
              <w:rPr>
                <w:szCs w:val="24"/>
              </w:rPr>
              <w:t>a = 0</w:t>
            </w:r>
          </w:p>
          <w:p w14:paraId="01B569C7" w14:textId="611604BF" w:rsidR="00A8399C" w:rsidRPr="00BA5495" w:rsidRDefault="00A8399C" w:rsidP="00516633">
            <w:pPr>
              <w:pStyle w:val="BodyText"/>
              <w:jc w:val="center"/>
              <w:rPr>
                <w:szCs w:val="24"/>
              </w:rPr>
            </w:pPr>
            <w:r>
              <w:rPr>
                <w:szCs w:val="24"/>
              </w:rPr>
              <w:t>b =15</w:t>
            </w:r>
          </w:p>
        </w:tc>
        <w:tc>
          <w:tcPr>
            <w:tcW w:w="2376" w:type="dxa"/>
          </w:tcPr>
          <w:p w14:paraId="66E78961" w14:textId="1C8CCE0C" w:rsidR="00A8399C" w:rsidRPr="00BA5495" w:rsidRDefault="00A8399C" w:rsidP="00516633">
            <w:pPr>
              <w:pStyle w:val="BodyText"/>
              <w:jc w:val="center"/>
              <w:rPr>
                <w:szCs w:val="24"/>
              </w:rPr>
            </w:pPr>
            <w:r>
              <w:rPr>
                <w:szCs w:val="24"/>
              </w:rPr>
              <w:t>15</w:t>
            </w:r>
          </w:p>
        </w:tc>
        <w:tc>
          <w:tcPr>
            <w:tcW w:w="3342" w:type="dxa"/>
          </w:tcPr>
          <w:p w14:paraId="7C952008" w14:textId="64A67FA2" w:rsidR="00A8399C" w:rsidRPr="00BA5495" w:rsidRDefault="00A8399C" w:rsidP="00516633">
            <w:pPr>
              <w:pStyle w:val="BodyText"/>
              <w:jc w:val="center"/>
              <w:rPr>
                <w:szCs w:val="24"/>
              </w:rPr>
            </w:pPr>
            <w:r>
              <w:rPr>
                <w:szCs w:val="24"/>
              </w:rPr>
              <w:t>Covers C2049T, C2047F</w:t>
            </w:r>
          </w:p>
        </w:tc>
      </w:tr>
      <w:tr w:rsidR="00A8399C" w:rsidRPr="00BA5495" w14:paraId="16CD5DE5" w14:textId="77777777" w:rsidTr="00A8399C">
        <w:trPr>
          <w:trHeight w:val="694"/>
        </w:trPr>
        <w:tc>
          <w:tcPr>
            <w:tcW w:w="1138" w:type="dxa"/>
          </w:tcPr>
          <w:p w14:paraId="7B3C7C59" w14:textId="5F97C9B2" w:rsidR="00A8399C" w:rsidRDefault="00A8399C" w:rsidP="00516633">
            <w:pPr>
              <w:pStyle w:val="BodyText"/>
              <w:jc w:val="center"/>
              <w:rPr>
                <w:b/>
                <w:iCs/>
                <w:szCs w:val="24"/>
              </w:rPr>
            </w:pPr>
            <w:r>
              <w:rPr>
                <w:b/>
                <w:iCs/>
                <w:szCs w:val="24"/>
              </w:rPr>
              <w:t>3</w:t>
            </w:r>
          </w:p>
        </w:tc>
        <w:tc>
          <w:tcPr>
            <w:tcW w:w="2361" w:type="dxa"/>
          </w:tcPr>
          <w:p w14:paraId="5D2191A5" w14:textId="77777777" w:rsidR="00A8399C" w:rsidRDefault="00A8399C" w:rsidP="00516633">
            <w:pPr>
              <w:pStyle w:val="BodyText"/>
              <w:jc w:val="center"/>
              <w:rPr>
                <w:szCs w:val="24"/>
              </w:rPr>
            </w:pPr>
            <w:r>
              <w:rPr>
                <w:szCs w:val="24"/>
              </w:rPr>
              <w:t>a = 98</w:t>
            </w:r>
          </w:p>
          <w:p w14:paraId="5A7B6B4D" w14:textId="6BDD5AEE" w:rsidR="00A8399C" w:rsidRDefault="00A8399C" w:rsidP="00516633">
            <w:pPr>
              <w:pStyle w:val="BodyText"/>
              <w:jc w:val="center"/>
              <w:rPr>
                <w:szCs w:val="24"/>
              </w:rPr>
            </w:pPr>
            <w:r>
              <w:rPr>
                <w:szCs w:val="24"/>
              </w:rPr>
              <w:t>b =56</w:t>
            </w:r>
          </w:p>
        </w:tc>
        <w:tc>
          <w:tcPr>
            <w:tcW w:w="2376" w:type="dxa"/>
          </w:tcPr>
          <w:p w14:paraId="0FD974A7" w14:textId="72966DD2" w:rsidR="00A8399C" w:rsidRDefault="00A8399C" w:rsidP="00516633">
            <w:pPr>
              <w:pStyle w:val="BodyText"/>
              <w:jc w:val="center"/>
              <w:rPr>
                <w:szCs w:val="24"/>
              </w:rPr>
            </w:pPr>
            <w:r>
              <w:rPr>
                <w:szCs w:val="24"/>
              </w:rPr>
              <w:t>14</w:t>
            </w:r>
          </w:p>
        </w:tc>
        <w:tc>
          <w:tcPr>
            <w:tcW w:w="3342" w:type="dxa"/>
          </w:tcPr>
          <w:p w14:paraId="18D74DB8" w14:textId="1E41D165" w:rsidR="00A8399C" w:rsidRDefault="00A8399C" w:rsidP="00516633">
            <w:pPr>
              <w:pStyle w:val="BodyText"/>
              <w:jc w:val="center"/>
              <w:rPr>
                <w:szCs w:val="24"/>
              </w:rPr>
            </w:pPr>
            <w:r>
              <w:rPr>
                <w:szCs w:val="24"/>
              </w:rPr>
              <w:t>Covers C2047F, C2049F, C2060TF, C2061T</w:t>
            </w:r>
          </w:p>
        </w:tc>
      </w:tr>
      <w:tr w:rsidR="00A8399C" w:rsidRPr="00BA5495" w14:paraId="0488C627" w14:textId="77777777" w:rsidTr="00A8399C">
        <w:trPr>
          <w:trHeight w:val="694"/>
        </w:trPr>
        <w:tc>
          <w:tcPr>
            <w:tcW w:w="1138" w:type="dxa"/>
          </w:tcPr>
          <w:p w14:paraId="3D578A0C" w14:textId="0E267EBE" w:rsidR="00A8399C" w:rsidRDefault="00A8399C" w:rsidP="00516633">
            <w:pPr>
              <w:pStyle w:val="BodyText"/>
              <w:jc w:val="center"/>
              <w:rPr>
                <w:b/>
                <w:iCs/>
                <w:szCs w:val="24"/>
              </w:rPr>
            </w:pPr>
            <w:r>
              <w:rPr>
                <w:b/>
                <w:iCs/>
                <w:szCs w:val="24"/>
              </w:rPr>
              <w:t>4</w:t>
            </w:r>
          </w:p>
        </w:tc>
        <w:tc>
          <w:tcPr>
            <w:tcW w:w="2361" w:type="dxa"/>
          </w:tcPr>
          <w:p w14:paraId="75D8F7D1" w14:textId="77777777" w:rsidR="00A8399C" w:rsidRDefault="00A8399C" w:rsidP="00516633">
            <w:pPr>
              <w:pStyle w:val="BodyText"/>
              <w:jc w:val="center"/>
              <w:rPr>
                <w:szCs w:val="24"/>
              </w:rPr>
            </w:pPr>
            <w:r>
              <w:rPr>
                <w:szCs w:val="24"/>
              </w:rPr>
              <w:t>a = 56</w:t>
            </w:r>
          </w:p>
          <w:p w14:paraId="6257C50D" w14:textId="1FA800FE" w:rsidR="00A8399C" w:rsidRDefault="00A8399C" w:rsidP="00516633">
            <w:pPr>
              <w:pStyle w:val="BodyText"/>
              <w:jc w:val="center"/>
              <w:rPr>
                <w:szCs w:val="24"/>
              </w:rPr>
            </w:pPr>
            <w:r>
              <w:rPr>
                <w:szCs w:val="24"/>
              </w:rPr>
              <w:t>b =98</w:t>
            </w:r>
          </w:p>
        </w:tc>
        <w:tc>
          <w:tcPr>
            <w:tcW w:w="2376" w:type="dxa"/>
          </w:tcPr>
          <w:p w14:paraId="210E0483" w14:textId="6A8B165D" w:rsidR="00A8399C" w:rsidRDefault="00A8399C" w:rsidP="00516633">
            <w:pPr>
              <w:pStyle w:val="BodyText"/>
              <w:jc w:val="center"/>
              <w:rPr>
                <w:szCs w:val="24"/>
              </w:rPr>
            </w:pPr>
            <w:r>
              <w:rPr>
                <w:szCs w:val="24"/>
              </w:rPr>
              <w:t>14</w:t>
            </w:r>
          </w:p>
        </w:tc>
        <w:tc>
          <w:tcPr>
            <w:tcW w:w="3342" w:type="dxa"/>
          </w:tcPr>
          <w:p w14:paraId="0D07EFD7" w14:textId="10F50A85" w:rsidR="00A8399C" w:rsidRDefault="00A8399C" w:rsidP="00516633">
            <w:pPr>
              <w:pStyle w:val="BodyText"/>
              <w:jc w:val="center"/>
              <w:rPr>
                <w:szCs w:val="24"/>
              </w:rPr>
            </w:pPr>
            <w:r>
              <w:rPr>
                <w:szCs w:val="24"/>
              </w:rPr>
              <w:t>Covers C2047F, C2049F, C2060TF, C2061F</w:t>
            </w:r>
          </w:p>
        </w:tc>
      </w:tr>
    </w:tbl>
    <w:p w14:paraId="4850E6AA" w14:textId="62ADF454" w:rsidR="00D630F1" w:rsidRDefault="00D630F1" w:rsidP="004B17F0">
      <w:pPr>
        <w:pStyle w:val="BodyText"/>
        <w:rPr>
          <w:rFonts w:cstheme="majorBidi"/>
        </w:rPr>
      </w:pPr>
    </w:p>
    <w:p w14:paraId="02CD201D" w14:textId="77777777" w:rsidR="00E61B2B" w:rsidRPr="00BA5495" w:rsidRDefault="00E61B2B" w:rsidP="00E61B2B">
      <w:pPr>
        <w:pStyle w:val="BodyText"/>
        <w:rPr>
          <w:b/>
          <w:bCs/>
          <w:sz w:val="32"/>
          <w:szCs w:val="32"/>
        </w:rPr>
      </w:pPr>
      <w:r>
        <w:rPr>
          <w:b/>
          <w:bCs/>
          <w:sz w:val="32"/>
          <w:szCs w:val="32"/>
        </w:rPr>
        <w:t>Boundary Interior</w:t>
      </w:r>
      <w:r w:rsidRPr="00BA5495">
        <w:rPr>
          <w:b/>
          <w:bCs/>
          <w:sz w:val="32"/>
          <w:szCs w:val="32"/>
        </w:rPr>
        <w:t>:</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3883298" w14:textId="77777777" w:rsidTr="00A8399C">
        <w:trPr>
          <w:trHeight w:val="599"/>
        </w:trPr>
        <w:tc>
          <w:tcPr>
            <w:tcW w:w="1158" w:type="dxa"/>
          </w:tcPr>
          <w:p w14:paraId="1255ABE7" w14:textId="77777777" w:rsidR="00A8399C" w:rsidRPr="00BA5495" w:rsidRDefault="00A8399C" w:rsidP="009E1406">
            <w:pPr>
              <w:pStyle w:val="BodyText"/>
              <w:jc w:val="center"/>
              <w:rPr>
                <w:b/>
                <w:szCs w:val="24"/>
              </w:rPr>
            </w:pPr>
            <w:r w:rsidRPr="00BA5495">
              <w:rPr>
                <w:b/>
                <w:szCs w:val="24"/>
              </w:rPr>
              <w:lastRenderedPageBreak/>
              <w:t>Test case#</w:t>
            </w:r>
          </w:p>
        </w:tc>
        <w:tc>
          <w:tcPr>
            <w:tcW w:w="2403" w:type="dxa"/>
          </w:tcPr>
          <w:p w14:paraId="7BB070F4"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934EFC4"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1B5CD083" w14:textId="77777777" w:rsidR="00A8399C" w:rsidRPr="00BA5495" w:rsidRDefault="00A8399C" w:rsidP="009E1406">
            <w:pPr>
              <w:pStyle w:val="BodyText"/>
              <w:jc w:val="center"/>
              <w:rPr>
                <w:b/>
                <w:szCs w:val="24"/>
              </w:rPr>
            </w:pPr>
            <w:r w:rsidRPr="00BA5495">
              <w:rPr>
                <w:b/>
                <w:szCs w:val="24"/>
              </w:rPr>
              <w:t>Comments/Remarks</w:t>
            </w:r>
          </w:p>
          <w:p w14:paraId="52B7E2E4" w14:textId="77777777" w:rsidR="00A8399C" w:rsidRPr="00BA5495" w:rsidRDefault="00A8399C" w:rsidP="009E1406">
            <w:pPr>
              <w:pStyle w:val="BodyText"/>
              <w:jc w:val="center"/>
              <w:rPr>
                <w:b/>
                <w:szCs w:val="24"/>
              </w:rPr>
            </w:pPr>
          </w:p>
        </w:tc>
      </w:tr>
      <w:tr w:rsidR="00A8399C" w:rsidRPr="00BA5495" w14:paraId="1F801C31" w14:textId="77777777" w:rsidTr="00A8399C">
        <w:trPr>
          <w:trHeight w:val="599"/>
        </w:trPr>
        <w:tc>
          <w:tcPr>
            <w:tcW w:w="1158" w:type="dxa"/>
          </w:tcPr>
          <w:p w14:paraId="4B09F564" w14:textId="77777777" w:rsidR="00A8399C" w:rsidRPr="00BA5495" w:rsidRDefault="00A8399C" w:rsidP="009E1406">
            <w:pPr>
              <w:pStyle w:val="BodyText"/>
              <w:jc w:val="center"/>
              <w:rPr>
                <w:b/>
                <w:szCs w:val="24"/>
              </w:rPr>
            </w:pPr>
            <w:r>
              <w:rPr>
                <w:b/>
                <w:szCs w:val="24"/>
              </w:rPr>
              <w:t>1</w:t>
            </w:r>
          </w:p>
        </w:tc>
        <w:tc>
          <w:tcPr>
            <w:tcW w:w="2403" w:type="dxa"/>
          </w:tcPr>
          <w:p w14:paraId="5817E70D" w14:textId="77777777" w:rsidR="00A8399C" w:rsidRDefault="00A8399C" w:rsidP="009E1406">
            <w:pPr>
              <w:pStyle w:val="BodyText"/>
              <w:rPr>
                <w:szCs w:val="24"/>
              </w:rPr>
            </w:pPr>
            <w:r>
              <w:rPr>
                <w:szCs w:val="24"/>
              </w:rPr>
              <w:t>a = 98</w:t>
            </w:r>
          </w:p>
          <w:p w14:paraId="2807C2E1" w14:textId="77777777" w:rsidR="00A8399C" w:rsidRPr="00BA5495" w:rsidRDefault="00A8399C" w:rsidP="009E1406">
            <w:pPr>
              <w:pStyle w:val="BodyText"/>
              <w:rPr>
                <w:szCs w:val="24"/>
              </w:rPr>
            </w:pPr>
            <w:r>
              <w:rPr>
                <w:szCs w:val="24"/>
              </w:rPr>
              <w:t>b =56</w:t>
            </w:r>
          </w:p>
        </w:tc>
        <w:tc>
          <w:tcPr>
            <w:tcW w:w="2418" w:type="dxa"/>
          </w:tcPr>
          <w:p w14:paraId="4661726D" w14:textId="77777777" w:rsidR="00A8399C" w:rsidRPr="00BA5495" w:rsidRDefault="00A8399C" w:rsidP="00E61B2B">
            <w:pPr>
              <w:pStyle w:val="BodyText"/>
              <w:jc w:val="center"/>
              <w:rPr>
                <w:szCs w:val="24"/>
              </w:rPr>
            </w:pPr>
            <w:r>
              <w:rPr>
                <w:szCs w:val="24"/>
              </w:rPr>
              <w:t>14</w:t>
            </w:r>
          </w:p>
        </w:tc>
        <w:tc>
          <w:tcPr>
            <w:tcW w:w="3401" w:type="dxa"/>
          </w:tcPr>
          <w:p w14:paraId="0C5B23FB" w14:textId="77777777" w:rsidR="00A8399C" w:rsidRPr="00BA5495" w:rsidRDefault="00A8399C" w:rsidP="009E1406">
            <w:pPr>
              <w:pStyle w:val="BodyText"/>
              <w:jc w:val="center"/>
              <w:rPr>
                <w:szCs w:val="24"/>
              </w:rPr>
            </w:pPr>
            <w:r>
              <w:rPr>
                <w:szCs w:val="24"/>
              </w:rPr>
              <w:t xml:space="preserve">Covers boundary interior path </w:t>
            </w:r>
            <w:r>
              <w:rPr>
                <w:szCs w:val="24"/>
              </w:rPr>
              <w:br/>
              <w:t>DEG</w:t>
            </w:r>
          </w:p>
        </w:tc>
      </w:tr>
      <w:tr w:rsidR="00A8399C" w:rsidRPr="00BA5495" w14:paraId="78352250" w14:textId="77777777" w:rsidTr="00A8399C">
        <w:trPr>
          <w:trHeight w:val="599"/>
        </w:trPr>
        <w:tc>
          <w:tcPr>
            <w:tcW w:w="1158" w:type="dxa"/>
          </w:tcPr>
          <w:p w14:paraId="10C64CA2" w14:textId="77777777" w:rsidR="00A8399C" w:rsidRPr="00BA5495" w:rsidRDefault="00A8399C" w:rsidP="009E1406">
            <w:pPr>
              <w:pStyle w:val="BodyText"/>
              <w:jc w:val="center"/>
              <w:rPr>
                <w:b/>
                <w:iCs/>
                <w:szCs w:val="24"/>
              </w:rPr>
            </w:pPr>
            <w:r>
              <w:rPr>
                <w:b/>
                <w:iCs/>
                <w:szCs w:val="24"/>
              </w:rPr>
              <w:t>2</w:t>
            </w:r>
          </w:p>
        </w:tc>
        <w:tc>
          <w:tcPr>
            <w:tcW w:w="2403" w:type="dxa"/>
          </w:tcPr>
          <w:p w14:paraId="2276AB9C" w14:textId="77777777" w:rsidR="00A8399C" w:rsidRDefault="00A8399C" w:rsidP="009E1406">
            <w:pPr>
              <w:pStyle w:val="BodyText"/>
              <w:rPr>
                <w:szCs w:val="24"/>
              </w:rPr>
            </w:pPr>
            <w:r>
              <w:rPr>
                <w:szCs w:val="24"/>
              </w:rPr>
              <w:t>a = 56</w:t>
            </w:r>
          </w:p>
          <w:p w14:paraId="3DA24176" w14:textId="77777777" w:rsidR="00A8399C" w:rsidRPr="00BA5495" w:rsidRDefault="00A8399C" w:rsidP="009E1406">
            <w:pPr>
              <w:pStyle w:val="BodyText"/>
              <w:rPr>
                <w:szCs w:val="24"/>
              </w:rPr>
            </w:pPr>
            <w:r>
              <w:rPr>
                <w:szCs w:val="24"/>
              </w:rPr>
              <w:t>b =98</w:t>
            </w:r>
          </w:p>
        </w:tc>
        <w:tc>
          <w:tcPr>
            <w:tcW w:w="2418" w:type="dxa"/>
          </w:tcPr>
          <w:p w14:paraId="27D4C4D4" w14:textId="77777777" w:rsidR="00A8399C" w:rsidRPr="00BA5495" w:rsidRDefault="00A8399C" w:rsidP="009E1406">
            <w:pPr>
              <w:pStyle w:val="BodyText"/>
              <w:jc w:val="center"/>
              <w:rPr>
                <w:szCs w:val="24"/>
              </w:rPr>
            </w:pPr>
            <w:r>
              <w:rPr>
                <w:szCs w:val="24"/>
              </w:rPr>
              <w:t>14</w:t>
            </w:r>
          </w:p>
        </w:tc>
        <w:tc>
          <w:tcPr>
            <w:tcW w:w="3401" w:type="dxa"/>
          </w:tcPr>
          <w:p w14:paraId="2E150A33" w14:textId="77777777" w:rsidR="00A8399C" w:rsidRPr="00BA5495" w:rsidRDefault="00A8399C" w:rsidP="009E1406">
            <w:pPr>
              <w:pStyle w:val="BodyText"/>
              <w:jc w:val="center"/>
              <w:rPr>
                <w:szCs w:val="24"/>
              </w:rPr>
            </w:pPr>
            <w:r>
              <w:rPr>
                <w:szCs w:val="24"/>
              </w:rPr>
              <w:t xml:space="preserve">Covers boundary interior path </w:t>
            </w:r>
            <w:r>
              <w:rPr>
                <w:szCs w:val="24"/>
              </w:rPr>
              <w:br/>
              <w:t>DEF</w:t>
            </w:r>
          </w:p>
        </w:tc>
      </w:tr>
    </w:tbl>
    <w:p w14:paraId="29724476" w14:textId="77777777" w:rsidR="00E61B2B" w:rsidRDefault="00E61B2B" w:rsidP="00E61B2B">
      <w:pPr>
        <w:pStyle w:val="BodyText"/>
        <w:rPr>
          <w:b/>
          <w:bCs/>
          <w:sz w:val="36"/>
          <w:szCs w:val="36"/>
          <w:u w:val="single"/>
        </w:rPr>
      </w:pPr>
    </w:p>
    <w:p w14:paraId="1FB91DD7" w14:textId="105FEBEC" w:rsidR="00E61B2B" w:rsidRDefault="00E61B2B" w:rsidP="00E61B2B">
      <w:pPr>
        <w:pStyle w:val="BodyText"/>
        <w:rPr>
          <w:b/>
          <w:bCs/>
          <w:sz w:val="32"/>
          <w:szCs w:val="32"/>
        </w:rPr>
      </w:pPr>
      <w:r>
        <w:rPr>
          <w:b/>
          <w:bCs/>
          <w:sz w:val="32"/>
          <w:szCs w:val="32"/>
        </w:rPr>
        <w:t>Loop Boundary</w:t>
      </w:r>
      <w:r w:rsidRPr="00BA5495">
        <w:rPr>
          <w:b/>
          <w:bCs/>
          <w:sz w:val="32"/>
          <w:szCs w:val="32"/>
        </w:rPr>
        <w:t>:</w:t>
      </w:r>
    </w:p>
    <w:p w14:paraId="4AEA6C3D" w14:textId="42A1604C" w:rsidR="009E1406" w:rsidRPr="009049F9" w:rsidRDefault="009049F9" w:rsidP="00E61B2B">
      <w:pPr>
        <w:pStyle w:val="BodyText"/>
        <w:rPr>
          <w:szCs w:val="24"/>
        </w:rPr>
      </w:pPr>
      <w:r>
        <w:rPr>
          <w:szCs w:val="24"/>
        </w:rPr>
        <w:t>I choose loop upper bound = 5</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D30B57E" w14:textId="77777777" w:rsidTr="00A8399C">
        <w:trPr>
          <w:trHeight w:val="640"/>
        </w:trPr>
        <w:tc>
          <w:tcPr>
            <w:tcW w:w="1158" w:type="dxa"/>
          </w:tcPr>
          <w:p w14:paraId="1BBA72B6" w14:textId="77777777" w:rsidR="00A8399C" w:rsidRPr="00BA5495" w:rsidRDefault="00A8399C" w:rsidP="009E1406">
            <w:pPr>
              <w:pStyle w:val="BodyText"/>
              <w:jc w:val="center"/>
              <w:rPr>
                <w:b/>
                <w:szCs w:val="24"/>
              </w:rPr>
            </w:pPr>
            <w:r w:rsidRPr="00BA5495">
              <w:rPr>
                <w:b/>
                <w:szCs w:val="24"/>
              </w:rPr>
              <w:t>Test case#</w:t>
            </w:r>
          </w:p>
        </w:tc>
        <w:tc>
          <w:tcPr>
            <w:tcW w:w="2403" w:type="dxa"/>
          </w:tcPr>
          <w:p w14:paraId="5ACF6D08"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C411571"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76E0C648" w14:textId="77777777" w:rsidR="00A8399C" w:rsidRPr="00BA5495" w:rsidRDefault="00A8399C" w:rsidP="009E1406">
            <w:pPr>
              <w:pStyle w:val="BodyText"/>
              <w:jc w:val="center"/>
              <w:rPr>
                <w:b/>
                <w:szCs w:val="24"/>
              </w:rPr>
            </w:pPr>
            <w:r w:rsidRPr="00BA5495">
              <w:rPr>
                <w:b/>
                <w:szCs w:val="24"/>
              </w:rPr>
              <w:t>Comments/Remarks</w:t>
            </w:r>
          </w:p>
          <w:p w14:paraId="2823B703" w14:textId="77777777" w:rsidR="00A8399C" w:rsidRPr="00BA5495" w:rsidRDefault="00A8399C" w:rsidP="009E1406">
            <w:pPr>
              <w:pStyle w:val="BodyText"/>
              <w:jc w:val="center"/>
              <w:rPr>
                <w:b/>
                <w:szCs w:val="24"/>
              </w:rPr>
            </w:pPr>
          </w:p>
        </w:tc>
      </w:tr>
      <w:tr w:rsidR="00A8399C" w:rsidRPr="00BA5495" w14:paraId="4A242D93" w14:textId="77777777" w:rsidTr="00A8399C">
        <w:trPr>
          <w:trHeight w:val="640"/>
        </w:trPr>
        <w:tc>
          <w:tcPr>
            <w:tcW w:w="1158" w:type="dxa"/>
          </w:tcPr>
          <w:p w14:paraId="50AFA6F2" w14:textId="77777777" w:rsidR="00A8399C" w:rsidRPr="00BA5495" w:rsidRDefault="00A8399C" w:rsidP="009E1406">
            <w:pPr>
              <w:pStyle w:val="BodyText"/>
              <w:jc w:val="center"/>
              <w:rPr>
                <w:b/>
                <w:szCs w:val="24"/>
              </w:rPr>
            </w:pPr>
            <w:r>
              <w:rPr>
                <w:b/>
                <w:szCs w:val="24"/>
              </w:rPr>
              <w:t>1</w:t>
            </w:r>
          </w:p>
        </w:tc>
        <w:tc>
          <w:tcPr>
            <w:tcW w:w="2403" w:type="dxa"/>
          </w:tcPr>
          <w:p w14:paraId="7DA47BA2" w14:textId="77777777" w:rsidR="00A8399C" w:rsidRDefault="00A8399C" w:rsidP="009E1406">
            <w:pPr>
              <w:pStyle w:val="BodyText"/>
              <w:rPr>
                <w:szCs w:val="24"/>
              </w:rPr>
            </w:pPr>
            <w:r>
              <w:rPr>
                <w:szCs w:val="24"/>
              </w:rPr>
              <w:t>a = 12</w:t>
            </w:r>
          </w:p>
          <w:p w14:paraId="2A28015F" w14:textId="77777777" w:rsidR="00A8399C" w:rsidRPr="00BA5495" w:rsidRDefault="00A8399C" w:rsidP="009E1406">
            <w:pPr>
              <w:pStyle w:val="BodyText"/>
              <w:rPr>
                <w:szCs w:val="24"/>
              </w:rPr>
            </w:pPr>
            <w:r>
              <w:rPr>
                <w:szCs w:val="24"/>
              </w:rPr>
              <w:t>b = 12</w:t>
            </w:r>
          </w:p>
        </w:tc>
        <w:tc>
          <w:tcPr>
            <w:tcW w:w="2418" w:type="dxa"/>
          </w:tcPr>
          <w:p w14:paraId="55DD4919" w14:textId="77777777" w:rsidR="00A8399C" w:rsidRPr="00BA5495" w:rsidRDefault="00A8399C" w:rsidP="00E61B2B">
            <w:pPr>
              <w:pStyle w:val="BodyText"/>
              <w:jc w:val="center"/>
              <w:rPr>
                <w:szCs w:val="24"/>
              </w:rPr>
            </w:pPr>
            <w:r>
              <w:rPr>
                <w:szCs w:val="24"/>
              </w:rPr>
              <w:t>12</w:t>
            </w:r>
          </w:p>
        </w:tc>
        <w:tc>
          <w:tcPr>
            <w:tcW w:w="3401" w:type="dxa"/>
          </w:tcPr>
          <w:p w14:paraId="272B7B41" w14:textId="77777777" w:rsidR="00A8399C" w:rsidRPr="00BA5495" w:rsidRDefault="00A8399C" w:rsidP="009E1406">
            <w:pPr>
              <w:pStyle w:val="BodyText"/>
              <w:jc w:val="center"/>
              <w:rPr>
                <w:szCs w:val="24"/>
              </w:rPr>
            </w:pPr>
            <w:r>
              <w:rPr>
                <w:szCs w:val="24"/>
              </w:rPr>
              <w:t>Loop is skipped entirely.</w:t>
            </w:r>
          </w:p>
        </w:tc>
      </w:tr>
      <w:tr w:rsidR="00A8399C" w:rsidRPr="00BA5495" w14:paraId="1C986D7C" w14:textId="77777777" w:rsidTr="00A8399C">
        <w:trPr>
          <w:trHeight w:val="640"/>
        </w:trPr>
        <w:tc>
          <w:tcPr>
            <w:tcW w:w="1158" w:type="dxa"/>
          </w:tcPr>
          <w:p w14:paraId="68F54CBF" w14:textId="77777777" w:rsidR="00A8399C" w:rsidRPr="00BA5495" w:rsidRDefault="00A8399C" w:rsidP="009E1406">
            <w:pPr>
              <w:pStyle w:val="BodyText"/>
              <w:jc w:val="center"/>
              <w:rPr>
                <w:b/>
                <w:iCs/>
                <w:szCs w:val="24"/>
              </w:rPr>
            </w:pPr>
            <w:r>
              <w:rPr>
                <w:b/>
                <w:iCs/>
                <w:szCs w:val="24"/>
              </w:rPr>
              <w:t>2</w:t>
            </w:r>
          </w:p>
        </w:tc>
        <w:tc>
          <w:tcPr>
            <w:tcW w:w="2403" w:type="dxa"/>
          </w:tcPr>
          <w:p w14:paraId="258E2E41" w14:textId="77777777" w:rsidR="00A8399C" w:rsidRDefault="00A8399C" w:rsidP="009E1406">
            <w:pPr>
              <w:pStyle w:val="BodyText"/>
              <w:rPr>
                <w:szCs w:val="24"/>
              </w:rPr>
            </w:pPr>
            <w:r>
              <w:rPr>
                <w:szCs w:val="24"/>
              </w:rPr>
              <w:t>a = 4</w:t>
            </w:r>
          </w:p>
          <w:p w14:paraId="5A91388C" w14:textId="77777777" w:rsidR="00A8399C" w:rsidRPr="00BA5495" w:rsidRDefault="00A8399C" w:rsidP="009E1406">
            <w:pPr>
              <w:pStyle w:val="BodyText"/>
              <w:rPr>
                <w:szCs w:val="24"/>
              </w:rPr>
            </w:pPr>
            <w:r>
              <w:rPr>
                <w:szCs w:val="24"/>
              </w:rPr>
              <w:t>b = 2</w:t>
            </w:r>
          </w:p>
        </w:tc>
        <w:tc>
          <w:tcPr>
            <w:tcW w:w="2418" w:type="dxa"/>
          </w:tcPr>
          <w:p w14:paraId="16E79976" w14:textId="77777777" w:rsidR="00A8399C" w:rsidRPr="00BA5495" w:rsidRDefault="00A8399C" w:rsidP="009E1406">
            <w:pPr>
              <w:pStyle w:val="BodyText"/>
              <w:jc w:val="center"/>
              <w:rPr>
                <w:szCs w:val="24"/>
              </w:rPr>
            </w:pPr>
            <w:r>
              <w:rPr>
                <w:szCs w:val="24"/>
              </w:rPr>
              <w:t>2</w:t>
            </w:r>
          </w:p>
        </w:tc>
        <w:tc>
          <w:tcPr>
            <w:tcW w:w="3401" w:type="dxa"/>
          </w:tcPr>
          <w:p w14:paraId="16537E74" w14:textId="77777777" w:rsidR="00A8399C" w:rsidRDefault="00A8399C" w:rsidP="009E1406">
            <w:pPr>
              <w:pStyle w:val="BodyText"/>
              <w:jc w:val="center"/>
              <w:rPr>
                <w:szCs w:val="24"/>
              </w:rPr>
            </w:pPr>
            <w:r>
              <w:rPr>
                <w:szCs w:val="24"/>
              </w:rPr>
              <w:t>Loop is run only once</w:t>
            </w:r>
          </w:p>
          <w:p w14:paraId="1C26EE80" w14:textId="77777777" w:rsidR="00A8399C" w:rsidRPr="00AA611E" w:rsidRDefault="00A8399C" w:rsidP="009E1406"/>
        </w:tc>
      </w:tr>
      <w:tr w:rsidR="00A8399C" w:rsidRPr="00BA5495" w14:paraId="632867D8" w14:textId="77777777" w:rsidTr="00A8399C">
        <w:trPr>
          <w:trHeight w:val="640"/>
        </w:trPr>
        <w:tc>
          <w:tcPr>
            <w:tcW w:w="1158" w:type="dxa"/>
          </w:tcPr>
          <w:p w14:paraId="1EACDE61" w14:textId="77777777" w:rsidR="00A8399C" w:rsidRDefault="00A8399C" w:rsidP="00FB279C">
            <w:pPr>
              <w:pStyle w:val="BodyText"/>
              <w:jc w:val="center"/>
              <w:rPr>
                <w:b/>
                <w:iCs/>
                <w:szCs w:val="24"/>
              </w:rPr>
            </w:pPr>
            <w:r>
              <w:rPr>
                <w:b/>
                <w:iCs/>
                <w:szCs w:val="24"/>
              </w:rPr>
              <w:t xml:space="preserve">3 </w:t>
            </w:r>
          </w:p>
        </w:tc>
        <w:tc>
          <w:tcPr>
            <w:tcW w:w="2403" w:type="dxa"/>
          </w:tcPr>
          <w:p w14:paraId="1A27A841" w14:textId="31B17D76" w:rsidR="00A8399C" w:rsidRDefault="00A8399C" w:rsidP="00FB279C">
            <w:pPr>
              <w:pStyle w:val="BodyText"/>
              <w:rPr>
                <w:szCs w:val="24"/>
              </w:rPr>
            </w:pPr>
            <w:r>
              <w:rPr>
                <w:szCs w:val="24"/>
              </w:rPr>
              <w:t>a = 6</w:t>
            </w:r>
          </w:p>
          <w:p w14:paraId="68DBE8C8" w14:textId="7E6E72CB" w:rsidR="00A8399C" w:rsidRDefault="00A8399C" w:rsidP="00FB279C">
            <w:pPr>
              <w:pStyle w:val="BodyText"/>
              <w:rPr>
                <w:szCs w:val="24"/>
              </w:rPr>
            </w:pPr>
            <w:r>
              <w:rPr>
                <w:szCs w:val="24"/>
              </w:rPr>
              <w:t>b = 2</w:t>
            </w:r>
          </w:p>
        </w:tc>
        <w:tc>
          <w:tcPr>
            <w:tcW w:w="2418" w:type="dxa"/>
          </w:tcPr>
          <w:p w14:paraId="1EAB2AB4" w14:textId="4605DC44" w:rsidR="00A8399C" w:rsidRDefault="00A8399C" w:rsidP="00FB279C">
            <w:pPr>
              <w:pStyle w:val="BodyText"/>
              <w:jc w:val="center"/>
              <w:rPr>
                <w:szCs w:val="24"/>
              </w:rPr>
            </w:pPr>
            <w:r>
              <w:rPr>
                <w:szCs w:val="24"/>
              </w:rPr>
              <w:t>2</w:t>
            </w:r>
          </w:p>
        </w:tc>
        <w:tc>
          <w:tcPr>
            <w:tcW w:w="3401" w:type="dxa"/>
          </w:tcPr>
          <w:p w14:paraId="51667421" w14:textId="03CED087" w:rsidR="00A8399C" w:rsidRDefault="00A8399C" w:rsidP="00FB279C">
            <w:pPr>
              <w:pStyle w:val="BodyText"/>
              <w:jc w:val="center"/>
              <w:rPr>
                <w:szCs w:val="24"/>
              </w:rPr>
            </w:pPr>
            <w:r>
              <w:rPr>
                <w:szCs w:val="24"/>
              </w:rPr>
              <w:t>Loop is run twice.</w:t>
            </w:r>
          </w:p>
          <w:p w14:paraId="27542BFE" w14:textId="77777777" w:rsidR="00A8399C" w:rsidRDefault="00A8399C" w:rsidP="00FB279C">
            <w:pPr>
              <w:pStyle w:val="BodyText"/>
              <w:jc w:val="center"/>
              <w:rPr>
                <w:szCs w:val="24"/>
              </w:rPr>
            </w:pPr>
          </w:p>
        </w:tc>
      </w:tr>
      <w:tr w:rsidR="00A8399C" w:rsidRPr="00BA5495" w14:paraId="02E37601" w14:textId="77777777" w:rsidTr="00A8399C">
        <w:trPr>
          <w:trHeight w:val="640"/>
        </w:trPr>
        <w:tc>
          <w:tcPr>
            <w:tcW w:w="1158" w:type="dxa"/>
          </w:tcPr>
          <w:p w14:paraId="2024A8A1" w14:textId="61ED69A4" w:rsidR="00A8399C" w:rsidRDefault="00A8399C" w:rsidP="009049F9">
            <w:pPr>
              <w:pStyle w:val="BodyText"/>
              <w:jc w:val="center"/>
              <w:rPr>
                <w:b/>
                <w:iCs/>
                <w:szCs w:val="24"/>
              </w:rPr>
            </w:pPr>
            <w:r>
              <w:rPr>
                <w:b/>
                <w:iCs/>
                <w:szCs w:val="24"/>
              </w:rPr>
              <w:t>4</w:t>
            </w:r>
          </w:p>
        </w:tc>
        <w:tc>
          <w:tcPr>
            <w:tcW w:w="2403" w:type="dxa"/>
          </w:tcPr>
          <w:p w14:paraId="2CE31764" w14:textId="1AE48AEE" w:rsidR="00A8399C" w:rsidRDefault="00A8399C" w:rsidP="009049F9">
            <w:pPr>
              <w:pStyle w:val="BodyText"/>
              <w:rPr>
                <w:szCs w:val="24"/>
              </w:rPr>
            </w:pPr>
            <w:r>
              <w:rPr>
                <w:szCs w:val="24"/>
              </w:rPr>
              <w:t>a = 10</w:t>
            </w:r>
          </w:p>
          <w:p w14:paraId="3965F631" w14:textId="1F052388" w:rsidR="00A8399C" w:rsidRDefault="00A8399C" w:rsidP="009049F9">
            <w:pPr>
              <w:pStyle w:val="BodyText"/>
              <w:rPr>
                <w:szCs w:val="24"/>
              </w:rPr>
            </w:pPr>
            <w:r>
              <w:rPr>
                <w:szCs w:val="24"/>
              </w:rPr>
              <w:t>b = 2</w:t>
            </w:r>
          </w:p>
        </w:tc>
        <w:tc>
          <w:tcPr>
            <w:tcW w:w="2418" w:type="dxa"/>
          </w:tcPr>
          <w:p w14:paraId="4EC1628A" w14:textId="263A9E89" w:rsidR="00A8399C" w:rsidRPr="00632C8F" w:rsidRDefault="00A8399C" w:rsidP="009049F9">
            <w:pPr>
              <w:pStyle w:val="BodyText"/>
              <w:jc w:val="center"/>
              <w:rPr>
                <w:szCs w:val="24"/>
              </w:rPr>
            </w:pPr>
            <w:r>
              <w:rPr>
                <w:szCs w:val="24"/>
              </w:rPr>
              <w:t>2</w:t>
            </w:r>
          </w:p>
        </w:tc>
        <w:tc>
          <w:tcPr>
            <w:tcW w:w="3401" w:type="dxa"/>
          </w:tcPr>
          <w:p w14:paraId="2A43B780" w14:textId="26024789" w:rsidR="00A8399C" w:rsidRDefault="00A8399C" w:rsidP="009049F9">
            <w:pPr>
              <w:pStyle w:val="BodyText"/>
              <w:jc w:val="center"/>
              <w:rPr>
                <w:szCs w:val="24"/>
              </w:rPr>
            </w:pPr>
            <w:r>
              <w:rPr>
                <w:szCs w:val="24"/>
              </w:rPr>
              <w:t>Loop is run 4 times</w:t>
            </w:r>
          </w:p>
        </w:tc>
      </w:tr>
      <w:tr w:rsidR="00A8399C" w:rsidRPr="00BA5495" w14:paraId="289DD683" w14:textId="77777777" w:rsidTr="00A8399C">
        <w:trPr>
          <w:trHeight w:val="640"/>
        </w:trPr>
        <w:tc>
          <w:tcPr>
            <w:tcW w:w="1158" w:type="dxa"/>
          </w:tcPr>
          <w:p w14:paraId="6B32C94C" w14:textId="6BFA939D" w:rsidR="00A8399C" w:rsidRDefault="00A8399C" w:rsidP="009049F9">
            <w:pPr>
              <w:pStyle w:val="BodyText"/>
              <w:jc w:val="center"/>
              <w:rPr>
                <w:b/>
                <w:iCs/>
                <w:szCs w:val="24"/>
              </w:rPr>
            </w:pPr>
            <w:r>
              <w:rPr>
                <w:b/>
                <w:iCs/>
                <w:szCs w:val="24"/>
              </w:rPr>
              <w:t>5</w:t>
            </w:r>
          </w:p>
        </w:tc>
        <w:tc>
          <w:tcPr>
            <w:tcW w:w="2403" w:type="dxa"/>
          </w:tcPr>
          <w:p w14:paraId="45E78C3A" w14:textId="42EC2F2A" w:rsidR="00A8399C" w:rsidRDefault="00A8399C" w:rsidP="009049F9">
            <w:pPr>
              <w:pStyle w:val="BodyText"/>
              <w:rPr>
                <w:szCs w:val="24"/>
              </w:rPr>
            </w:pPr>
            <w:r>
              <w:rPr>
                <w:szCs w:val="24"/>
              </w:rPr>
              <w:t>a = 12</w:t>
            </w:r>
          </w:p>
          <w:p w14:paraId="166146A6" w14:textId="5EFB6675" w:rsidR="00A8399C" w:rsidRDefault="00A8399C" w:rsidP="009049F9">
            <w:pPr>
              <w:pStyle w:val="BodyText"/>
              <w:rPr>
                <w:szCs w:val="24"/>
              </w:rPr>
            </w:pPr>
            <w:r>
              <w:rPr>
                <w:szCs w:val="24"/>
              </w:rPr>
              <w:t>b = 2</w:t>
            </w:r>
          </w:p>
        </w:tc>
        <w:tc>
          <w:tcPr>
            <w:tcW w:w="2418" w:type="dxa"/>
          </w:tcPr>
          <w:p w14:paraId="2BE74258" w14:textId="4362E379" w:rsidR="00A8399C" w:rsidRPr="0021208C" w:rsidRDefault="00A8399C" w:rsidP="009049F9">
            <w:pPr>
              <w:pStyle w:val="BodyText"/>
              <w:jc w:val="center"/>
              <w:rPr>
                <w:szCs w:val="24"/>
              </w:rPr>
            </w:pPr>
            <w:r>
              <w:rPr>
                <w:szCs w:val="24"/>
              </w:rPr>
              <w:t>2</w:t>
            </w:r>
          </w:p>
        </w:tc>
        <w:tc>
          <w:tcPr>
            <w:tcW w:w="3401" w:type="dxa"/>
          </w:tcPr>
          <w:p w14:paraId="3F0B1E7F" w14:textId="407F28F0" w:rsidR="00A8399C" w:rsidRDefault="00A8399C" w:rsidP="009049F9">
            <w:pPr>
              <w:pStyle w:val="BodyText"/>
              <w:jc w:val="center"/>
              <w:rPr>
                <w:szCs w:val="24"/>
              </w:rPr>
            </w:pPr>
            <w:r>
              <w:rPr>
                <w:szCs w:val="24"/>
              </w:rPr>
              <w:t>Loop is run 5 times.</w:t>
            </w:r>
          </w:p>
        </w:tc>
      </w:tr>
      <w:tr w:rsidR="00A8399C" w:rsidRPr="00BA5495" w14:paraId="36BF2FE3" w14:textId="77777777" w:rsidTr="00A8399C">
        <w:trPr>
          <w:trHeight w:val="640"/>
        </w:trPr>
        <w:tc>
          <w:tcPr>
            <w:tcW w:w="1158" w:type="dxa"/>
          </w:tcPr>
          <w:p w14:paraId="4A3B3A67" w14:textId="06FDE27A" w:rsidR="00A8399C" w:rsidRDefault="00A8399C" w:rsidP="009049F9">
            <w:pPr>
              <w:pStyle w:val="BodyText"/>
              <w:jc w:val="center"/>
              <w:rPr>
                <w:b/>
                <w:iCs/>
                <w:szCs w:val="24"/>
              </w:rPr>
            </w:pPr>
            <w:r>
              <w:rPr>
                <w:b/>
                <w:iCs/>
                <w:szCs w:val="24"/>
              </w:rPr>
              <w:t>6</w:t>
            </w:r>
          </w:p>
        </w:tc>
        <w:tc>
          <w:tcPr>
            <w:tcW w:w="2403" w:type="dxa"/>
          </w:tcPr>
          <w:p w14:paraId="6BE9AC54" w14:textId="39DB1D5D" w:rsidR="00A8399C" w:rsidRDefault="00A8399C" w:rsidP="009049F9">
            <w:pPr>
              <w:pStyle w:val="BodyText"/>
              <w:rPr>
                <w:szCs w:val="24"/>
              </w:rPr>
            </w:pPr>
            <w:r>
              <w:rPr>
                <w:szCs w:val="24"/>
              </w:rPr>
              <w:t>a = 14</w:t>
            </w:r>
          </w:p>
          <w:p w14:paraId="5D3C60F3" w14:textId="7E84FBF0" w:rsidR="00A8399C" w:rsidRDefault="00A8399C" w:rsidP="009049F9">
            <w:pPr>
              <w:pStyle w:val="BodyText"/>
              <w:rPr>
                <w:szCs w:val="24"/>
              </w:rPr>
            </w:pPr>
            <w:r>
              <w:rPr>
                <w:szCs w:val="24"/>
              </w:rPr>
              <w:t>b = 2</w:t>
            </w:r>
          </w:p>
        </w:tc>
        <w:tc>
          <w:tcPr>
            <w:tcW w:w="2418" w:type="dxa"/>
          </w:tcPr>
          <w:p w14:paraId="36BD5D63" w14:textId="06CF3888" w:rsidR="00A8399C" w:rsidRPr="00800892" w:rsidRDefault="00A8399C" w:rsidP="009049F9">
            <w:pPr>
              <w:pStyle w:val="BodyText"/>
              <w:jc w:val="center"/>
              <w:rPr>
                <w:szCs w:val="24"/>
              </w:rPr>
            </w:pPr>
            <w:r>
              <w:rPr>
                <w:szCs w:val="24"/>
              </w:rPr>
              <w:t>2</w:t>
            </w:r>
          </w:p>
        </w:tc>
        <w:tc>
          <w:tcPr>
            <w:tcW w:w="3401" w:type="dxa"/>
          </w:tcPr>
          <w:p w14:paraId="38552D7F" w14:textId="695254AE" w:rsidR="00A8399C" w:rsidRDefault="00A8399C" w:rsidP="009049F9">
            <w:pPr>
              <w:pStyle w:val="BodyText"/>
              <w:jc w:val="center"/>
              <w:rPr>
                <w:szCs w:val="24"/>
              </w:rPr>
            </w:pPr>
            <w:r>
              <w:rPr>
                <w:szCs w:val="24"/>
              </w:rPr>
              <w:t>Loop is run 6 times.</w:t>
            </w:r>
          </w:p>
        </w:tc>
      </w:tr>
    </w:tbl>
    <w:p w14:paraId="6746F192" w14:textId="77777777" w:rsidR="00E61B2B" w:rsidRDefault="00E61B2B" w:rsidP="00E61B2B">
      <w:pPr>
        <w:pStyle w:val="BodyText"/>
        <w:rPr>
          <w:b/>
          <w:bCs/>
          <w:sz w:val="36"/>
          <w:szCs w:val="36"/>
          <w:u w:val="single"/>
        </w:rPr>
      </w:pPr>
    </w:p>
    <w:p w14:paraId="27AE5A76" w14:textId="77777777" w:rsidR="00E61B2B" w:rsidRDefault="00E61B2B" w:rsidP="00E61B2B">
      <w:pPr>
        <w:pStyle w:val="BodyText"/>
        <w:rPr>
          <w:b/>
          <w:bCs/>
          <w:sz w:val="32"/>
          <w:szCs w:val="32"/>
        </w:rPr>
      </w:pPr>
      <w:r>
        <w:rPr>
          <w:b/>
          <w:bCs/>
          <w:sz w:val="32"/>
          <w:szCs w:val="32"/>
        </w:rPr>
        <w:t>Basis Path</w:t>
      </w:r>
      <w:r w:rsidRPr="00BA5495">
        <w:rPr>
          <w:b/>
          <w:bCs/>
          <w:sz w:val="32"/>
          <w:szCs w:val="32"/>
        </w:rPr>
        <w:t>:</w:t>
      </w:r>
    </w:p>
    <w:p w14:paraId="66D13456" w14:textId="77777777" w:rsidR="00E61B2B" w:rsidRDefault="00E61B2B" w:rsidP="00E61B2B">
      <w:pPr>
        <w:pStyle w:val="BodyText"/>
      </w:pPr>
      <w:r>
        <w:t>No. of Basis Paths = No. of decision points + 1</w:t>
      </w:r>
    </w:p>
    <w:p w14:paraId="02D1AE6C" w14:textId="77777777" w:rsidR="00E61B2B" w:rsidRDefault="00E61B2B" w:rsidP="00E61B2B">
      <w:pPr>
        <w:pStyle w:val="BodyText"/>
      </w:pPr>
      <w:r>
        <w:t>No. of Basis Paths = 4 + 1 = 5</w:t>
      </w:r>
    </w:p>
    <w:p w14:paraId="411D1D48" w14:textId="77777777" w:rsidR="00E61B2B" w:rsidRPr="00BA5495" w:rsidRDefault="00E61B2B" w:rsidP="00E61B2B">
      <w:pPr>
        <w:pStyle w:val="BodyText"/>
        <w:rPr>
          <w:b/>
          <w:bCs/>
          <w:sz w:val="32"/>
          <w:szCs w:val="32"/>
        </w:rPr>
      </w:pPr>
      <w:r>
        <w:t>Path 1: AI</w:t>
      </w:r>
    </w:p>
    <w:p w14:paraId="14F927E8" w14:textId="77777777" w:rsidR="00E61B2B" w:rsidRPr="001723BC" w:rsidRDefault="00E61B2B" w:rsidP="00E61B2B">
      <w:pPr>
        <w:pStyle w:val="BodyText"/>
      </w:pPr>
      <w:r>
        <w:t>Path 2: ABJ</w:t>
      </w:r>
    </w:p>
    <w:p w14:paraId="357CA41B" w14:textId="77777777" w:rsidR="00E61B2B" w:rsidRPr="00BA5495" w:rsidRDefault="00E61B2B" w:rsidP="00E61B2B">
      <w:pPr>
        <w:pStyle w:val="BodyText"/>
        <w:rPr>
          <w:b/>
          <w:bCs/>
          <w:sz w:val="32"/>
          <w:szCs w:val="32"/>
        </w:rPr>
      </w:pPr>
      <w:r>
        <w:t>Path 3: ABCDH</w:t>
      </w:r>
    </w:p>
    <w:p w14:paraId="09B07BD3" w14:textId="77777777" w:rsidR="00E61B2B" w:rsidRPr="00BA5495" w:rsidRDefault="00E61B2B" w:rsidP="00E61B2B">
      <w:pPr>
        <w:pStyle w:val="BodyText"/>
        <w:rPr>
          <w:b/>
          <w:bCs/>
          <w:sz w:val="32"/>
          <w:szCs w:val="32"/>
        </w:rPr>
      </w:pPr>
      <w:r>
        <w:t>Path 4: ABCDEFH</w:t>
      </w:r>
    </w:p>
    <w:p w14:paraId="528B033A" w14:textId="77777777" w:rsidR="00E61B2B" w:rsidRPr="00BA5495" w:rsidRDefault="00E61B2B" w:rsidP="00E61B2B">
      <w:pPr>
        <w:pStyle w:val="BodyText"/>
        <w:rPr>
          <w:b/>
          <w:bCs/>
          <w:sz w:val="32"/>
          <w:szCs w:val="32"/>
        </w:rPr>
      </w:pPr>
      <w:r>
        <w:lastRenderedPageBreak/>
        <w:t>Path 5: ABCDEGH</w:t>
      </w:r>
    </w:p>
    <w:p w14:paraId="3A079D0A" w14:textId="77777777" w:rsidR="00E61B2B" w:rsidRPr="00BA5495" w:rsidRDefault="00E61B2B" w:rsidP="00E61B2B">
      <w:pPr>
        <w:pStyle w:val="BodyText"/>
        <w:rPr>
          <w:b/>
          <w:bCs/>
          <w:sz w:val="32"/>
          <w:szCs w:val="32"/>
        </w:rPr>
      </w:pPr>
    </w:p>
    <w:tbl>
      <w:tblPr>
        <w:tblStyle w:val="TableGrid"/>
        <w:tblW w:w="9373" w:type="dxa"/>
        <w:tblLook w:val="04A0" w:firstRow="1" w:lastRow="0" w:firstColumn="1" w:lastColumn="0" w:noHBand="0" w:noVBand="1"/>
      </w:tblPr>
      <w:tblGrid>
        <w:gridCol w:w="1157"/>
        <w:gridCol w:w="2401"/>
        <w:gridCol w:w="2416"/>
        <w:gridCol w:w="3399"/>
      </w:tblGrid>
      <w:tr w:rsidR="00F7525D" w:rsidRPr="00BA5495" w14:paraId="23BDE166" w14:textId="77777777" w:rsidTr="00F7525D">
        <w:trPr>
          <w:trHeight w:val="674"/>
        </w:trPr>
        <w:tc>
          <w:tcPr>
            <w:tcW w:w="1157" w:type="dxa"/>
          </w:tcPr>
          <w:p w14:paraId="512061B9" w14:textId="77777777" w:rsidR="00F7525D" w:rsidRPr="00BA5495" w:rsidRDefault="00F7525D" w:rsidP="009E1406">
            <w:pPr>
              <w:pStyle w:val="BodyText"/>
              <w:jc w:val="center"/>
              <w:rPr>
                <w:b/>
                <w:szCs w:val="24"/>
              </w:rPr>
            </w:pPr>
            <w:r w:rsidRPr="00BA5495">
              <w:rPr>
                <w:b/>
                <w:szCs w:val="24"/>
              </w:rPr>
              <w:t>Test case#</w:t>
            </w:r>
          </w:p>
        </w:tc>
        <w:tc>
          <w:tcPr>
            <w:tcW w:w="2401" w:type="dxa"/>
          </w:tcPr>
          <w:p w14:paraId="6251CEEC" w14:textId="77777777" w:rsidR="00F7525D" w:rsidRPr="00BA5495" w:rsidRDefault="00F7525D" w:rsidP="009E1406">
            <w:pPr>
              <w:pStyle w:val="BodyText"/>
              <w:jc w:val="center"/>
              <w:rPr>
                <w:b/>
                <w:bCs/>
                <w:szCs w:val="24"/>
              </w:rPr>
            </w:pPr>
            <w:r w:rsidRPr="00BA5495">
              <w:rPr>
                <w:b/>
                <w:bCs/>
                <w:szCs w:val="24"/>
              </w:rPr>
              <w:t>Input</w:t>
            </w:r>
          </w:p>
        </w:tc>
        <w:tc>
          <w:tcPr>
            <w:tcW w:w="2416" w:type="dxa"/>
          </w:tcPr>
          <w:p w14:paraId="6D7D8DEF" w14:textId="77777777" w:rsidR="00F7525D" w:rsidRPr="00BA5495" w:rsidRDefault="00F7525D" w:rsidP="009E1406">
            <w:pPr>
              <w:pStyle w:val="BodyText"/>
              <w:jc w:val="center"/>
              <w:rPr>
                <w:b/>
                <w:szCs w:val="24"/>
              </w:rPr>
            </w:pPr>
            <w:r w:rsidRPr="00BA5495">
              <w:rPr>
                <w:b/>
                <w:bCs/>
                <w:szCs w:val="24"/>
              </w:rPr>
              <w:t>Expected Output</w:t>
            </w:r>
          </w:p>
        </w:tc>
        <w:tc>
          <w:tcPr>
            <w:tcW w:w="3399" w:type="dxa"/>
          </w:tcPr>
          <w:p w14:paraId="13ED1DC7" w14:textId="77777777" w:rsidR="00F7525D" w:rsidRPr="00BA5495" w:rsidRDefault="00F7525D" w:rsidP="009E1406">
            <w:pPr>
              <w:pStyle w:val="BodyText"/>
              <w:jc w:val="center"/>
              <w:rPr>
                <w:b/>
                <w:szCs w:val="24"/>
              </w:rPr>
            </w:pPr>
            <w:r w:rsidRPr="00BA5495">
              <w:rPr>
                <w:b/>
                <w:szCs w:val="24"/>
              </w:rPr>
              <w:t>Comments/Remarks</w:t>
            </w:r>
          </w:p>
          <w:p w14:paraId="0A9C282C" w14:textId="77777777" w:rsidR="00F7525D" w:rsidRPr="00BA5495" w:rsidRDefault="00F7525D" w:rsidP="009E1406">
            <w:pPr>
              <w:pStyle w:val="BodyText"/>
              <w:jc w:val="center"/>
              <w:rPr>
                <w:b/>
                <w:szCs w:val="24"/>
              </w:rPr>
            </w:pPr>
          </w:p>
        </w:tc>
      </w:tr>
      <w:tr w:rsidR="00F7525D" w:rsidRPr="00BA5495" w14:paraId="072793C9" w14:textId="77777777" w:rsidTr="00F7525D">
        <w:trPr>
          <w:trHeight w:val="674"/>
        </w:trPr>
        <w:tc>
          <w:tcPr>
            <w:tcW w:w="1157" w:type="dxa"/>
          </w:tcPr>
          <w:p w14:paraId="467CCF7C" w14:textId="77777777" w:rsidR="00F7525D" w:rsidRPr="00BA5495" w:rsidRDefault="00F7525D" w:rsidP="009E1406">
            <w:pPr>
              <w:pStyle w:val="BodyText"/>
              <w:jc w:val="center"/>
              <w:rPr>
                <w:b/>
                <w:szCs w:val="24"/>
              </w:rPr>
            </w:pPr>
            <w:r>
              <w:rPr>
                <w:b/>
                <w:szCs w:val="24"/>
              </w:rPr>
              <w:t>1</w:t>
            </w:r>
          </w:p>
        </w:tc>
        <w:tc>
          <w:tcPr>
            <w:tcW w:w="2401" w:type="dxa"/>
          </w:tcPr>
          <w:p w14:paraId="3D30A230" w14:textId="77777777" w:rsidR="00F7525D" w:rsidRPr="00BA5495" w:rsidRDefault="00F7525D" w:rsidP="009E1406">
            <w:pPr>
              <w:pStyle w:val="BodyText"/>
              <w:jc w:val="center"/>
              <w:rPr>
                <w:szCs w:val="24"/>
              </w:rPr>
            </w:pPr>
            <w:r>
              <w:rPr>
                <w:szCs w:val="24"/>
              </w:rPr>
              <w:t>a = 15</w:t>
            </w:r>
            <w:r>
              <w:rPr>
                <w:szCs w:val="24"/>
              </w:rPr>
              <w:br/>
              <w:t>b = 0</w:t>
            </w:r>
          </w:p>
        </w:tc>
        <w:tc>
          <w:tcPr>
            <w:tcW w:w="2416" w:type="dxa"/>
          </w:tcPr>
          <w:p w14:paraId="38FEE6AB" w14:textId="77777777" w:rsidR="00F7525D" w:rsidRPr="00BA5495" w:rsidRDefault="00F7525D" w:rsidP="009E1406">
            <w:pPr>
              <w:pStyle w:val="BodyText"/>
              <w:jc w:val="center"/>
              <w:rPr>
                <w:szCs w:val="24"/>
              </w:rPr>
            </w:pPr>
            <w:r>
              <w:rPr>
                <w:szCs w:val="24"/>
              </w:rPr>
              <w:t>15</w:t>
            </w:r>
          </w:p>
        </w:tc>
        <w:tc>
          <w:tcPr>
            <w:tcW w:w="3399" w:type="dxa"/>
          </w:tcPr>
          <w:p w14:paraId="368E2B80" w14:textId="77777777" w:rsidR="00F7525D" w:rsidRPr="00BA5495" w:rsidRDefault="00F7525D" w:rsidP="009E1406">
            <w:pPr>
              <w:pStyle w:val="BodyText"/>
              <w:jc w:val="center"/>
              <w:rPr>
                <w:szCs w:val="24"/>
              </w:rPr>
            </w:pPr>
            <w:r>
              <w:rPr>
                <w:szCs w:val="24"/>
              </w:rPr>
              <w:t>Covers basis path AI</w:t>
            </w:r>
          </w:p>
        </w:tc>
      </w:tr>
      <w:tr w:rsidR="00F7525D" w:rsidRPr="00BA5495" w14:paraId="42B520E8" w14:textId="77777777" w:rsidTr="00F7525D">
        <w:trPr>
          <w:trHeight w:val="674"/>
        </w:trPr>
        <w:tc>
          <w:tcPr>
            <w:tcW w:w="1157" w:type="dxa"/>
          </w:tcPr>
          <w:p w14:paraId="145D4809" w14:textId="77777777" w:rsidR="00F7525D" w:rsidRPr="00BA5495" w:rsidRDefault="00F7525D" w:rsidP="009E1406">
            <w:pPr>
              <w:pStyle w:val="BodyText"/>
              <w:jc w:val="center"/>
              <w:rPr>
                <w:b/>
                <w:iCs/>
                <w:szCs w:val="24"/>
              </w:rPr>
            </w:pPr>
            <w:r>
              <w:rPr>
                <w:b/>
                <w:iCs/>
                <w:szCs w:val="24"/>
              </w:rPr>
              <w:t>2</w:t>
            </w:r>
          </w:p>
        </w:tc>
        <w:tc>
          <w:tcPr>
            <w:tcW w:w="2401" w:type="dxa"/>
          </w:tcPr>
          <w:p w14:paraId="59A135B8" w14:textId="77777777" w:rsidR="00F7525D" w:rsidRDefault="00F7525D" w:rsidP="009E1406">
            <w:pPr>
              <w:pStyle w:val="BodyText"/>
              <w:jc w:val="center"/>
              <w:rPr>
                <w:szCs w:val="24"/>
              </w:rPr>
            </w:pPr>
            <w:r>
              <w:rPr>
                <w:szCs w:val="24"/>
              </w:rPr>
              <w:t>a = 0</w:t>
            </w:r>
          </w:p>
          <w:p w14:paraId="1896B361" w14:textId="77777777" w:rsidR="00F7525D" w:rsidRPr="00BA5495" w:rsidRDefault="00F7525D" w:rsidP="009E1406">
            <w:pPr>
              <w:pStyle w:val="BodyText"/>
              <w:jc w:val="center"/>
              <w:rPr>
                <w:szCs w:val="24"/>
              </w:rPr>
            </w:pPr>
            <w:r>
              <w:rPr>
                <w:szCs w:val="24"/>
              </w:rPr>
              <w:t>b =15</w:t>
            </w:r>
          </w:p>
        </w:tc>
        <w:tc>
          <w:tcPr>
            <w:tcW w:w="2416" w:type="dxa"/>
          </w:tcPr>
          <w:p w14:paraId="1FD58DF8" w14:textId="77777777" w:rsidR="00F7525D" w:rsidRPr="00BA5495" w:rsidRDefault="00F7525D" w:rsidP="009E1406">
            <w:pPr>
              <w:pStyle w:val="BodyText"/>
              <w:jc w:val="center"/>
              <w:rPr>
                <w:szCs w:val="24"/>
              </w:rPr>
            </w:pPr>
            <w:r>
              <w:rPr>
                <w:szCs w:val="24"/>
              </w:rPr>
              <w:t>15</w:t>
            </w:r>
          </w:p>
        </w:tc>
        <w:tc>
          <w:tcPr>
            <w:tcW w:w="3399" w:type="dxa"/>
          </w:tcPr>
          <w:p w14:paraId="4059739D" w14:textId="77777777" w:rsidR="00F7525D" w:rsidRPr="00BA5495" w:rsidRDefault="00F7525D" w:rsidP="009E1406">
            <w:pPr>
              <w:pStyle w:val="BodyText"/>
              <w:jc w:val="center"/>
              <w:rPr>
                <w:szCs w:val="24"/>
              </w:rPr>
            </w:pPr>
            <w:r>
              <w:rPr>
                <w:szCs w:val="24"/>
              </w:rPr>
              <w:t>Covers basis path ABJ</w:t>
            </w:r>
          </w:p>
        </w:tc>
      </w:tr>
      <w:tr w:rsidR="00F7525D" w:rsidRPr="00BA5495" w14:paraId="4D04C6FE" w14:textId="77777777" w:rsidTr="00F7525D">
        <w:trPr>
          <w:trHeight w:val="674"/>
        </w:trPr>
        <w:tc>
          <w:tcPr>
            <w:tcW w:w="1157" w:type="dxa"/>
          </w:tcPr>
          <w:p w14:paraId="39BC3A13" w14:textId="77777777" w:rsidR="00F7525D" w:rsidRDefault="00F7525D" w:rsidP="009E1406">
            <w:pPr>
              <w:pStyle w:val="BodyText"/>
              <w:jc w:val="center"/>
              <w:rPr>
                <w:b/>
                <w:iCs/>
                <w:szCs w:val="24"/>
              </w:rPr>
            </w:pPr>
            <w:r>
              <w:rPr>
                <w:b/>
                <w:iCs/>
                <w:szCs w:val="24"/>
              </w:rPr>
              <w:t>3</w:t>
            </w:r>
          </w:p>
        </w:tc>
        <w:tc>
          <w:tcPr>
            <w:tcW w:w="2401" w:type="dxa"/>
          </w:tcPr>
          <w:p w14:paraId="050CC3EC" w14:textId="77777777" w:rsidR="00F7525D" w:rsidRDefault="00F7525D" w:rsidP="009E1406">
            <w:pPr>
              <w:pStyle w:val="BodyText"/>
              <w:jc w:val="center"/>
              <w:rPr>
                <w:szCs w:val="24"/>
              </w:rPr>
            </w:pPr>
            <w:r>
              <w:rPr>
                <w:szCs w:val="24"/>
              </w:rPr>
              <w:t>a = 12</w:t>
            </w:r>
          </w:p>
          <w:p w14:paraId="55C4E01E" w14:textId="77777777" w:rsidR="00F7525D" w:rsidRPr="00BA5495" w:rsidRDefault="00F7525D" w:rsidP="009E1406">
            <w:pPr>
              <w:pStyle w:val="BodyText"/>
              <w:jc w:val="center"/>
              <w:rPr>
                <w:szCs w:val="24"/>
              </w:rPr>
            </w:pPr>
            <w:r>
              <w:rPr>
                <w:szCs w:val="24"/>
              </w:rPr>
              <w:t>b = 12</w:t>
            </w:r>
          </w:p>
        </w:tc>
        <w:tc>
          <w:tcPr>
            <w:tcW w:w="2416" w:type="dxa"/>
          </w:tcPr>
          <w:p w14:paraId="55741114" w14:textId="77777777" w:rsidR="00F7525D" w:rsidRPr="00BA5495" w:rsidRDefault="00F7525D" w:rsidP="009E1406">
            <w:pPr>
              <w:pStyle w:val="BodyText"/>
              <w:jc w:val="center"/>
              <w:rPr>
                <w:szCs w:val="24"/>
              </w:rPr>
            </w:pPr>
            <w:r>
              <w:rPr>
                <w:szCs w:val="24"/>
              </w:rPr>
              <w:t>12</w:t>
            </w:r>
          </w:p>
        </w:tc>
        <w:tc>
          <w:tcPr>
            <w:tcW w:w="3399" w:type="dxa"/>
          </w:tcPr>
          <w:p w14:paraId="456BA0CE" w14:textId="77777777" w:rsidR="00F7525D" w:rsidRPr="00BA5495" w:rsidRDefault="00F7525D" w:rsidP="009E1406">
            <w:pPr>
              <w:pStyle w:val="BodyText"/>
              <w:jc w:val="center"/>
              <w:rPr>
                <w:szCs w:val="24"/>
              </w:rPr>
            </w:pPr>
            <w:r>
              <w:rPr>
                <w:szCs w:val="24"/>
              </w:rPr>
              <w:t>Covers basis path ABCDH</w:t>
            </w:r>
          </w:p>
        </w:tc>
      </w:tr>
      <w:tr w:rsidR="00F7525D" w:rsidRPr="00BA5495" w14:paraId="22F6FCB9" w14:textId="77777777" w:rsidTr="00F7525D">
        <w:trPr>
          <w:trHeight w:val="674"/>
        </w:trPr>
        <w:tc>
          <w:tcPr>
            <w:tcW w:w="1157" w:type="dxa"/>
          </w:tcPr>
          <w:p w14:paraId="4B52D50A" w14:textId="77777777" w:rsidR="00F7525D" w:rsidRDefault="00F7525D" w:rsidP="009E1406">
            <w:pPr>
              <w:pStyle w:val="BodyText"/>
              <w:jc w:val="center"/>
              <w:rPr>
                <w:b/>
                <w:iCs/>
                <w:szCs w:val="24"/>
              </w:rPr>
            </w:pPr>
            <w:r>
              <w:rPr>
                <w:b/>
                <w:iCs/>
                <w:szCs w:val="24"/>
              </w:rPr>
              <w:t>4</w:t>
            </w:r>
          </w:p>
        </w:tc>
        <w:tc>
          <w:tcPr>
            <w:tcW w:w="2401" w:type="dxa"/>
          </w:tcPr>
          <w:p w14:paraId="43C3C782" w14:textId="77777777" w:rsidR="00F7525D" w:rsidRDefault="00F7525D" w:rsidP="009E1406">
            <w:pPr>
              <w:pStyle w:val="BodyText"/>
              <w:jc w:val="center"/>
              <w:rPr>
                <w:szCs w:val="24"/>
              </w:rPr>
            </w:pPr>
            <w:r>
              <w:rPr>
                <w:szCs w:val="24"/>
              </w:rPr>
              <w:t>a = 2</w:t>
            </w:r>
          </w:p>
          <w:p w14:paraId="48C9AF20" w14:textId="77777777" w:rsidR="00F7525D" w:rsidRPr="00BA5495" w:rsidRDefault="00F7525D" w:rsidP="009E1406">
            <w:pPr>
              <w:pStyle w:val="BodyText"/>
              <w:jc w:val="center"/>
              <w:rPr>
                <w:szCs w:val="24"/>
              </w:rPr>
            </w:pPr>
            <w:r>
              <w:rPr>
                <w:szCs w:val="24"/>
              </w:rPr>
              <w:t>b = 4</w:t>
            </w:r>
          </w:p>
        </w:tc>
        <w:tc>
          <w:tcPr>
            <w:tcW w:w="2416" w:type="dxa"/>
          </w:tcPr>
          <w:p w14:paraId="2E47EB3F" w14:textId="77777777" w:rsidR="00F7525D" w:rsidRPr="00BA5495" w:rsidRDefault="00F7525D" w:rsidP="009E1406">
            <w:pPr>
              <w:pStyle w:val="BodyText"/>
              <w:jc w:val="center"/>
              <w:rPr>
                <w:szCs w:val="24"/>
              </w:rPr>
            </w:pPr>
            <w:r>
              <w:rPr>
                <w:szCs w:val="24"/>
              </w:rPr>
              <w:t>2</w:t>
            </w:r>
          </w:p>
        </w:tc>
        <w:tc>
          <w:tcPr>
            <w:tcW w:w="3399" w:type="dxa"/>
          </w:tcPr>
          <w:p w14:paraId="0345AC7D" w14:textId="77777777" w:rsidR="00F7525D" w:rsidRPr="00BA5495" w:rsidRDefault="00F7525D" w:rsidP="009E1406">
            <w:pPr>
              <w:pStyle w:val="BodyText"/>
              <w:jc w:val="center"/>
              <w:rPr>
                <w:szCs w:val="24"/>
              </w:rPr>
            </w:pPr>
            <w:r>
              <w:rPr>
                <w:szCs w:val="24"/>
              </w:rPr>
              <w:t>Covers basis path ABCDEFH</w:t>
            </w:r>
          </w:p>
        </w:tc>
      </w:tr>
      <w:tr w:rsidR="00F7525D" w:rsidRPr="00BA5495" w14:paraId="3BF0F678" w14:textId="77777777" w:rsidTr="00F7525D">
        <w:trPr>
          <w:trHeight w:val="674"/>
        </w:trPr>
        <w:tc>
          <w:tcPr>
            <w:tcW w:w="1157" w:type="dxa"/>
          </w:tcPr>
          <w:p w14:paraId="7849F95B" w14:textId="77777777" w:rsidR="00F7525D" w:rsidRDefault="00F7525D" w:rsidP="009E1406">
            <w:pPr>
              <w:pStyle w:val="BodyText"/>
              <w:jc w:val="center"/>
              <w:rPr>
                <w:b/>
                <w:iCs/>
                <w:szCs w:val="24"/>
              </w:rPr>
            </w:pPr>
            <w:r>
              <w:rPr>
                <w:b/>
                <w:iCs/>
                <w:szCs w:val="24"/>
              </w:rPr>
              <w:t>5</w:t>
            </w:r>
          </w:p>
        </w:tc>
        <w:tc>
          <w:tcPr>
            <w:tcW w:w="2401" w:type="dxa"/>
          </w:tcPr>
          <w:p w14:paraId="48F01916" w14:textId="77777777" w:rsidR="00F7525D" w:rsidRDefault="00F7525D" w:rsidP="009E1406">
            <w:pPr>
              <w:pStyle w:val="BodyText"/>
              <w:jc w:val="center"/>
              <w:rPr>
                <w:szCs w:val="24"/>
              </w:rPr>
            </w:pPr>
            <w:r>
              <w:rPr>
                <w:szCs w:val="24"/>
              </w:rPr>
              <w:t>a = 4</w:t>
            </w:r>
          </w:p>
          <w:p w14:paraId="3DFF32BD" w14:textId="77777777" w:rsidR="00F7525D" w:rsidRPr="00BA5495" w:rsidRDefault="00F7525D" w:rsidP="009E1406">
            <w:pPr>
              <w:pStyle w:val="BodyText"/>
              <w:jc w:val="center"/>
              <w:rPr>
                <w:szCs w:val="24"/>
              </w:rPr>
            </w:pPr>
            <w:r>
              <w:rPr>
                <w:szCs w:val="24"/>
              </w:rPr>
              <w:t>b = 2</w:t>
            </w:r>
          </w:p>
        </w:tc>
        <w:tc>
          <w:tcPr>
            <w:tcW w:w="2416" w:type="dxa"/>
          </w:tcPr>
          <w:p w14:paraId="79DF52EB" w14:textId="77777777" w:rsidR="00F7525D" w:rsidRPr="00BA5495" w:rsidRDefault="00F7525D" w:rsidP="009E1406">
            <w:pPr>
              <w:pStyle w:val="BodyText"/>
              <w:jc w:val="center"/>
              <w:rPr>
                <w:szCs w:val="24"/>
              </w:rPr>
            </w:pPr>
            <w:r>
              <w:rPr>
                <w:szCs w:val="24"/>
              </w:rPr>
              <w:t>2</w:t>
            </w:r>
          </w:p>
        </w:tc>
        <w:tc>
          <w:tcPr>
            <w:tcW w:w="3399" w:type="dxa"/>
          </w:tcPr>
          <w:p w14:paraId="5FA444D1" w14:textId="77777777" w:rsidR="00F7525D" w:rsidRPr="00BA5495" w:rsidRDefault="00F7525D" w:rsidP="009E1406">
            <w:pPr>
              <w:pStyle w:val="BodyText"/>
              <w:jc w:val="center"/>
              <w:rPr>
                <w:szCs w:val="24"/>
              </w:rPr>
            </w:pPr>
            <w:r>
              <w:rPr>
                <w:szCs w:val="24"/>
              </w:rPr>
              <w:t>Covers basis path ABCDEFH</w:t>
            </w:r>
          </w:p>
        </w:tc>
      </w:tr>
    </w:tbl>
    <w:p w14:paraId="262C2CB1" w14:textId="77777777" w:rsidR="00E61B2B" w:rsidRDefault="00E61B2B" w:rsidP="00E61B2B">
      <w:pPr>
        <w:pStyle w:val="BodyText"/>
        <w:rPr>
          <w:rFonts w:cstheme="majorBidi"/>
        </w:rPr>
      </w:pPr>
    </w:p>
    <w:p w14:paraId="07BB46A4" w14:textId="77777777" w:rsidR="00E61B2B" w:rsidRPr="000133B8" w:rsidRDefault="00E61B2B" w:rsidP="00E61B2B">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E61B2B" w:rsidRPr="005A1999" w14:paraId="374DB02F"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1A7DE" w14:textId="77777777" w:rsidR="00E61B2B" w:rsidRPr="005A1999" w:rsidRDefault="00E61B2B"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1C286" w14:textId="77777777" w:rsidR="00E61B2B" w:rsidRPr="005A1999" w:rsidRDefault="00E61B2B"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03E1C" w14:textId="77777777" w:rsidR="00E61B2B" w:rsidRPr="005A1999" w:rsidRDefault="00E61B2B"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B912F" w14:textId="77777777" w:rsidR="00E61B2B" w:rsidRPr="005A1999" w:rsidRDefault="00E61B2B" w:rsidP="009E1406">
            <w:pPr>
              <w:jc w:val="center"/>
              <w:rPr>
                <w:b/>
              </w:rPr>
            </w:pPr>
            <w:r w:rsidRPr="005A1999">
              <w:rPr>
                <w:b/>
              </w:rPr>
              <w:t>Uses</w:t>
            </w:r>
          </w:p>
        </w:tc>
      </w:tr>
      <w:tr w:rsidR="00E61B2B" w:rsidRPr="005A1999" w14:paraId="5FC178EA"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CDB6F" w14:textId="77777777" w:rsidR="00E61B2B" w:rsidRPr="005A1999" w:rsidRDefault="00E61B2B"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AFB6D" w14:textId="1E7C29D4" w:rsidR="00E61B2B" w:rsidRPr="005A1999" w:rsidRDefault="00E563B2" w:rsidP="009E1406">
            <w:r>
              <w:t>A</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7716" w14:textId="77777777" w:rsidR="00E61B2B" w:rsidRPr="005A1999" w:rsidRDefault="00E61B2B" w:rsidP="009E1406">
            <w:r>
              <w:t>2046, 2055, 2062, 2063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75D0" w14:textId="77777777" w:rsidR="00E61B2B" w:rsidRPr="005A1999" w:rsidRDefault="00E61B2B" w:rsidP="009E1406">
            <w:r>
              <w:t>2048, 2049, 2053, 2055, 2060, 2061, 2062, 2063, 2065, 2069</w:t>
            </w:r>
          </w:p>
        </w:tc>
      </w:tr>
      <w:tr w:rsidR="00E61B2B" w:rsidRPr="005A1999" w14:paraId="3B53FB3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8865F" w14:textId="77777777" w:rsidR="00E61B2B" w:rsidRPr="005A1999" w:rsidRDefault="00E61B2B"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7AA6D" w14:textId="77777777" w:rsidR="00E61B2B" w:rsidRPr="005A1999" w:rsidRDefault="00E61B2B" w:rsidP="009E1406">
            <w:r>
              <w:t xml:space="preserve">b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1EF1E" w14:textId="77777777" w:rsidR="00E61B2B" w:rsidRPr="005A1999" w:rsidRDefault="00E61B2B" w:rsidP="009E1406">
            <w:r>
              <w:t xml:space="preserve">2046, 2056, 2065, 2066 </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F0B5F" w14:textId="77777777" w:rsidR="00E61B2B" w:rsidRPr="005A1999" w:rsidRDefault="00E61B2B" w:rsidP="009E1406">
            <w:r>
              <w:t>2047, 2050, 2054, 2056, 2060, 2061, 2062, 2065, 2066</w:t>
            </w:r>
          </w:p>
        </w:tc>
      </w:tr>
      <w:tr w:rsidR="00E61B2B" w:rsidRPr="005A1999" w14:paraId="33A49AFB"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BC81" w14:textId="77777777" w:rsidR="00E61B2B" w:rsidRPr="005A1999" w:rsidRDefault="00E61B2B"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466B2" w14:textId="77777777" w:rsidR="00E61B2B" w:rsidRPr="005A1999" w:rsidRDefault="00E61B2B" w:rsidP="009E1406">
            <w:proofErr w:type="spellStart"/>
            <w:r w:rsidRPr="0057235E">
              <w:t>aZeros</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49F99" w14:textId="77777777" w:rsidR="00E61B2B" w:rsidRPr="005A1999" w:rsidRDefault="00E61B2B" w:rsidP="009E1406">
            <w:r>
              <w:t>2053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B5766" w14:textId="77777777" w:rsidR="00E61B2B" w:rsidRPr="005A1999" w:rsidRDefault="00E61B2B" w:rsidP="009E1406">
            <w:r>
              <w:t>2055, 2058</w:t>
            </w:r>
          </w:p>
        </w:tc>
      </w:tr>
    </w:tbl>
    <w:p w14:paraId="4CDA53A1" w14:textId="77777777" w:rsidR="00E61B2B" w:rsidRPr="005A1999" w:rsidRDefault="00E61B2B" w:rsidP="00E61B2B">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E61B2B" w:rsidRPr="005A1999" w14:paraId="45687BC5"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731C6" w14:textId="77777777" w:rsidR="00E61B2B" w:rsidRPr="005A1999" w:rsidRDefault="00E61B2B"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D58D6" w14:textId="77777777" w:rsidR="00E61B2B" w:rsidRPr="005A1999" w:rsidRDefault="00E61B2B"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5F6C3" w14:textId="77777777" w:rsidR="00E61B2B" w:rsidRPr="005A1999" w:rsidRDefault="00E61B2B" w:rsidP="009E1406">
            <w:pPr>
              <w:jc w:val="center"/>
              <w:rPr>
                <w:b/>
              </w:rPr>
            </w:pPr>
            <w:r w:rsidRPr="005A1999">
              <w:rPr>
                <w:b/>
              </w:rPr>
              <w:t>DU pairs</w:t>
            </w:r>
          </w:p>
        </w:tc>
      </w:tr>
      <w:tr w:rsidR="00E61B2B" w:rsidRPr="005A1999" w14:paraId="61AAD15D"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01BE" w14:textId="77777777" w:rsidR="00E61B2B" w:rsidRPr="005A1999" w:rsidRDefault="00E61B2B"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B350" w14:textId="77777777" w:rsidR="00E61B2B" w:rsidRPr="005A1999" w:rsidRDefault="00E61B2B" w:rsidP="009E1406">
            <w:r>
              <w:t xml:space="preserve">a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08496" w14:textId="7972D70A" w:rsidR="003D0B9D" w:rsidRDefault="00E61B2B" w:rsidP="00D837A1">
            <w:pPr>
              <w:jc w:val="left"/>
            </w:pPr>
            <w:r>
              <w:t>&lt;2046,</w:t>
            </w:r>
            <w:r w:rsidR="00106169">
              <w:t xml:space="preserve"> </w:t>
            </w:r>
            <w:r>
              <w:t>2048&gt; &lt;2046, 2049&gt;</w:t>
            </w:r>
            <w:r w:rsidR="00D837A1">
              <w:t xml:space="preserve"> </w:t>
            </w:r>
            <w:r w:rsidR="00D837A1">
              <w:br/>
              <w:t>&lt;2046, 205</w:t>
            </w:r>
            <w:r w:rsidR="001C2999">
              <w:t>3</w:t>
            </w:r>
            <w:r w:rsidR="00D837A1">
              <w:t>&gt;</w:t>
            </w:r>
            <w:r w:rsidR="001C2999">
              <w:t xml:space="preserve"> &lt;2046, 2055&gt;</w:t>
            </w:r>
          </w:p>
          <w:p w14:paraId="2604DA92" w14:textId="77777777" w:rsidR="003D0B9D" w:rsidRDefault="003D0B9D" w:rsidP="00D837A1">
            <w:pPr>
              <w:jc w:val="left"/>
            </w:pPr>
            <w:r>
              <w:t>&lt;2055, 2060&gt; &lt;2055, 2061&gt;</w:t>
            </w:r>
          </w:p>
          <w:p w14:paraId="01612079" w14:textId="7BC5DE73" w:rsidR="003D0B9D" w:rsidRDefault="003D0B9D" w:rsidP="00D837A1">
            <w:pPr>
              <w:jc w:val="left"/>
            </w:pPr>
            <w:r>
              <w:t>&lt;2055, 2062&gt; &lt;2055, 2065&gt;</w:t>
            </w:r>
          </w:p>
          <w:p w14:paraId="70F3CBE0" w14:textId="4C70318E" w:rsidR="003D0B9D" w:rsidRDefault="003D0B9D" w:rsidP="00D837A1">
            <w:pPr>
              <w:jc w:val="left"/>
            </w:pPr>
            <w:r>
              <w:t>&lt;2055, 2069&gt;</w:t>
            </w:r>
          </w:p>
          <w:p w14:paraId="6C515111" w14:textId="77777777" w:rsidR="0026573F" w:rsidRDefault="003D0B9D" w:rsidP="00D837A1">
            <w:pPr>
              <w:jc w:val="left"/>
            </w:pPr>
            <w:r>
              <w:t>&lt;</w:t>
            </w:r>
            <w:r w:rsidR="0026573F">
              <w:t>2062, 2063&gt;</w:t>
            </w:r>
          </w:p>
          <w:p w14:paraId="18D9E30C" w14:textId="77777777" w:rsidR="0026573F" w:rsidRDefault="0026573F" w:rsidP="00D837A1">
            <w:pPr>
              <w:jc w:val="left"/>
            </w:pPr>
            <w:r>
              <w:t>&lt;2063, 2060&gt; &lt;2063, 2061&gt;</w:t>
            </w:r>
          </w:p>
          <w:p w14:paraId="38C7BD02" w14:textId="7E247DBB" w:rsidR="00E61B2B" w:rsidRPr="005A1999" w:rsidRDefault="0026573F" w:rsidP="00D837A1">
            <w:pPr>
              <w:jc w:val="left"/>
            </w:pPr>
            <w:r>
              <w:t>&lt;2063, 2062&gt;</w:t>
            </w:r>
            <w:r w:rsidR="00116A5B">
              <w:t xml:space="preserve"> &lt;2063, 2069&gt;</w:t>
            </w:r>
            <w:r w:rsidR="00E61B2B">
              <w:t xml:space="preserve"> </w:t>
            </w:r>
          </w:p>
        </w:tc>
      </w:tr>
      <w:tr w:rsidR="00E61B2B" w:rsidRPr="005A1999" w14:paraId="08022BC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EBC3E" w14:textId="77777777" w:rsidR="00E61B2B" w:rsidRPr="005A1999" w:rsidRDefault="00E61B2B"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88019" w14:textId="77777777" w:rsidR="00E61B2B" w:rsidRPr="005A1999" w:rsidRDefault="00E61B2B" w:rsidP="009E1406">
            <w:r>
              <w:t xml:space="preserve">b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6994C" w14:textId="77777777" w:rsidR="00E61B2B" w:rsidRDefault="001C2999" w:rsidP="007700C5">
            <w:pPr>
              <w:jc w:val="left"/>
            </w:pPr>
            <w:r>
              <w:t>&lt;2046, 2047&gt; &lt;2046, 2050&gt;</w:t>
            </w:r>
          </w:p>
          <w:p w14:paraId="6C29D310" w14:textId="77777777" w:rsidR="001C2999" w:rsidRDefault="001C2999" w:rsidP="007700C5">
            <w:pPr>
              <w:jc w:val="left"/>
            </w:pPr>
            <w:r>
              <w:t>&lt;2046,</w:t>
            </w:r>
            <w:r w:rsidR="007700C5">
              <w:t xml:space="preserve"> 2054&gt; &lt;2046, 2056&gt;</w:t>
            </w:r>
          </w:p>
          <w:p w14:paraId="20FE72CA" w14:textId="77777777" w:rsidR="007700C5" w:rsidRDefault="007700C5" w:rsidP="007700C5">
            <w:pPr>
              <w:jc w:val="left"/>
            </w:pPr>
            <w:r>
              <w:t>&lt;2056, 2060&gt; &lt;2056, 2061&gt;</w:t>
            </w:r>
            <w:r>
              <w:br/>
              <w:t>&lt;2056, 2062&gt; &lt;2056, 2065&gt;</w:t>
            </w:r>
          </w:p>
          <w:p w14:paraId="0005F824" w14:textId="77777777" w:rsidR="007700C5" w:rsidRDefault="007700C5" w:rsidP="007700C5">
            <w:pPr>
              <w:jc w:val="left"/>
            </w:pPr>
            <w:r>
              <w:t>&lt;2065, 2066&gt;</w:t>
            </w:r>
          </w:p>
          <w:p w14:paraId="6057165F" w14:textId="311430BC" w:rsidR="007700C5" w:rsidRPr="005A1999" w:rsidRDefault="007700C5" w:rsidP="007700C5">
            <w:pPr>
              <w:jc w:val="left"/>
            </w:pPr>
            <w:r>
              <w:lastRenderedPageBreak/>
              <w:t>&lt;2066, 2060&gt; &lt;2066, 2061&gt;</w:t>
            </w:r>
            <w:r>
              <w:br/>
              <w:t>&lt;2066, 2062&gt;</w:t>
            </w:r>
          </w:p>
        </w:tc>
      </w:tr>
      <w:tr w:rsidR="00E61B2B" w:rsidRPr="005A1999" w14:paraId="431E74B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749E3" w14:textId="77777777" w:rsidR="00E61B2B" w:rsidRPr="005A1999" w:rsidRDefault="00E61B2B" w:rsidP="009E1406">
            <w:r w:rsidRPr="005A1999">
              <w:lastRenderedPageBreak/>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7150" w14:textId="77777777" w:rsidR="00E61B2B" w:rsidRPr="005A1999" w:rsidRDefault="00E61B2B" w:rsidP="009E1406">
            <w:proofErr w:type="spellStart"/>
            <w:r w:rsidRPr="0057235E">
              <w:t>aZeros</w:t>
            </w:r>
            <w:proofErr w:type="spellEnd"/>
            <w:r>
              <w:t xml:space="preserve">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A00D3" w14:textId="77777777" w:rsidR="00E61B2B" w:rsidRPr="005A1999" w:rsidRDefault="00E61B2B" w:rsidP="009E1406">
            <w:r>
              <w:t>&lt;2053, 2055&gt; &lt;2053, 2058&gt;</w:t>
            </w:r>
          </w:p>
        </w:tc>
      </w:tr>
    </w:tbl>
    <w:p w14:paraId="027191EA" w14:textId="77777777" w:rsidR="00E61B2B" w:rsidRDefault="00E61B2B" w:rsidP="00E61B2B">
      <w:pPr>
        <w:pStyle w:val="BodyText"/>
        <w:rPr>
          <w:b/>
          <w:bCs/>
          <w:sz w:val="36"/>
          <w:szCs w:val="36"/>
          <w:u w:val="single"/>
        </w:rPr>
      </w:pPr>
    </w:p>
    <w:tbl>
      <w:tblPr>
        <w:tblStyle w:val="TableGrid"/>
        <w:tblW w:w="9319" w:type="dxa"/>
        <w:tblLook w:val="04A0" w:firstRow="1" w:lastRow="0" w:firstColumn="1" w:lastColumn="0" w:noHBand="0" w:noVBand="1"/>
      </w:tblPr>
      <w:tblGrid>
        <w:gridCol w:w="1151"/>
        <w:gridCol w:w="2387"/>
        <w:gridCol w:w="2402"/>
        <w:gridCol w:w="3379"/>
      </w:tblGrid>
      <w:tr w:rsidR="00F7525D" w:rsidRPr="00BA5495" w14:paraId="35994337" w14:textId="77777777" w:rsidTr="00F7525D">
        <w:trPr>
          <w:trHeight w:val="745"/>
        </w:trPr>
        <w:tc>
          <w:tcPr>
            <w:tcW w:w="1151" w:type="dxa"/>
          </w:tcPr>
          <w:p w14:paraId="59F77F45" w14:textId="77777777" w:rsidR="00F7525D" w:rsidRPr="00BA5495" w:rsidRDefault="00F7525D" w:rsidP="009E1406">
            <w:pPr>
              <w:pStyle w:val="BodyText"/>
              <w:jc w:val="center"/>
              <w:rPr>
                <w:b/>
                <w:szCs w:val="24"/>
              </w:rPr>
            </w:pPr>
            <w:r w:rsidRPr="00BA5495">
              <w:rPr>
                <w:b/>
                <w:szCs w:val="24"/>
              </w:rPr>
              <w:t>Test case#</w:t>
            </w:r>
          </w:p>
        </w:tc>
        <w:tc>
          <w:tcPr>
            <w:tcW w:w="2387" w:type="dxa"/>
          </w:tcPr>
          <w:p w14:paraId="06DA5BEE" w14:textId="77777777" w:rsidR="00F7525D" w:rsidRPr="00BA5495" w:rsidRDefault="00F7525D" w:rsidP="009E1406">
            <w:pPr>
              <w:pStyle w:val="BodyText"/>
              <w:jc w:val="center"/>
              <w:rPr>
                <w:b/>
                <w:bCs/>
                <w:szCs w:val="24"/>
              </w:rPr>
            </w:pPr>
            <w:r w:rsidRPr="00BA5495">
              <w:rPr>
                <w:b/>
                <w:bCs/>
                <w:szCs w:val="24"/>
              </w:rPr>
              <w:t>Input</w:t>
            </w:r>
          </w:p>
        </w:tc>
        <w:tc>
          <w:tcPr>
            <w:tcW w:w="2402" w:type="dxa"/>
          </w:tcPr>
          <w:p w14:paraId="242B70A1" w14:textId="77777777" w:rsidR="00F7525D" w:rsidRPr="00BA5495" w:rsidRDefault="00F7525D" w:rsidP="009E1406">
            <w:pPr>
              <w:pStyle w:val="BodyText"/>
              <w:jc w:val="center"/>
              <w:rPr>
                <w:b/>
                <w:szCs w:val="24"/>
              </w:rPr>
            </w:pPr>
            <w:r w:rsidRPr="00BA5495">
              <w:rPr>
                <w:b/>
                <w:bCs/>
                <w:szCs w:val="24"/>
              </w:rPr>
              <w:t>Expected Output</w:t>
            </w:r>
          </w:p>
        </w:tc>
        <w:tc>
          <w:tcPr>
            <w:tcW w:w="3379" w:type="dxa"/>
          </w:tcPr>
          <w:p w14:paraId="7B1370D6" w14:textId="77777777" w:rsidR="00F7525D" w:rsidRPr="00BA5495" w:rsidRDefault="00F7525D" w:rsidP="009E1406">
            <w:pPr>
              <w:pStyle w:val="BodyText"/>
              <w:jc w:val="center"/>
              <w:rPr>
                <w:b/>
                <w:szCs w:val="24"/>
              </w:rPr>
            </w:pPr>
            <w:r w:rsidRPr="00BA5495">
              <w:rPr>
                <w:b/>
                <w:szCs w:val="24"/>
              </w:rPr>
              <w:t>Comments/Remarks</w:t>
            </w:r>
          </w:p>
          <w:p w14:paraId="33DCB85B" w14:textId="77777777" w:rsidR="00F7525D" w:rsidRPr="00BA5495" w:rsidRDefault="00F7525D" w:rsidP="009E1406">
            <w:pPr>
              <w:pStyle w:val="BodyText"/>
              <w:jc w:val="center"/>
              <w:rPr>
                <w:b/>
                <w:szCs w:val="24"/>
              </w:rPr>
            </w:pPr>
          </w:p>
        </w:tc>
      </w:tr>
      <w:tr w:rsidR="00F7525D" w:rsidRPr="00BA5495" w14:paraId="2743B47F" w14:textId="77777777" w:rsidTr="00F7525D">
        <w:trPr>
          <w:trHeight w:val="745"/>
        </w:trPr>
        <w:tc>
          <w:tcPr>
            <w:tcW w:w="1151" w:type="dxa"/>
          </w:tcPr>
          <w:p w14:paraId="53B46BBF" w14:textId="77777777" w:rsidR="00F7525D" w:rsidRPr="00BA5495" w:rsidRDefault="00F7525D" w:rsidP="00ED58A8">
            <w:pPr>
              <w:pStyle w:val="BodyText"/>
              <w:jc w:val="center"/>
              <w:rPr>
                <w:b/>
                <w:szCs w:val="24"/>
              </w:rPr>
            </w:pPr>
            <w:r>
              <w:rPr>
                <w:b/>
                <w:szCs w:val="24"/>
              </w:rPr>
              <w:t>1</w:t>
            </w:r>
          </w:p>
        </w:tc>
        <w:tc>
          <w:tcPr>
            <w:tcW w:w="2387" w:type="dxa"/>
          </w:tcPr>
          <w:p w14:paraId="4B966543" w14:textId="6C233042" w:rsidR="00F7525D" w:rsidRPr="00BA5495" w:rsidRDefault="00F7525D" w:rsidP="00ED58A8">
            <w:pPr>
              <w:pStyle w:val="BodyText"/>
              <w:jc w:val="center"/>
              <w:rPr>
                <w:szCs w:val="24"/>
              </w:rPr>
            </w:pPr>
            <w:r>
              <w:rPr>
                <w:szCs w:val="24"/>
              </w:rPr>
              <w:t>a = 15</w:t>
            </w:r>
            <w:r>
              <w:rPr>
                <w:szCs w:val="24"/>
              </w:rPr>
              <w:br/>
              <w:t>b = 0</w:t>
            </w:r>
          </w:p>
        </w:tc>
        <w:tc>
          <w:tcPr>
            <w:tcW w:w="2402" w:type="dxa"/>
          </w:tcPr>
          <w:p w14:paraId="17249D64" w14:textId="06A70491" w:rsidR="00F7525D" w:rsidRPr="00BA5495" w:rsidRDefault="00F7525D" w:rsidP="00ED58A8">
            <w:pPr>
              <w:pStyle w:val="BodyText"/>
              <w:jc w:val="center"/>
              <w:rPr>
                <w:szCs w:val="24"/>
              </w:rPr>
            </w:pPr>
            <w:r>
              <w:rPr>
                <w:szCs w:val="24"/>
              </w:rPr>
              <w:t>15</w:t>
            </w:r>
          </w:p>
        </w:tc>
        <w:tc>
          <w:tcPr>
            <w:tcW w:w="3379" w:type="dxa"/>
          </w:tcPr>
          <w:p w14:paraId="2E28A8DD" w14:textId="77777777" w:rsidR="00F7525D" w:rsidRDefault="00F7525D" w:rsidP="00ED58A8">
            <w:pPr>
              <w:pStyle w:val="BodyText"/>
              <w:jc w:val="left"/>
              <w:rPr>
                <w:szCs w:val="24"/>
              </w:rPr>
            </w:pPr>
            <w:r>
              <w:rPr>
                <w:szCs w:val="24"/>
              </w:rPr>
              <w:t>For a covers</w:t>
            </w:r>
          </w:p>
          <w:p w14:paraId="44F50F8E" w14:textId="68E2EA3E" w:rsidR="00F7525D" w:rsidRDefault="00F7525D" w:rsidP="00ED58A8">
            <w:pPr>
              <w:pStyle w:val="BodyText"/>
              <w:jc w:val="left"/>
              <w:rPr>
                <w:szCs w:val="24"/>
              </w:rPr>
            </w:pPr>
            <w:r>
              <w:rPr>
                <w:szCs w:val="24"/>
              </w:rPr>
              <w:t xml:space="preserve">&lt;2046, 2048&gt; </w:t>
            </w:r>
          </w:p>
          <w:p w14:paraId="1209C105" w14:textId="77777777" w:rsidR="00F7525D" w:rsidRDefault="00F7525D" w:rsidP="00ED58A8">
            <w:pPr>
              <w:pStyle w:val="BodyText"/>
              <w:jc w:val="left"/>
              <w:rPr>
                <w:szCs w:val="24"/>
              </w:rPr>
            </w:pPr>
            <w:r>
              <w:rPr>
                <w:szCs w:val="24"/>
              </w:rPr>
              <w:t xml:space="preserve">For b covers </w:t>
            </w:r>
          </w:p>
          <w:p w14:paraId="69240E41" w14:textId="36B67DED" w:rsidR="00F7525D" w:rsidRPr="00BA5495" w:rsidRDefault="00F7525D" w:rsidP="00ED58A8">
            <w:pPr>
              <w:pStyle w:val="BodyText"/>
              <w:jc w:val="left"/>
              <w:rPr>
                <w:szCs w:val="24"/>
              </w:rPr>
            </w:pPr>
            <w:r>
              <w:rPr>
                <w:szCs w:val="24"/>
              </w:rPr>
              <w:t>&lt;2046, 2047&gt;</w:t>
            </w:r>
          </w:p>
        </w:tc>
      </w:tr>
      <w:tr w:rsidR="00F7525D" w:rsidRPr="00BA5495" w14:paraId="59668A10" w14:textId="77777777" w:rsidTr="00F7525D">
        <w:trPr>
          <w:trHeight w:val="745"/>
        </w:trPr>
        <w:tc>
          <w:tcPr>
            <w:tcW w:w="1151" w:type="dxa"/>
          </w:tcPr>
          <w:p w14:paraId="6B7040A7" w14:textId="77777777" w:rsidR="00F7525D" w:rsidRPr="00BA5495" w:rsidRDefault="00F7525D" w:rsidP="00ED58A8">
            <w:pPr>
              <w:pStyle w:val="BodyText"/>
              <w:jc w:val="center"/>
              <w:rPr>
                <w:b/>
                <w:iCs/>
                <w:szCs w:val="24"/>
              </w:rPr>
            </w:pPr>
            <w:r>
              <w:rPr>
                <w:b/>
                <w:iCs/>
                <w:szCs w:val="24"/>
              </w:rPr>
              <w:t>2</w:t>
            </w:r>
          </w:p>
        </w:tc>
        <w:tc>
          <w:tcPr>
            <w:tcW w:w="2387" w:type="dxa"/>
          </w:tcPr>
          <w:p w14:paraId="10CDBFBD" w14:textId="77777777" w:rsidR="00F7525D" w:rsidRDefault="00F7525D" w:rsidP="00ED58A8">
            <w:pPr>
              <w:pStyle w:val="BodyText"/>
              <w:jc w:val="center"/>
              <w:rPr>
                <w:szCs w:val="24"/>
              </w:rPr>
            </w:pPr>
            <w:r>
              <w:rPr>
                <w:szCs w:val="24"/>
              </w:rPr>
              <w:t>a = 0</w:t>
            </w:r>
          </w:p>
          <w:p w14:paraId="4C6D42AD" w14:textId="404169BC" w:rsidR="00F7525D" w:rsidRPr="00BA5495" w:rsidRDefault="00F7525D" w:rsidP="00ED58A8">
            <w:pPr>
              <w:pStyle w:val="BodyText"/>
              <w:jc w:val="center"/>
              <w:rPr>
                <w:szCs w:val="24"/>
              </w:rPr>
            </w:pPr>
            <w:r>
              <w:rPr>
                <w:szCs w:val="24"/>
              </w:rPr>
              <w:t>b =15</w:t>
            </w:r>
          </w:p>
        </w:tc>
        <w:tc>
          <w:tcPr>
            <w:tcW w:w="2402" w:type="dxa"/>
          </w:tcPr>
          <w:p w14:paraId="20F08AF6" w14:textId="261F3F7B" w:rsidR="00F7525D" w:rsidRPr="00BA5495" w:rsidRDefault="00F7525D" w:rsidP="00ED58A8">
            <w:pPr>
              <w:pStyle w:val="BodyText"/>
              <w:jc w:val="center"/>
              <w:rPr>
                <w:szCs w:val="24"/>
              </w:rPr>
            </w:pPr>
            <w:r>
              <w:rPr>
                <w:szCs w:val="24"/>
              </w:rPr>
              <w:t>15</w:t>
            </w:r>
          </w:p>
        </w:tc>
        <w:tc>
          <w:tcPr>
            <w:tcW w:w="3379" w:type="dxa"/>
          </w:tcPr>
          <w:p w14:paraId="0F88F1A8" w14:textId="77777777" w:rsidR="00F7525D" w:rsidRDefault="00F7525D" w:rsidP="00ED58A8">
            <w:pPr>
              <w:pStyle w:val="BodyText"/>
              <w:jc w:val="left"/>
              <w:rPr>
                <w:szCs w:val="24"/>
              </w:rPr>
            </w:pPr>
            <w:r>
              <w:rPr>
                <w:szCs w:val="24"/>
              </w:rPr>
              <w:t xml:space="preserve">For a covers </w:t>
            </w:r>
          </w:p>
          <w:p w14:paraId="7193D54F" w14:textId="6EE98464" w:rsidR="00F7525D" w:rsidRDefault="00F7525D" w:rsidP="00ED58A8">
            <w:pPr>
              <w:pStyle w:val="BodyText"/>
              <w:jc w:val="left"/>
              <w:rPr>
                <w:szCs w:val="24"/>
              </w:rPr>
            </w:pPr>
            <w:r>
              <w:rPr>
                <w:szCs w:val="24"/>
              </w:rPr>
              <w:t xml:space="preserve">&lt;2046, 2049&gt; </w:t>
            </w:r>
          </w:p>
          <w:p w14:paraId="6FDECC87" w14:textId="77777777" w:rsidR="00F7525D" w:rsidRDefault="00F7525D" w:rsidP="00ED58A8">
            <w:pPr>
              <w:pStyle w:val="BodyText"/>
              <w:jc w:val="left"/>
              <w:rPr>
                <w:szCs w:val="24"/>
              </w:rPr>
            </w:pPr>
            <w:r>
              <w:rPr>
                <w:szCs w:val="24"/>
              </w:rPr>
              <w:t xml:space="preserve">For b covers </w:t>
            </w:r>
          </w:p>
          <w:p w14:paraId="66AF34AB" w14:textId="5749A089" w:rsidR="00F7525D" w:rsidRDefault="00F7525D" w:rsidP="00ED58A8">
            <w:pPr>
              <w:pStyle w:val="BodyText"/>
              <w:jc w:val="left"/>
              <w:rPr>
                <w:szCs w:val="24"/>
              </w:rPr>
            </w:pPr>
            <w:r>
              <w:rPr>
                <w:szCs w:val="24"/>
              </w:rPr>
              <w:t>&lt;2046, 2047&gt;</w:t>
            </w:r>
          </w:p>
          <w:p w14:paraId="408C174C" w14:textId="3EA07DA3" w:rsidR="00F7525D" w:rsidRPr="00BA5495" w:rsidRDefault="00F7525D" w:rsidP="00ED58A8">
            <w:pPr>
              <w:pStyle w:val="BodyText"/>
              <w:jc w:val="left"/>
              <w:rPr>
                <w:szCs w:val="24"/>
              </w:rPr>
            </w:pPr>
            <w:r>
              <w:rPr>
                <w:szCs w:val="24"/>
              </w:rPr>
              <w:t>&lt;2046, 2050&gt;</w:t>
            </w:r>
          </w:p>
        </w:tc>
      </w:tr>
      <w:tr w:rsidR="00F7525D" w:rsidRPr="00BA5495" w14:paraId="3AF313A1" w14:textId="77777777" w:rsidTr="00F7525D">
        <w:trPr>
          <w:trHeight w:val="745"/>
        </w:trPr>
        <w:tc>
          <w:tcPr>
            <w:tcW w:w="1151" w:type="dxa"/>
          </w:tcPr>
          <w:p w14:paraId="50F03F35" w14:textId="390379C1" w:rsidR="00F7525D" w:rsidRDefault="00F7525D" w:rsidP="002B7CF5">
            <w:pPr>
              <w:pStyle w:val="BodyText"/>
              <w:jc w:val="center"/>
              <w:rPr>
                <w:b/>
                <w:iCs/>
                <w:szCs w:val="24"/>
              </w:rPr>
            </w:pPr>
            <w:r>
              <w:rPr>
                <w:b/>
                <w:iCs/>
                <w:szCs w:val="24"/>
              </w:rPr>
              <w:t>3</w:t>
            </w:r>
          </w:p>
        </w:tc>
        <w:tc>
          <w:tcPr>
            <w:tcW w:w="2387" w:type="dxa"/>
          </w:tcPr>
          <w:p w14:paraId="35756973" w14:textId="77777777" w:rsidR="00F7525D" w:rsidRDefault="00F7525D" w:rsidP="002B7CF5">
            <w:pPr>
              <w:pStyle w:val="BodyText"/>
              <w:jc w:val="center"/>
              <w:rPr>
                <w:szCs w:val="24"/>
              </w:rPr>
            </w:pPr>
            <w:r>
              <w:rPr>
                <w:szCs w:val="24"/>
              </w:rPr>
              <w:t>a = 12</w:t>
            </w:r>
          </w:p>
          <w:p w14:paraId="2BB5B417" w14:textId="745B2423" w:rsidR="00F7525D" w:rsidRDefault="00F7525D" w:rsidP="002B7CF5">
            <w:pPr>
              <w:pStyle w:val="BodyText"/>
              <w:jc w:val="center"/>
              <w:rPr>
                <w:szCs w:val="24"/>
              </w:rPr>
            </w:pPr>
            <w:r>
              <w:rPr>
                <w:szCs w:val="24"/>
              </w:rPr>
              <w:t>b = 12</w:t>
            </w:r>
          </w:p>
        </w:tc>
        <w:tc>
          <w:tcPr>
            <w:tcW w:w="2402" w:type="dxa"/>
          </w:tcPr>
          <w:p w14:paraId="1AEB0CF9" w14:textId="231A21E2" w:rsidR="00F7525D" w:rsidRDefault="00F7525D" w:rsidP="002B7CF5">
            <w:pPr>
              <w:pStyle w:val="BodyText"/>
              <w:jc w:val="center"/>
              <w:rPr>
                <w:szCs w:val="24"/>
              </w:rPr>
            </w:pPr>
            <w:r>
              <w:rPr>
                <w:szCs w:val="24"/>
              </w:rPr>
              <w:t>12</w:t>
            </w:r>
          </w:p>
        </w:tc>
        <w:tc>
          <w:tcPr>
            <w:tcW w:w="3379" w:type="dxa"/>
          </w:tcPr>
          <w:p w14:paraId="695908E6" w14:textId="77777777" w:rsidR="00F7525D" w:rsidRDefault="00F7525D" w:rsidP="002B7CF5">
            <w:pPr>
              <w:pStyle w:val="BodyText"/>
              <w:jc w:val="left"/>
              <w:rPr>
                <w:szCs w:val="24"/>
              </w:rPr>
            </w:pPr>
            <w:r>
              <w:rPr>
                <w:szCs w:val="24"/>
              </w:rPr>
              <w:t>For a covers:</w:t>
            </w:r>
          </w:p>
          <w:p w14:paraId="0C477F6D" w14:textId="6C5A9027" w:rsidR="00F7525D" w:rsidRDefault="00F7525D" w:rsidP="002B7CF5">
            <w:pPr>
              <w:pStyle w:val="BodyText"/>
              <w:jc w:val="left"/>
              <w:rPr>
                <w:szCs w:val="24"/>
              </w:rPr>
            </w:pPr>
            <w:r>
              <w:rPr>
                <w:szCs w:val="24"/>
              </w:rPr>
              <w:t xml:space="preserve"> &lt;2046, 2049&gt; </w:t>
            </w:r>
          </w:p>
          <w:p w14:paraId="791627A9" w14:textId="77777777" w:rsidR="00F7525D" w:rsidRDefault="00F7525D" w:rsidP="000B003F">
            <w:pPr>
              <w:pStyle w:val="BodyText"/>
              <w:jc w:val="left"/>
              <w:rPr>
                <w:szCs w:val="24"/>
              </w:rPr>
            </w:pPr>
            <w:r>
              <w:rPr>
                <w:szCs w:val="24"/>
              </w:rPr>
              <w:t>&lt;2046, 2055&gt;</w:t>
            </w:r>
          </w:p>
          <w:p w14:paraId="20D368E6" w14:textId="728D0F91" w:rsidR="00F7525D" w:rsidRDefault="00F7525D" w:rsidP="000B003F">
            <w:pPr>
              <w:pStyle w:val="BodyText"/>
              <w:jc w:val="left"/>
            </w:pPr>
            <w:r>
              <w:t>&lt;2055, 2060&gt;</w:t>
            </w:r>
          </w:p>
          <w:p w14:paraId="53E9E02D" w14:textId="6AB4454C" w:rsidR="00F7525D" w:rsidRPr="000B003F" w:rsidRDefault="00F7525D" w:rsidP="000B003F">
            <w:pPr>
              <w:pStyle w:val="BodyText"/>
              <w:jc w:val="left"/>
              <w:rPr>
                <w:szCs w:val="24"/>
              </w:rPr>
            </w:pPr>
            <w:r>
              <w:t>&lt;2055, 2069&gt;</w:t>
            </w:r>
          </w:p>
          <w:p w14:paraId="23017F5D" w14:textId="4E4A0EF7" w:rsidR="00F7525D" w:rsidRDefault="00F7525D" w:rsidP="002B7CF5">
            <w:pPr>
              <w:pStyle w:val="BodyText"/>
              <w:jc w:val="left"/>
              <w:rPr>
                <w:szCs w:val="24"/>
              </w:rPr>
            </w:pPr>
          </w:p>
          <w:p w14:paraId="2DF02302" w14:textId="1A529B7F" w:rsidR="00F7525D" w:rsidRDefault="00F7525D" w:rsidP="002B7CF5">
            <w:pPr>
              <w:pStyle w:val="BodyText"/>
              <w:jc w:val="left"/>
              <w:rPr>
                <w:szCs w:val="24"/>
              </w:rPr>
            </w:pPr>
            <w:r>
              <w:rPr>
                <w:szCs w:val="24"/>
              </w:rPr>
              <w:t xml:space="preserve">For b covers: </w:t>
            </w:r>
          </w:p>
          <w:p w14:paraId="707BD638" w14:textId="0A660870" w:rsidR="00F7525D" w:rsidRDefault="00F7525D" w:rsidP="002B7CF5">
            <w:pPr>
              <w:pStyle w:val="BodyText"/>
              <w:jc w:val="left"/>
              <w:rPr>
                <w:szCs w:val="24"/>
              </w:rPr>
            </w:pPr>
            <w:r>
              <w:rPr>
                <w:szCs w:val="24"/>
              </w:rPr>
              <w:t>&lt;2046, 2047&gt;</w:t>
            </w:r>
          </w:p>
          <w:p w14:paraId="68E4DBE5" w14:textId="075E6D29" w:rsidR="00F7525D" w:rsidRDefault="00F7525D" w:rsidP="002B7CF5">
            <w:pPr>
              <w:pStyle w:val="BodyText"/>
              <w:jc w:val="left"/>
              <w:rPr>
                <w:szCs w:val="24"/>
              </w:rPr>
            </w:pPr>
            <w:r>
              <w:rPr>
                <w:szCs w:val="24"/>
              </w:rPr>
              <w:t>&lt;2046, 2056&gt;</w:t>
            </w:r>
          </w:p>
          <w:p w14:paraId="60CAF64A" w14:textId="4C8E6169" w:rsidR="00F7525D" w:rsidRDefault="00F7525D" w:rsidP="002B7CF5">
            <w:pPr>
              <w:pStyle w:val="BodyText"/>
              <w:jc w:val="left"/>
              <w:rPr>
                <w:szCs w:val="24"/>
              </w:rPr>
            </w:pPr>
            <w:r>
              <w:rPr>
                <w:szCs w:val="24"/>
              </w:rPr>
              <w:t>&lt;2056, 2060&gt;</w:t>
            </w:r>
          </w:p>
          <w:p w14:paraId="588CA62C" w14:textId="77777777" w:rsidR="00F7525D" w:rsidRDefault="00F7525D" w:rsidP="002B7CF5">
            <w:pPr>
              <w:pStyle w:val="BodyText"/>
              <w:jc w:val="left"/>
            </w:pPr>
          </w:p>
          <w:p w14:paraId="158BE01D" w14:textId="7B5DCCF4" w:rsidR="00F7525D" w:rsidRDefault="00F7525D" w:rsidP="002B7CF5">
            <w:pPr>
              <w:pStyle w:val="BodyText"/>
              <w:jc w:val="left"/>
            </w:pPr>
            <w:r>
              <w:t xml:space="preserve">For </w:t>
            </w:r>
            <w:proofErr w:type="spellStart"/>
            <w:r w:rsidRPr="0057235E">
              <w:t>aZeros</w:t>
            </w:r>
            <w:proofErr w:type="spellEnd"/>
            <w:r>
              <w:t xml:space="preserve"> covers:</w:t>
            </w:r>
          </w:p>
          <w:p w14:paraId="219B1C19" w14:textId="77777777" w:rsidR="00F7525D" w:rsidRDefault="00F7525D" w:rsidP="002B7CF5">
            <w:pPr>
              <w:pStyle w:val="BodyText"/>
              <w:jc w:val="left"/>
              <w:rPr>
                <w:szCs w:val="24"/>
              </w:rPr>
            </w:pPr>
            <w:r>
              <w:rPr>
                <w:szCs w:val="24"/>
              </w:rPr>
              <w:t>&lt;2053, 2055&gt;</w:t>
            </w:r>
          </w:p>
          <w:p w14:paraId="09F945AF" w14:textId="6A282833" w:rsidR="00F7525D" w:rsidRDefault="00F7525D" w:rsidP="002B7CF5">
            <w:pPr>
              <w:pStyle w:val="BodyText"/>
              <w:jc w:val="left"/>
              <w:rPr>
                <w:szCs w:val="24"/>
              </w:rPr>
            </w:pPr>
            <w:r>
              <w:rPr>
                <w:szCs w:val="24"/>
              </w:rPr>
              <w:t>&lt;2053, 2058&gt;</w:t>
            </w:r>
          </w:p>
        </w:tc>
      </w:tr>
      <w:tr w:rsidR="00F7525D" w:rsidRPr="00BA5495" w14:paraId="0AB32AC9" w14:textId="77777777" w:rsidTr="00F7525D">
        <w:trPr>
          <w:trHeight w:val="745"/>
        </w:trPr>
        <w:tc>
          <w:tcPr>
            <w:tcW w:w="1151" w:type="dxa"/>
          </w:tcPr>
          <w:p w14:paraId="7089792E" w14:textId="5E96736F" w:rsidR="00F7525D" w:rsidRDefault="00F7525D" w:rsidP="00F37575">
            <w:pPr>
              <w:pStyle w:val="BodyText"/>
              <w:jc w:val="center"/>
              <w:rPr>
                <w:b/>
                <w:iCs/>
                <w:szCs w:val="24"/>
              </w:rPr>
            </w:pPr>
            <w:r>
              <w:rPr>
                <w:b/>
                <w:iCs/>
                <w:szCs w:val="24"/>
              </w:rPr>
              <w:t>4</w:t>
            </w:r>
          </w:p>
        </w:tc>
        <w:tc>
          <w:tcPr>
            <w:tcW w:w="2387" w:type="dxa"/>
          </w:tcPr>
          <w:p w14:paraId="79860E22" w14:textId="77777777" w:rsidR="00F7525D" w:rsidRDefault="00F7525D" w:rsidP="00F37575">
            <w:pPr>
              <w:pStyle w:val="BodyText"/>
              <w:jc w:val="center"/>
              <w:rPr>
                <w:szCs w:val="24"/>
              </w:rPr>
            </w:pPr>
            <w:r>
              <w:rPr>
                <w:szCs w:val="24"/>
              </w:rPr>
              <w:t>a = 98</w:t>
            </w:r>
          </w:p>
          <w:p w14:paraId="64FAD5CA" w14:textId="26D926FD" w:rsidR="00F7525D" w:rsidRDefault="00F7525D" w:rsidP="00F37575">
            <w:pPr>
              <w:pStyle w:val="BodyText"/>
              <w:jc w:val="center"/>
              <w:rPr>
                <w:szCs w:val="24"/>
              </w:rPr>
            </w:pPr>
            <w:r>
              <w:rPr>
                <w:szCs w:val="24"/>
              </w:rPr>
              <w:t>b =56</w:t>
            </w:r>
          </w:p>
        </w:tc>
        <w:tc>
          <w:tcPr>
            <w:tcW w:w="2402" w:type="dxa"/>
          </w:tcPr>
          <w:p w14:paraId="4820A79D" w14:textId="2DE8E927" w:rsidR="00F7525D" w:rsidRDefault="00F7525D" w:rsidP="00F37575">
            <w:pPr>
              <w:pStyle w:val="BodyText"/>
              <w:jc w:val="center"/>
              <w:rPr>
                <w:szCs w:val="24"/>
              </w:rPr>
            </w:pPr>
            <w:r>
              <w:rPr>
                <w:szCs w:val="24"/>
              </w:rPr>
              <w:t>14</w:t>
            </w:r>
          </w:p>
        </w:tc>
        <w:tc>
          <w:tcPr>
            <w:tcW w:w="3379" w:type="dxa"/>
          </w:tcPr>
          <w:p w14:paraId="1BB85370" w14:textId="64CE1B98" w:rsidR="00F7525D" w:rsidRPr="00116A5B" w:rsidRDefault="00F7525D" w:rsidP="00116A5B">
            <w:pPr>
              <w:pStyle w:val="BodyText"/>
              <w:jc w:val="left"/>
              <w:rPr>
                <w:szCs w:val="24"/>
              </w:rPr>
            </w:pPr>
            <w:r>
              <w:rPr>
                <w:szCs w:val="24"/>
              </w:rPr>
              <w:t>For a covers</w:t>
            </w:r>
          </w:p>
          <w:p w14:paraId="1E1412B2" w14:textId="77777777" w:rsidR="00F7525D" w:rsidRDefault="00F7525D" w:rsidP="00116A5B">
            <w:pPr>
              <w:jc w:val="left"/>
            </w:pPr>
            <w:r>
              <w:t xml:space="preserve">&lt;2046, 2049&gt; </w:t>
            </w:r>
            <w:r>
              <w:br/>
              <w:t xml:space="preserve">&lt;2046, 2053&gt; </w:t>
            </w:r>
          </w:p>
          <w:p w14:paraId="622989F9" w14:textId="0965B66C" w:rsidR="00F7525D" w:rsidRDefault="00F7525D" w:rsidP="00116A5B">
            <w:pPr>
              <w:jc w:val="left"/>
            </w:pPr>
            <w:r>
              <w:t>&lt;2046, 2055&gt;</w:t>
            </w:r>
          </w:p>
          <w:p w14:paraId="2FDCBF88" w14:textId="77777777" w:rsidR="00F7525D" w:rsidRDefault="00F7525D" w:rsidP="00116A5B">
            <w:pPr>
              <w:jc w:val="left"/>
            </w:pPr>
            <w:r>
              <w:t xml:space="preserve">&lt;2055, 2060&gt; </w:t>
            </w:r>
          </w:p>
          <w:p w14:paraId="6E9F0685" w14:textId="031DF8C1" w:rsidR="00F7525D" w:rsidRDefault="00F7525D" w:rsidP="00116A5B">
            <w:pPr>
              <w:jc w:val="left"/>
            </w:pPr>
            <w:r>
              <w:t>&lt;2055, 2061&gt;</w:t>
            </w:r>
          </w:p>
          <w:p w14:paraId="737C1CD8" w14:textId="77777777" w:rsidR="00F7525D" w:rsidRDefault="00F7525D" w:rsidP="00116A5B">
            <w:pPr>
              <w:jc w:val="left"/>
            </w:pPr>
            <w:r>
              <w:lastRenderedPageBreak/>
              <w:t xml:space="preserve">&lt;2055, 2062&gt; </w:t>
            </w:r>
          </w:p>
          <w:p w14:paraId="04D1BC45" w14:textId="77777777" w:rsidR="00F7525D" w:rsidRDefault="00F7525D" w:rsidP="00EA0806">
            <w:pPr>
              <w:jc w:val="left"/>
            </w:pPr>
            <w:r>
              <w:t>&lt;2062, 2063&gt;</w:t>
            </w:r>
          </w:p>
          <w:p w14:paraId="7F90844A" w14:textId="77777777" w:rsidR="00F7525D" w:rsidRDefault="00F7525D" w:rsidP="00EA0806">
            <w:pPr>
              <w:jc w:val="left"/>
            </w:pPr>
            <w:r>
              <w:t>&lt;2063, 2060&gt;</w:t>
            </w:r>
          </w:p>
          <w:p w14:paraId="7A32CBAF" w14:textId="77777777" w:rsidR="00F7525D" w:rsidRDefault="00F7525D" w:rsidP="00EA0806">
            <w:pPr>
              <w:jc w:val="left"/>
            </w:pPr>
            <w:r>
              <w:t>&lt;2063, 2061&gt;</w:t>
            </w:r>
          </w:p>
          <w:p w14:paraId="7EA4ECC6" w14:textId="5C45BB64" w:rsidR="00F7525D" w:rsidRDefault="00F7525D" w:rsidP="00EA0806">
            <w:pPr>
              <w:jc w:val="left"/>
            </w:pPr>
            <w:r>
              <w:t>&lt;2063, 2062&gt;</w:t>
            </w:r>
          </w:p>
          <w:p w14:paraId="3FCE5DC3" w14:textId="353CF58D" w:rsidR="00F7525D" w:rsidRPr="003B11DC" w:rsidRDefault="00F7525D" w:rsidP="00116A5B">
            <w:pPr>
              <w:pStyle w:val="BodyText"/>
              <w:jc w:val="left"/>
            </w:pPr>
            <w:r>
              <w:t>&lt;2063, 2069&gt;</w:t>
            </w:r>
          </w:p>
          <w:p w14:paraId="0BA862B9" w14:textId="77777777" w:rsidR="00F7525D" w:rsidRDefault="00F7525D" w:rsidP="00F37575">
            <w:pPr>
              <w:pStyle w:val="BodyText"/>
              <w:jc w:val="left"/>
              <w:rPr>
                <w:szCs w:val="24"/>
              </w:rPr>
            </w:pPr>
            <w:r>
              <w:rPr>
                <w:szCs w:val="24"/>
              </w:rPr>
              <w:t>For b covers</w:t>
            </w:r>
          </w:p>
          <w:p w14:paraId="6D84E9D9" w14:textId="77777777" w:rsidR="00F7525D" w:rsidRDefault="00F7525D" w:rsidP="008F72BE">
            <w:pPr>
              <w:jc w:val="left"/>
            </w:pPr>
            <w:r>
              <w:t>&lt;2046, 2047&gt;</w:t>
            </w:r>
          </w:p>
          <w:p w14:paraId="2FF1F5D0" w14:textId="77777777" w:rsidR="00F7525D" w:rsidRDefault="00F7525D" w:rsidP="008F72BE">
            <w:pPr>
              <w:jc w:val="left"/>
            </w:pPr>
            <w:r>
              <w:t xml:space="preserve">&lt;2046, 2054&gt; </w:t>
            </w:r>
          </w:p>
          <w:p w14:paraId="7564991E" w14:textId="1F0C24F1" w:rsidR="00F7525D" w:rsidRDefault="00F7525D" w:rsidP="008F72BE">
            <w:pPr>
              <w:jc w:val="left"/>
            </w:pPr>
            <w:r>
              <w:t>&lt;2046, 2056&gt;</w:t>
            </w:r>
          </w:p>
          <w:p w14:paraId="11AD31E2" w14:textId="77777777" w:rsidR="00F7525D" w:rsidRDefault="00F7525D" w:rsidP="008F72BE">
            <w:pPr>
              <w:jc w:val="left"/>
            </w:pPr>
            <w:r>
              <w:t xml:space="preserve">&lt;2056, 2060&gt; </w:t>
            </w:r>
          </w:p>
          <w:p w14:paraId="31156CF1" w14:textId="77777777" w:rsidR="00F7525D" w:rsidRDefault="00F7525D" w:rsidP="008F72BE">
            <w:pPr>
              <w:jc w:val="left"/>
            </w:pPr>
            <w:r>
              <w:t>&lt;2056, 2061&gt;</w:t>
            </w:r>
            <w:r>
              <w:br/>
              <w:t xml:space="preserve">&lt;2056, 2062&gt; </w:t>
            </w:r>
          </w:p>
          <w:p w14:paraId="4C7B65B9" w14:textId="77777777" w:rsidR="00F7525D" w:rsidRDefault="00F7525D" w:rsidP="008F72BE">
            <w:pPr>
              <w:pStyle w:val="BodyText"/>
              <w:jc w:val="left"/>
            </w:pPr>
          </w:p>
          <w:p w14:paraId="34FA45D8" w14:textId="77777777" w:rsidR="00F7525D" w:rsidRDefault="00F7525D" w:rsidP="00FB3FB0">
            <w:pPr>
              <w:pStyle w:val="BodyText"/>
              <w:jc w:val="left"/>
            </w:pPr>
            <w:r>
              <w:t xml:space="preserve">For </w:t>
            </w:r>
            <w:proofErr w:type="spellStart"/>
            <w:r w:rsidRPr="0057235E">
              <w:t>aZeros</w:t>
            </w:r>
            <w:proofErr w:type="spellEnd"/>
            <w:r>
              <w:t xml:space="preserve"> covers:</w:t>
            </w:r>
          </w:p>
          <w:p w14:paraId="00564EEE" w14:textId="77777777" w:rsidR="00F7525D" w:rsidRDefault="00F7525D" w:rsidP="00FB3FB0">
            <w:pPr>
              <w:pStyle w:val="BodyText"/>
              <w:jc w:val="left"/>
              <w:rPr>
                <w:szCs w:val="24"/>
              </w:rPr>
            </w:pPr>
            <w:r>
              <w:rPr>
                <w:szCs w:val="24"/>
              </w:rPr>
              <w:t>&lt;2053, 2055&gt;</w:t>
            </w:r>
          </w:p>
          <w:p w14:paraId="347F1771" w14:textId="71BE269E" w:rsidR="00F7525D" w:rsidRPr="00131FEE" w:rsidRDefault="00F7525D" w:rsidP="00FB3FB0">
            <w:pPr>
              <w:pStyle w:val="BodyText"/>
              <w:jc w:val="left"/>
              <w:rPr>
                <w:szCs w:val="24"/>
              </w:rPr>
            </w:pPr>
            <w:r>
              <w:rPr>
                <w:szCs w:val="24"/>
              </w:rPr>
              <w:t>&lt;2053, 2058&gt;</w:t>
            </w:r>
          </w:p>
        </w:tc>
      </w:tr>
      <w:tr w:rsidR="00F7525D" w:rsidRPr="00BA5495" w14:paraId="67EE65B3" w14:textId="77777777" w:rsidTr="00F7525D">
        <w:trPr>
          <w:trHeight w:val="745"/>
        </w:trPr>
        <w:tc>
          <w:tcPr>
            <w:tcW w:w="1151" w:type="dxa"/>
          </w:tcPr>
          <w:p w14:paraId="1D780644" w14:textId="30843BEA" w:rsidR="00F7525D" w:rsidRDefault="00F7525D" w:rsidP="00131FEE">
            <w:pPr>
              <w:pStyle w:val="BodyText"/>
              <w:jc w:val="center"/>
              <w:rPr>
                <w:b/>
                <w:iCs/>
                <w:szCs w:val="24"/>
              </w:rPr>
            </w:pPr>
            <w:r>
              <w:rPr>
                <w:b/>
                <w:iCs/>
                <w:szCs w:val="24"/>
              </w:rPr>
              <w:lastRenderedPageBreak/>
              <w:t>5</w:t>
            </w:r>
          </w:p>
        </w:tc>
        <w:tc>
          <w:tcPr>
            <w:tcW w:w="2387" w:type="dxa"/>
          </w:tcPr>
          <w:p w14:paraId="6271EB23" w14:textId="2C8EDFE8" w:rsidR="00F7525D" w:rsidRDefault="00F7525D" w:rsidP="00131FEE">
            <w:pPr>
              <w:pStyle w:val="BodyText"/>
              <w:jc w:val="center"/>
              <w:rPr>
                <w:szCs w:val="24"/>
              </w:rPr>
            </w:pPr>
            <w:r>
              <w:rPr>
                <w:szCs w:val="24"/>
              </w:rPr>
              <w:t>a = 56</w:t>
            </w:r>
          </w:p>
          <w:p w14:paraId="2095194D" w14:textId="0D3F9821" w:rsidR="00F7525D" w:rsidRDefault="00F7525D" w:rsidP="00131FEE">
            <w:pPr>
              <w:pStyle w:val="BodyText"/>
              <w:jc w:val="center"/>
              <w:rPr>
                <w:szCs w:val="24"/>
              </w:rPr>
            </w:pPr>
            <w:r>
              <w:rPr>
                <w:szCs w:val="24"/>
              </w:rPr>
              <w:t>b =98</w:t>
            </w:r>
          </w:p>
        </w:tc>
        <w:tc>
          <w:tcPr>
            <w:tcW w:w="2402" w:type="dxa"/>
          </w:tcPr>
          <w:p w14:paraId="5BBF149A" w14:textId="58736FD1" w:rsidR="00F7525D" w:rsidRDefault="00F7525D" w:rsidP="00131FEE">
            <w:pPr>
              <w:pStyle w:val="BodyText"/>
              <w:jc w:val="center"/>
              <w:rPr>
                <w:szCs w:val="24"/>
              </w:rPr>
            </w:pPr>
            <w:r>
              <w:rPr>
                <w:szCs w:val="24"/>
              </w:rPr>
              <w:t>14</w:t>
            </w:r>
          </w:p>
        </w:tc>
        <w:tc>
          <w:tcPr>
            <w:tcW w:w="3379" w:type="dxa"/>
          </w:tcPr>
          <w:p w14:paraId="713C728E" w14:textId="77777777" w:rsidR="00F7525D" w:rsidRPr="00116A5B" w:rsidRDefault="00F7525D" w:rsidP="0003541C">
            <w:pPr>
              <w:pStyle w:val="BodyText"/>
              <w:jc w:val="left"/>
              <w:rPr>
                <w:szCs w:val="24"/>
              </w:rPr>
            </w:pPr>
            <w:r>
              <w:rPr>
                <w:szCs w:val="24"/>
              </w:rPr>
              <w:t>For a covers</w:t>
            </w:r>
          </w:p>
          <w:p w14:paraId="37039850" w14:textId="77777777" w:rsidR="00F7525D" w:rsidRDefault="00F7525D" w:rsidP="0003541C">
            <w:pPr>
              <w:jc w:val="left"/>
            </w:pPr>
            <w:r>
              <w:t xml:space="preserve">&lt;2046, 2049&gt; </w:t>
            </w:r>
            <w:r>
              <w:br/>
              <w:t xml:space="preserve">&lt;2046, 2053&gt; </w:t>
            </w:r>
          </w:p>
          <w:p w14:paraId="1FF7101A" w14:textId="77777777" w:rsidR="00F7525D" w:rsidRDefault="00F7525D" w:rsidP="0003541C">
            <w:pPr>
              <w:jc w:val="left"/>
            </w:pPr>
            <w:r>
              <w:t>&lt;2046, 2055&gt;</w:t>
            </w:r>
          </w:p>
          <w:p w14:paraId="64318385" w14:textId="77777777" w:rsidR="00F7525D" w:rsidRDefault="00F7525D" w:rsidP="0003541C">
            <w:pPr>
              <w:jc w:val="left"/>
            </w:pPr>
            <w:r>
              <w:t xml:space="preserve">&lt;2055, 2060&gt; </w:t>
            </w:r>
          </w:p>
          <w:p w14:paraId="5A8F697F" w14:textId="77777777" w:rsidR="00F7525D" w:rsidRDefault="00F7525D" w:rsidP="0003541C">
            <w:pPr>
              <w:jc w:val="left"/>
            </w:pPr>
            <w:r>
              <w:t>&lt;2055, 2061&gt;</w:t>
            </w:r>
          </w:p>
          <w:p w14:paraId="32952CE8" w14:textId="77777777" w:rsidR="00F7525D" w:rsidRDefault="00F7525D" w:rsidP="0003541C">
            <w:pPr>
              <w:jc w:val="left"/>
            </w:pPr>
            <w:r>
              <w:t>&lt;2055, 2065&gt;</w:t>
            </w:r>
          </w:p>
          <w:p w14:paraId="4ACF015B" w14:textId="02960862" w:rsidR="00F7525D" w:rsidRDefault="00F7525D" w:rsidP="0003541C">
            <w:pPr>
              <w:jc w:val="left"/>
            </w:pPr>
            <w:r>
              <w:t xml:space="preserve">&lt;2055, 2069&gt; </w:t>
            </w:r>
          </w:p>
          <w:p w14:paraId="2D8DE0C4" w14:textId="1A0CA421" w:rsidR="00F7525D" w:rsidRPr="003B11DC" w:rsidRDefault="00F7525D" w:rsidP="0003541C">
            <w:pPr>
              <w:pStyle w:val="BodyText"/>
              <w:jc w:val="left"/>
            </w:pPr>
          </w:p>
          <w:p w14:paraId="36F48783" w14:textId="77777777" w:rsidR="00F7525D" w:rsidRDefault="00F7525D" w:rsidP="0003541C">
            <w:pPr>
              <w:pStyle w:val="BodyText"/>
              <w:jc w:val="left"/>
              <w:rPr>
                <w:szCs w:val="24"/>
              </w:rPr>
            </w:pPr>
            <w:r>
              <w:rPr>
                <w:szCs w:val="24"/>
              </w:rPr>
              <w:t>For b covers</w:t>
            </w:r>
          </w:p>
          <w:p w14:paraId="25C8E587" w14:textId="5D33DD19" w:rsidR="00F7525D" w:rsidRDefault="00F7525D" w:rsidP="00D06D5D">
            <w:pPr>
              <w:jc w:val="left"/>
            </w:pPr>
            <w:r>
              <w:t xml:space="preserve">&lt;2046, 2047&gt; </w:t>
            </w:r>
          </w:p>
          <w:p w14:paraId="2A1B92A3" w14:textId="77777777" w:rsidR="00F7525D" w:rsidRDefault="00F7525D" w:rsidP="00D06D5D">
            <w:pPr>
              <w:jc w:val="left"/>
            </w:pPr>
            <w:r>
              <w:t xml:space="preserve">&lt;2046, 2054&gt; </w:t>
            </w:r>
          </w:p>
          <w:p w14:paraId="271A4536" w14:textId="68DAB9EC" w:rsidR="00F7525D" w:rsidRDefault="00F7525D" w:rsidP="00D06D5D">
            <w:pPr>
              <w:jc w:val="left"/>
            </w:pPr>
            <w:r>
              <w:t>&lt;2046, 2056&gt;</w:t>
            </w:r>
          </w:p>
          <w:p w14:paraId="58EC73BF" w14:textId="77777777" w:rsidR="00F7525D" w:rsidRDefault="00F7525D" w:rsidP="00D06D5D">
            <w:pPr>
              <w:jc w:val="left"/>
            </w:pPr>
            <w:r>
              <w:t xml:space="preserve">&lt;2056, 2060&gt; </w:t>
            </w:r>
          </w:p>
          <w:p w14:paraId="54755707" w14:textId="41A04CCB" w:rsidR="00F7525D" w:rsidRDefault="00F7525D" w:rsidP="00D06D5D">
            <w:pPr>
              <w:jc w:val="left"/>
            </w:pPr>
            <w:r>
              <w:t>&lt;2056, 2061&gt;</w:t>
            </w:r>
          </w:p>
          <w:p w14:paraId="35DDE1F0" w14:textId="0221598E" w:rsidR="00F7525D" w:rsidRDefault="00F7525D" w:rsidP="00D06D5D">
            <w:pPr>
              <w:jc w:val="left"/>
            </w:pPr>
            <w:r>
              <w:t>&lt;2056, 2065&gt;</w:t>
            </w:r>
          </w:p>
          <w:p w14:paraId="1C318C4E" w14:textId="77777777" w:rsidR="00F7525D" w:rsidRDefault="00F7525D" w:rsidP="00D06D5D">
            <w:pPr>
              <w:jc w:val="left"/>
            </w:pPr>
            <w:r>
              <w:t>&lt;2065, 2066&gt;</w:t>
            </w:r>
          </w:p>
          <w:p w14:paraId="5D90C845" w14:textId="77777777" w:rsidR="00F7525D" w:rsidRDefault="00F7525D" w:rsidP="00D06D5D">
            <w:pPr>
              <w:jc w:val="left"/>
            </w:pPr>
            <w:r>
              <w:t xml:space="preserve">&lt;2066, 2060&gt; </w:t>
            </w:r>
          </w:p>
          <w:p w14:paraId="01329016" w14:textId="34989B76" w:rsidR="00F7525D" w:rsidRDefault="00F7525D" w:rsidP="00D06D5D">
            <w:pPr>
              <w:jc w:val="left"/>
            </w:pPr>
            <w:r>
              <w:t>&lt;2066, 2061&gt;</w:t>
            </w:r>
            <w:r>
              <w:br/>
              <w:t xml:space="preserve">&lt;2066, 2062&gt; </w:t>
            </w:r>
          </w:p>
          <w:p w14:paraId="0BCE462E" w14:textId="77777777" w:rsidR="00F7525D" w:rsidRDefault="00F7525D" w:rsidP="0003541C">
            <w:pPr>
              <w:pStyle w:val="BodyText"/>
              <w:jc w:val="left"/>
            </w:pPr>
          </w:p>
          <w:p w14:paraId="0367104F" w14:textId="77777777" w:rsidR="00F7525D" w:rsidRDefault="00F7525D" w:rsidP="0003541C">
            <w:pPr>
              <w:pStyle w:val="BodyText"/>
              <w:jc w:val="left"/>
            </w:pPr>
            <w:r>
              <w:t xml:space="preserve">For </w:t>
            </w:r>
            <w:proofErr w:type="spellStart"/>
            <w:r w:rsidRPr="0057235E">
              <w:t>aZeros</w:t>
            </w:r>
            <w:proofErr w:type="spellEnd"/>
            <w:r>
              <w:t xml:space="preserve"> covers:</w:t>
            </w:r>
          </w:p>
          <w:p w14:paraId="23E94B27" w14:textId="77777777" w:rsidR="00F7525D" w:rsidRDefault="00F7525D" w:rsidP="0003541C">
            <w:pPr>
              <w:pStyle w:val="BodyText"/>
              <w:jc w:val="left"/>
              <w:rPr>
                <w:szCs w:val="24"/>
              </w:rPr>
            </w:pPr>
            <w:r>
              <w:rPr>
                <w:szCs w:val="24"/>
              </w:rPr>
              <w:t>&lt;2053, 2055&gt;</w:t>
            </w:r>
          </w:p>
          <w:p w14:paraId="56C8944E" w14:textId="47F4EBF3" w:rsidR="00F7525D" w:rsidRDefault="00F7525D" w:rsidP="0003541C">
            <w:pPr>
              <w:pStyle w:val="BodyText"/>
              <w:jc w:val="left"/>
              <w:rPr>
                <w:szCs w:val="24"/>
              </w:rPr>
            </w:pPr>
            <w:r>
              <w:rPr>
                <w:szCs w:val="24"/>
              </w:rPr>
              <w:t>&lt;2053, 2058&gt;</w:t>
            </w:r>
          </w:p>
        </w:tc>
      </w:tr>
    </w:tbl>
    <w:p w14:paraId="46831BEC" w14:textId="43AC32D6" w:rsidR="00D630F1" w:rsidRDefault="00D630F1" w:rsidP="004B17F0">
      <w:pPr>
        <w:pStyle w:val="BodyText"/>
        <w:rPr>
          <w:rFonts w:cstheme="majorBidi"/>
        </w:rPr>
      </w:pPr>
    </w:p>
    <w:p w14:paraId="40270193" w14:textId="77777777" w:rsidR="005A2190" w:rsidRDefault="005A2190" w:rsidP="004B17F0">
      <w:pPr>
        <w:pStyle w:val="BodyText"/>
        <w:rPr>
          <w:rFonts w:cstheme="majorBidi"/>
        </w:rPr>
      </w:pPr>
    </w:p>
    <w:p w14:paraId="08067D32" w14:textId="4B44D5B3" w:rsidR="00910B50" w:rsidRPr="001C1CC8" w:rsidRDefault="00910B50" w:rsidP="001C1CC8">
      <w:pPr>
        <w:pStyle w:val="Heading3"/>
        <w:jc w:val="left"/>
        <w:rPr>
          <w:b/>
          <w:sz w:val="32"/>
          <w:szCs w:val="32"/>
        </w:rPr>
      </w:pPr>
      <w:bookmarkStart w:id="2" w:name="_GoBack"/>
      <w:bookmarkEnd w:id="2"/>
      <w:r w:rsidRPr="001C1CC8">
        <w:rPr>
          <w:b/>
          <w:sz w:val="32"/>
          <w:szCs w:val="32"/>
        </w:rPr>
        <w:t>Function 7:</w:t>
      </w:r>
    </w:p>
    <w:p w14:paraId="2870A727" w14:textId="17DAF3BB" w:rsidR="000155AE" w:rsidRDefault="00F7525D" w:rsidP="004B17F0">
      <w:pPr>
        <w:pStyle w:val="BodyText"/>
        <w:rPr>
          <w:rFonts w:cstheme="majorBidi"/>
        </w:rPr>
      </w:pPr>
      <w:r>
        <w:rPr>
          <w:rFonts w:cstheme="majorBidi"/>
        </w:rPr>
        <w:t>(This function we tried to write for 4</w:t>
      </w:r>
      <w:r w:rsidRPr="00F7525D">
        <w:rPr>
          <w:rFonts w:cstheme="majorBidi"/>
          <w:vertAlign w:val="superscript"/>
        </w:rPr>
        <w:t>th</w:t>
      </w:r>
      <w:r>
        <w:rPr>
          <w:rFonts w:cstheme="majorBidi"/>
        </w:rPr>
        <w:t xml:space="preserve"> member but </w:t>
      </w:r>
      <w:r w:rsidR="0044042F">
        <w:rPr>
          <w:rFonts w:cstheme="majorBidi"/>
        </w:rPr>
        <w:t>from submission 2, we discontinued doing his part)</w:t>
      </w: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A60089"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proofErr w:type="spellStart"/>
      <w:r w:rsidRPr="003F7997">
        <w:t>primeToCertainty</w:t>
      </w:r>
      <w:proofErr w:type="spellEnd"/>
      <w:r>
        <w:t xml:space="preserve"> is an external function which returns true if it is a prime with given probability.</w:t>
      </w:r>
    </w:p>
    <w:p w14:paraId="146D0D5F" w14:textId="77777777" w:rsidR="00DC7801" w:rsidRDefault="00DC7801" w:rsidP="00DC7801">
      <w:r w:rsidRPr="00BA5495">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269" w:type="dxa"/>
        <w:tblLook w:val="04A0" w:firstRow="1" w:lastRow="0" w:firstColumn="1" w:lastColumn="0" w:noHBand="0" w:noVBand="1"/>
      </w:tblPr>
      <w:tblGrid>
        <w:gridCol w:w="1144"/>
        <w:gridCol w:w="2389"/>
        <w:gridCol w:w="2380"/>
        <w:gridCol w:w="3356"/>
      </w:tblGrid>
      <w:tr w:rsidR="00F7525D" w:rsidRPr="00BA5495" w14:paraId="57042CE4" w14:textId="77777777" w:rsidTr="00F7525D">
        <w:trPr>
          <w:trHeight w:val="720"/>
        </w:trPr>
        <w:tc>
          <w:tcPr>
            <w:tcW w:w="1144" w:type="dxa"/>
          </w:tcPr>
          <w:p w14:paraId="2F52F396" w14:textId="77777777" w:rsidR="00F7525D" w:rsidRPr="00BA5495" w:rsidRDefault="00F7525D" w:rsidP="00F872F8">
            <w:pPr>
              <w:pStyle w:val="BodyText"/>
              <w:jc w:val="center"/>
              <w:rPr>
                <w:b/>
                <w:szCs w:val="24"/>
              </w:rPr>
            </w:pPr>
            <w:r w:rsidRPr="00BA5495">
              <w:rPr>
                <w:b/>
                <w:szCs w:val="24"/>
              </w:rPr>
              <w:t>Test case#</w:t>
            </w:r>
          </w:p>
        </w:tc>
        <w:tc>
          <w:tcPr>
            <w:tcW w:w="2389" w:type="dxa"/>
          </w:tcPr>
          <w:p w14:paraId="1C579078" w14:textId="77777777" w:rsidR="00F7525D" w:rsidRPr="00BA5495" w:rsidRDefault="00F7525D" w:rsidP="00F872F8">
            <w:pPr>
              <w:pStyle w:val="BodyText"/>
              <w:jc w:val="center"/>
              <w:rPr>
                <w:b/>
                <w:bCs/>
                <w:szCs w:val="24"/>
              </w:rPr>
            </w:pPr>
            <w:r w:rsidRPr="00BA5495">
              <w:rPr>
                <w:b/>
                <w:bCs/>
                <w:szCs w:val="24"/>
              </w:rPr>
              <w:t>Input</w:t>
            </w:r>
          </w:p>
        </w:tc>
        <w:tc>
          <w:tcPr>
            <w:tcW w:w="2380" w:type="dxa"/>
          </w:tcPr>
          <w:p w14:paraId="5BD44977" w14:textId="77777777" w:rsidR="00F7525D" w:rsidRPr="00BA5495" w:rsidRDefault="00F7525D" w:rsidP="00F872F8">
            <w:pPr>
              <w:pStyle w:val="BodyText"/>
              <w:jc w:val="center"/>
              <w:rPr>
                <w:b/>
                <w:szCs w:val="24"/>
              </w:rPr>
            </w:pPr>
            <w:r w:rsidRPr="00BA5495">
              <w:rPr>
                <w:b/>
                <w:bCs/>
                <w:szCs w:val="24"/>
              </w:rPr>
              <w:t>Expected Output</w:t>
            </w:r>
          </w:p>
        </w:tc>
        <w:tc>
          <w:tcPr>
            <w:tcW w:w="3356" w:type="dxa"/>
          </w:tcPr>
          <w:p w14:paraId="4F5F5596" w14:textId="77777777" w:rsidR="00F7525D" w:rsidRPr="00BA5495" w:rsidRDefault="00F7525D" w:rsidP="00F872F8">
            <w:pPr>
              <w:pStyle w:val="BodyText"/>
              <w:jc w:val="center"/>
              <w:rPr>
                <w:b/>
                <w:szCs w:val="24"/>
              </w:rPr>
            </w:pPr>
            <w:r w:rsidRPr="00BA5495">
              <w:rPr>
                <w:b/>
                <w:szCs w:val="24"/>
              </w:rPr>
              <w:t>Comments/Remarks</w:t>
            </w:r>
          </w:p>
          <w:p w14:paraId="1763496A" w14:textId="77777777" w:rsidR="00F7525D" w:rsidRPr="00BA5495" w:rsidRDefault="00F7525D" w:rsidP="00F872F8">
            <w:pPr>
              <w:pStyle w:val="BodyText"/>
              <w:jc w:val="center"/>
              <w:rPr>
                <w:b/>
                <w:szCs w:val="24"/>
              </w:rPr>
            </w:pPr>
          </w:p>
        </w:tc>
      </w:tr>
      <w:tr w:rsidR="00F7525D" w:rsidRPr="00BA5495" w14:paraId="3C208009" w14:textId="77777777" w:rsidTr="00F7525D">
        <w:trPr>
          <w:trHeight w:val="720"/>
        </w:trPr>
        <w:tc>
          <w:tcPr>
            <w:tcW w:w="1144" w:type="dxa"/>
          </w:tcPr>
          <w:p w14:paraId="563B084F" w14:textId="77777777" w:rsidR="00F7525D" w:rsidRPr="00BA5495" w:rsidRDefault="00F7525D" w:rsidP="00F872F8">
            <w:pPr>
              <w:pStyle w:val="BodyText"/>
              <w:jc w:val="center"/>
              <w:rPr>
                <w:b/>
                <w:szCs w:val="24"/>
              </w:rPr>
            </w:pPr>
            <w:r>
              <w:rPr>
                <w:b/>
                <w:szCs w:val="24"/>
              </w:rPr>
              <w:t>1</w:t>
            </w:r>
          </w:p>
        </w:tc>
        <w:tc>
          <w:tcPr>
            <w:tcW w:w="2389" w:type="dxa"/>
          </w:tcPr>
          <w:p w14:paraId="31BAA49A"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604982FB"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7F32CB9E" w14:textId="77777777" w:rsidR="00F7525D" w:rsidRDefault="00F7525D" w:rsidP="00F872F8">
            <w:pPr>
              <w:pStyle w:val="BodyText"/>
              <w:jc w:val="left"/>
              <w:rPr>
                <w:szCs w:val="24"/>
              </w:rPr>
            </w:pPr>
            <w:r>
              <w:rPr>
                <w:szCs w:val="24"/>
              </w:rPr>
              <w:t>random = 10</w:t>
            </w:r>
          </w:p>
          <w:p w14:paraId="5ABA76F1" w14:textId="77777777" w:rsidR="00F7525D" w:rsidRPr="00BA5495" w:rsidRDefault="00F7525D" w:rsidP="00F872F8">
            <w:pPr>
              <w:pStyle w:val="BodyText"/>
              <w:jc w:val="left"/>
              <w:rPr>
                <w:szCs w:val="24"/>
              </w:rPr>
            </w:pPr>
            <w:r>
              <w:rPr>
                <w:szCs w:val="24"/>
              </w:rPr>
              <w:t>bits[] = b’11111010’</w:t>
            </w:r>
          </w:p>
        </w:tc>
        <w:tc>
          <w:tcPr>
            <w:tcW w:w="2380" w:type="dxa"/>
          </w:tcPr>
          <w:p w14:paraId="2F3F7892" w14:textId="77777777" w:rsidR="00F7525D" w:rsidRPr="00BA5495" w:rsidRDefault="00F7525D" w:rsidP="00F872F8">
            <w:pPr>
              <w:pStyle w:val="BodyText"/>
              <w:jc w:val="left"/>
              <w:rPr>
                <w:szCs w:val="24"/>
              </w:rPr>
            </w:pPr>
            <w:r>
              <w:rPr>
                <w:szCs w:val="24"/>
              </w:rPr>
              <w:t>257</w:t>
            </w:r>
          </w:p>
        </w:tc>
        <w:tc>
          <w:tcPr>
            <w:tcW w:w="3356" w:type="dxa"/>
          </w:tcPr>
          <w:p w14:paraId="1A79578D"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tc>
      </w:tr>
      <w:tr w:rsidR="00F7525D" w:rsidRPr="00BA5495" w14:paraId="7195BE9D" w14:textId="77777777" w:rsidTr="00F7525D">
        <w:trPr>
          <w:trHeight w:val="720"/>
        </w:trPr>
        <w:tc>
          <w:tcPr>
            <w:tcW w:w="1144" w:type="dxa"/>
          </w:tcPr>
          <w:p w14:paraId="45DC9B82" w14:textId="77777777" w:rsidR="00F7525D" w:rsidRPr="00BA5495" w:rsidRDefault="00F7525D" w:rsidP="00F872F8">
            <w:pPr>
              <w:pStyle w:val="BodyText"/>
              <w:jc w:val="center"/>
              <w:rPr>
                <w:b/>
                <w:iCs/>
                <w:szCs w:val="24"/>
              </w:rPr>
            </w:pPr>
            <w:r>
              <w:rPr>
                <w:b/>
                <w:iCs/>
                <w:szCs w:val="24"/>
              </w:rPr>
              <w:t>2</w:t>
            </w:r>
          </w:p>
        </w:tc>
        <w:tc>
          <w:tcPr>
            <w:tcW w:w="2389" w:type="dxa"/>
          </w:tcPr>
          <w:p w14:paraId="3B469395"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1D988E4D"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0097EB48" w14:textId="77777777" w:rsidR="00F7525D" w:rsidRDefault="00F7525D" w:rsidP="00F872F8">
            <w:pPr>
              <w:pStyle w:val="BodyText"/>
              <w:jc w:val="left"/>
              <w:rPr>
                <w:szCs w:val="24"/>
              </w:rPr>
            </w:pPr>
            <w:r>
              <w:rPr>
                <w:szCs w:val="24"/>
              </w:rPr>
              <w:t>random = 10</w:t>
            </w:r>
          </w:p>
          <w:p w14:paraId="5F29CB52" w14:textId="77777777" w:rsidR="00F7525D" w:rsidRPr="00BA5495" w:rsidRDefault="00F7525D" w:rsidP="00F872F8">
            <w:pPr>
              <w:pStyle w:val="BodyText"/>
              <w:jc w:val="left"/>
              <w:rPr>
                <w:szCs w:val="24"/>
              </w:rPr>
            </w:pPr>
            <w:r>
              <w:rPr>
                <w:szCs w:val="24"/>
              </w:rPr>
              <w:t>bits[] = b’11111111’</w:t>
            </w:r>
          </w:p>
        </w:tc>
        <w:tc>
          <w:tcPr>
            <w:tcW w:w="2380" w:type="dxa"/>
          </w:tcPr>
          <w:p w14:paraId="3AEAE0CA" w14:textId="26F5C484" w:rsidR="00F7525D" w:rsidRPr="00BA5495" w:rsidRDefault="00F7525D" w:rsidP="00F872F8">
            <w:pPr>
              <w:pStyle w:val="BodyText"/>
              <w:jc w:val="left"/>
              <w:rPr>
                <w:szCs w:val="24"/>
              </w:rPr>
            </w:pPr>
            <w:r>
              <w:rPr>
                <w:szCs w:val="24"/>
              </w:rPr>
              <w:t>Null</w:t>
            </w:r>
          </w:p>
        </w:tc>
        <w:tc>
          <w:tcPr>
            <w:tcW w:w="3356" w:type="dxa"/>
          </w:tcPr>
          <w:p w14:paraId="2B798FFE"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283" w:type="dxa"/>
        <w:tblLook w:val="04A0" w:firstRow="1" w:lastRow="0" w:firstColumn="1" w:lastColumn="0" w:noHBand="0" w:noVBand="1"/>
      </w:tblPr>
      <w:tblGrid>
        <w:gridCol w:w="1146"/>
        <w:gridCol w:w="2378"/>
        <w:gridCol w:w="2393"/>
        <w:gridCol w:w="3366"/>
      </w:tblGrid>
      <w:tr w:rsidR="00F7525D" w:rsidRPr="00BA5495" w14:paraId="4CF9E12D" w14:textId="77777777" w:rsidTr="00F7525D">
        <w:trPr>
          <w:trHeight w:val="583"/>
        </w:trPr>
        <w:tc>
          <w:tcPr>
            <w:tcW w:w="1146" w:type="dxa"/>
          </w:tcPr>
          <w:p w14:paraId="7F6F9282" w14:textId="77777777" w:rsidR="00F7525D" w:rsidRPr="00BA5495" w:rsidRDefault="00F7525D" w:rsidP="00F872F8">
            <w:pPr>
              <w:pStyle w:val="BodyText"/>
              <w:jc w:val="center"/>
              <w:rPr>
                <w:b/>
                <w:szCs w:val="24"/>
              </w:rPr>
            </w:pPr>
            <w:r w:rsidRPr="00BA5495">
              <w:rPr>
                <w:b/>
                <w:szCs w:val="24"/>
              </w:rPr>
              <w:t>Test case#</w:t>
            </w:r>
          </w:p>
        </w:tc>
        <w:tc>
          <w:tcPr>
            <w:tcW w:w="2378" w:type="dxa"/>
          </w:tcPr>
          <w:p w14:paraId="76548114" w14:textId="77777777" w:rsidR="00F7525D" w:rsidRPr="00BA5495" w:rsidRDefault="00F7525D" w:rsidP="00F872F8">
            <w:pPr>
              <w:pStyle w:val="BodyText"/>
              <w:jc w:val="center"/>
              <w:rPr>
                <w:b/>
                <w:bCs/>
                <w:szCs w:val="24"/>
              </w:rPr>
            </w:pPr>
            <w:r w:rsidRPr="00BA5495">
              <w:rPr>
                <w:b/>
                <w:bCs/>
                <w:szCs w:val="24"/>
              </w:rPr>
              <w:t>Input</w:t>
            </w:r>
          </w:p>
        </w:tc>
        <w:tc>
          <w:tcPr>
            <w:tcW w:w="2393" w:type="dxa"/>
          </w:tcPr>
          <w:p w14:paraId="5BD46887" w14:textId="77777777" w:rsidR="00F7525D" w:rsidRPr="00BA5495" w:rsidRDefault="00F7525D" w:rsidP="00F872F8">
            <w:pPr>
              <w:pStyle w:val="BodyText"/>
              <w:jc w:val="center"/>
              <w:rPr>
                <w:b/>
                <w:szCs w:val="24"/>
              </w:rPr>
            </w:pPr>
            <w:r w:rsidRPr="00BA5495">
              <w:rPr>
                <w:b/>
                <w:bCs/>
                <w:szCs w:val="24"/>
              </w:rPr>
              <w:t>Expected Output</w:t>
            </w:r>
          </w:p>
        </w:tc>
        <w:tc>
          <w:tcPr>
            <w:tcW w:w="3366" w:type="dxa"/>
          </w:tcPr>
          <w:p w14:paraId="62E66E31" w14:textId="77777777" w:rsidR="00F7525D" w:rsidRPr="00BA5495" w:rsidRDefault="00F7525D" w:rsidP="00F872F8">
            <w:pPr>
              <w:pStyle w:val="BodyText"/>
              <w:jc w:val="center"/>
              <w:rPr>
                <w:b/>
                <w:szCs w:val="24"/>
              </w:rPr>
            </w:pPr>
            <w:r w:rsidRPr="00BA5495">
              <w:rPr>
                <w:b/>
                <w:szCs w:val="24"/>
              </w:rPr>
              <w:t>Comments/Remarks</w:t>
            </w:r>
          </w:p>
          <w:p w14:paraId="3D1E42EA" w14:textId="77777777" w:rsidR="00F7525D" w:rsidRPr="00BA5495" w:rsidRDefault="00F7525D" w:rsidP="00F872F8">
            <w:pPr>
              <w:pStyle w:val="BodyText"/>
              <w:jc w:val="center"/>
              <w:rPr>
                <w:b/>
                <w:szCs w:val="24"/>
              </w:rPr>
            </w:pPr>
          </w:p>
        </w:tc>
      </w:tr>
      <w:tr w:rsidR="00F7525D" w:rsidRPr="00BA5495" w14:paraId="5F0CF15E" w14:textId="77777777" w:rsidTr="00F7525D">
        <w:trPr>
          <w:trHeight w:val="583"/>
        </w:trPr>
        <w:tc>
          <w:tcPr>
            <w:tcW w:w="1146" w:type="dxa"/>
          </w:tcPr>
          <w:p w14:paraId="294050D8" w14:textId="77777777" w:rsidR="00F7525D" w:rsidRPr="00BA5495" w:rsidRDefault="00F7525D" w:rsidP="00F872F8">
            <w:pPr>
              <w:pStyle w:val="BodyText"/>
              <w:jc w:val="center"/>
              <w:rPr>
                <w:b/>
                <w:szCs w:val="24"/>
              </w:rPr>
            </w:pPr>
            <w:r>
              <w:rPr>
                <w:b/>
                <w:szCs w:val="24"/>
              </w:rPr>
              <w:t>1</w:t>
            </w:r>
          </w:p>
        </w:tc>
        <w:tc>
          <w:tcPr>
            <w:tcW w:w="2378" w:type="dxa"/>
          </w:tcPr>
          <w:p w14:paraId="236A2B9D"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3B17E1E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1E4239C8" w14:textId="77777777" w:rsidR="00F7525D" w:rsidRDefault="00F7525D" w:rsidP="00F872F8">
            <w:pPr>
              <w:pStyle w:val="BodyText"/>
              <w:jc w:val="left"/>
              <w:rPr>
                <w:szCs w:val="24"/>
              </w:rPr>
            </w:pPr>
            <w:r>
              <w:rPr>
                <w:szCs w:val="24"/>
              </w:rPr>
              <w:t>random = 10</w:t>
            </w:r>
          </w:p>
          <w:p w14:paraId="6DAF5F7B" w14:textId="77777777" w:rsidR="00F7525D" w:rsidRPr="00BA5495" w:rsidRDefault="00F7525D" w:rsidP="00F872F8">
            <w:pPr>
              <w:pStyle w:val="BodyText"/>
              <w:jc w:val="left"/>
              <w:rPr>
                <w:szCs w:val="24"/>
              </w:rPr>
            </w:pPr>
            <w:r>
              <w:rPr>
                <w:szCs w:val="24"/>
              </w:rPr>
              <w:t>bits[] = b’11111010’</w:t>
            </w:r>
          </w:p>
        </w:tc>
        <w:tc>
          <w:tcPr>
            <w:tcW w:w="2393" w:type="dxa"/>
          </w:tcPr>
          <w:p w14:paraId="178ED0FA" w14:textId="77777777" w:rsidR="00F7525D" w:rsidRPr="00BA5495" w:rsidRDefault="00F7525D" w:rsidP="00F872F8">
            <w:pPr>
              <w:pStyle w:val="BodyText"/>
              <w:jc w:val="left"/>
              <w:rPr>
                <w:szCs w:val="24"/>
              </w:rPr>
            </w:pPr>
            <w:r>
              <w:rPr>
                <w:szCs w:val="24"/>
              </w:rPr>
              <w:t>257</w:t>
            </w:r>
          </w:p>
        </w:tc>
        <w:tc>
          <w:tcPr>
            <w:tcW w:w="3366" w:type="dxa"/>
          </w:tcPr>
          <w:p w14:paraId="1007A736"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10A6836F" w14:textId="77777777" w:rsidR="00F7525D" w:rsidRPr="00BA5495" w:rsidRDefault="00F7525D" w:rsidP="00F872F8">
            <w:pPr>
              <w:pStyle w:val="BodyText"/>
              <w:jc w:val="left"/>
              <w:rPr>
                <w:szCs w:val="24"/>
              </w:rPr>
            </w:pPr>
            <w:r>
              <w:rPr>
                <w:szCs w:val="24"/>
              </w:rPr>
              <w:t>197T, 199TF, 200TF, 203TF</w:t>
            </w:r>
          </w:p>
        </w:tc>
      </w:tr>
      <w:tr w:rsidR="00F7525D" w:rsidRPr="00BA5495" w14:paraId="2384C142" w14:textId="77777777" w:rsidTr="00F7525D">
        <w:trPr>
          <w:trHeight w:val="583"/>
        </w:trPr>
        <w:tc>
          <w:tcPr>
            <w:tcW w:w="1146" w:type="dxa"/>
          </w:tcPr>
          <w:p w14:paraId="0E949E42" w14:textId="77777777" w:rsidR="00F7525D" w:rsidRPr="00BA5495" w:rsidRDefault="00F7525D" w:rsidP="00F872F8">
            <w:pPr>
              <w:pStyle w:val="BodyText"/>
              <w:jc w:val="center"/>
              <w:rPr>
                <w:b/>
                <w:iCs/>
                <w:szCs w:val="24"/>
              </w:rPr>
            </w:pPr>
            <w:r>
              <w:rPr>
                <w:b/>
                <w:iCs/>
                <w:szCs w:val="24"/>
              </w:rPr>
              <w:t>2</w:t>
            </w:r>
          </w:p>
        </w:tc>
        <w:tc>
          <w:tcPr>
            <w:tcW w:w="2378" w:type="dxa"/>
          </w:tcPr>
          <w:p w14:paraId="76880E29"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5C941FF9"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399B6EA5" w14:textId="77777777" w:rsidR="00F7525D" w:rsidRDefault="00F7525D" w:rsidP="00F872F8">
            <w:pPr>
              <w:pStyle w:val="BodyText"/>
              <w:jc w:val="left"/>
              <w:rPr>
                <w:szCs w:val="24"/>
              </w:rPr>
            </w:pPr>
            <w:r>
              <w:rPr>
                <w:szCs w:val="24"/>
              </w:rPr>
              <w:t>random = 10</w:t>
            </w:r>
          </w:p>
          <w:p w14:paraId="1AF08BF5" w14:textId="77777777" w:rsidR="00F7525D" w:rsidRPr="00BA5495" w:rsidRDefault="00F7525D" w:rsidP="00F872F8">
            <w:pPr>
              <w:pStyle w:val="BodyText"/>
              <w:jc w:val="left"/>
              <w:rPr>
                <w:szCs w:val="24"/>
              </w:rPr>
            </w:pPr>
            <w:r>
              <w:rPr>
                <w:szCs w:val="24"/>
              </w:rPr>
              <w:t>bits[] = b’11111111’</w:t>
            </w:r>
          </w:p>
        </w:tc>
        <w:tc>
          <w:tcPr>
            <w:tcW w:w="2393" w:type="dxa"/>
          </w:tcPr>
          <w:p w14:paraId="449B61BC" w14:textId="568A70A0" w:rsidR="00F7525D" w:rsidRPr="00BA5495" w:rsidRDefault="00F7525D" w:rsidP="00F872F8">
            <w:pPr>
              <w:pStyle w:val="BodyText"/>
              <w:jc w:val="left"/>
              <w:rPr>
                <w:szCs w:val="24"/>
              </w:rPr>
            </w:pPr>
            <w:r>
              <w:rPr>
                <w:szCs w:val="24"/>
              </w:rPr>
              <w:t>Null</w:t>
            </w:r>
          </w:p>
        </w:tc>
        <w:tc>
          <w:tcPr>
            <w:tcW w:w="3366" w:type="dxa"/>
          </w:tcPr>
          <w:p w14:paraId="035CA8AF"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14BFF773" w14:textId="77777777" w:rsidR="00F7525D" w:rsidRPr="00BA5495" w:rsidRDefault="00F7525D"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25" w:type="dxa"/>
        <w:tblLook w:val="04A0" w:firstRow="1" w:lastRow="0" w:firstColumn="1" w:lastColumn="0" w:noHBand="0" w:noVBand="1"/>
      </w:tblPr>
      <w:tblGrid>
        <w:gridCol w:w="1151"/>
        <w:gridCol w:w="2389"/>
        <w:gridCol w:w="2404"/>
        <w:gridCol w:w="3381"/>
      </w:tblGrid>
      <w:tr w:rsidR="00F7525D" w:rsidRPr="00BA5495" w14:paraId="6F36F593" w14:textId="77777777" w:rsidTr="00F7525D">
        <w:trPr>
          <w:trHeight w:val="728"/>
        </w:trPr>
        <w:tc>
          <w:tcPr>
            <w:tcW w:w="1151" w:type="dxa"/>
          </w:tcPr>
          <w:p w14:paraId="00DE8520" w14:textId="77777777" w:rsidR="00F7525D" w:rsidRPr="00BA5495" w:rsidRDefault="00F7525D" w:rsidP="00F872F8">
            <w:pPr>
              <w:pStyle w:val="BodyText"/>
              <w:jc w:val="center"/>
              <w:rPr>
                <w:b/>
                <w:szCs w:val="24"/>
              </w:rPr>
            </w:pPr>
            <w:r w:rsidRPr="00BA5495">
              <w:rPr>
                <w:b/>
                <w:szCs w:val="24"/>
              </w:rPr>
              <w:t>Test case#</w:t>
            </w:r>
          </w:p>
        </w:tc>
        <w:tc>
          <w:tcPr>
            <w:tcW w:w="2389" w:type="dxa"/>
          </w:tcPr>
          <w:p w14:paraId="73A5BB0B" w14:textId="77777777" w:rsidR="00F7525D" w:rsidRPr="00BA5495" w:rsidRDefault="00F7525D" w:rsidP="00F872F8">
            <w:pPr>
              <w:pStyle w:val="BodyText"/>
              <w:jc w:val="center"/>
              <w:rPr>
                <w:b/>
                <w:bCs/>
                <w:szCs w:val="24"/>
              </w:rPr>
            </w:pPr>
            <w:r w:rsidRPr="00BA5495">
              <w:rPr>
                <w:b/>
                <w:bCs/>
                <w:szCs w:val="24"/>
              </w:rPr>
              <w:t>Input</w:t>
            </w:r>
          </w:p>
        </w:tc>
        <w:tc>
          <w:tcPr>
            <w:tcW w:w="2404" w:type="dxa"/>
          </w:tcPr>
          <w:p w14:paraId="47C3F3A0" w14:textId="77777777" w:rsidR="00F7525D" w:rsidRPr="00BA5495" w:rsidRDefault="00F7525D" w:rsidP="00F872F8">
            <w:pPr>
              <w:pStyle w:val="BodyText"/>
              <w:jc w:val="center"/>
              <w:rPr>
                <w:b/>
                <w:szCs w:val="24"/>
              </w:rPr>
            </w:pPr>
            <w:r w:rsidRPr="00BA5495">
              <w:rPr>
                <w:b/>
                <w:bCs/>
                <w:szCs w:val="24"/>
              </w:rPr>
              <w:t>Expected Output</w:t>
            </w:r>
          </w:p>
        </w:tc>
        <w:tc>
          <w:tcPr>
            <w:tcW w:w="3381" w:type="dxa"/>
          </w:tcPr>
          <w:p w14:paraId="3FC3604A" w14:textId="77777777" w:rsidR="00F7525D" w:rsidRPr="00BA5495" w:rsidRDefault="00F7525D" w:rsidP="00F872F8">
            <w:pPr>
              <w:pStyle w:val="BodyText"/>
              <w:jc w:val="center"/>
              <w:rPr>
                <w:b/>
                <w:szCs w:val="24"/>
              </w:rPr>
            </w:pPr>
            <w:r w:rsidRPr="00BA5495">
              <w:rPr>
                <w:b/>
                <w:szCs w:val="24"/>
              </w:rPr>
              <w:t>Comments/Remarks</w:t>
            </w:r>
          </w:p>
          <w:p w14:paraId="4551D3CB" w14:textId="77777777" w:rsidR="00F7525D" w:rsidRPr="00BA5495" w:rsidRDefault="00F7525D" w:rsidP="00F872F8">
            <w:pPr>
              <w:pStyle w:val="BodyText"/>
              <w:jc w:val="center"/>
              <w:rPr>
                <w:b/>
                <w:szCs w:val="24"/>
              </w:rPr>
            </w:pPr>
          </w:p>
        </w:tc>
      </w:tr>
      <w:tr w:rsidR="00F7525D" w:rsidRPr="00BA5495" w14:paraId="7CD4CADF" w14:textId="77777777" w:rsidTr="00F7525D">
        <w:trPr>
          <w:trHeight w:val="728"/>
        </w:trPr>
        <w:tc>
          <w:tcPr>
            <w:tcW w:w="1151" w:type="dxa"/>
          </w:tcPr>
          <w:p w14:paraId="2A77F8A6" w14:textId="77777777" w:rsidR="00F7525D" w:rsidRPr="00BA5495" w:rsidRDefault="00F7525D" w:rsidP="00F872F8">
            <w:pPr>
              <w:pStyle w:val="BodyText"/>
              <w:jc w:val="center"/>
              <w:rPr>
                <w:b/>
                <w:szCs w:val="24"/>
              </w:rPr>
            </w:pPr>
            <w:r>
              <w:rPr>
                <w:b/>
                <w:szCs w:val="24"/>
              </w:rPr>
              <w:t>1</w:t>
            </w:r>
          </w:p>
        </w:tc>
        <w:tc>
          <w:tcPr>
            <w:tcW w:w="2389" w:type="dxa"/>
          </w:tcPr>
          <w:p w14:paraId="578AAFAD"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7E82629A"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6B0D9738" w14:textId="77777777" w:rsidR="00F7525D" w:rsidRDefault="00F7525D" w:rsidP="00F872F8">
            <w:pPr>
              <w:pStyle w:val="BodyText"/>
              <w:jc w:val="left"/>
              <w:rPr>
                <w:szCs w:val="24"/>
              </w:rPr>
            </w:pPr>
            <w:r>
              <w:rPr>
                <w:szCs w:val="24"/>
              </w:rPr>
              <w:t>random = 10</w:t>
            </w:r>
          </w:p>
          <w:p w14:paraId="036F2121" w14:textId="77777777" w:rsidR="00F7525D" w:rsidRPr="00BA5495" w:rsidRDefault="00F7525D" w:rsidP="00F872F8">
            <w:pPr>
              <w:pStyle w:val="BodyText"/>
              <w:jc w:val="left"/>
              <w:rPr>
                <w:szCs w:val="24"/>
              </w:rPr>
            </w:pPr>
            <w:r>
              <w:rPr>
                <w:szCs w:val="24"/>
              </w:rPr>
              <w:t>bits[] = b’11111010’</w:t>
            </w:r>
          </w:p>
        </w:tc>
        <w:tc>
          <w:tcPr>
            <w:tcW w:w="2404" w:type="dxa"/>
          </w:tcPr>
          <w:p w14:paraId="6BE2BE0E" w14:textId="77777777" w:rsidR="00F7525D" w:rsidRPr="00BA5495" w:rsidRDefault="00F7525D" w:rsidP="00F872F8">
            <w:pPr>
              <w:pStyle w:val="BodyText"/>
              <w:jc w:val="left"/>
              <w:rPr>
                <w:szCs w:val="24"/>
              </w:rPr>
            </w:pPr>
            <w:r>
              <w:rPr>
                <w:szCs w:val="24"/>
              </w:rPr>
              <w:t>257</w:t>
            </w:r>
          </w:p>
        </w:tc>
        <w:tc>
          <w:tcPr>
            <w:tcW w:w="3381" w:type="dxa"/>
          </w:tcPr>
          <w:p w14:paraId="086F4477"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2FA234EA" w14:textId="77777777" w:rsidR="00F7525D" w:rsidRPr="00BA5495" w:rsidRDefault="00F7525D" w:rsidP="00F872F8">
            <w:pPr>
              <w:pStyle w:val="BodyText"/>
              <w:jc w:val="left"/>
              <w:rPr>
                <w:szCs w:val="24"/>
              </w:rPr>
            </w:pPr>
            <w:r>
              <w:rPr>
                <w:szCs w:val="24"/>
              </w:rPr>
              <w:t>197T, 199TF, 200TF, 203TF</w:t>
            </w:r>
          </w:p>
        </w:tc>
      </w:tr>
      <w:tr w:rsidR="00F7525D" w:rsidRPr="00BA5495" w14:paraId="0E2A36A8" w14:textId="77777777" w:rsidTr="00F7525D">
        <w:trPr>
          <w:trHeight w:val="728"/>
        </w:trPr>
        <w:tc>
          <w:tcPr>
            <w:tcW w:w="1151" w:type="dxa"/>
          </w:tcPr>
          <w:p w14:paraId="0A77D35D" w14:textId="77777777" w:rsidR="00F7525D" w:rsidRPr="00BA5495" w:rsidRDefault="00F7525D" w:rsidP="00F872F8">
            <w:pPr>
              <w:pStyle w:val="BodyText"/>
              <w:jc w:val="center"/>
              <w:rPr>
                <w:b/>
                <w:iCs/>
                <w:szCs w:val="24"/>
              </w:rPr>
            </w:pPr>
            <w:r>
              <w:rPr>
                <w:b/>
                <w:iCs/>
                <w:szCs w:val="24"/>
              </w:rPr>
              <w:lastRenderedPageBreak/>
              <w:t>2</w:t>
            </w:r>
          </w:p>
        </w:tc>
        <w:tc>
          <w:tcPr>
            <w:tcW w:w="2389" w:type="dxa"/>
          </w:tcPr>
          <w:p w14:paraId="31F43E20" w14:textId="77777777" w:rsidR="00F7525D" w:rsidRDefault="00F7525D" w:rsidP="00F872F8">
            <w:pPr>
              <w:pStyle w:val="BodyText"/>
              <w:jc w:val="left"/>
              <w:rPr>
                <w:szCs w:val="24"/>
              </w:rPr>
            </w:pPr>
            <w:proofErr w:type="spellStart"/>
            <w:r>
              <w:rPr>
                <w:szCs w:val="24"/>
              </w:rPr>
              <w:t>initValue</w:t>
            </w:r>
            <w:proofErr w:type="spellEnd"/>
            <w:r>
              <w:rPr>
                <w:szCs w:val="24"/>
              </w:rPr>
              <w:t xml:space="preserve"> = 0;</w:t>
            </w:r>
          </w:p>
          <w:p w14:paraId="020012F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r w:rsidRPr="006C4D46">
              <w:rPr>
                <w:szCs w:val="24"/>
              </w:rPr>
              <w:t>100</w:t>
            </w:r>
            <w:r>
              <w:rPr>
                <w:szCs w:val="24"/>
              </w:rPr>
              <w:t>;</w:t>
            </w:r>
          </w:p>
          <w:p w14:paraId="57E45031" w14:textId="77777777" w:rsidR="00F7525D" w:rsidRDefault="00F7525D" w:rsidP="00F872F8">
            <w:pPr>
              <w:pStyle w:val="BodyText"/>
              <w:jc w:val="left"/>
              <w:rPr>
                <w:szCs w:val="24"/>
              </w:rPr>
            </w:pPr>
            <w:r>
              <w:rPr>
                <w:szCs w:val="24"/>
              </w:rPr>
              <w:t>random = 10</w:t>
            </w:r>
          </w:p>
          <w:p w14:paraId="6CE5460F" w14:textId="77777777" w:rsidR="00F7525D" w:rsidRPr="00BA5495" w:rsidRDefault="00F7525D" w:rsidP="00F872F8">
            <w:pPr>
              <w:pStyle w:val="BodyText"/>
              <w:jc w:val="left"/>
              <w:rPr>
                <w:szCs w:val="24"/>
              </w:rPr>
            </w:pPr>
            <w:r>
              <w:rPr>
                <w:szCs w:val="24"/>
              </w:rPr>
              <w:t>bits[] = b’11111111’</w:t>
            </w:r>
          </w:p>
        </w:tc>
        <w:tc>
          <w:tcPr>
            <w:tcW w:w="2404" w:type="dxa"/>
          </w:tcPr>
          <w:p w14:paraId="32540A7D" w14:textId="4E2112EC" w:rsidR="00F7525D" w:rsidRPr="00BA5495" w:rsidRDefault="00F7525D" w:rsidP="00F872F8">
            <w:pPr>
              <w:pStyle w:val="BodyText"/>
              <w:jc w:val="left"/>
              <w:rPr>
                <w:szCs w:val="24"/>
              </w:rPr>
            </w:pPr>
            <w:r>
              <w:rPr>
                <w:szCs w:val="24"/>
              </w:rPr>
              <w:t>Null</w:t>
            </w:r>
          </w:p>
        </w:tc>
        <w:tc>
          <w:tcPr>
            <w:tcW w:w="3381" w:type="dxa"/>
          </w:tcPr>
          <w:p w14:paraId="26FDB29C"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6DB9DB98" w14:textId="77777777" w:rsidR="00F7525D" w:rsidRPr="00BA5495" w:rsidRDefault="00F7525D"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49" w:type="dxa"/>
        <w:tblLook w:val="04A0" w:firstRow="1" w:lastRow="0" w:firstColumn="1" w:lastColumn="0" w:noHBand="0" w:noVBand="1"/>
      </w:tblPr>
      <w:tblGrid>
        <w:gridCol w:w="1154"/>
        <w:gridCol w:w="2395"/>
        <w:gridCol w:w="2410"/>
        <w:gridCol w:w="3390"/>
      </w:tblGrid>
      <w:tr w:rsidR="007C6DF9" w:rsidRPr="00BA5495" w14:paraId="5844A2D6" w14:textId="77777777" w:rsidTr="007C6DF9">
        <w:trPr>
          <w:trHeight w:val="739"/>
        </w:trPr>
        <w:tc>
          <w:tcPr>
            <w:tcW w:w="1154" w:type="dxa"/>
          </w:tcPr>
          <w:p w14:paraId="10DDC412" w14:textId="77777777" w:rsidR="007C6DF9" w:rsidRPr="00BA5495" w:rsidRDefault="007C6DF9" w:rsidP="00FD75DB">
            <w:pPr>
              <w:pStyle w:val="BodyText"/>
              <w:jc w:val="center"/>
              <w:rPr>
                <w:b/>
                <w:szCs w:val="24"/>
              </w:rPr>
            </w:pPr>
            <w:r w:rsidRPr="00BA5495">
              <w:rPr>
                <w:b/>
                <w:szCs w:val="24"/>
              </w:rPr>
              <w:t>Test case#</w:t>
            </w:r>
          </w:p>
        </w:tc>
        <w:tc>
          <w:tcPr>
            <w:tcW w:w="2395" w:type="dxa"/>
          </w:tcPr>
          <w:p w14:paraId="26B79A04" w14:textId="77777777" w:rsidR="007C6DF9" w:rsidRPr="00BA5495" w:rsidRDefault="007C6DF9" w:rsidP="00FD75DB">
            <w:pPr>
              <w:pStyle w:val="BodyText"/>
              <w:jc w:val="center"/>
              <w:rPr>
                <w:b/>
                <w:bCs/>
                <w:szCs w:val="24"/>
              </w:rPr>
            </w:pPr>
            <w:r w:rsidRPr="00BA5495">
              <w:rPr>
                <w:b/>
                <w:bCs/>
                <w:szCs w:val="24"/>
              </w:rPr>
              <w:t>Input</w:t>
            </w:r>
          </w:p>
        </w:tc>
        <w:tc>
          <w:tcPr>
            <w:tcW w:w="2410" w:type="dxa"/>
          </w:tcPr>
          <w:p w14:paraId="45AD6E04" w14:textId="77777777" w:rsidR="007C6DF9" w:rsidRPr="00BA5495" w:rsidRDefault="007C6DF9" w:rsidP="00FD75DB">
            <w:pPr>
              <w:pStyle w:val="BodyText"/>
              <w:jc w:val="center"/>
              <w:rPr>
                <w:b/>
                <w:szCs w:val="24"/>
              </w:rPr>
            </w:pPr>
            <w:r w:rsidRPr="00BA5495">
              <w:rPr>
                <w:b/>
                <w:bCs/>
                <w:szCs w:val="24"/>
              </w:rPr>
              <w:t>Expected Output</w:t>
            </w:r>
          </w:p>
        </w:tc>
        <w:tc>
          <w:tcPr>
            <w:tcW w:w="3390" w:type="dxa"/>
          </w:tcPr>
          <w:p w14:paraId="3DB387D6" w14:textId="77777777" w:rsidR="007C6DF9" w:rsidRPr="00BA5495" w:rsidRDefault="007C6DF9" w:rsidP="00FD75DB">
            <w:pPr>
              <w:pStyle w:val="BodyText"/>
              <w:jc w:val="center"/>
              <w:rPr>
                <w:b/>
                <w:szCs w:val="24"/>
              </w:rPr>
            </w:pPr>
            <w:r w:rsidRPr="00BA5495">
              <w:rPr>
                <w:b/>
                <w:szCs w:val="24"/>
              </w:rPr>
              <w:t>Comments/Remarks</w:t>
            </w:r>
          </w:p>
          <w:p w14:paraId="2B6EE49A" w14:textId="77777777" w:rsidR="007C6DF9" w:rsidRPr="00BA5495" w:rsidRDefault="007C6DF9" w:rsidP="00FD75DB">
            <w:pPr>
              <w:pStyle w:val="BodyText"/>
              <w:jc w:val="center"/>
              <w:rPr>
                <w:b/>
                <w:szCs w:val="24"/>
              </w:rPr>
            </w:pPr>
          </w:p>
        </w:tc>
      </w:tr>
      <w:tr w:rsidR="007C6DF9" w:rsidRPr="00BA5495" w14:paraId="6BCF9EDE" w14:textId="77777777" w:rsidTr="007C6DF9">
        <w:trPr>
          <w:trHeight w:val="739"/>
        </w:trPr>
        <w:tc>
          <w:tcPr>
            <w:tcW w:w="1154" w:type="dxa"/>
          </w:tcPr>
          <w:p w14:paraId="5C27E31A" w14:textId="77777777" w:rsidR="007C6DF9" w:rsidRPr="00BA5495" w:rsidRDefault="007C6DF9" w:rsidP="00FD75DB">
            <w:pPr>
              <w:pStyle w:val="BodyText"/>
              <w:jc w:val="center"/>
              <w:rPr>
                <w:b/>
                <w:szCs w:val="24"/>
              </w:rPr>
            </w:pPr>
            <w:r>
              <w:rPr>
                <w:b/>
                <w:szCs w:val="24"/>
              </w:rPr>
              <w:t>1</w:t>
            </w:r>
          </w:p>
        </w:tc>
        <w:tc>
          <w:tcPr>
            <w:tcW w:w="2395" w:type="dxa"/>
          </w:tcPr>
          <w:p w14:paraId="014043DA" w14:textId="77777777" w:rsidR="007C6DF9" w:rsidRPr="00BA5495" w:rsidRDefault="007C6DF9" w:rsidP="00FD75DB">
            <w:pPr>
              <w:pStyle w:val="BodyText"/>
              <w:rPr>
                <w:szCs w:val="24"/>
              </w:rPr>
            </w:pPr>
          </w:p>
        </w:tc>
        <w:tc>
          <w:tcPr>
            <w:tcW w:w="2410" w:type="dxa"/>
          </w:tcPr>
          <w:p w14:paraId="1E92EF67" w14:textId="77777777" w:rsidR="007C6DF9" w:rsidRPr="00BA5495" w:rsidRDefault="007C6DF9" w:rsidP="00FD75DB">
            <w:pPr>
              <w:pStyle w:val="BodyText"/>
              <w:rPr>
                <w:szCs w:val="24"/>
              </w:rPr>
            </w:pPr>
          </w:p>
        </w:tc>
        <w:tc>
          <w:tcPr>
            <w:tcW w:w="3390" w:type="dxa"/>
          </w:tcPr>
          <w:p w14:paraId="72A9813B" w14:textId="77777777" w:rsidR="007C6DF9" w:rsidRPr="00BA5495" w:rsidRDefault="007C6DF9" w:rsidP="00FD75DB">
            <w:pPr>
              <w:pStyle w:val="BodyText"/>
              <w:jc w:val="center"/>
              <w:rPr>
                <w:szCs w:val="24"/>
              </w:rPr>
            </w:pPr>
          </w:p>
        </w:tc>
      </w:tr>
      <w:tr w:rsidR="007C6DF9" w:rsidRPr="00BA5495" w14:paraId="4AF3F4C1" w14:textId="77777777" w:rsidTr="007C6DF9">
        <w:trPr>
          <w:trHeight w:val="739"/>
        </w:trPr>
        <w:tc>
          <w:tcPr>
            <w:tcW w:w="1154" w:type="dxa"/>
          </w:tcPr>
          <w:p w14:paraId="170E9892" w14:textId="77777777" w:rsidR="007C6DF9" w:rsidRPr="00BA5495" w:rsidRDefault="007C6DF9" w:rsidP="00FD75DB">
            <w:pPr>
              <w:pStyle w:val="BodyText"/>
              <w:jc w:val="center"/>
              <w:rPr>
                <w:b/>
                <w:iCs/>
                <w:szCs w:val="24"/>
              </w:rPr>
            </w:pPr>
            <w:r>
              <w:rPr>
                <w:b/>
                <w:iCs/>
                <w:szCs w:val="24"/>
              </w:rPr>
              <w:t>2</w:t>
            </w:r>
          </w:p>
        </w:tc>
        <w:tc>
          <w:tcPr>
            <w:tcW w:w="2395" w:type="dxa"/>
          </w:tcPr>
          <w:p w14:paraId="25FFDE80" w14:textId="77777777" w:rsidR="007C6DF9" w:rsidRPr="00BA5495" w:rsidRDefault="007C6DF9" w:rsidP="00FD75DB">
            <w:pPr>
              <w:pStyle w:val="BodyText"/>
              <w:rPr>
                <w:szCs w:val="24"/>
              </w:rPr>
            </w:pPr>
          </w:p>
        </w:tc>
        <w:tc>
          <w:tcPr>
            <w:tcW w:w="2410" w:type="dxa"/>
          </w:tcPr>
          <w:p w14:paraId="1228DA47" w14:textId="77777777" w:rsidR="007C6DF9" w:rsidRPr="00BA5495" w:rsidRDefault="007C6DF9" w:rsidP="00FD75DB">
            <w:pPr>
              <w:pStyle w:val="BodyText"/>
              <w:jc w:val="center"/>
              <w:rPr>
                <w:szCs w:val="24"/>
              </w:rPr>
            </w:pPr>
          </w:p>
        </w:tc>
        <w:tc>
          <w:tcPr>
            <w:tcW w:w="3390" w:type="dxa"/>
          </w:tcPr>
          <w:p w14:paraId="7ABD4B05" w14:textId="77777777" w:rsidR="007C6DF9" w:rsidRPr="00BA5495" w:rsidRDefault="007C6DF9"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07" w:type="dxa"/>
        <w:tblLook w:val="04A0" w:firstRow="1" w:lastRow="0" w:firstColumn="1" w:lastColumn="0" w:noHBand="0" w:noVBand="1"/>
      </w:tblPr>
      <w:tblGrid>
        <w:gridCol w:w="1149"/>
        <w:gridCol w:w="2384"/>
        <w:gridCol w:w="2399"/>
        <w:gridCol w:w="3375"/>
      </w:tblGrid>
      <w:tr w:rsidR="00052FEF" w:rsidRPr="00BA5495" w14:paraId="00FD9A00" w14:textId="77777777" w:rsidTr="00052FEF">
        <w:trPr>
          <w:trHeight w:val="641"/>
        </w:trPr>
        <w:tc>
          <w:tcPr>
            <w:tcW w:w="1149" w:type="dxa"/>
          </w:tcPr>
          <w:p w14:paraId="720206B3" w14:textId="77777777" w:rsidR="00052FEF" w:rsidRPr="00BA5495" w:rsidRDefault="00052FEF" w:rsidP="00FD75DB">
            <w:pPr>
              <w:pStyle w:val="BodyText"/>
              <w:jc w:val="center"/>
              <w:rPr>
                <w:b/>
                <w:szCs w:val="24"/>
              </w:rPr>
            </w:pPr>
            <w:r w:rsidRPr="00BA5495">
              <w:rPr>
                <w:b/>
                <w:szCs w:val="24"/>
              </w:rPr>
              <w:t>Test case#</w:t>
            </w:r>
          </w:p>
        </w:tc>
        <w:tc>
          <w:tcPr>
            <w:tcW w:w="2384" w:type="dxa"/>
          </w:tcPr>
          <w:p w14:paraId="52C7E3A2" w14:textId="77777777" w:rsidR="00052FEF" w:rsidRPr="00BA5495" w:rsidRDefault="00052FEF" w:rsidP="00FD75DB">
            <w:pPr>
              <w:pStyle w:val="BodyText"/>
              <w:jc w:val="center"/>
              <w:rPr>
                <w:b/>
                <w:bCs/>
                <w:szCs w:val="24"/>
              </w:rPr>
            </w:pPr>
            <w:r w:rsidRPr="00BA5495">
              <w:rPr>
                <w:b/>
                <w:bCs/>
                <w:szCs w:val="24"/>
              </w:rPr>
              <w:t>Input</w:t>
            </w:r>
          </w:p>
        </w:tc>
        <w:tc>
          <w:tcPr>
            <w:tcW w:w="2399" w:type="dxa"/>
          </w:tcPr>
          <w:p w14:paraId="6925B062" w14:textId="77777777" w:rsidR="00052FEF" w:rsidRPr="00BA5495" w:rsidRDefault="00052FEF" w:rsidP="00FD75DB">
            <w:pPr>
              <w:pStyle w:val="BodyText"/>
              <w:jc w:val="center"/>
              <w:rPr>
                <w:b/>
                <w:szCs w:val="24"/>
              </w:rPr>
            </w:pPr>
            <w:r w:rsidRPr="00BA5495">
              <w:rPr>
                <w:b/>
                <w:bCs/>
                <w:szCs w:val="24"/>
              </w:rPr>
              <w:t>Expected Output</w:t>
            </w:r>
          </w:p>
        </w:tc>
        <w:tc>
          <w:tcPr>
            <w:tcW w:w="3375" w:type="dxa"/>
          </w:tcPr>
          <w:p w14:paraId="40CFBE1D" w14:textId="77777777" w:rsidR="00052FEF" w:rsidRPr="00BA5495" w:rsidRDefault="00052FEF" w:rsidP="00FD75DB">
            <w:pPr>
              <w:pStyle w:val="BodyText"/>
              <w:jc w:val="center"/>
              <w:rPr>
                <w:b/>
                <w:szCs w:val="24"/>
              </w:rPr>
            </w:pPr>
            <w:r w:rsidRPr="00BA5495">
              <w:rPr>
                <w:b/>
                <w:szCs w:val="24"/>
              </w:rPr>
              <w:t>Comments/Remarks</w:t>
            </w:r>
          </w:p>
          <w:p w14:paraId="7CBD3094" w14:textId="77777777" w:rsidR="00052FEF" w:rsidRPr="00BA5495" w:rsidRDefault="00052FEF" w:rsidP="00FD75DB">
            <w:pPr>
              <w:pStyle w:val="BodyText"/>
              <w:jc w:val="center"/>
              <w:rPr>
                <w:b/>
                <w:szCs w:val="24"/>
              </w:rPr>
            </w:pPr>
          </w:p>
        </w:tc>
      </w:tr>
      <w:tr w:rsidR="00052FEF" w:rsidRPr="00BA5495" w14:paraId="0D7FA961" w14:textId="77777777" w:rsidTr="00052FEF">
        <w:trPr>
          <w:trHeight w:val="641"/>
        </w:trPr>
        <w:tc>
          <w:tcPr>
            <w:tcW w:w="1149" w:type="dxa"/>
          </w:tcPr>
          <w:p w14:paraId="1C09ABC6" w14:textId="77777777" w:rsidR="00052FEF" w:rsidRPr="00BA5495" w:rsidRDefault="00052FEF" w:rsidP="00FD75DB">
            <w:pPr>
              <w:pStyle w:val="BodyText"/>
              <w:jc w:val="center"/>
              <w:rPr>
                <w:b/>
                <w:szCs w:val="24"/>
              </w:rPr>
            </w:pPr>
            <w:r>
              <w:rPr>
                <w:b/>
                <w:szCs w:val="24"/>
              </w:rPr>
              <w:t>1</w:t>
            </w:r>
          </w:p>
        </w:tc>
        <w:tc>
          <w:tcPr>
            <w:tcW w:w="2384" w:type="dxa"/>
          </w:tcPr>
          <w:p w14:paraId="3A0F8021" w14:textId="77777777" w:rsidR="00052FEF" w:rsidRPr="00BA5495" w:rsidRDefault="00052FEF" w:rsidP="00FD75DB">
            <w:pPr>
              <w:pStyle w:val="BodyText"/>
              <w:rPr>
                <w:szCs w:val="24"/>
              </w:rPr>
            </w:pPr>
          </w:p>
        </w:tc>
        <w:tc>
          <w:tcPr>
            <w:tcW w:w="2399" w:type="dxa"/>
          </w:tcPr>
          <w:p w14:paraId="1DF65434" w14:textId="77777777" w:rsidR="00052FEF" w:rsidRPr="00BA5495" w:rsidRDefault="00052FEF" w:rsidP="00FD75DB">
            <w:pPr>
              <w:pStyle w:val="BodyText"/>
              <w:rPr>
                <w:szCs w:val="24"/>
              </w:rPr>
            </w:pPr>
          </w:p>
        </w:tc>
        <w:tc>
          <w:tcPr>
            <w:tcW w:w="3375" w:type="dxa"/>
          </w:tcPr>
          <w:p w14:paraId="0DAEFF2A" w14:textId="77777777" w:rsidR="00052FEF" w:rsidRPr="00BA5495" w:rsidRDefault="00052FEF" w:rsidP="00FD75DB">
            <w:pPr>
              <w:pStyle w:val="BodyText"/>
              <w:jc w:val="center"/>
              <w:rPr>
                <w:szCs w:val="24"/>
              </w:rPr>
            </w:pPr>
          </w:p>
        </w:tc>
      </w:tr>
      <w:tr w:rsidR="00052FEF" w:rsidRPr="00BA5495" w14:paraId="447D838E" w14:textId="77777777" w:rsidTr="00052FEF">
        <w:trPr>
          <w:trHeight w:val="641"/>
        </w:trPr>
        <w:tc>
          <w:tcPr>
            <w:tcW w:w="1149" w:type="dxa"/>
          </w:tcPr>
          <w:p w14:paraId="7591ADC6" w14:textId="77777777" w:rsidR="00052FEF" w:rsidRPr="00BA5495" w:rsidRDefault="00052FEF" w:rsidP="00FD75DB">
            <w:pPr>
              <w:pStyle w:val="BodyText"/>
              <w:jc w:val="center"/>
              <w:rPr>
                <w:b/>
                <w:iCs/>
                <w:szCs w:val="24"/>
              </w:rPr>
            </w:pPr>
            <w:r>
              <w:rPr>
                <w:b/>
                <w:iCs/>
                <w:szCs w:val="24"/>
              </w:rPr>
              <w:t>2</w:t>
            </w:r>
          </w:p>
        </w:tc>
        <w:tc>
          <w:tcPr>
            <w:tcW w:w="2384" w:type="dxa"/>
          </w:tcPr>
          <w:p w14:paraId="70C48654" w14:textId="77777777" w:rsidR="00052FEF" w:rsidRPr="00BA5495" w:rsidRDefault="00052FEF" w:rsidP="00FD75DB">
            <w:pPr>
              <w:pStyle w:val="BodyText"/>
              <w:rPr>
                <w:szCs w:val="24"/>
              </w:rPr>
            </w:pPr>
          </w:p>
        </w:tc>
        <w:tc>
          <w:tcPr>
            <w:tcW w:w="2399" w:type="dxa"/>
          </w:tcPr>
          <w:p w14:paraId="5932ACC4" w14:textId="77777777" w:rsidR="00052FEF" w:rsidRPr="00BA5495" w:rsidRDefault="00052FEF" w:rsidP="00FD75DB">
            <w:pPr>
              <w:pStyle w:val="BodyText"/>
              <w:jc w:val="center"/>
              <w:rPr>
                <w:szCs w:val="24"/>
              </w:rPr>
            </w:pPr>
          </w:p>
        </w:tc>
        <w:tc>
          <w:tcPr>
            <w:tcW w:w="3375" w:type="dxa"/>
          </w:tcPr>
          <w:p w14:paraId="0335DD75" w14:textId="77777777" w:rsidR="00052FEF" w:rsidRPr="00BA5495" w:rsidRDefault="00052FEF"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14" w:type="dxa"/>
        <w:tblLook w:val="04A0" w:firstRow="1" w:lastRow="0" w:firstColumn="1" w:lastColumn="0" w:noHBand="0" w:noVBand="1"/>
      </w:tblPr>
      <w:tblGrid>
        <w:gridCol w:w="1150"/>
        <w:gridCol w:w="2386"/>
        <w:gridCol w:w="2401"/>
        <w:gridCol w:w="3377"/>
      </w:tblGrid>
      <w:tr w:rsidR="007F6829" w:rsidRPr="00BA5495" w14:paraId="573ABE57" w14:textId="77777777" w:rsidTr="007F6829">
        <w:trPr>
          <w:trHeight w:val="656"/>
        </w:trPr>
        <w:tc>
          <w:tcPr>
            <w:tcW w:w="1150" w:type="dxa"/>
          </w:tcPr>
          <w:p w14:paraId="602E70F2" w14:textId="77777777" w:rsidR="007F6829" w:rsidRPr="00BA5495" w:rsidRDefault="007F6829" w:rsidP="00FD75DB">
            <w:pPr>
              <w:pStyle w:val="BodyText"/>
              <w:jc w:val="center"/>
              <w:rPr>
                <w:b/>
                <w:szCs w:val="24"/>
              </w:rPr>
            </w:pPr>
            <w:r w:rsidRPr="00BA5495">
              <w:rPr>
                <w:b/>
                <w:szCs w:val="24"/>
              </w:rPr>
              <w:t>Test case#</w:t>
            </w:r>
          </w:p>
        </w:tc>
        <w:tc>
          <w:tcPr>
            <w:tcW w:w="2386" w:type="dxa"/>
          </w:tcPr>
          <w:p w14:paraId="70AFDD09" w14:textId="77777777" w:rsidR="007F6829" w:rsidRPr="00BA5495" w:rsidRDefault="007F6829" w:rsidP="00FD75DB">
            <w:pPr>
              <w:pStyle w:val="BodyText"/>
              <w:jc w:val="center"/>
              <w:rPr>
                <w:b/>
                <w:bCs/>
                <w:szCs w:val="24"/>
              </w:rPr>
            </w:pPr>
            <w:r w:rsidRPr="00BA5495">
              <w:rPr>
                <w:b/>
                <w:bCs/>
                <w:szCs w:val="24"/>
              </w:rPr>
              <w:t>Input</w:t>
            </w:r>
          </w:p>
        </w:tc>
        <w:tc>
          <w:tcPr>
            <w:tcW w:w="2401" w:type="dxa"/>
          </w:tcPr>
          <w:p w14:paraId="42DFF841" w14:textId="77777777" w:rsidR="007F6829" w:rsidRPr="00BA5495" w:rsidRDefault="007F6829" w:rsidP="00FD75DB">
            <w:pPr>
              <w:pStyle w:val="BodyText"/>
              <w:jc w:val="center"/>
              <w:rPr>
                <w:b/>
                <w:szCs w:val="24"/>
              </w:rPr>
            </w:pPr>
            <w:r w:rsidRPr="00BA5495">
              <w:rPr>
                <w:b/>
                <w:bCs/>
                <w:szCs w:val="24"/>
              </w:rPr>
              <w:t>Expected Output</w:t>
            </w:r>
          </w:p>
        </w:tc>
        <w:tc>
          <w:tcPr>
            <w:tcW w:w="3377" w:type="dxa"/>
          </w:tcPr>
          <w:p w14:paraId="30FC6352" w14:textId="77777777" w:rsidR="007F6829" w:rsidRPr="00BA5495" w:rsidRDefault="007F6829" w:rsidP="00FD75DB">
            <w:pPr>
              <w:pStyle w:val="BodyText"/>
              <w:jc w:val="center"/>
              <w:rPr>
                <w:b/>
                <w:szCs w:val="24"/>
              </w:rPr>
            </w:pPr>
            <w:r w:rsidRPr="00BA5495">
              <w:rPr>
                <w:b/>
                <w:szCs w:val="24"/>
              </w:rPr>
              <w:t>Comments/Remarks</w:t>
            </w:r>
          </w:p>
          <w:p w14:paraId="5D7B1E00" w14:textId="77777777" w:rsidR="007F6829" w:rsidRPr="00BA5495" w:rsidRDefault="007F6829" w:rsidP="00FD75DB">
            <w:pPr>
              <w:pStyle w:val="BodyText"/>
              <w:jc w:val="center"/>
              <w:rPr>
                <w:b/>
                <w:szCs w:val="24"/>
              </w:rPr>
            </w:pPr>
          </w:p>
        </w:tc>
      </w:tr>
      <w:tr w:rsidR="007F6829" w:rsidRPr="00BA5495" w14:paraId="203BC095" w14:textId="77777777" w:rsidTr="007F6829">
        <w:trPr>
          <w:trHeight w:val="656"/>
        </w:trPr>
        <w:tc>
          <w:tcPr>
            <w:tcW w:w="1150" w:type="dxa"/>
          </w:tcPr>
          <w:p w14:paraId="03A4EF5E" w14:textId="77777777" w:rsidR="007F6829" w:rsidRPr="00BA5495" w:rsidRDefault="007F6829" w:rsidP="00FD75DB">
            <w:pPr>
              <w:pStyle w:val="BodyText"/>
              <w:jc w:val="center"/>
              <w:rPr>
                <w:b/>
                <w:szCs w:val="24"/>
              </w:rPr>
            </w:pPr>
            <w:r>
              <w:rPr>
                <w:b/>
                <w:szCs w:val="24"/>
              </w:rPr>
              <w:t>1</w:t>
            </w:r>
          </w:p>
        </w:tc>
        <w:tc>
          <w:tcPr>
            <w:tcW w:w="2386" w:type="dxa"/>
          </w:tcPr>
          <w:p w14:paraId="697FA1DE" w14:textId="77777777" w:rsidR="007F6829" w:rsidRPr="00BA5495" w:rsidRDefault="007F6829" w:rsidP="00FD75DB">
            <w:pPr>
              <w:pStyle w:val="BodyText"/>
              <w:rPr>
                <w:szCs w:val="24"/>
              </w:rPr>
            </w:pPr>
          </w:p>
        </w:tc>
        <w:tc>
          <w:tcPr>
            <w:tcW w:w="2401" w:type="dxa"/>
          </w:tcPr>
          <w:p w14:paraId="04499AD9" w14:textId="77777777" w:rsidR="007F6829" w:rsidRPr="00BA5495" w:rsidRDefault="007F6829" w:rsidP="00FD75DB">
            <w:pPr>
              <w:pStyle w:val="BodyText"/>
              <w:rPr>
                <w:szCs w:val="24"/>
              </w:rPr>
            </w:pPr>
          </w:p>
        </w:tc>
        <w:tc>
          <w:tcPr>
            <w:tcW w:w="3377" w:type="dxa"/>
          </w:tcPr>
          <w:p w14:paraId="4D827127" w14:textId="77777777" w:rsidR="007F6829" w:rsidRPr="00BA5495" w:rsidRDefault="007F6829" w:rsidP="00FD75DB">
            <w:pPr>
              <w:pStyle w:val="BodyText"/>
              <w:jc w:val="center"/>
              <w:rPr>
                <w:szCs w:val="24"/>
              </w:rPr>
            </w:pPr>
          </w:p>
        </w:tc>
      </w:tr>
      <w:tr w:rsidR="007F6829" w:rsidRPr="00BA5495" w14:paraId="6A11A5F4" w14:textId="77777777" w:rsidTr="007F6829">
        <w:trPr>
          <w:trHeight w:val="656"/>
        </w:trPr>
        <w:tc>
          <w:tcPr>
            <w:tcW w:w="1150" w:type="dxa"/>
          </w:tcPr>
          <w:p w14:paraId="2F57DEAF" w14:textId="77777777" w:rsidR="007F6829" w:rsidRPr="00BA5495" w:rsidRDefault="007F6829" w:rsidP="00FD75DB">
            <w:pPr>
              <w:pStyle w:val="BodyText"/>
              <w:jc w:val="center"/>
              <w:rPr>
                <w:b/>
                <w:iCs/>
                <w:szCs w:val="24"/>
              </w:rPr>
            </w:pPr>
            <w:r>
              <w:rPr>
                <w:b/>
                <w:iCs/>
                <w:szCs w:val="24"/>
              </w:rPr>
              <w:t>2</w:t>
            </w:r>
          </w:p>
        </w:tc>
        <w:tc>
          <w:tcPr>
            <w:tcW w:w="2386" w:type="dxa"/>
          </w:tcPr>
          <w:p w14:paraId="5906AF26" w14:textId="77777777" w:rsidR="007F6829" w:rsidRPr="00BA5495" w:rsidRDefault="007F6829" w:rsidP="00FD75DB">
            <w:pPr>
              <w:pStyle w:val="BodyText"/>
              <w:rPr>
                <w:szCs w:val="24"/>
              </w:rPr>
            </w:pPr>
          </w:p>
        </w:tc>
        <w:tc>
          <w:tcPr>
            <w:tcW w:w="2401" w:type="dxa"/>
          </w:tcPr>
          <w:p w14:paraId="1766B815" w14:textId="77777777" w:rsidR="007F6829" w:rsidRPr="00BA5495" w:rsidRDefault="007F6829" w:rsidP="00FD75DB">
            <w:pPr>
              <w:pStyle w:val="BodyText"/>
              <w:jc w:val="center"/>
              <w:rPr>
                <w:szCs w:val="24"/>
              </w:rPr>
            </w:pPr>
          </w:p>
        </w:tc>
        <w:tc>
          <w:tcPr>
            <w:tcW w:w="3377" w:type="dxa"/>
          </w:tcPr>
          <w:p w14:paraId="499812AF" w14:textId="77777777" w:rsidR="007F6829" w:rsidRPr="00BA5495" w:rsidRDefault="007F6829"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lastRenderedPageBreak/>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61" w:type="dxa"/>
        <w:tblLook w:val="04A0" w:firstRow="1" w:lastRow="0" w:firstColumn="1" w:lastColumn="0" w:noHBand="0" w:noVBand="1"/>
      </w:tblPr>
      <w:tblGrid>
        <w:gridCol w:w="1156"/>
        <w:gridCol w:w="2398"/>
        <w:gridCol w:w="2413"/>
        <w:gridCol w:w="3394"/>
      </w:tblGrid>
      <w:tr w:rsidR="007F6829" w:rsidRPr="00BA5495" w14:paraId="02948933" w14:textId="77777777" w:rsidTr="007F6829">
        <w:trPr>
          <w:trHeight w:val="595"/>
        </w:trPr>
        <w:tc>
          <w:tcPr>
            <w:tcW w:w="1156" w:type="dxa"/>
          </w:tcPr>
          <w:p w14:paraId="430603EF" w14:textId="77777777" w:rsidR="007F6829" w:rsidRPr="00BA5495" w:rsidRDefault="007F6829" w:rsidP="00FD75DB">
            <w:pPr>
              <w:pStyle w:val="BodyText"/>
              <w:jc w:val="center"/>
              <w:rPr>
                <w:b/>
                <w:szCs w:val="24"/>
              </w:rPr>
            </w:pPr>
            <w:r w:rsidRPr="00BA5495">
              <w:rPr>
                <w:b/>
                <w:szCs w:val="24"/>
              </w:rPr>
              <w:t>Test case#</w:t>
            </w:r>
          </w:p>
        </w:tc>
        <w:tc>
          <w:tcPr>
            <w:tcW w:w="2398" w:type="dxa"/>
          </w:tcPr>
          <w:p w14:paraId="58D1B8E5" w14:textId="77777777" w:rsidR="007F6829" w:rsidRPr="00BA5495" w:rsidRDefault="007F6829" w:rsidP="00FD75DB">
            <w:pPr>
              <w:pStyle w:val="BodyText"/>
              <w:jc w:val="center"/>
              <w:rPr>
                <w:b/>
                <w:bCs/>
                <w:szCs w:val="24"/>
              </w:rPr>
            </w:pPr>
            <w:r w:rsidRPr="00BA5495">
              <w:rPr>
                <w:b/>
                <w:bCs/>
                <w:szCs w:val="24"/>
              </w:rPr>
              <w:t>Input</w:t>
            </w:r>
          </w:p>
        </w:tc>
        <w:tc>
          <w:tcPr>
            <w:tcW w:w="2413" w:type="dxa"/>
          </w:tcPr>
          <w:p w14:paraId="5827B824" w14:textId="77777777" w:rsidR="007F6829" w:rsidRPr="00BA5495" w:rsidRDefault="007F6829" w:rsidP="00FD75DB">
            <w:pPr>
              <w:pStyle w:val="BodyText"/>
              <w:jc w:val="center"/>
              <w:rPr>
                <w:b/>
                <w:szCs w:val="24"/>
              </w:rPr>
            </w:pPr>
            <w:r w:rsidRPr="00BA5495">
              <w:rPr>
                <w:b/>
                <w:bCs/>
                <w:szCs w:val="24"/>
              </w:rPr>
              <w:t>Expected Output</w:t>
            </w:r>
          </w:p>
        </w:tc>
        <w:tc>
          <w:tcPr>
            <w:tcW w:w="3394" w:type="dxa"/>
          </w:tcPr>
          <w:p w14:paraId="7B3C6DC6" w14:textId="77777777" w:rsidR="007F6829" w:rsidRPr="00BA5495" w:rsidRDefault="007F6829" w:rsidP="00FD75DB">
            <w:pPr>
              <w:pStyle w:val="BodyText"/>
              <w:jc w:val="center"/>
              <w:rPr>
                <w:b/>
                <w:szCs w:val="24"/>
              </w:rPr>
            </w:pPr>
            <w:r w:rsidRPr="00BA5495">
              <w:rPr>
                <w:b/>
                <w:szCs w:val="24"/>
              </w:rPr>
              <w:t>Comments/Remarks</w:t>
            </w:r>
          </w:p>
          <w:p w14:paraId="584C4F8C" w14:textId="77777777" w:rsidR="007F6829" w:rsidRPr="00BA5495" w:rsidRDefault="007F6829" w:rsidP="00FD75DB">
            <w:pPr>
              <w:pStyle w:val="BodyText"/>
              <w:jc w:val="center"/>
              <w:rPr>
                <w:b/>
                <w:szCs w:val="24"/>
              </w:rPr>
            </w:pPr>
          </w:p>
        </w:tc>
      </w:tr>
      <w:tr w:rsidR="007F6829" w:rsidRPr="00BA5495" w14:paraId="1728289E" w14:textId="77777777" w:rsidTr="007F6829">
        <w:trPr>
          <w:trHeight w:val="595"/>
        </w:trPr>
        <w:tc>
          <w:tcPr>
            <w:tcW w:w="1156" w:type="dxa"/>
          </w:tcPr>
          <w:p w14:paraId="17602D1E" w14:textId="77777777" w:rsidR="007F6829" w:rsidRPr="00BA5495" w:rsidRDefault="007F6829" w:rsidP="00FD75DB">
            <w:pPr>
              <w:pStyle w:val="BodyText"/>
              <w:jc w:val="center"/>
              <w:rPr>
                <w:b/>
                <w:szCs w:val="24"/>
              </w:rPr>
            </w:pPr>
            <w:r>
              <w:rPr>
                <w:b/>
                <w:szCs w:val="24"/>
              </w:rPr>
              <w:t>1</w:t>
            </w:r>
          </w:p>
        </w:tc>
        <w:tc>
          <w:tcPr>
            <w:tcW w:w="2398" w:type="dxa"/>
          </w:tcPr>
          <w:p w14:paraId="5FAF853B" w14:textId="77777777" w:rsidR="007F6829" w:rsidRPr="00BA5495" w:rsidRDefault="007F6829" w:rsidP="00FD75DB">
            <w:pPr>
              <w:pStyle w:val="BodyText"/>
              <w:rPr>
                <w:szCs w:val="24"/>
              </w:rPr>
            </w:pPr>
          </w:p>
        </w:tc>
        <w:tc>
          <w:tcPr>
            <w:tcW w:w="2413" w:type="dxa"/>
          </w:tcPr>
          <w:p w14:paraId="1E136884" w14:textId="77777777" w:rsidR="007F6829" w:rsidRPr="00BA5495" w:rsidRDefault="007F6829" w:rsidP="00FD75DB">
            <w:pPr>
              <w:pStyle w:val="BodyText"/>
              <w:rPr>
                <w:szCs w:val="24"/>
              </w:rPr>
            </w:pPr>
          </w:p>
        </w:tc>
        <w:tc>
          <w:tcPr>
            <w:tcW w:w="3394" w:type="dxa"/>
          </w:tcPr>
          <w:p w14:paraId="50BDA9CE" w14:textId="77777777" w:rsidR="007F6829" w:rsidRPr="00BA5495" w:rsidRDefault="007F6829" w:rsidP="00FD75DB">
            <w:pPr>
              <w:pStyle w:val="BodyText"/>
              <w:jc w:val="center"/>
              <w:rPr>
                <w:szCs w:val="24"/>
              </w:rPr>
            </w:pPr>
          </w:p>
        </w:tc>
      </w:tr>
      <w:tr w:rsidR="007F6829" w:rsidRPr="00BA5495" w14:paraId="027475BE" w14:textId="77777777" w:rsidTr="007F6829">
        <w:trPr>
          <w:trHeight w:val="595"/>
        </w:trPr>
        <w:tc>
          <w:tcPr>
            <w:tcW w:w="1156" w:type="dxa"/>
          </w:tcPr>
          <w:p w14:paraId="7AAAF4A2" w14:textId="77777777" w:rsidR="007F6829" w:rsidRPr="00BA5495" w:rsidRDefault="007F6829" w:rsidP="00FD75DB">
            <w:pPr>
              <w:pStyle w:val="BodyText"/>
              <w:jc w:val="center"/>
              <w:rPr>
                <w:b/>
                <w:iCs/>
                <w:szCs w:val="24"/>
              </w:rPr>
            </w:pPr>
            <w:r>
              <w:rPr>
                <w:b/>
                <w:iCs/>
                <w:szCs w:val="24"/>
              </w:rPr>
              <w:t>2</w:t>
            </w:r>
          </w:p>
        </w:tc>
        <w:tc>
          <w:tcPr>
            <w:tcW w:w="2398" w:type="dxa"/>
          </w:tcPr>
          <w:p w14:paraId="0B77F6BF" w14:textId="77777777" w:rsidR="007F6829" w:rsidRPr="00BA5495" w:rsidRDefault="007F6829" w:rsidP="00FD75DB">
            <w:pPr>
              <w:pStyle w:val="BodyText"/>
              <w:rPr>
                <w:szCs w:val="24"/>
              </w:rPr>
            </w:pPr>
          </w:p>
        </w:tc>
        <w:tc>
          <w:tcPr>
            <w:tcW w:w="2413" w:type="dxa"/>
          </w:tcPr>
          <w:p w14:paraId="37E2D7AE" w14:textId="77777777" w:rsidR="007F6829" w:rsidRPr="00BA5495" w:rsidRDefault="007F6829" w:rsidP="00FD75DB">
            <w:pPr>
              <w:pStyle w:val="BodyText"/>
              <w:jc w:val="center"/>
              <w:rPr>
                <w:szCs w:val="24"/>
              </w:rPr>
            </w:pPr>
          </w:p>
        </w:tc>
        <w:tc>
          <w:tcPr>
            <w:tcW w:w="3394" w:type="dxa"/>
          </w:tcPr>
          <w:p w14:paraId="02DD64E6" w14:textId="77777777" w:rsidR="007F6829" w:rsidRPr="00BA5495" w:rsidRDefault="007F6829"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30E1C10C" w14:textId="77777777" w:rsidR="006220F9" w:rsidRDefault="006220F9" w:rsidP="006220F9">
      <w:pPr>
        <w:widowControl w:val="0"/>
        <w:spacing w:line="203" w:lineRule="auto"/>
        <w:ind w:right="1352"/>
        <w:jc w:val="left"/>
        <w:rPr>
          <w:b/>
          <w:sz w:val="32"/>
          <w:szCs w:val="32"/>
        </w:rPr>
      </w:pPr>
      <w:r>
        <w:rPr>
          <w:b/>
          <w:sz w:val="32"/>
          <w:szCs w:val="32"/>
        </w:rPr>
        <w:t>Statement Coverage:</w:t>
      </w:r>
    </w:p>
    <w:tbl>
      <w:tblPr>
        <w:tblW w:w="9449"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7F6829" w14:paraId="7F66EB8C" w14:textId="77777777" w:rsidTr="007F6829">
        <w:trPr>
          <w:trHeight w:val="685"/>
        </w:trPr>
        <w:tc>
          <w:tcPr>
            <w:tcW w:w="1591" w:type="dxa"/>
            <w:shd w:val="clear" w:color="auto" w:fill="auto"/>
            <w:tcMar>
              <w:top w:w="100" w:type="dxa"/>
              <w:left w:w="100" w:type="dxa"/>
              <w:bottom w:w="100" w:type="dxa"/>
              <w:right w:w="100" w:type="dxa"/>
            </w:tcMar>
          </w:tcPr>
          <w:p w14:paraId="5FB7C884" w14:textId="77777777" w:rsidR="007F6829" w:rsidRDefault="007F6829" w:rsidP="00E3412B">
            <w:pPr>
              <w:widowControl w:val="0"/>
              <w:jc w:val="center"/>
              <w:rPr>
                <w:b/>
              </w:rPr>
            </w:pPr>
            <w:r>
              <w:rPr>
                <w:b/>
              </w:rPr>
              <w:t xml:space="preserve">Test </w:t>
            </w:r>
          </w:p>
          <w:p w14:paraId="28946405" w14:textId="77777777" w:rsidR="007F6829" w:rsidRDefault="007F6829" w:rsidP="00E3412B">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5FCDD527" w14:textId="77777777" w:rsidR="007F6829" w:rsidRDefault="007F6829" w:rsidP="00E3412B">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535FEB88" w14:textId="77777777" w:rsidR="007F6829" w:rsidRDefault="007F6829" w:rsidP="00E3412B">
            <w:pPr>
              <w:widowControl w:val="0"/>
              <w:ind w:right="345"/>
              <w:jc w:val="left"/>
              <w:rPr>
                <w:b/>
              </w:rPr>
            </w:pPr>
            <w:r>
              <w:rPr>
                <w:b/>
              </w:rPr>
              <w:t xml:space="preserve">Expected </w:t>
            </w:r>
          </w:p>
          <w:p w14:paraId="21DBADBB" w14:textId="77777777" w:rsidR="007F6829" w:rsidRDefault="007F6829" w:rsidP="00E3412B">
            <w:pPr>
              <w:widowControl w:val="0"/>
              <w:spacing w:before="124"/>
              <w:jc w:val="left"/>
              <w:rPr>
                <w:b/>
              </w:rPr>
            </w:pPr>
            <w:r>
              <w:rPr>
                <w:b/>
              </w:rPr>
              <w:t>Output</w:t>
            </w:r>
          </w:p>
        </w:tc>
        <w:tc>
          <w:tcPr>
            <w:tcW w:w="3059" w:type="dxa"/>
            <w:shd w:val="clear" w:color="auto" w:fill="auto"/>
            <w:tcMar>
              <w:top w:w="100" w:type="dxa"/>
              <w:left w:w="100" w:type="dxa"/>
              <w:bottom w:w="100" w:type="dxa"/>
              <w:right w:w="100" w:type="dxa"/>
            </w:tcMar>
          </w:tcPr>
          <w:p w14:paraId="5BA5B6E9" w14:textId="77777777" w:rsidR="007F6829" w:rsidRDefault="007F6829" w:rsidP="00E3412B">
            <w:pPr>
              <w:widowControl w:val="0"/>
              <w:jc w:val="center"/>
              <w:rPr>
                <w:b/>
              </w:rPr>
            </w:pPr>
            <w:r>
              <w:rPr>
                <w:b/>
              </w:rPr>
              <w:t>Comments/Remarks</w:t>
            </w:r>
          </w:p>
        </w:tc>
      </w:tr>
      <w:tr w:rsidR="007F6829" w14:paraId="6A14042D" w14:textId="77777777" w:rsidTr="007F6829">
        <w:trPr>
          <w:trHeight w:val="701"/>
        </w:trPr>
        <w:tc>
          <w:tcPr>
            <w:tcW w:w="1591" w:type="dxa"/>
            <w:shd w:val="clear" w:color="auto" w:fill="auto"/>
            <w:tcMar>
              <w:top w:w="100" w:type="dxa"/>
              <w:left w:w="100" w:type="dxa"/>
              <w:bottom w:w="100" w:type="dxa"/>
              <w:right w:w="100" w:type="dxa"/>
            </w:tcMar>
          </w:tcPr>
          <w:p w14:paraId="2A675112" w14:textId="77777777" w:rsidR="007F6829" w:rsidRDefault="007F6829" w:rsidP="00E3412B">
            <w:pPr>
              <w:widowControl w:val="0"/>
              <w:ind w:left="138"/>
              <w:jc w:val="left"/>
              <w:rPr>
                <w:b/>
              </w:rPr>
            </w:pPr>
            <w:r>
              <w:rPr>
                <w:b/>
              </w:rPr>
              <w:t xml:space="preserve">1 </w:t>
            </w:r>
          </w:p>
        </w:tc>
        <w:tc>
          <w:tcPr>
            <w:tcW w:w="2213" w:type="dxa"/>
            <w:shd w:val="clear" w:color="auto" w:fill="auto"/>
            <w:tcMar>
              <w:top w:w="100" w:type="dxa"/>
              <w:left w:w="100" w:type="dxa"/>
              <w:bottom w:w="100" w:type="dxa"/>
              <w:right w:w="100" w:type="dxa"/>
            </w:tcMar>
          </w:tcPr>
          <w:p w14:paraId="589DF914" w14:textId="77777777" w:rsidR="007F6829" w:rsidRDefault="007F6829" w:rsidP="00E3412B">
            <w:pPr>
              <w:widowControl w:val="0"/>
              <w:jc w:val="center"/>
            </w:pPr>
            <w:r>
              <w:t xml:space="preserve">null </w:t>
            </w:r>
          </w:p>
        </w:tc>
        <w:tc>
          <w:tcPr>
            <w:tcW w:w="2586" w:type="dxa"/>
            <w:shd w:val="clear" w:color="auto" w:fill="auto"/>
            <w:tcMar>
              <w:top w:w="100" w:type="dxa"/>
              <w:left w:w="100" w:type="dxa"/>
              <w:bottom w:w="100" w:type="dxa"/>
              <w:right w:w="100" w:type="dxa"/>
            </w:tcMar>
          </w:tcPr>
          <w:p w14:paraId="463F4F79" w14:textId="77777777" w:rsidR="007F6829" w:rsidRDefault="007F6829" w:rsidP="00E3412B">
            <w:pPr>
              <w:widowControl w:val="0"/>
              <w:ind w:left="136"/>
              <w:jc w:val="left"/>
            </w:pPr>
            <w:r>
              <w:t xml:space="preserve">exception </w:t>
            </w:r>
          </w:p>
        </w:tc>
        <w:tc>
          <w:tcPr>
            <w:tcW w:w="3059" w:type="dxa"/>
            <w:shd w:val="clear" w:color="auto" w:fill="auto"/>
            <w:tcMar>
              <w:top w:w="100" w:type="dxa"/>
              <w:left w:w="100" w:type="dxa"/>
              <w:bottom w:w="100" w:type="dxa"/>
              <w:right w:w="100" w:type="dxa"/>
            </w:tcMar>
          </w:tcPr>
          <w:p w14:paraId="62BF9069" w14:textId="58FF8436" w:rsidR="007F6829" w:rsidRDefault="007F6829" w:rsidP="00E3412B">
            <w:pPr>
              <w:widowControl w:val="0"/>
              <w:spacing w:line="337" w:lineRule="auto"/>
              <w:ind w:right="145"/>
              <w:jc w:val="left"/>
            </w:pPr>
            <w:r>
              <w:t>Covered 184, 185, 186, 187</w:t>
            </w:r>
          </w:p>
        </w:tc>
      </w:tr>
      <w:tr w:rsidR="007F6829" w14:paraId="3884575E" w14:textId="77777777" w:rsidTr="007F6829">
        <w:trPr>
          <w:trHeight w:val="685"/>
        </w:trPr>
        <w:tc>
          <w:tcPr>
            <w:tcW w:w="1591" w:type="dxa"/>
            <w:shd w:val="clear" w:color="auto" w:fill="auto"/>
            <w:tcMar>
              <w:top w:w="100" w:type="dxa"/>
              <w:left w:w="100" w:type="dxa"/>
              <w:bottom w:w="100" w:type="dxa"/>
              <w:right w:w="100" w:type="dxa"/>
            </w:tcMar>
          </w:tcPr>
          <w:p w14:paraId="1CF1321A" w14:textId="77777777" w:rsidR="007F6829" w:rsidRDefault="007F6829" w:rsidP="00E3412B">
            <w:pPr>
              <w:widowControl w:val="0"/>
              <w:ind w:left="136"/>
              <w:jc w:val="left"/>
              <w:rPr>
                <w:b/>
              </w:rPr>
            </w:pPr>
            <w:r>
              <w:rPr>
                <w:b/>
              </w:rPr>
              <w:t xml:space="preserve">2 </w:t>
            </w:r>
          </w:p>
        </w:tc>
        <w:tc>
          <w:tcPr>
            <w:tcW w:w="2213" w:type="dxa"/>
            <w:shd w:val="clear" w:color="auto" w:fill="auto"/>
            <w:tcMar>
              <w:top w:w="100" w:type="dxa"/>
              <w:left w:w="100" w:type="dxa"/>
              <w:bottom w:w="100" w:type="dxa"/>
              <w:right w:w="100" w:type="dxa"/>
            </w:tcMar>
          </w:tcPr>
          <w:p w14:paraId="6C1BDDAB" w14:textId="77777777" w:rsidR="007F6829" w:rsidRDefault="007F6829" w:rsidP="00E3412B">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08CE7F37"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2E7E25FE" w14:textId="5B13F8DB" w:rsidR="007F6829" w:rsidRDefault="007F6829" w:rsidP="00E3412B">
            <w:pPr>
              <w:widowControl w:val="0"/>
              <w:spacing w:line="337" w:lineRule="auto"/>
              <w:ind w:right="145"/>
              <w:jc w:val="left"/>
            </w:pPr>
            <w:r>
              <w:t>Covered 184, 185, 186, 188, 189</w:t>
            </w:r>
          </w:p>
        </w:tc>
      </w:tr>
      <w:tr w:rsidR="007F6829" w14:paraId="215A5683" w14:textId="77777777" w:rsidTr="007F6829">
        <w:trPr>
          <w:trHeight w:val="1019"/>
        </w:trPr>
        <w:tc>
          <w:tcPr>
            <w:tcW w:w="1591" w:type="dxa"/>
            <w:shd w:val="clear" w:color="auto" w:fill="auto"/>
            <w:tcMar>
              <w:top w:w="100" w:type="dxa"/>
              <w:left w:w="100" w:type="dxa"/>
              <w:bottom w:w="100" w:type="dxa"/>
              <w:right w:w="100" w:type="dxa"/>
            </w:tcMar>
          </w:tcPr>
          <w:p w14:paraId="48187FAC" w14:textId="77777777" w:rsidR="007F6829" w:rsidRDefault="007F6829" w:rsidP="00E3412B">
            <w:pPr>
              <w:widowControl w:val="0"/>
              <w:ind w:left="135"/>
              <w:jc w:val="left"/>
              <w:rPr>
                <w:b/>
              </w:rPr>
            </w:pPr>
            <w:r>
              <w:rPr>
                <w:b/>
              </w:rPr>
              <w:t xml:space="preserve">3 </w:t>
            </w:r>
          </w:p>
        </w:tc>
        <w:tc>
          <w:tcPr>
            <w:tcW w:w="2213" w:type="dxa"/>
            <w:shd w:val="clear" w:color="auto" w:fill="auto"/>
            <w:tcMar>
              <w:top w:w="100" w:type="dxa"/>
              <w:left w:w="100" w:type="dxa"/>
              <w:bottom w:w="100" w:type="dxa"/>
              <w:right w:w="100" w:type="dxa"/>
            </w:tcMar>
          </w:tcPr>
          <w:p w14:paraId="6EE6D11C" w14:textId="77777777" w:rsidR="007F6829" w:rsidRDefault="007F6829" w:rsidP="00E3412B">
            <w:pPr>
              <w:widowControl w:val="0"/>
              <w:ind w:right="178"/>
              <w:jc w:val="left"/>
            </w:pPr>
            <w:r>
              <w:t xml:space="preserve">‘precision=12 </w:t>
            </w:r>
          </w:p>
          <w:p w14:paraId="27F10108" w14:textId="77777777" w:rsidR="007F6829" w:rsidRDefault="007F6829" w:rsidP="00E3412B">
            <w:pPr>
              <w:widowControl w:val="0"/>
              <w:spacing w:before="124"/>
              <w:jc w:val="left"/>
            </w:pPr>
            <w:r>
              <w:t>12’</w:t>
            </w:r>
          </w:p>
        </w:tc>
        <w:tc>
          <w:tcPr>
            <w:tcW w:w="2586" w:type="dxa"/>
            <w:shd w:val="clear" w:color="auto" w:fill="auto"/>
            <w:tcMar>
              <w:top w:w="100" w:type="dxa"/>
              <w:left w:w="100" w:type="dxa"/>
              <w:bottom w:w="100" w:type="dxa"/>
              <w:right w:w="100" w:type="dxa"/>
            </w:tcMar>
          </w:tcPr>
          <w:p w14:paraId="09904946"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F27408" w14:textId="2669EE16" w:rsidR="007F6829" w:rsidRDefault="007F6829" w:rsidP="00E3412B">
            <w:pPr>
              <w:widowControl w:val="0"/>
              <w:spacing w:line="337" w:lineRule="auto"/>
              <w:ind w:right="116"/>
              <w:jc w:val="left"/>
            </w:pPr>
            <w:r>
              <w:t>Covered 184, 185, 186, 188, 190, 191, 192, 194, 195</w:t>
            </w:r>
          </w:p>
        </w:tc>
      </w:tr>
      <w:tr w:rsidR="007F6829" w14:paraId="28BD8F52" w14:textId="77777777" w:rsidTr="007F6829">
        <w:trPr>
          <w:trHeight w:val="701"/>
        </w:trPr>
        <w:tc>
          <w:tcPr>
            <w:tcW w:w="1591" w:type="dxa"/>
            <w:shd w:val="clear" w:color="auto" w:fill="auto"/>
            <w:tcMar>
              <w:top w:w="100" w:type="dxa"/>
              <w:left w:w="100" w:type="dxa"/>
              <w:bottom w:w="100" w:type="dxa"/>
              <w:right w:w="100" w:type="dxa"/>
            </w:tcMar>
          </w:tcPr>
          <w:p w14:paraId="21B59FE1" w14:textId="77777777" w:rsidR="007F6829" w:rsidRDefault="007F6829" w:rsidP="00E3412B">
            <w:pPr>
              <w:widowControl w:val="0"/>
              <w:ind w:left="137"/>
              <w:jc w:val="left"/>
              <w:rPr>
                <w:b/>
              </w:rPr>
            </w:pPr>
            <w:r>
              <w:rPr>
                <w:b/>
              </w:rPr>
              <w:t xml:space="preserve">4 </w:t>
            </w:r>
          </w:p>
        </w:tc>
        <w:tc>
          <w:tcPr>
            <w:tcW w:w="2213" w:type="dxa"/>
            <w:shd w:val="clear" w:color="auto" w:fill="auto"/>
            <w:tcMar>
              <w:top w:w="100" w:type="dxa"/>
              <w:left w:w="100" w:type="dxa"/>
              <w:bottom w:w="100" w:type="dxa"/>
              <w:right w:w="100" w:type="dxa"/>
            </w:tcMar>
          </w:tcPr>
          <w:p w14:paraId="4FC34EBB" w14:textId="77777777" w:rsidR="007F6829" w:rsidRDefault="007F6829" w:rsidP="00E3412B">
            <w:pPr>
              <w:widowControl w:val="0"/>
              <w:spacing w:line="337" w:lineRule="auto"/>
              <w:ind w:left="213" w:right="128"/>
              <w:jc w:val="left"/>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09AF59C"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0D5248BF" w14:textId="4329DCEF" w:rsidR="007F6829" w:rsidRDefault="007F6829" w:rsidP="00E3412B">
            <w:pPr>
              <w:widowControl w:val="0"/>
              <w:spacing w:line="337" w:lineRule="auto"/>
              <w:ind w:right="145"/>
              <w:jc w:val="left"/>
            </w:pPr>
            <w:r>
              <w:t>Covered 184, 185, 186, 188, 189</w:t>
            </w:r>
          </w:p>
        </w:tc>
      </w:tr>
    </w:tbl>
    <w:p w14:paraId="0B2FFEA8" w14:textId="77777777" w:rsidR="006220F9" w:rsidRDefault="006220F9" w:rsidP="006220F9">
      <w:pPr>
        <w:spacing w:line="360" w:lineRule="auto"/>
        <w:rPr>
          <w:b/>
          <w:sz w:val="32"/>
          <w:szCs w:val="32"/>
        </w:rPr>
      </w:pPr>
      <w:r>
        <w:rPr>
          <w:b/>
          <w:sz w:val="32"/>
          <w:szCs w:val="32"/>
        </w:rPr>
        <w:t xml:space="preserve"> </w:t>
      </w:r>
    </w:p>
    <w:p w14:paraId="4B49198B" w14:textId="77777777" w:rsidR="006220F9" w:rsidRDefault="006220F9" w:rsidP="006220F9">
      <w:pPr>
        <w:spacing w:line="360" w:lineRule="auto"/>
        <w:rPr>
          <w:b/>
          <w:sz w:val="32"/>
          <w:szCs w:val="32"/>
        </w:rPr>
      </w:pPr>
      <w:r>
        <w:rPr>
          <w:b/>
          <w:sz w:val="32"/>
          <w:szCs w:val="32"/>
        </w:rPr>
        <w:t xml:space="preserve">Branch Coverage: </w:t>
      </w:r>
    </w:p>
    <w:tbl>
      <w:tblPr>
        <w:tblW w:w="8936"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7F6829" w14:paraId="29F46129" w14:textId="77777777" w:rsidTr="00BD0691">
        <w:trPr>
          <w:trHeight w:val="788"/>
        </w:trPr>
        <w:tc>
          <w:tcPr>
            <w:tcW w:w="925" w:type="dxa"/>
            <w:shd w:val="clear" w:color="auto" w:fill="auto"/>
            <w:tcMar>
              <w:top w:w="100" w:type="dxa"/>
              <w:left w:w="100" w:type="dxa"/>
              <w:bottom w:w="100" w:type="dxa"/>
              <w:right w:w="100" w:type="dxa"/>
            </w:tcMar>
          </w:tcPr>
          <w:p w14:paraId="4E65D145" w14:textId="77777777" w:rsidR="007F6829" w:rsidRDefault="007F6829" w:rsidP="00E3412B">
            <w:pPr>
              <w:widowControl w:val="0"/>
              <w:jc w:val="center"/>
              <w:rPr>
                <w:b/>
              </w:rPr>
            </w:pPr>
            <w:r>
              <w:rPr>
                <w:b/>
              </w:rPr>
              <w:t xml:space="preserve">Test </w:t>
            </w:r>
          </w:p>
          <w:p w14:paraId="331A33DC" w14:textId="77777777" w:rsidR="007F6829" w:rsidRDefault="007F6829" w:rsidP="00E3412B">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0F445910" w14:textId="77777777" w:rsidR="007F6829" w:rsidRDefault="007F6829" w:rsidP="00E3412B">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099CDC8C" w14:textId="77777777" w:rsidR="007F6829" w:rsidRDefault="007F6829" w:rsidP="00E3412B">
            <w:pPr>
              <w:widowControl w:val="0"/>
              <w:ind w:right="345"/>
              <w:jc w:val="right"/>
              <w:rPr>
                <w:b/>
              </w:rPr>
            </w:pPr>
            <w:r>
              <w:rPr>
                <w:b/>
              </w:rPr>
              <w:t xml:space="preserve">Expected </w:t>
            </w:r>
          </w:p>
          <w:p w14:paraId="61C59038" w14:textId="77777777" w:rsidR="007F6829" w:rsidRDefault="007F6829" w:rsidP="00E3412B">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733A985F" w14:textId="017812DA" w:rsidR="007F6829" w:rsidRDefault="007F6829" w:rsidP="00E3412B">
            <w:pPr>
              <w:widowControl w:val="0"/>
              <w:jc w:val="center"/>
              <w:rPr>
                <w:b/>
              </w:rPr>
            </w:pPr>
            <w:r>
              <w:rPr>
                <w:b/>
              </w:rPr>
              <w:t>Comments/Remarks</w:t>
            </w:r>
          </w:p>
        </w:tc>
      </w:tr>
      <w:tr w:rsidR="007F6829" w14:paraId="5D852581" w14:textId="77777777" w:rsidTr="00BD0691">
        <w:trPr>
          <w:trHeight w:val="750"/>
        </w:trPr>
        <w:tc>
          <w:tcPr>
            <w:tcW w:w="925" w:type="dxa"/>
            <w:shd w:val="clear" w:color="auto" w:fill="auto"/>
            <w:tcMar>
              <w:top w:w="100" w:type="dxa"/>
              <w:left w:w="100" w:type="dxa"/>
              <w:bottom w:w="100" w:type="dxa"/>
              <w:right w:w="100" w:type="dxa"/>
            </w:tcMar>
          </w:tcPr>
          <w:p w14:paraId="1F40240F" w14:textId="77777777" w:rsidR="007F6829" w:rsidRDefault="007F6829" w:rsidP="00E3412B">
            <w:pPr>
              <w:widowControl w:val="0"/>
              <w:ind w:left="138"/>
              <w:jc w:val="left"/>
              <w:rPr>
                <w:b/>
              </w:rPr>
            </w:pPr>
            <w:r>
              <w:rPr>
                <w:b/>
              </w:rPr>
              <w:t xml:space="preserve">1 </w:t>
            </w:r>
          </w:p>
        </w:tc>
        <w:tc>
          <w:tcPr>
            <w:tcW w:w="1963" w:type="dxa"/>
            <w:shd w:val="clear" w:color="auto" w:fill="auto"/>
            <w:tcMar>
              <w:top w:w="100" w:type="dxa"/>
              <w:left w:w="100" w:type="dxa"/>
              <w:bottom w:w="100" w:type="dxa"/>
              <w:right w:w="100" w:type="dxa"/>
            </w:tcMar>
          </w:tcPr>
          <w:p w14:paraId="7AB415D5" w14:textId="77777777" w:rsidR="007F6829" w:rsidRDefault="007F6829" w:rsidP="00E3412B">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1ADA4646"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2C6BE73" w14:textId="7677F388" w:rsidR="007F6829" w:rsidRDefault="007F6829" w:rsidP="00E3412B">
            <w:pPr>
              <w:widowControl w:val="0"/>
              <w:ind w:right="291"/>
              <w:jc w:val="left"/>
            </w:pPr>
            <w:r>
              <w:t>Covered B186(True)</w:t>
            </w:r>
          </w:p>
        </w:tc>
      </w:tr>
      <w:tr w:rsidR="007F6829" w14:paraId="2C0C2F11" w14:textId="77777777" w:rsidTr="00BD0691">
        <w:trPr>
          <w:trHeight w:val="788"/>
        </w:trPr>
        <w:tc>
          <w:tcPr>
            <w:tcW w:w="925" w:type="dxa"/>
            <w:shd w:val="clear" w:color="auto" w:fill="auto"/>
            <w:tcMar>
              <w:top w:w="100" w:type="dxa"/>
              <w:left w:w="100" w:type="dxa"/>
              <w:bottom w:w="100" w:type="dxa"/>
              <w:right w:w="100" w:type="dxa"/>
            </w:tcMar>
          </w:tcPr>
          <w:p w14:paraId="57FCBD00" w14:textId="77777777" w:rsidR="007F6829" w:rsidRDefault="007F6829" w:rsidP="00E3412B">
            <w:pPr>
              <w:widowControl w:val="0"/>
              <w:ind w:left="136"/>
              <w:jc w:val="left"/>
              <w:rPr>
                <w:b/>
              </w:rPr>
            </w:pPr>
            <w:r>
              <w:rPr>
                <w:b/>
              </w:rPr>
              <w:t xml:space="preserve">2 </w:t>
            </w:r>
          </w:p>
        </w:tc>
        <w:tc>
          <w:tcPr>
            <w:tcW w:w="1963" w:type="dxa"/>
            <w:shd w:val="clear" w:color="auto" w:fill="auto"/>
            <w:tcMar>
              <w:top w:w="100" w:type="dxa"/>
              <w:left w:w="100" w:type="dxa"/>
              <w:bottom w:w="100" w:type="dxa"/>
              <w:right w:w="100" w:type="dxa"/>
            </w:tcMar>
          </w:tcPr>
          <w:p w14:paraId="15EB7B80" w14:textId="77777777" w:rsidR="007F6829" w:rsidRDefault="007F6829" w:rsidP="00E3412B">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5CB7967"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69FD0DED" w14:textId="72C6AD67" w:rsidR="007F6829" w:rsidRDefault="007F6829" w:rsidP="00E3412B">
            <w:pPr>
              <w:widowControl w:val="0"/>
              <w:spacing w:line="337" w:lineRule="auto"/>
              <w:ind w:right="215"/>
              <w:jc w:val="left"/>
            </w:pPr>
            <w:r>
              <w:t>Covered B186(False), B189(True)</w:t>
            </w:r>
          </w:p>
        </w:tc>
      </w:tr>
      <w:tr w:rsidR="007F6829" w14:paraId="72000A38" w14:textId="77777777" w:rsidTr="00BD0691">
        <w:trPr>
          <w:trHeight w:val="1192"/>
        </w:trPr>
        <w:tc>
          <w:tcPr>
            <w:tcW w:w="925" w:type="dxa"/>
            <w:shd w:val="clear" w:color="auto" w:fill="auto"/>
            <w:tcMar>
              <w:top w:w="100" w:type="dxa"/>
              <w:left w:w="100" w:type="dxa"/>
              <w:bottom w:w="100" w:type="dxa"/>
              <w:right w:w="100" w:type="dxa"/>
            </w:tcMar>
          </w:tcPr>
          <w:p w14:paraId="6A765D37" w14:textId="77777777" w:rsidR="007F6829" w:rsidRDefault="007F6829" w:rsidP="00E3412B">
            <w:pPr>
              <w:widowControl w:val="0"/>
              <w:ind w:left="135"/>
              <w:jc w:val="left"/>
              <w:rPr>
                <w:b/>
              </w:rPr>
            </w:pPr>
            <w:r>
              <w:rPr>
                <w:b/>
              </w:rPr>
              <w:t xml:space="preserve">3 </w:t>
            </w:r>
          </w:p>
        </w:tc>
        <w:tc>
          <w:tcPr>
            <w:tcW w:w="1963" w:type="dxa"/>
            <w:shd w:val="clear" w:color="auto" w:fill="auto"/>
            <w:tcMar>
              <w:top w:w="100" w:type="dxa"/>
              <w:left w:w="100" w:type="dxa"/>
              <w:bottom w:w="100" w:type="dxa"/>
              <w:right w:w="100" w:type="dxa"/>
            </w:tcMar>
          </w:tcPr>
          <w:p w14:paraId="59E2F01B" w14:textId="77777777" w:rsidR="007F6829" w:rsidRDefault="007F6829" w:rsidP="00E3412B">
            <w:pPr>
              <w:widowControl w:val="0"/>
              <w:ind w:right="178"/>
              <w:jc w:val="left"/>
            </w:pPr>
            <w:r>
              <w:t xml:space="preserve">‘precision=12 </w:t>
            </w:r>
          </w:p>
          <w:p w14:paraId="72220F93" w14:textId="77777777" w:rsidR="007F6829" w:rsidRDefault="007F6829" w:rsidP="00E3412B">
            <w:pPr>
              <w:widowControl w:val="0"/>
              <w:spacing w:before="124"/>
              <w:jc w:val="left"/>
            </w:pPr>
            <w:r>
              <w:t>12’</w:t>
            </w:r>
          </w:p>
        </w:tc>
        <w:tc>
          <w:tcPr>
            <w:tcW w:w="1986" w:type="dxa"/>
            <w:shd w:val="clear" w:color="auto" w:fill="auto"/>
            <w:tcMar>
              <w:top w:w="100" w:type="dxa"/>
              <w:left w:w="100" w:type="dxa"/>
              <w:bottom w:w="100" w:type="dxa"/>
              <w:right w:w="100" w:type="dxa"/>
            </w:tcMar>
          </w:tcPr>
          <w:p w14:paraId="1D259925"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670D74A" w14:textId="4AF73DAE" w:rsidR="007F6829" w:rsidRDefault="007F6829" w:rsidP="00E3412B">
            <w:pPr>
              <w:widowControl w:val="0"/>
              <w:spacing w:line="337" w:lineRule="auto"/>
              <w:ind w:right="215"/>
              <w:jc w:val="left"/>
            </w:pPr>
            <w:r>
              <w:t>Covered B186(False), B189(False), B194(True)</w:t>
            </w:r>
          </w:p>
        </w:tc>
      </w:tr>
      <w:tr w:rsidR="007F6829" w14:paraId="68A23DEE" w14:textId="77777777" w:rsidTr="00BD0691">
        <w:trPr>
          <w:trHeight w:val="1192"/>
        </w:trPr>
        <w:tc>
          <w:tcPr>
            <w:tcW w:w="925" w:type="dxa"/>
            <w:shd w:val="clear" w:color="auto" w:fill="auto"/>
            <w:tcMar>
              <w:top w:w="100" w:type="dxa"/>
              <w:left w:w="100" w:type="dxa"/>
              <w:bottom w:w="100" w:type="dxa"/>
              <w:right w:w="100" w:type="dxa"/>
            </w:tcMar>
          </w:tcPr>
          <w:p w14:paraId="06950C78" w14:textId="77777777" w:rsidR="007F6829" w:rsidRDefault="007F6829" w:rsidP="00E3412B">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1F0C1077" w14:textId="77777777" w:rsidR="007F6829" w:rsidRDefault="007F6829" w:rsidP="00E3412B">
            <w:pPr>
              <w:widowControl w:val="0"/>
              <w:spacing w:line="337" w:lineRule="auto"/>
              <w:jc w:val="left"/>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3AB15023" w14:textId="6A2C20AC" w:rsidR="007F6829" w:rsidRDefault="007F6829" w:rsidP="00E3412B">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3F5C118D" w14:textId="0A062065" w:rsidR="007F6829" w:rsidRDefault="007F6829" w:rsidP="00E3412B">
            <w:pPr>
              <w:widowControl w:val="0"/>
              <w:spacing w:line="337" w:lineRule="auto"/>
              <w:jc w:val="left"/>
            </w:pPr>
            <w:r>
              <w:t xml:space="preserve">Covered B186(False), B189(True) </w:t>
            </w:r>
          </w:p>
          <w:p w14:paraId="4A1A28F6" w14:textId="77777777" w:rsidR="007F6829" w:rsidRDefault="007F6829" w:rsidP="00E3412B">
            <w:pPr>
              <w:widowControl w:val="0"/>
              <w:spacing w:line="337" w:lineRule="auto"/>
              <w:ind w:left="1864" w:right="215" w:hanging="1455"/>
              <w:jc w:val="left"/>
            </w:pPr>
          </w:p>
        </w:tc>
      </w:tr>
    </w:tbl>
    <w:p w14:paraId="332EC820" w14:textId="77777777" w:rsidR="006220F9" w:rsidRDefault="006220F9" w:rsidP="006220F9">
      <w:pPr>
        <w:widowControl w:val="0"/>
        <w:spacing w:before="436"/>
        <w:jc w:val="left"/>
        <w:rPr>
          <w:b/>
          <w:sz w:val="32"/>
          <w:szCs w:val="32"/>
        </w:rPr>
      </w:pPr>
      <w:r>
        <w:rPr>
          <w:b/>
          <w:sz w:val="32"/>
          <w:szCs w:val="32"/>
        </w:rPr>
        <w:t>Condition Coverage with Short Circuit Evaluation:</w:t>
      </w:r>
    </w:p>
    <w:tbl>
      <w:tblPr>
        <w:tblW w:w="944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9F5973" w14:paraId="0F1B9825" w14:textId="77777777" w:rsidTr="000F0A95">
        <w:trPr>
          <w:trHeight w:val="635"/>
        </w:trPr>
        <w:tc>
          <w:tcPr>
            <w:tcW w:w="977" w:type="dxa"/>
            <w:shd w:val="clear" w:color="auto" w:fill="auto"/>
            <w:tcMar>
              <w:top w:w="100" w:type="dxa"/>
              <w:left w:w="100" w:type="dxa"/>
              <w:bottom w:w="100" w:type="dxa"/>
              <w:right w:w="100" w:type="dxa"/>
            </w:tcMar>
          </w:tcPr>
          <w:p w14:paraId="24C04659" w14:textId="77777777" w:rsidR="009F5973" w:rsidRDefault="009F5973" w:rsidP="00E3412B">
            <w:pPr>
              <w:widowControl w:val="0"/>
              <w:jc w:val="center"/>
              <w:rPr>
                <w:b/>
              </w:rPr>
            </w:pPr>
            <w:r>
              <w:rPr>
                <w:b/>
              </w:rPr>
              <w:lastRenderedPageBreak/>
              <w:t xml:space="preserve">Test </w:t>
            </w:r>
          </w:p>
          <w:p w14:paraId="7F578C2F" w14:textId="77777777" w:rsidR="009F5973" w:rsidRDefault="009F5973" w:rsidP="00E3412B">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5CA9EEB1" w14:textId="77777777" w:rsidR="009F5973" w:rsidRDefault="009F5973" w:rsidP="00E3412B">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1D34418A" w14:textId="77777777" w:rsidR="009F5973" w:rsidRDefault="009F5973" w:rsidP="00E3412B">
            <w:pPr>
              <w:widowControl w:val="0"/>
              <w:ind w:right="345"/>
              <w:jc w:val="right"/>
              <w:rPr>
                <w:b/>
              </w:rPr>
            </w:pPr>
            <w:r>
              <w:rPr>
                <w:b/>
              </w:rPr>
              <w:t xml:space="preserve">Expected </w:t>
            </w:r>
          </w:p>
          <w:p w14:paraId="78C30FFD" w14:textId="77777777" w:rsidR="009F5973" w:rsidRDefault="009F5973" w:rsidP="00E3412B">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6E495A56" w14:textId="6B6FC54F" w:rsidR="009F5973" w:rsidRDefault="009F5973" w:rsidP="00E3412B">
            <w:pPr>
              <w:widowControl w:val="0"/>
              <w:jc w:val="center"/>
              <w:rPr>
                <w:b/>
              </w:rPr>
            </w:pPr>
            <w:r>
              <w:rPr>
                <w:b/>
              </w:rPr>
              <w:t>Comments/Remarks</w:t>
            </w:r>
          </w:p>
        </w:tc>
      </w:tr>
      <w:tr w:rsidR="009F5973" w14:paraId="227C88D9" w14:textId="77777777" w:rsidTr="000F0A95">
        <w:trPr>
          <w:trHeight w:val="604"/>
        </w:trPr>
        <w:tc>
          <w:tcPr>
            <w:tcW w:w="977" w:type="dxa"/>
            <w:shd w:val="clear" w:color="auto" w:fill="auto"/>
            <w:tcMar>
              <w:top w:w="100" w:type="dxa"/>
              <w:left w:w="100" w:type="dxa"/>
              <w:bottom w:w="100" w:type="dxa"/>
              <w:right w:w="100" w:type="dxa"/>
            </w:tcMar>
          </w:tcPr>
          <w:p w14:paraId="30A88382" w14:textId="77777777" w:rsidR="009F5973" w:rsidRDefault="009F5973" w:rsidP="00E3412B">
            <w:pPr>
              <w:widowControl w:val="0"/>
              <w:ind w:left="138"/>
              <w:jc w:val="left"/>
              <w:rPr>
                <w:b/>
              </w:rPr>
            </w:pPr>
            <w:r>
              <w:rPr>
                <w:b/>
              </w:rPr>
              <w:t xml:space="preserve">1 </w:t>
            </w:r>
          </w:p>
        </w:tc>
        <w:tc>
          <w:tcPr>
            <w:tcW w:w="2074" w:type="dxa"/>
            <w:shd w:val="clear" w:color="auto" w:fill="auto"/>
            <w:tcMar>
              <w:top w:w="100" w:type="dxa"/>
              <w:left w:w="100" w:type="dxa"/>
              <w:bottom w:w="100" w:type="dxa"/>
              <w:right w:w="100" w:type="dxa"/>
            </w:tcMar>
          </w:tcPr>
          <w:p w14:paraId="4BC9D151" w14:textId="77777777" w:rsidR="009F5973" w:rsidRDefault="009F5973" w:rsidP="00E3412B">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1824C842" w14:textId="77777777" w:rsidR="009F5973" w:rsidRDefault="009F5973" w:rsidP="00E3412B">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5623478B" w14:textId="39F16355" w:rsidR="009F5973" w:rsidRDefault="009F5973" w:rsidP="00E3412B">
            <w:pPr>
              <w:widowControl w:val="0"/>
              <w:ind w:right="289"/>
              <w:jc w:val="right"/>
            </w:pPr>
            <w:r>
              <w:t>Covered C186(True)</w:t>
            </w:r>
          </w:p>
        </w:tc>
      </w:tr>
    </w:tbl>
    <w:p w14:paraId="1E9AAF25" w14:textId="77777777" w:rsidR="006220F9" w:rsidRDefault="006220F9" w:rsidP="006220F9">
      <w:pPr>
        <w:widowControl w:val="0"/>
        <w:spacing w:line="276" w:lineRule="auto"/>
        <w:jc w:val="left"/>
        <w:rPr>
          <w:rFonts w:ascii="Arial" w:eastAsia="Arial" w:hAnsi="Arial" w:cs="Arial"/>
          <w:sz w:val="22"/>
          <w:szCs w:val="22"/>
        </w:rPr>
      </w:pPr>
    </w:p>
    <w:tbl>
      <w:tblPr>
        <w:tblW w:w="9451"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9F5973" w14:paraId="16D15254" w14:textId="77777777" w:rsidTr="000F0A95">
        <w:trPr>
          <w:trHeight w:val="724"/>
        </w:trPr>
        <w:tc>
          <w:tcPr>
            <w:tcW w:w="978" w:type="dxa"/>
            <w:shd w:val="clear" w:color="auto" w:fill="auto"/>
            <w:tcMar>
              <w:top w:w="100" w:type="dxa"/>
              <w:left w:w="100" w:type="dxa"/>
              <w:bottom w:w="100" w:type="dxa"/>
              <w:right w:w="100" w:type="dxa"/>
            </w:tcMar>
          </w:tcPr>
          <w:p w14:paraId="2F3DEEC4" w14:textId="77777777" w:rsidR="009F5973" w:rsidRDefault="009F5973" w:rsidP="00E3412B">
            <w:pPr>
              <w:widowControl w:val="0"/>
              <w:jc w:val="left"/>
              <w:rPr>
                <w:b/>
              </w:rPr>
            </w:pPr>
            <w:r>
              <w:rPr>
                <w:b/>
              </w:rPr>
              <w:t xml:space="preserve">  2 </w:t>
            </w:r>
          </w:p>
        </w:tc>
        <w:tc>
          <w:tcPr>
            <w:tcW w:w="2076" w:type="dxa"/>
            <w:shd w:val="clear" w:color="auto" w:fill="auto"/>
            <w:tcMar>
              <w:top w:w="100" w:type="dxa"/>
              <w:left w:w="100" w:type="dxa"/>
              <w:bottom w:w="100" w:type="dxa"/>
              <w:right w:w="100" w:type="dxa"/>
            </w:tcMar>
          </w:tcPr>
          <w:p w14:paraId="75FDA440" w14:textId="77777777" w:rsidR="009F5973" w:rsidRDefault="009F5973" w:rsidP="00E3412B">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0CD78B69"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40BE15C" w14:textId="7C7C82A0" w:rsidR="009F5973" w:rsidRDefault="009F5973" w:rsidP="00E3412B">
            <w:pPr>
              <w:widowControl w:val="0"/>
              <w:spacing w:line="337" w:lineRule="auto"/>
              <w:ind w:left="1909" w:right="213" w:hanging="1500"/>
              <w:jc w:val="left"/>
            </w:pPr>
            <w:r>
              <w:t>Covered C186(False), C189(True)</w:t>
            </w:r>
          </w:p>
        </w:tc>
      </w:tr>
      <w:tr w:rsidR="009F5973" w14:paraId="20BBC37B" w14:textId="77777777" w:rsidTr="000F0A95">
        <w:trPr>
          <w:trHeight w:val="1095"/>
        </w:trPr>
        <w:tc>
          <w:tcPr>
            <w:tcW w:w="978" w:type="dxa"/>
            <w:shd w:val="clear" w:color="auto" w:fill="auto"/>
            <w:tcMar>
              <w:top w:w="100" w:type="dxa"/>
              <w:left w:w="100" w:type="dxa"/>
              <w:bottom w:w="100" w:type="dxa"/>
              <w:right w:w="100" w:type="dxa"/>
            </w:tcMar>
          </w:tcPr>
          <w:p w14:paraId="77501410" w14:textId="77777777" w:rsidR="009F5973" w:rsidRDefault="009F5973" w:rsidP="00E3412B">
            <w:pPr>
              <w:widowControl w:val="0"/>
              <w:ind w:left="135"/>
              <w:jc w:val="left"/>
              <w:rPr>
                <w:b/>
              </w:rPr>
            </w:pPr>
            <w:r>
              <w:rPr>
                <w:b/>
              </w:rPr>
              <w:t xml:space="preserve">3 </w:t>
            </w:r>
          </w:p>
        </w:tc>
        <w:tc>
          <w:tcPr>
            <w:tcW w:w="2076" w:type="dxa"/>
            <w:shd w:val="clear" w:color="auto" w:fill="auto"/>
            <w:tcMar>
              <w:top w:w="100" w:type="dxa"/>
              <w:left w:w="100" w:type="dxa"/>
              <w:bottom w:w="100" w:type="dxa"/>
              <w:right w:w="100" w:type="dxa"/>
            </w:tcMar>
          </w:tcPr>
          <w:p w14:paraId="561EA8D1" w14:textId="77777777" w:rsidR="009F5973" w:rsidRDefault="009F5973" w:rsidP="00E3412B">
            <w:pPr>
              <w:widowControl w:val="0"/>
              <w:ind w:right="178"/>
              <w:jc w:val="right"/>
            </w:pPr>
            <w:r>
              <w:t xml:space="preserve">‘precision=12 </w:t>
            </w:r>
          </w:p>
          <w:p w14:paraId="713F2F44" w14:textId="77777777" w:rsidR="009F5973" w:rsidRDefault="009F5973" w:rsidP="00E3412B">
            <w:pPr>
              <w:widowControl w:val="0"/>
              <w:spacing w:before="124"/>
              <w:jc w:val="center"/>
            </w:pPr>
            <w:r>
              <w:t>12’</w:t>
            </w:r>
          </w:p>
        </w:tc>
        <w:tc>
          <w:tcPr>
            <w:tcW w:w="2100" w:type="dxa"/>
            <w:shd w:val="clear" w:color="auto" w:fill="auto"/>
            <w:tcMar>
              <w:top w:w="100" w:type="dxa"/>
              <w:left w:w="100" w:type="dxa"/>
              <w:bottom w:w="100" w:type="dxa"/>
              <w:right w:w="100" w:type="dxa"/>
            </w:tcMar>
          </w:tcPr>
          <w:p w14:paraId="0467147A"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01895202" w14:textId="4FAC30A8" w:rsidR="009F5973" w:rsidRDefault="009F5973" w:rsidP="00E3412B">
            <w:pPr>
              <w:widowControl w:val="0"/>
              <w:spacing w:line="337" w:lineRule="auto"/>
              <w:ind w:left="1869" w:right="213" w:hanging="1460"/>
              <w:jc w:val="left"/>
            </w:pPr>
            <w:r>
              <w:t xml:space="preserve">Covered C186(False), C189(False), </w:t>
            </w:r>
          </w:p>
          <w:p w14:paraId="0C1BC75C" w14:textId="77777777" w:rsidR="009F5973" w:rsidRDefault="009F5973" w:rsidP="00E3412B">
            <w:pPr>
              <w:widowControl w:val="0"/>
              <w:spacing w:before="27"/>
              <w:ind w:right="709"/>
              <w:jc w:val="right"/>
            </w:pPr>
            <w:r>
              <w:t>C194(True)</w:t>
            </w:r>
          </w:p>
        </w:tc>
      </w:tr>
      <w:tr w:rsidR="009F5973" w14:paraId="5CF51AA1" w14:textId="77777777" w:rsidTr="000F0A95">
        <w:trPr>
          <w:trHeight w:val="724"/>
        </w:trPr>
        <w:tc>
          <w:tcPr>
            <w:tcW w:w="978" w:type="dxa"/>
            <w:shd w:val="clear" w:color="auto" w:fill="auto"/>
            <w:tcMar>
              <w:top w:w="100" w:type="dxa"/>
              <w:left w:w="100" w:type="dxa"/>
              <w:bottom w:w="100" w:type="dxa"/>
              <w:right w:w="100" w:type="dxa"/>
            </w:tcMar>
          </w:tcPr>
          <w:p w14:paraId="5E47075B" w14:textId="77777777" w:rsidR="009F5973" w:rsidRDefault="009F5973" w:rsidP="00E3412B">
            <w:pPr>
              <w:widowControl w:val="0"/>
              <w:ind w:left="137"/>
              <w:jc w:val="left"/>
              <w:rPr>
                <w:b/>
              </w:rPr>
            </w:pPr>
            <w:r>
              <w:rPr>
                <w:b/>
              </w:rPr>
              <w:t xml:space="preserve">4 </w:t>
            </w:r>
          </w:p>
        </w:tc>
        <w:tc>
          <w:tcPr>
            <w:tcW w:w="2076" w:type="dxa"/>
            <w:shd w:val="clear" w:color="auto" w:fill="auto"/>
            <w:tcMar>
              <w:top w:w="100" w:type="dxa"/>
              <w:left w:w="100" w:type="dxa"/>
              <w:bottom w:w="100" w:type="dxa"/>
              <w:right w:w="100" w:type="dxa"/>
            </w:tcMar>
          </w:tcPr>
          <w:p w14:paraId="65F2230F" w14:textId="77777777" w:rsidR="009F5973" w:rsidRDefault="009F5973" w:rsidP="00E3412B">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19FF0FE4"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69116FA6" w14:textId="1BD372AD" w:rsidR="009F5973" w:rsidRDefault="009F5973" w:rsidP="00E3412B">
            <w:pPr>
              <w:widowControl w:val="0"/>
              <w:spacing w:line="337" w:lineRule="auto"/>
              <w:ind w:left="1909" w:right="213" w:hanging="1500"/>
              <w:jc w:val="left"/>
            </w:pPr>
            <w:r>
              <w:t>Covered C186(False), C189(True)</w:t>
            </w:r>
          </w:p>
        </w:tc>
      </w:tr>
    </w:tbl>
    <w:p w14:paraId="420B7ED6" w14:textId="77777777" w:rsidR="006220F9" w:rsidRDefault="006220F9" w:rsidP="006220F9">
      <w:pPr>
        <w:spacing w:line="360" w:lineRule="auto"/>
        <w:rPr>
          <w:b/>
          <w:sz w:val="32"/>
          <w:szCs w:val="32"/>
        </w:rPr>
      </w:pPr>
    </w:p>
    <w:p w14:paraId="4E0DA43E" w14:textId="77777777" w:rsidR="006220F9" w:rsidRDefault="006220F9" w:rsidP="006220F9">
      <w:pPr>
        <w:spacing w:line="360" w:lineRule="auto"/>
        <w:rPr>
          <w:b/>
          <w:sz w:val="32"/>
          <w:szCs w:val="32"/>
        </w:rPr>
      </w:pPr>
    </w:p>
    <w:p w14:paraId="7C62C9D1" w14:textId="77777777" w:rsidR="006220F9" w:rsidRDefault="006220F9" w:rsidP="006220F9">
      <w:pPr>
        <w:spacing w:line="360" w:lineRule="auto"/>
        <w:rPr>
          <w:b/>
          <w:sz w:val="32"/>
          <w:szCs w:val="32"/>
        </w:rPr>
      </w:pPr>
      <w:r>
        <w:rPr>
          <w:b/>
          <w:sz w:val="32"/>
          <w:szCs w:val="32"/>
        </w:rPr>
        <w:t>Boundary Interior:</w:t>
      </w:r>
    </w:p>
    <w:p w14:paraId="74E55B52" w14:textId="77777777" w:rsidR="006220F9" w:rsidRDefault="006220F9" w:rsidP="006220F9">
      <w:pPr>
        <w:spacing w:line="360" w:lineRule="auto"/>
      </w:pPr>
      <w:r>
        <w:t>No Loop in the program.</w:t>
      </w:r>
    </w:p>
    <w:p w14:paraId="1DED577F" w14:textId="77777777" w:rsidR="006220F9" w:rsidRDefault="006220F9" w:rsidP="006220F9">
      <w:pPr>
        <w:spacing w:line="360" w:lineRule="auto"/>
        <w:rPr>
          <w:b/>
          <w:sz w:val="32"/>
          <w:szCs w:val="32"/>
        </w:rPr>
      </w:pPr>
      <w:r>
        <w:rPr>
          <w:b/>
          <w:sz w:val="32"/>
          <w:szCs w:val="32"/>
        </w:rPr>
        <w:t>Loop Boundary:</w:t>
      </w:r>
    </w:p>
    <w:p w14:paraId="35425C9C" w14:textId="77777777" w:rsidR="006220F9" w:rsidRDefault="006220F9" w:rsidP="006220F9">
      <w:pPr>
        <w:spacing w:line="360" w:lineRule="auto"/>
      </w:pPr>
      <w:r>
        <w:t>No Loop in the program.</w:t>
      </w:r>
    </w:p>
    <w:p w14:paraId="4DE78C5C" w14:textId="77777777" w:rsidR="006220F9" w:rsidRDefault="006220F9" w:rsidP="006220F9">
      <w:pPr>
        <w:spacing w:line="360" w:lineRule="auto"/>
        <w:rPr>
          <w:b/>
          <w:sz w:val="32"/>
          <w:szCs w:val="32"/>
        </w:rPr>
      </w:pPr>
      <w:r>
        <w:rPr>
          <w:b/>
          <w:sz w:val="32"/>
          <w:szCs w:val="32"/>
        </w:rPr>
        <w:t>Basis Path:</w:t>
      </w:r>
    </w:p>
    <w:p w14:paraId="47008E65" w14:textId="77777777" w:rsidR="006220F9" w:rsidRDefault="006220F9" w:rsidP="006220F9">
      <w:pPr>
        <w:spacing w:line="360" w:lineRule="auto"/>
        <w:rPr>
          <w:sz w:val="28"/>
          <w:szCs w:val="28"/>
        </w:rPr>
      </w:pPr>
      <w:r>
        <w:rPr>
          <w:b/>
          <w:sz w:val="28"/>
          <w:szCs w:val="28"/>
        </w:rPr>
        <w:t>Path 1:</w:t>
      </w:r>
      <w:r>
        <w:rPr>
          <w:sz w:val="28"/>
          <w:szCs w:val="28"/>
        </w:rPr>
        <w:t xml:space="preserve"> </w:t>
      </w:r>
    </w:p>
    <w:p w14:paraId="7B63A4E2" w14:textId="77777777" w:rsidR="006220F9" w:rsidRDefault="006220F9" w:rsidP="006220F9">
      <w:pPr>
        <w:spacing w:line="360" w:lineRule="auto"/>
      </w:pPr>
      <w:r>
        <w:t>183, 184, 185, 186, 203, 206</w:t>
      </w:r>
    </w:p>
    <w:p w14:paraId="38B97D65" w14:textId="77777777" w:rsidR="006220F9" w:rsidRDefault="006220F9" w:rsidP="006220F9">
      <w:pPr>
        <w:spacing w:line="360" w:lineRule="auto"/>
        <w:rPr>
          <w:sz w:val="28"/>
          <w:szCs w:val="28"/>
        </w:rPr>
      </w:pPr>
      <w:r>
        <w:rPr>
          <w:b/>
          <w:sz w:val="28"/>
          <w:szCs w:val="28"/>
        </w:rPr>
        <w:t>Path 2:</w:t>
      </w:r>
      <w:r>
        <w:rPr>
          <w:sz w:val="28"/>
          <w:szCs w:val="28"/>
        </w:rPr>
        <w:t xml:space="preserve"> </w:t>
      </w:r>
    </w:p>
    <w:p w14:paraId="3F0C58F1" w14:textId="77777777" w:rsidR="006220F9" w:rsidRDefault="006220F9" w:rsidP="006220F9">
      <w:pPr>
        <w:spacing w:line="360" w:lineRule="auto"/>
      </w:pPr>
      <w:r>
        <w:t>183, 184, 185, 186, 187, 188, 189, 190, 191, 192, 196, 197, 198, 203, 206</w:t>
      </w:r>
    </w:p>
    <w:p w14:paraId="57BCF9CE" w14:textId="77777777" w:rsidR="006220F9" w:rsidRDefault="006220F9" w:rsidP="006220F9">
      <w:pPr>
        <w:spacing w:line="360" w:lineRule="auto"/>
        <w:rPr>
          <w:b/>
          <w:sz w:val="28"/>
          <w:szCs w:val="28"/>
        </w:rPr>
      </w:pPr>
      <w:r>
        <w:rPr>
          <w:b/>
          <w:sz w:val="28"/>
          <w:szCs w:val="28"/>
        </w:rPr>
        <w:t xml:space="preserve">Path 3: </w:t>
      </w:r>
    </w:p>
    <w:p w14:paraId="07C82F07" w14:textId="77777777" w:rsidR="006220F9" w:rsidRDefault="006220F9" w:rsidP="006220F9">
      <w:pPr>
        <w:spacing w:line="360" w:lineRule="auto"/>
      </w:pPr>
      <w:r>
        <w:t>183, 184, 185, 186, 187, 188, 189, 190, 191, 192, 194, 195, 196, 197, 198, 199, 200, 203, 206</w:t>
      </w:r>
    </w:p>
    <w:p w14:paraId="25C0D532" w14:textId="77777777" w:rsidR="006220F9" w:rsidRDefault="006220F9" w:rsidP="006220F9">
      <w:pPr>
        <w:spacing w:line="360" w:lineRule="auto"/>
        <w:rPr>
          <w:b/>
          <w:sz w:val="28"/>
          <w:szCs w:val="28"/>
        </w:rPr>
      </w:pPr>
      <w:r>
        <w:rPr>
          <w:b/>
          <w:sz w:val="28"/>
          <w:szCs w:val="28"/>
        </w:rPr>
        <w:t>Path 4:</w:t>
      </w:r>
    </w:p>
    <w:p w14:paraId="71BF94BC" w14:textId="77777777" w:rsidR="006220F9" w:rsidRDefault="006220F9" w:rsidP="006220F9">
      <w:pPr>
        <w:spacing w:line="360" w:lineRule="auto"/>
      </w:pPr>
      <w:r>
        <w:t>183, 184, 185, 186, 187, 188, 189, 190, 191, 192, 194, 195, 196, 197, 198, 199, 200, 203, 204, 206</w:t>
      </w:r>
    </w:p>
    <w:p w14:paraId="5DB9EBA1" w14:textId="77777777" w:rsidR="006220F9" w:rsidRDefault="006220F9" w:rsidP="006220F9">
      <w:pPr>
        <w:spacing w:line="360" w:lineRule="auto"/>
        <w:rPr>
          <w:b/>
          <w:sz w:val="28"/>
          <w:szCs w:val="28"/>
        </w:rPr>
      </w:pPr>
      <w:r>
        <w:rPr>
          <w:b/>
          <w:sz w:val="28"/>
          <w:szCs w:val="28"/>
        </w:rPr>
        <w:t>Path 5:</w:t>
      </w:r>
    </w:p>
    <w:p w14:paraId="409158BA" w14:textId="77777777" w:rsidR="006220F9" w:rsidRDefault="006220F9" w:rsidP="006220F9">
      <w:pPr>
        <w:spacing w:line="360" w:lineRule="auto"/>
        <w:rPr>
          <w:b/>
        </w:rPr>
      </w:pPr>
      <w:r>
        <w:t>183, 184, 185, 186, 187, 188, 189, 190, 191, 192, 194, 195, 196, 197, 198, 199, 200, 203, 204, 206</w:t>
      </w:r>
    </w:p>
    <w:p w14:paraId="2305BE39" w14:textId="77777777" w:rsidR="006220F9" w:rsidRDefault="006220F9" w:rsidP="006220F9">
      <w:pPr>
        <w:spacing w:line="360" w:lineRule="auto"/>
        <w:rPr>
          <w:b/>
          <w:sz w:val="32"/>
          <w:szCs w:val="32"/>
        </w:rPr>
      </w:pPr>
      <w:r>
        <w:rPr>
          <w:b/>
          <w:sz w:val="32"/>
          <w:szCs w:val="32"/>
        </w:rPr>
        <w:lastRenderedPageBreak/>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6220F9" w14:paraId="12970037"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2E5F64B4" w14:textId="77777777" w:rsidR="006220F9" w:rsidRDefault="006220F9"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CA7189F" w14:textId="77777777" w:rsidR="006220F9" w:rsidRDefault="006220F9"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1684D53" w14:textId="77777777" w:rsidR="006220F9" w:rsidRDefault="006220F9"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96B4085" w14:textId="77777777" w:rsidR="006220F9" w:rsidRDefault="006220F9" w:rsidP="00E3412B">
            <w:pPr>
              <w:jc w:val="center"/>
              <w:rPr>
                <w:b/>
              </w:rPr>
            </w:pPr>
            <w:r>
              <w:rPr>
                <w:b/>
              </w:rPr>
              <w:t>Uses</w:t>
            </w:r>
          </w:p>
        </w:tc>
      </w:tr>
      <w:tr w:rsidR="006220F9" w14:paraId="36042E07"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45F005E9" w14:textId="77777777" w:rsidR="006220F9" w:rsidRDefault="006220F9"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FA3DF"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E6EE3" w14:textId="77777777" w:rsidR="006220F9" w:rsidRDefault="006220F9" w:rsidP="00E3412B">
            <w:pPr>
              <w:jc w:val="left"/>
              <w:rPr>
                <w:rFonts w:ascii="Times New Roman" w:hAnsi="Times New Roman"/>
                <w:sz w:val="22"/>
                <w:szCs w:val="22"/>
              </w:rPr>
            </w:pPr>
            <w:r>
              <w:rPr>
                <w:rFonts w:ascii="Times New Roman" w:hAnsi="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E23E" w14:textId="77777777" w:rsidR="006220F9" w:rsidRDefault="006220F9" w:rsidP="00E3412B">
            <w:pPr>
              <w:jc w:val="left"/>
              <w:rPr>
                <w:rFonts w:ascii="Times New Roman" w:hAnsi="Times New Roman"/>
                <w:sz w:val="22"/>
                <w:szCs w:val="22"/>
              </w:rPr>
            </w:pPr>
            <w:r>
              <w:rPr>
                <w:rFonts w:ascii="Times New Roman" w:hAnsi="Times New Roman"/>
                <w:sz w:val="22"/>
                <w:szCs w:val="22"/>
              </w:rPr>
              <w:t>186,189,190,192,197</w:t>
            </w:r>
          </w:p>
        </w:tc>
      </w:tr>
      <w:tr w:rsidR="006220F9" w14:paraId="5637037F"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5966A3A6" w14:textId="77777777" w:rsidR="006220F9" w:rsidRDefault="006220F9"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51A100BA" w14:textId="77777777" w:rsidR="006220F9" w:rsidRDefault="006220F9" w:rsidP="00E3412B">
            <w:pPr>
              <w:jc w:val="left"/>
            </w:pPr>
            <w:proofErr w:type="spellStart"/>
            <w:r>
              <w:rPr>
                <w:rFonts w:ascii="Times New Roman" w:hAnsi="Times New Roman"/>
                <w:sz w:val="22"/>
                <w:szCs w:val="22"/>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5CF37" w14:textId="77777777" w:rsidR="006220F9" w:rsidRDefault="006220F9" w:rsidP="00E3412B">
            <w:pPr>
              <w:jc w:val="left"/>
              <w:rPr>
                <w:rFonts w:ascii="Times New Roman" w:hAnsi="Times New Roman"/>
                <w:sz w:val="22"/>
                <w:szCs w:val="22"/>
              </w:rPr>
            </w:pPr>
            <w:r>
              <w:rPr>
                <w:rFonts w:ascii="Times New Roman" w:hAnsi="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B3D2E" w14:textId="77777777" w:rsidR="006220F9" w:rsidRDefault="006220F9" w:rsidP="00E3412B">
            <w:pPr>
              <w:jc w:val="left"/>
              <w:rPr>
                <w:rFonts w:ascii="Times New Roman" w:hAnsi="Times New Roman"/>
                <w:sz w:val="22"/>
                <w:szCs w:val="22"/>
              </w:rPr>
            </w:pPr>
            <w:r>
              <w:rPr>
                <w:rFonts w:ascii="Times New Roman" w:hAnsi="Times New Roman"/>
                <w:sz w:val="22"/>
                <w:szCs w:val="22"/>
              </w:rPr>
              <w:t>203,206</w:t>
            </w:r>
          </w:p>
        </w:tc>
      </w:tr>
      <w:tr w:rsidR="006220F9" w14:paraId="2C115AA5"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178E0DA9" w14:textId="77777777" w:rsidR="006220F9" w:rsidRDefault="006220F9"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EBCCC"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DC4FD" w14:textId="77777777" w:rsidR="006220F9" w:rsidRDefault="006220F9" w:rsidP="00E3412B">
            <w:pPr>
              <w:jc w:val="left"/>
              <w:rPr>
                <w:rFonts w:ascii="Times New Roman" w:hAnsi="Times New Roman"/>
                <w:sz w:val="22"/>
                <w:szCs w:val="22"/>
              </w:rPr>
            </w:pPr>
            <w:r>
              <w:rPr>
                <w:rFonts w:ascii="Times New Roman" w:hAnsi="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AE073" w14:textId="77777777" w:rsidR="006220F9" w:rsidRDefault="006220F9" w:rsidP="00E3412B">
            <w:pPr>
              <w:jc w:val="left"/>
              <w:rPr>
                <w:rFonts w:ascii="Times New Roman" w:hAnsi="Times New Roman"/>
                <w:sz w:val="22"/>
                <w:szCs w:val="22"/>
              </w:rPr>
            </w:pPr>
            <w:r>
              <w:rPr>
                <w:rFonts w:ascii="Times New Roman" w:hAnsi="Times New Roman"/>
                <w:sz w:val="22"/>
                <w:szCs w:val="22"/>
              </w:rPr>
              <w:t>192,194</w:t>
            </w:r>
          </w:p>
        </w:tc>
      </w:tr>
    </w:tbl>
    <w:p w14:paraId="30CF2EA1" w14:textId="77777777" w:rsidR="006220F9" w:rsidRDefault="006220F9" w:rsidP="006220F9">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6220F9" w14:paraId="3B7BC9F6"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73CA34B" w14:textId="77777777" w:rsidR="006220F9" w:rsidRDefault="006220F9"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0C512EB2" w14:textId="77777777" w:rsidR="006220F9" w:rsidRDefault="006220F9"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217909DB" w14:textId="77777777" w:rsidR="006220F9" w:rsidRDefault="006220F9" w:rsidP="00E3412B">
            <w:pPr>
              <w:jc w:val="center"/>
              <w:rPr>
                <w:b/>
              </w:rPr>
            </w:pPr>
            <w:r>
              <w:rPr>
                <w:b/>
              </w:rPr>
              <w:t>DU pairs</w:t>
            </w:r>
          </w:p>
        </w:tc>
      </w:tr>
      <w:tr w:rsidR="006220F9" w14:paraId="15AD07AE"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16FFAD13" w14:textId="77777777" w:rsidR="006220F9" w:rsidRDefault="006220F9"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F690C"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DE593" w14:textId="77777777" w:rsidR="006220F9" w:rsidRDefault="006220F9" w:rsidP="00E3412B">
            <w:pPr>
              <w:jc w:val="left"/>
              <w:rPr>
                <w:rFonts w:ascii="Times New Roman" w:hAnsi="Times New Roman"/>
                <w:sz w:val="22"/>
                <w:szCs w:val="22"/>
              </w:rPr>
            </w:pPr>
            <w:r>
              <w:rPr>
                <w:rFonts w:ascii="Times New Roman" w:hAnsi="Times New Roman"/>
                <w:sz w:val="22"/>
                <w:szCs w:val="22"/>
              </w:rPr>
              <w:t>&lt;183,186&gt;,&lt;183,189&gt;,&lt;183,190&gt;,&lt;183,192&gt;,&lt;183,197&gt;</w:t>
            </w:r>
          </w:p>
        </w:tc>
      </w:tr>
      <w:tr w:rsidR="006220F9" w14:paraId="0520864A"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2A0C586F" w14:textId="77777777" w:rsidR="006220F9" w:rsidRDefault="006220F9"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36A952F9" w14:textId="77777777" w:rsidR="006220F9" w:rsidRDefault="006220F9" w:rsidP="00E3412B">
            <w:pPr>
              <w:jc w:val="left"/>
            </w:pPr>
            <w:proofErr w:type="spellStart"/>
            <w:r>
              <w:rPr>
                <w:rFonts w:ascii="Times New Roman" w:hAnsi="Times New Roman"/>
                <w:sz w:val="22"/>
                <w:szCs w:val="22"/>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0DA39" w14:textId="77777777" w:rsidR="006220F9" w:rsidRDefault="006220F9" w:rsidP="00E3412B">
            <w:pPr>
              <w:jc w:val="left"/>
              <w:rPr>
                <w:rFonts w:ascii="Times New Roman" w:hAnsi="Times New Roman"/>
                <w:sz w:val="22"/>
                <w:szCs w:val="22"/>
              </w:rPr>
            </w:pPr>
            <w:r>
              <w:rPr>
                <w:rFonts w:ascii="Times New Roman" w:hAnsi="Times New Roman"/>
                <w:sz w:val="22"/>
                <w:szCs w:val="22"/>
              </w:rPr>
              <w:t>&lt;192,203&gt;,&lt;192,206&gt;</w:t>
            </w:r>
          </w:p>
        </w:tc>
      </w:tr>
      <w:tr w:rsidR="006220F9" w14:paraId="05AAFBE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4BCC8698" w14:textId="77777777" w:rsidR="006220F9" w:rsidRDefault="006220F9"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45A87"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19056" w14:textId="77777777" w:rsidR="006220F9" w:rsidRDefault="006220F9" w:rsidP="00E3412B">
            <w:pPr>
              <w:jc w:val="left"/>
              <w:rPr>
                <w:rFonts w:ascii="Times New Roman" w:hAnsi="Times New Roman"/>
                <w:sz w:val="22"/>
                <w:szCs w:val="22"/>
              </w:rPr>
            </w:pPr>
            <w:r>
              <w:rPr>
                <w:rFonts w:ascii="Times New Roman" w:hAnsi="Times New Roman"/>
                <w:sz w:val="22"/>
                <w:szCs w:val="22"/>
              </w:rPr>
              <w:t>&lt;190,192&gt;,&lt;190,194&gt;</w:t>
            </w:r>
          </w:p>
        </w:tc>
      </w:tr>
    </w:tbl>
    <w:p w14:paraId="0B8F7C4E" w14:textId="77777777" w:rsidR="006220F9" w:rsidRDefault="006220F9" w:rsidP="006220F9">
      <w:pPr>
        <w:spacing w:line="360" w:lineRule="auto"/>
        <w:rPr>
          <w:b/>
          <w:sz w:val="36"/>
          <w:szCs w:val="36"/>
          <w:u w:val="single"/>
        </w:rPr>
      </w:pPr>
    </w:p>
    <w:tbl>
      <w:tblPr>
        <w:tblW w:w="94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0C30F9" w14:paraId="4120801D" w14:textId="77777777" w:rsidTr="000C30F9">
        <w:trPr>
          <w:trHeight w:val="656"/>
        </w:trPr>
        <w:tc>
          <w:tcPr>
            <w:tcW w:w="1168" w:type="dxa"/>
          </w:tcPr>
          <w:p w14:paraId="1AA08193" w14:textId="77777777" w:rsidR="000C30F9" w:rsidRDefault="000C30F9" w:rsidP="00E3412B">
            <w:pPr>
              <w:spacing w:line="360" w:lineRule="auto"/>
              <w:jc w:val="center"/>
              <w:rPr>
                <w:b/>
              </w:rPr>
            </w:pPr>
            <w:r>
              <w:rPr>
                <w:b/>
              </w:rPr>
              <w:t>Test case#</w:t>
            </w:r>
          </w:p>
        </w:tc>
        <w:tc>
          <w:tcPr>
            <w:tcW w:w="2424" w:type="dxa"/>
          </w:tcPr>
          <w:p w14:paraId="1A979196" w14:textId="77777777" w:rsidR="000C30F9" w:rsidRDefault="000C30F9" w:rsidP="00E3412B">
            <w:pPr>
              <w:spacing w:line="360" w:lineRule="auto"/>
              <w:jc w:val="center"/>
              <w:rPr>
                <w:b/>
              </w:rPr>
            </w:pPr>
            <w:r>
              <w:rPr>
                <w:b/>
              </w:rPr>
              <w:t>Input</w:t>
            </w:r>
          </w:p>
        </w:tc>
        <w:tc>
          <w:tcPr>
            <w:tcW w:w="2440" w:type="dxa"/>
          </w:tcPr>
          <w:p w14:paraId="28C02AB8" w14:textId="77777777" w:rsidR="000C30F9" w:rsidRDefault="000C30F9" w:rsidP="00E3412B">
            <w:pPr>
              <w:spacing w:line="360" w:lineRule="auto"/>
              <w:jc w:val="center"/>
              <w:rPr>
                <w:b/>
              </w:rPr>
            </w:pPr>
            <w:r>
              <w:rPr>
                <w:b/>
              </w:rPr>
              <w:t>Expected Output</w:t>
            </w:r>
          </w:p>
        </w:tc>
        <w:tc>
          <w:tcPr>
            <w:tcW w:w="3431" w:type="dxa"/>
          </w:tcPr>
          <w:p w14:paraId="2C0C2965" w14:textId="77777777" w:rsidR="000C30F9" w:rsidRDefault="000C30F9" w:rsidP="00E3412B">
            <w:pPr>
              <w:spacing w:line="360" w:lineRule="auto"/>
              <w:jc w:val="center"/>
              <w:rPr>
                <w:b/>
              </w:rPr>
            </w:pPr>
            <w:r>
              <w:rPr>
                <w:b/>
              </w:rPr>
              <w:t>Comments/Remarks</w:t>
            </w:r>
          </w:p>
          <w:p w14:paraId="699CD83D" w14:textId="77777777" w:rsidR="000C30F9" w:rsidRDefault="000C30F9" w:rsidP="00E3412B">
            <w:pPr>
              <w:spacing w:line="360" w:lineRule="auto"/>
              <w:jc w:val="center"/>
              <w:rPr>
                <w:b/>
              </w:rPr>
            </w:pPr>
          </w:p>
        </w:tc>
      </w:tr>
      <w:tr w:rsidR="000C30F9" w14:paraId="27D4DFCF" w14:textId="77777777" w:rsidTr="000C30F9">
        <w:trPr>
          <w:trHeight w:val="656"/>
        </w:trPr>
        <w:tc>
          <w:tcPr>
            <w:tcW w:w="1168" w:type="dxa"/>
          </w:tcPr>
          <w:p w14:paraId="16DFBE37" w14:textId="77777777" w:rsidR="000C30F9" w:rsidRDefault="000C30F9" w:rsidP="00E3412B">
            <w:pPr>
              <w:spacing w:line="360" w:lineRule="auto"/>
              <w:jc w:val="center"/>
              <w:rPr>
                <w:b/>
              </w:rPr>
            </w:pPr>
            <w:r>
              <w:rPr>
                <w:b/>
              </w:rPr>
              <w:t>1</w:t>
            </w:r>
          </w:p>
        </w:tc>
        <w:tc>
          <w:tcPr>
            <w:tcW w:w="2424" w:type="dxa"/>
          </w:tcPr>
          <w:p w14:paraId="20910A1E" w14:textId="77777777" w:rsidR="000C30F9" w:rsidRDefault="000C30F9" w:rsidP="00E3412B">
            <w:pPr>
              <w:spacing w:line="360" w:lineRule="auto"/>
              <w:jc w:val="left"/>
            </w:pPr>
            <w:r>
              <w:rPr>
                <w:rFonts w:ascii="Times New Roman" w:hAnsi="Times New Roman"/>
                <w:sz w:val="22"/>
                <w:szCs w:val="22"/>
              </w:rPr>
              <w:t>‘</w:t>
            </w:r>
            <w:proofErr w:type="spellStart"/>
            <w:r>
              <w:rPr>
                <w:rFonts w:ascii="Times New Roman" w:hAnsi="Times New Roman"/>
                <w:sz w:val="22"/>
                <w:szCs w:val="22"/>
              </w:rPr>
              <w:t>abcdef</w:t>
            </w:r>
            <w:proofErr w:type="spellEnd"/>
            <w:r>
              <w:rPr>
                <w:rFonts w:ascii="Times New Roman" w:hAnsi="Times New Roman"/>
                <w:sz w:val="22"/>
                <w:szCs w:val="22"/>
              </w:rPr>
              <w:t>’</w:t>
            </w:r>
          </w:p>
        </w:tc>
        <w:tc>
          <w:tcPr>
            <w:tcW w:w="2440" w:type="dxa"/>
          </w:tcPr>
          <w:p w14:paraId="1A203784" w14:textId="77777777" w:rsidR="000C30F9" w:rsidRDefault="000C30F9" w:rsidP="00E3412B">
            <w:pPr>
              <w:spacing w:line="360" w:lineRule="auto"/>
              <w:jc w:val="center"/>
            </w:pPr>
            <w:r>
              <w:t>exception</w:t>
            </w:r>
          </w:p>
        </w:tc>
        <w:tc>
          <w:tcPr>
            <w:tcW w:w="3431" w:type="dxa"/>
          </w:tcPr>
          <w:p w14:paraId="1DD5A2D7" w14:textId="77777777" w:rsidR="000C30F9" w:rsidRDefault="000C30F9" w:rsidP="00E3412B">
            <w:pPr>
              <w:spacing w:line="360" w:lineRule="auto"/>
              <w:jc w:val="center"/>
            </w:pPr>
            <w:r>
              <w:t>because it does not contains ‘precision=’ at start</w:t>
            </w:r>
          </w:p>
        </w:tc>
      </w:tr>
      <w:tr w:rsidR="000C30F9" w14:paraId="0C5FEC60" w14:textId="77777777" w:rsidTr="000C30F9">
        <w:trPr>
          <w:trHeight w:val="656"/>
        </w:trPr>
        <w:tc>
          <w:tcPr>
            <w:tcW w:w="1168" w:type="dxa"/>
          </w:tcPr>
          <w:p w14:paraId="2C9AC98A" w14:textId="77777777" w:rsidR="000C30F9" w:rsidRDefault="000C30F9" w:rsidP="00E3412B">
            <w:pPr>
              <w:spacing w:line="360" w:lineRule="auto"/>
              <w:jc w:val="center"/>
              <w:rPr>
                <w:b/>
              </w:rPr>
            </w:pPr>
            <w:r>
              <w:rPr>
                <w:b/>
              </w:rPr>
              <w:t>2</w:t>
            </w:r>
          </w:p>
        </w:tc>
        <w:tc>
          <w:tcPr>
            <w:tcW w:w="2424" w:type="dxa"/>
          </w:tcPr>
          <w:p w14:paraId="49327598" w14:textId="77777777" w:rsidR="000C30F9" w:rsidRDefault="000C30F9" w:rsidP="00E3412B">
            <w:pPr>
              <w:widowControl w:val="0"/>
              <w:ind w:right="178"/>
              <w:jc w:val="right"/>
            </w:pPr>
            <w:r>
              <w:t xml:space="preserve">‘precision=12 </w:t>
            </w:r>
          </w:p>
          <w:p w14:paraId="2FD6267B" w14:textId="77777777" w:rsidR="000C30F9" w:rsidRDefault="000C30F9" w:rsidP="00E3412B">
            <w:pPr>
              <w:widowControl w:val="0"/>
              <w:spacing w:before="124"/>
              <w:jc w:val="center"/>
            </w:pPr>
            <w:r>
              <w:t>12’</w:t>
            </w:r>
          </w:p>
        </w:tc>
        <w:tc>
          <w:tcPr>
            <w:tcW w:w="2440" w:type="dxa"/>
          </w:tcPr>
          <w:p w14:paraId="1A85C534" w14:textId="77777777" w:rsidR="000C30F9" w:rsidRDefault="000C30F9" w:rsidP="00E3412B">
            <w:pPr>
              <w:spacing w:line="360" w:lineRule="auto"/>
              <w:jc w:val="center"/>
            </w:pPr>
            <w:r>
              <w:t>exception</w:t>
            </w:r>
          </w:p>
        </w:tc>
        <w:tc>
          <w:tcPr>
            <w:tcW w:w="3431" w:type="dxa"/>
          </w:tcPr>
          <w:p w14:paraId="0E4BC8B8" w14:textId="77777777" w:rsidR="000C30F9" w:rsidRDefault="000C30F9" w:rsidP="00E3412B">
            <w:pPr>
              <w:spacing w:line="360" w:lineRule="auto"/>
              <w:jc w:val="center"/>
            </w:pPr>
            <w:r>
              <w:t>It returns exception because when next if executes it’ll not find ‘</w:t>
            </w:r>
            <w:proofErr w:type="spellStart"/>
            <w:r>
              <w:t>roundingMode</w:t>
            </w:r>
            <w:proofErr w:type="spellEnd"/>
            <w:r>
              <w:t>=’ at start</w:t>
            </w:r>
          </w:p>
        </w:tc>
      </w:tr>
    </w:tbl>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0F1C8F10" w14:textId="77777777" w:rsidR="00B41747" w:rsidRDefault="00B41747" w:rsidP="00B41747">
      <w:pPr>
        <w:widowControl w:val="0"/>
        <w:spacing w:line="203" w:lineRule="auto"/>
        <w:ind w:right="1352"/>
        <w:jc w:val="left"/>
        <w:rPr>
          <w:b/>
          <w:sz w:val="32"/>
          <w:szCs w:val="32"/>
        </w:rPr>
      </w:pPr>
      <w:r>
        <w:rPr>
          <w:b/>
          <w:sz w:val="32"/>
          <w:szCs w:val="32"/>
        </w:rPr>
        <w:lastRenderedPageBreak/>
        <w:t>Statement Coverage:</w:t>
      </w:r>
    </w:p>
    <w:tbl>
      <w:tblPr>
        <w:tblW w:w="921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EA48AB" w14:paraId="70283F49" w14:textId="77777777" w:rsidTr="00EA48AB">
        <w:trPr>
          <w:trHeight w:val="741"/>
        </w:trPr>
        <w:tc>
          <w:tcPr>
            <w:tcW w:w="923" w:type="dxa"/>
            <w:shd w:val="clear" w:color="auto" w:fill="auto"/>
            <w:tcMar>
              <w:top w:w="100" w:type="dxa"/>
              <w:left w:w="100" w:type="dxa"/>
              <w:bottom w:w="100" w:type="dxa"/>
              <w:right w:w="100" w:type="dxa"/>
            </w:tcMar>
          </w:tcPr>
          <w:p w14:paraId="55A90E89" w14:textId="77777777" w:rsidR="00EA48AB" w:rsidRDefault="00EA48AB" w:rsidP="00E3412B">
            <w:pPr>
              <w:widowControl w:val="0"/>
              <w:jc w:val="center"/>
              <w:rPr>
                <w:b/>
              </w:rPr>
            </w:pPr>
            <w:r>
              <w:rPr>
                <w:b/>
              </w:rPr>
              <w:t xml:space="preserve">Test </w:t>
            </w:r>
          </w:p>
          <w:p w14:paraId="519F80AD" w14:textId="77777777" w:rsidR="00EA48AB" w:rsidRDefault="00EA48AB" w:rsidP="00E3412B">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6F183DB1" w14:textId="77777777" w:rsidR="00EA48AB" w:rsidRDefault="00EA48AB" w:rsidP="00E3412B">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78625A54" w14:textId="77777777" w:rsidR="00EA48AB" w:rsidRDefault="00EA48AB" w:rsidP="00E3412B">
            <w:pPr>
              <w:widowControl w:val="0"/>
              <w:ind w:right="345"/>
              <w:jc w:val="left"/>
              <w:rPr>
                <w:b/>
              </w:rPr>
            </w:pPr>
            <w:r>
              <w:rPr>
                <w:b/>
              </w:rPr>
              <w:t xml:space="preserve">Expected </w:t>
            </w:r>
          </w:p>
          <w:p w14:paraId="70304472" w14:textId="77777777" w:rsidR="00EA48AB" w:rsidRDefault="00EA48AB" w:rsidP="00E3412B">
            <w:pPr>
              <w:widowControl w:val="0"/>
              <w:spacing w:before="124"/>
              <w:jc w:val="left"/>
              <w:rPr>
                <w:b/>
              </w:rPr>
            </w:pPr>
            <w:r>
              <w:rPr>
                <w:b/>
              </w:rPr>
              <w:t>Output</w:t>
            </w:r>
          </w:p>
        </w:tc>
        <w:tc>
          <w:tcPr>
            <w:tcW w:w="3690" w:type="dxa"/>
            <w:shd w:val="clear" w:color="auto" w:fill="auto"/>
            <w:tcMar>
              <w:top w:w="100" w:type="dxa"/>
              <w:left w:w="100" w:type="dxa"/>
              <w:bottom w:w="100" w:type="dxa"/>
              <w:right w:w="100" w:type="dxa"/>
            </w:tcMar>
          </w:tcPr>
          <w:p w14:paraId="5D0DA964" w14:textId="77777777" w:rsidR="00EA48AB" w:rsidRDefault="00EA48AB" w:rsidP="00E3412B">
            <w:pPr>
              <w:widowControl w:val="0"/>
              <w:jc w:val="center"/>
              <w:rPr>
                <w:b/>
              </w:rPr>
            </w:pPr>
            <w:r>
              <w:rPr>
                <w:b/>
              </w:rPr>
              <w:t>Comments/Remarks</w:t>
            </w:r>
          </w:p>
        </w:tc>
      </w:tr>
      <w:tr w:rsidR="00EA48AB" w14:paraId="470A20A7" w14:textId="77777777" w:rsidTr="00EA48AB">
        <w:trPr>
          <w:trHeight w:val="760"/>
        </w:trPr>
        <w:tc>
          <w:tcPr>
            <w:tcW w:w="923" w:type="dxa"/>
            <w:shd w:val="clear" w:color="auto" w:fill="auto"/>
            <w:tcMar>
              <w:top w:w="100" w:type="dxa"/>
              <w:left w:w="100" w:type="dxa"/>
              <w:bottom w:w="100" w:type="dxa"/>
              <w:right w:w="100" w:type="dxa"/>
            </w:tcMar>
          </w:tcPr>
          <w:p w14:paraId="5310CB2E" w14:textId="77777777" w:rsidR="00EA48AB" w:rsidRDefault="00EA48AB" w:rsidP="00E3412B">
            <w:pPr>
              <w:widowControl w:val="0"/>
              <w:ind w:left="138"/>
              <w:jc w:val="left"/>
              <w:rPr>
                <w:b/>
              </w:rPr>
            </w:pPr>
            <w:r>
              <w:rPr>
                <w:b/>
              </w:rPr>
              <w:t xml:space="preserve">1 </w:t>
            </w:r>
          </w:p>
        </w:tc>
        <w:tc>
          <w:tcPr>
            <w:tcW w:w="2068" w:type="dxa"/>
            <w:shd w:val="clear" w:color="auto" w:fill="auto"/>
            <w:tcMar>
              <w:top w:w="100" w:type="dxa"/>
              <w:left w:w="100" w:type="dxa"/>
              <w:bottom w:w="100" w:type="dxa"/>
              <w:right w:w="100" w:type="dxa"/>
            </w:tcMar>
          </w:tcPr>
          <w:p w14:paraId="464F80B2" w14:textId="77777777" w:rsidR="00EA48AB" w:rsidRDefault="00EA48AB" w:rsidP="00E3412B">
            <w:pPr>
              <w:widowControl w:val="0"/>
              <w:jc w:val="center"/>
            </w:pPr>
            <w:r>
              <w:t xml:space="preserve">(4, null) </w:t>
            </w:r>
          </w:p>
        </w:tc>
        <w:tc>
          <w:tcPr>
            <w:tcW w:w="2538" w:type="dxa"/>
            <w:shd w:val="clear" w:color="auto" w:fill="auto"/>
            <w:tcMar>
              <w:top w:w="100" w:type="dxa"/>
              <w:left w:w="100" w:type="dxa"/>
              <w:bottom w:w="100" w:type="dxa"/>
              <w:right w:w="100" w:type="dxa"/>
            </w:tcMar>
          </w:tcPr>
          <w:p w14:paraId="3EAF98FD" w14:textId="77777777" w:rsidR="00EA48AB" w:rsidRDefault="00EA48AB" w:rsidP="00E3412B">
            <w:pPr>
              <w:widowControl w:val="0"/>
              <w:ind w:left="136"/>
              <w:jc w:val="left"/>
            </w:pPr>
            <w:r>
              <w:t xml:space="preserve">true </w:t>
            </w:r>
          </w:p>
        </w:tc>
        <w:tc>
          <w:tcPr>
            <w:tcW w:w="3690" w:type="dxa"/>
            <w:shd w:val="clear" w:color="auto" w:fill="auto"/>
            <w:tcMar>
              <w:top w:w="100" w:type="dxa"/>
              <w:left w:w="100" w:type="dxa"/>
              <w:bottom w:w="100" w:type="dxa"/>
              <w:right w:w="100" w:type="dxa"/>
            </w:tcMar>
          </w:tcPr>
          <w:p w14:paraId="4943BF2E" w14:textId="1267E29B" w:rsidR="00EA48AB" w:rsidRDefault="00EA48AB" w:rsidP="00E3412B">
            <w:pPr>
              <w:widowControl w:val="0"/>
              <w:ind w:left="408"/>
              <w:jc w:val="left"/>
            </w:pPr>
            <w:r>
              <w:t>covers 1103,1104,1105,,1106,1109,1110,1111,1112,1113,1114-1128</w:t>
            </w:r>
          </w:p>
        </w:tc>
      </w:tr>
      <w:tr w:rsidR="00EA48AB" w14:paraId="24E355E6" w14:textId="77777777" w:rsidTr="00EA48AB">
        <w:trPr>
          <w:trHeight w:val="741"/>
        </w:trPr>
        <w:tc>
          <w:tcPr>
            <w:tcW w:w="923" w:type="dxa"/>
            <w:shd w:val="clear" w:color="auto" w:fill="auto"/>
            <w:tcMar>
              <w:top w:w="100" w:type="dxa"/>
              <w:left w:w="100" w:type="dxa"/>
              <w:bottom w:w="100" w:type="dxa"/>
              <w:right w:w="100" w:type="dxa"/>
            </w:tcMar>
          </w:tcPr>
          <w:p w14:paraId="6A937172" w14:textId="77777777" w:rsidR="00EA48AB" w:rsidRDefault="00EA48AB" w:rsidP="00E3412B">
            <w:pPr>
              <w:widowControl w:val="0"/>
              <w:ind w:left="136"/>
              <w:jc w:val="left"/>
              <w:rPr>
                <w:b/>
              </w:rPr>
            </w:pPr>
            <w:r>
              <w:rPr>
                <w:b/>
              </w:rPr>
              <w:t xml:space="preserve">2 </w:t>
            </w:r>
          </w:p>
        </w:tc>
        <w:tc>
          <w:tcPr>
            <w:tcW w:w="2068" w:type="dxa"/>
            <w:shd w:val="clear" w:color="auto" w:fill="auto"/>
            <w:tcMar>
              <w:top w:w="100" w:type="dxa"/>
              <w:left w:w="100" w:type="dxa"/>
              <w:bottom w:w="100" w:type="dxa"/>
              <w:right w:w="100" w:type="dxa"/>
            </w:tcMar>
          </w:tcPr>
          <w:p w14:paraId="357406E5" w14:textId="77777777" w:rsidR="00EA48AB" w:rsidRDefault="00EA48AB" w:rsidP="00E3412B">
            <w:pPr>
              <w:widowControl w:val="0"/>
              <w:jc w:val="center"/>
            </w:pPr>
            <w:r>
              <w:t>(0,4)</w:t>
            </w:r>
          </w:p>
        </w:tc>
        <w:tc>
          <w:tcPr>
            <w:tcW w:w="2538" w:type="dxa"/>
            <w:shd w:val="clear" w:color="auto" w:fill="auto"/>
            <w:tcMar>
              <w:top w:w="100" w:type="dxa"/>
              <w:left w:w="100" w:type="dxa"/>
              <w:bottom w:w="100" w:type="dxa"/>
              <w:right w:w="100" w:type="dxa"/>
            </w:tcMar>
          </w:tcPr>
          <w:p w14:paraId="13AF5563"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5C5ADD29" w14:textId="0FA7CE2B" w:rsidR="00EA48AB" w:rsidRDefault="00EA48AB" w:rsidP="00E3412B">
            <w:pPr>
              <w:widowControl w:val="0"/>
              <w:ind w:left="408"/>
              <w:jc w:val="left"/>
            </w:pPr>
            <w:r>
              <w:t>covers 1103,1104,1105,,1106,1109,1112,1127</w:t>
            </w:r>
          </w:p>
        </w:tc>
      </w:tr>
      <w:tr w:rsidR="00EA48AB" w14:paraId="684ABE4B" w14:textId="77777777" w:rsidTr="00EA48AB">
        <w:trPr>
          <w:trHeight w:val="1103"/>
        </w:trPr>
        <w:tc>
          <w:tcPr>
            <w:tcW w:w="923" w:type="dxa"/>
            <w:shd w:val="clear" w:color="auto" w:fill="auto"/>
            <w:tcMar>
              <w:top w:w="100" w:type="dxa"/>
              <w:left w:w="100" w:type="dxa"/>
              <w:bottom w:w="100" w:type="dxa"/>
              <w:right w:w="100" w:type="dxa"/>
            </w:tcMar>
          </w:tcPr>
          <w:p w14:paraId="40631087" w14:textId="77777777" w:rsidR="00EA48AB" w:rsidRDefault="00EA48AB" w:rsidP="00E3412B">
            <w:pPr>
              <w:widowControl w:val="0"/>
              <w:ind w:left="135"/>
              <w:jc w:val="left"/>
              <w:rPr>
                <w:b/>
              </w:rPr>
            </w:pPr>
            <w:r>
              <w:rPr>
                <w:b/>
              </w:rPr>
              <w:t xml:space="preserve">3 </w:t>
            </w:r>
          </w:p>
        </w:tc>
        <w:tc>
          <w:tcPr>
            <w:tcW w:w="2068" w:type="dxa"/>
            <w:shd w:val="clear" w:color="auto" w:fill="auto"/>
            <w:tcMar>
              <w:top w:w="100" w:type="dxa"/>
              <w:left w:w="100" w:type="dxa"/>
              <w:bottom w:w="100" w:type="dxa"/>
              <w:right w:w="100" w:type="dxa"/>
            </w:tcMar>
          </w:tcPr>
          <w:p w14:paraId="337DD8D2" w14:textId="77777777" w:rsidR="00EA48AB" w:rsidRDefault="00EA48AB" w:rsidP="00E3412B">
            <w:pPr>
              <w:widowControl w:val="0"/>
              <w:ind w:right="178"/>
              <w:jc w:val="right"/>
            </w:pPr>
            <w:r>
              <w:t>(</w:t>
            </w:r>
            <w:proofErr w:type="spellStart"/>
            <w:r>
              <w:t>null,null</w:t>
            </w:r>
            <w:proofErr w:type="spellEnd"/>
            <w:r>
              <w:t>)</w:t>
            </w:r>
          </w:p>
        </w:tc>
        <w:tc>
          <w:tcPr>
            <w:tcW w:w="2538" w:type="dxa"/>
            <w:shd w:val="clear" w:color="auto" w:fill="auto"/>
            <w:tcMar>
              <w:top w:w="100" w:type="dxa"/>
              <w:left w:w="100" w:type="dxa"/>
              <w:bottom w:w="100" w:type="dxa"/>
              <w:right w:w="100" w:type="dxa"/>
            </w:tcMar>
          </w:tcPr>
          <w:p w14:paraId="09FD83ED"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634BA6CC" w14:textId="67FCAADF" w:rsidR="00EA48AB" w:rsidRDefault="00EA48AB" w:rsidP="00E3412B">
            <w:pPr>
              <w:widowControl w:val="0"/>
              <w:jc w:val="center"/>
            </w:pPr>
            <w:r>
              <w:t>covers 1103-1111,1112</w:t>
            </w:r>
          </w:p>
        </w:tc>
      </w:tr>
      <w:tr w:rsidR="00EA48AB" w14:paraId="5D8098E1" w14:textId="77777777" w:rsidTr="00EA48AB">
        <w:trPr>
          <w:trHeight w:val="760"/>
        </w:trPr>
        <w:tc>
          <w:tcPr>
            <w:tcW w:w="923" w:type="dxa"/>
            <w:shd w:val="clear" w:color="auto" w:fill="auto"/>
            <w:tcMar>
              <w:top w:w="100" w:type="dxa"/>
              <w:left w:w="100" w:type="dxa"/>
              <w:bottom w:w="100" w:type="dxa"/>
              <w:right w:w="100" w:type="dxa"/>
            </w:tcMar>
          </w:tcPr>
          <w:p w14:paraId="16732973" w14:textId="77777777" w:rsidR="00EA48AB" w:rsidRDefault="00EA48AB" w:rsidP="00E3412B">
            <w:pPr>
              <w:widowControl w:val="0"/>
              <w:ind w:left="137"/>
              <w:jc w:val="left"/>
              <w:rPr>
                <w:b/>
              </w:rPr>
            </w:pPr>
            <w:r>
              <w:rPr>
                <w:b/>
              </w:rPr>
              <w:t xml:space="preserve">4 </w:t>
            </w:r>
          </w:p>
        </w:tc>
        <w:tc>
          <w:tcPr>
            <w:tcW w:w="2068" w:type="dxa"/>
            <w:shd w:val="clear" w:color="auto" w:fill="auto"/>
            <w:tcMar>
              <w:top w:w="100" w:type="dxa"/>
              <w:left w:w="100" w:type="dxa"/>
              <w:bottom w:w="100" w:type="dxa"/>
              <w:right w:w="100" w:type="dxa"/>
            </w:tcMar>
          </w:tcPr>
          <w:p w14:paraId="5B09F153" w14:textId="77777777" w:rsidR="00EA48AB" w:rsidRDefault="00EA48AB" w:rsidP="00E3412B">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5677AE7C" w14:textId="77777777" w:rsidR="00EA48AB" w:rsidRDefault="00EA48AB" w:rsidP="00E3412B">
            <w:pPr>
              <w:widowControl w:val="0"/>
              <w:ind w:right="382"/>
              <w:jc w:val="left"/>
            </w:pPr>
            <w:r>
              <w:t xml:space="preserve">  false </w:t>
            </w:r>
          </w:p>
        </w:tc>
        <w:tc>
          <w:tcPr>
            <w:tcW w:w="3690" w:type="dxa"/>
            <w:shd w:val="clear" w:color="auto" w:fill="auto"/>
            <w:tcMar>
              <w:top w:w="100" w:type="dxa"/>
              <w:left w:w="100" w:type="dxa"/>
              <w:bottom w:w="100" w:type="dxa"/>
              <w:right w:w="100" w:type="dxa"/>
            </w:tcMar>
          </w:tcPr>
          <w:p w14:paraId="342729F0" w14:textId="59B7AE9A" w:rsidR="00EA48AB" w:rsidRDefault="00EA48AB" w:rsidP="00E3412B">
            <w:pPr>
              <w:widowControl w:val="0"/>
              <w:spacing w:line="337" w:lineRule="auto"/>
              <w:ind w:left="408" w:right="145"/>
              <w:jc w:val="center"/>
            </w:pPr>
            <w:r>
              <w:t>Covered 1103-1111,1112-1123</w:t>
            </w:r>
          </w:p>
        </w:tc>
      </w:tr>
    </w:tbl>
    <w:p w14:paraId="2975CE86" w14:textId="77777777" w:rsidR="00B41747" w:rsidRDefault="00B41747" w:rsidP="00B41747">
      <w:pPr>
        <w:widowControl w:val="0"/>
        <w:spacing w:before="436"/>
        <w:jc w:val="left"/>
        <w:rPr>
          <w:b/>
          <w:sz w:val="32"/>
          <w:szCs w:val="32"/>
        </w:rPr>
      </w:pPr>
      <w:r>
        <w:rPr>
          <w:b/>
          <w:sz w:val="32"/>
          <w:szCs w:val="32"/>
        </w:rPr>
        <w:t xml:space="preserve">Branch Coverage: </w:t>
      </w:r>
    </w:p>
    <w:tbl>
      <w:tblPr>
        <w:tblW w:w="9188"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EA48AB" w14:paraId="69804090" w14:textId="77777777" w:rsidTr="00EA48AB">
        <w:trPr>
          <w:trHeight w:val="710"/>
        </w:trPr>
        <w:tc>
          <w:tcPr>
            <w:tcW w:w="1018" w:type="dxa"/>
            <w:shd w:val="clear" w:color="auto" w:fill="auto"/>
            <w:tcMar>
              <w:top w:w="100" w:type="dxa"/>
              <w:left w:w="100" w:type="dxa"/>
              <w:bottom w:w="100" w:type="dxa"/>
              <w:right w:w="100" w:type="dxa"/>
            </w:tcMar>
          </w:tcPr>
          <w:p w14:paraId="2780BBE7" w14:textId="77777777" w:rsidR="00EA48AB" w:rsidRDefault="00EA48AB" w:rsidP="00E3412B">
            <w:pPr>
              <w:widowControl w:val="0"/>
              <w:jc w:val="center"/>
              <w:rPr>
                <w:b/>
              </w:rPr>
            </w:pPr>
            <w:r>
              <w:rPr>
                <w:b/>
              </w:rPr>
              <w:t xml:space="preserve">Test </w:t>
            </w:r>
          </w:p>
          <w:p w14:paraId="10B562DD" w14:textId="77777777" w:rsidR="00EA48AB" w:rsidRDefault="00EA48AB" w:rsidP="00E3412B">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199E78E0" w14:textId="77777777" w:rsidR="00EA48AB" w:rsidRDefault="00EA48AB" w:rsidP="00E3412B">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006582D9" w14:textId="77777777" w:rsidR="00EA48AB" w:rsidRDefault="00EA48AB" w:rsidP="00E3412B">
            <w:pPr>
              <w:widowControl w:val="0"/>
              <w:ind w:right="345"/>
              <w:jc w:val="left"/>
              <w:rPr>
                <w:b/>
              </w:rPr>
            </w:pPr>
            <w:r>
              <w:rPr>
                <w:b/>
              </w:rPr>
              <w:t xml:space="preserve">Expected </w:t>
            </w:r>
          </w:p>
          <w:p w14:paraId="515981E4" w14:textId="77777777" w:rsidR="00EA48AB" w:rsidRDefault="00EA48AB" w:rsidP="00E3412B">
            <w:pPr>
              <w:widowControl w:val="0"/>
              <w:spacing w:before="124"/>
              <w:jc w:val="left"/>
              <w:rPr>
                <w:b/>
              </w:rPr>
            </w:pPr>
            <w:r>
              <w:rPr>
                <w:b/>
              </w:rPr>
              <w:t>Output</w:t>
            </w:r>
          </w:p>
        </w:tc>
        <w:tc>
          <w:tcPr>
            <w:tcW w:w="2827" w:type="dxa"/>
            <w:shd w:val="clear" w:color="auto" w:fill="auto"/>
            <w:tcMar>
              <w:top w:w="100" w:type="dxa"/>
              <w:left w:w="100" w:type="dxa"/>
              <w:bottom w:w="100" w:type="dxa"/>
              <w:right w:w="100" w:type="dxa"/>
            </w:tcMar>
          </w:tcPr>
          <w:p w14:paraId="2B9AB78C" w14:textId="77777777" w:rsidR="00EA48AB" w:rsidRDefault="00EA48AB" w:rsidP="00E3412B">
            <w:pPr>
              <w:widowControl w:val="0"/>
              <w:jc w:val="center"/>
              <w:rPr>
                <w:b/>
              </w:rPr>
            </w:pPr>
            <w:r>
              <w:rPr>
                <w:b/>
              </w:rPr>
              <w:t>Comments/Remarks</w:t>
            </w:r>
          </w:p>
        </w:tc>
      </w:tr>
      <w:tr w:rsidR="00EA48AB" w14:paraId="1EADEF5A" w14:textId="77777777" w:rsidTr="00EA48AB">
        <w:trPr>
          <w:trHeight w:val="1074"/>
        </w:trPr>
        <w:tc>
          <w:tcPr>
            <w:tcW w:w="1018" w:type="dxa"/>
            <w:shd w:val="clear" w:color="auto" w:fill="auto"/>
            <w:tcMar>
              <w:top w:w="100" w:type="dxa"/>
              <w:left w:w="100" w:type="dxa"/>
              <w:bottom w:w="100" w:type="dxa"/>
              <w:right w:w="100" w:type="dxa"/>
            </w:tcMar>
          </w:tcPr>
          <w:p w14:paraId="7839B1D2" w14:textId="77777777" w:rsidR="00EA48AB" w:rsidRDefault="00EA48AB" w:rsidP="00E3412B">
            <w:pPr>
              <w:widowControl w:val="0"/>
              <w:ind w:left="138"/>
              <w:jc w:val="left"/>
              <w:rPr>
                <w:b/>
              </w:rPr>
            </w:pPr>
            <w:r>
              <w:rPr>
                <w:b/>
              </w:rPr>
              <w:t xml:space="preserve">1 </w:t>
            </w:r>
          </w:p>
        </w:tc>
        <w:tc>
          <w:tcPr>
            <w:tcW w:w="2542" w:type="dxa"/>
            <w:shd w:val="clear" w:color="auto" w:fill="auto"/>
            <w:tcMar>
              <w:top w:w="100" w:type="dxa"/>
              <w:left w:w="100" w:type="dxa"/>
              <w:bottom w:w="100" w:type="dxa"/>
              <w:right w:w="100" w:type="dxa"/>
            </w:tcMar>
          </w:tcPr>
          <w:p w14:paraId="5867B980" w14:textId="77777777" w:rsidR="00EA48AB" w:rsidRDefault="00EA48AB" w:rsidP="00E3412B">
            <w:pPr>
              <w:widowControl w:val="0"/>
              <w:ind w:right="476"/>
              <w:jc w:val="left"/>
            </w:pPr>
            <w:r>
              <w:t xml:space="preserve">(4, null) </w:t>
            </w:r>
          </w:p>
        </w:tc>
        <w:tc>
          <w:tcPr>
            <w:tcW w:w="2801" w:type="dxa"/>
            <w:shd w:val="clear" w:color="auto" w:fill="auto"/>
            <w:tcMar>
              <w:top w:w="100" w:type="dxa"/>
              <w:left w:w="100" w:type="dxa"/>
              <w:bottom w:w="100" w:type="dxa"/>
              <w:right w:w="100" w:type="dxa"/>
            </w:tcMar>
          </w:tcPr>
          <w:p w14:paraId="3F1F542B"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374C2915" w14:textId="77777777" w:rsidR="00EA48AB" w:rsidRDefault="00EA48AB" w:rsidP="00021004">
            <w:pPr>
              <w:widowControl w:val="0"/>
              <w:ind w:right="413"/>
              <w:jc w:val="left"/>
            </w:pPr>
            <w:r>
              <w:t xml:space="preserve">covers B1109(T), </w:t>
            </w:r>
          </w:p>
          <w:p w14:paraId="7FD0DD59" w14:textId="77777777" w:rsidR="00EA48AB" w:rsidRDefault="00EA48AB" w:rsidP="00021004">
            <w:pPr>
              <w:widowControl w:val="0"/>
              <w:spacing w:before="124"/>
              <w:ind w:right="243"/>
              <w:jc w:val="left"/>
            </w:pPr>
            <w:r>
              <w:t xml:space="preserve">B1112(T), B1117(T), </w:t>
            </w:r>
          </w:p>
          <w:p w14:paraId="7C4FDBBD" w14:textId="0AC88D8E" w:rsidR="00EA48AB" w:rsidRDefault="00EA48AB" w:rsidP="00021004">
            <w:pPr>
              <w:widowControl w:val="0"/>
              <w:ind w:right="413"/>
              <w:jc w:val="left"/>
            </w:pPr>
            <w:r>
              <w:t>B1121(T)</w:t>
            </w:r>
          </w:p>
        </w:tc>
      </w:tr>
      <w:tr w:rsidR="00EA48AB" w14:paraId="252E88F2" w14:textId="77777777" w:rsidTr="00EA48AB">
        <w:trPr>
          <w:trHeight w:val="710"/>
        </w:trPr>
        <w:tc>
          <w:tcPr>
            <w:tcW w:w="1018" w:type="dxa"/>
            <w:shd w:val="clear" w:color="auto" w:fill="auto"/>
            <w:tcMar>
              <w:top w:w="100" w:type="dxa"/>
              <w:left w:w="100" w:type="dxa"/>
              <w:bottom w:w="100" w:type="dxa"/>
              <w:right w:w="100" w:type="dxa"/>
            </w:tcMar>
          </w:tcPr>
          <w:p w14:paraId="11C415C2" w14:textId="77777777" w:rsidR="00EA48AB" w:rsidRDefault="00EA48AB" w:rsidP="00E3412B">
            <w:pPr>
              <w:widowControl w:val="0"/>
              <w:ind w:left="136"/>
              <w:jc w:val="left"/>
              <w:rPr>
                <w:b/>
              </w:rPr>
            </w:pPr>
            <w:r>
              <w:rPr>
                <w:b/>
              </w:rPr>
              <w:t xml:space="preserve">2 </w:t>
            </w:r>
          </w:p>
        </w:tc>
        <w:tc>
          <w:tcPr>
            <w:tcW w:w="2542" w:type="dxa"/>
            <w:shd w:val="clear" w:color="auto" w:fill="auto"/>
            <w:tcMar>
              <w:top w:w="100" w:type="dxa"/>
              <w:left w:w="100" w:type="dxa"/>
              <w:bottom w:w="100" w:type="dxa"/>
              <w:right w:w="100" w:type="dxa"/>
            </w:tcMar>
          </w:tcPr>
          <w:p w14:paraId="2A836096" w14:textId="77777777" w:rsidR="00EA48AB" w:rsidRDefault="00EA48AB" w:rsidP="00E3412B">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30AD5DBF"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7EAFA716" w14:textId="77777777" w:rsidR="00EA48AB" w:rsidRDefault="00EA48AB" w:rsidP="00021004">
            <w:pPr>
              <w:widowControl w:val="0"/>
              <w:ind w:right="420"/>
              <w:jc w:val="left"/>
            </w:pPr>
            <w:r>
              <w:t xml:space="preserve">covers B1109(F), </w:t>
            </w:r>
          </w:p>
          <w:p w14:paraId="1C813DDA" w14:textId="33AA007D" w:rsidR="00EA48AB" w:rsidRDefault="00EA48AB" w:rsidP="00021004">
            <w:pPr>
              <w:widowControl w:val="0"/>
              <w:ind w:right="420"/>
              <w:jc w:val="left"/>
            </w:pPr>
            <w:r>
              <w:t>B1112(F)</w:t>
            </w:r>
          </w:p>
        </w:tc>
      </w:tr>
      <w:tr w:rsidR="00EA48AB" w14:paraId="20A9DE36" w14:textId="77777777" w:rsidTr="00EA48AB">
        <w:trPr>
          <w:trHeight w:val="710"/>
        </w:trPr>
        <w:tc>
          <w:tcPr>
            <w:tcW w:w="1018" w:type="dxa"/>
            <w:shd w:val="clear" w:color="auto" w:fill="auto"/>
            <w:tcMar>
              <w:top w:w="100" w:type="dxa"/>
              <w:left w:w="100" w:type="dxa"/>
              <w:bottom w:w="100" w:type="dxa"/>
              <w:right w:w="100" w:type="dxa"/>
            </w:tcMar>
          </w:tcPr>
          <w:p w14:paraId="054880F6" w14:textId="77777777" w:rsidR="00EA48AB" w:rsidRDefault="00EA48AB" w:rsidP="00E3412B">
            <w:pPr>
              <w:widowControl w:val="0"/>
              <w:ind w:left="136"/>
              <w:jc w:val="left"/>
              <w:rPr>
                <w:b/>
              </w:rPr>
            </w:pPr>
            <w:r>
              <w:rPr>
                <w:b/>
              </w:rPr>
              <w:t>3</w:t>
            </w:r>
          </w:p>
        </w:tc>
        <w:tc>
          <w:tcPr>
            <w:tcW w:w="2542" w:type="dxa"/>
            <w:shd w:val="clear" w:color="auto" w:fill="auto"/>
            <w:tcMar>
              <w:top w:w="100" w:type="dxa"/>
              <w:left w:w="100" w:type="dxa"/>
              <w:bottom w:w="100" w:type="dxa"/>
              <w:right w:w="100" w:type="dxa"/>
            </w:tcMar>
          </w:tcPr>
          <w:p w14:paraId="49881710" w14:textId="77777777" w:rsidR="00EA48AB" w:rsidRDefault="00EA48AB" w:rsidP="00E3412B">
            <w:pPr>
              <w:widowControl w:val="0"/>
              <w:ind w:right="594"/>
              <w:jc w:val="right"/>
            </w:pPr>
            <w:r>
              <w:t>(null, null)</w:t>
            </w:r>
          </w:p>
        </w:tc>
        <w:tc>
          <w:tcPr>
            <w:tcW w:w="2801" w:type="dxa"/>
            <w:shd w:val="clear" w:color="auto" w:fill="auto"/>
            <w:tcMar>
              <w:top w:w="100" w:type="dxa"/>
              <w:left w:w="100" w:type="dxa"/>
              <w:bottom w:w="100" w:type="dxa"/>
              <w:right w:w="100" w:type="dxa"/>
            </w:tcMar>
          </w:tcPr>
          <w:p w14:paraId="10159365" w14:textId="77777777" w:rsidR="00EA48AB" w:rsidRDefault="00EA48AB" w:rsidP="00E3412B">
            <w:pPr>
              <w:widowControl w:val="0"/>
              <w:spacing w:line="337" w:lineRule="auto"/>
              <w:ind w:left="2943" w:right="29"/>
              <w:jc w:val="left"/>
            </w:pPr>
            <w:r>
              <w:t>no output</w:t>
            </w:r>
          </w:p>
        </w:tc>
        <w:tc>
          <w:tcPr>
            <w:tcW w:w="2827" w:type="dxa"/>
            <w:shd w:val="clear" w:color="auto" w:fill="auto"/>
            <w:tcMar>
              <w:top w:w="100" w:type="dxa"/>
              <w:left w:w="100" w:type="dxa"/>
              <w:bottom w:w="100" w:type="dxa"/>
              <w:right w:w="100" w:type="dxa"/>
            </w:tcMar>
          </w:tcPr>
          <w:p w14:paraId="5456CAAB" w14:textId="77777777" w:rsidR="00EA48AB" w:rsidRDefault="00EA48AB" w:rsidP="00E3412B">
            <w:pPr>
              <w:widowControl w:val="0"/>
              <w:spacing w:line="337" w:lineRule="auto"/>
              <w:ind w:left="2943" w:right="29"/>
              <w:jc w:val="left"/>
            </w:pPr>
          </w:p>
        </w:tc>
      </w:tr>
      <w:tr w:rsidR="00EA48AB" w14:paraId="617CC20E" w14:textId="77777777" w:rsidTr="00EA48AB">
        <w:trPr>
          <w:trHeight w:val="710"/>
        </w:trPr>
        <w:tc>
          <w:tcPr>
            <w:tcW w:w="1018" w:type="dxa"/>
            <w:shd w:val="clear" w:color="auto" w:fill="auto"/>
            <w:tcMar>
              <w:top w:w="100" w:type="dxa"/>
              <w:left w:w="100" w:type="dxa"/>
              <w:bottom w:w="100" w:type="dxa"/>
              <w:right w:w="100" w:type="dxa"/>
            </w:tcMar>
          </w:tcPr>
          <w:p w14:paraId="2FBE7A29" w14:textId="77777777" w:rsidR="00EA48AB" w:rsidRDefault="00EA48AB" w:rsidP="00E3412B">
            <w:pPr>
              <w:widowControl w:val="0"/>
              <w:ind w:left="136"/>
              <w:jc w:val="left"/>
              <w:rPr>
                <w:b/>
              </w:rPr>
            </w:pPr>
            <w:r>
              <w:rPr>
                <w:b/>
              </w:rPr>
              <w:lastRenderedPageBreak/>
              <w:t>4</w:t>
            </w:r>
          </w:p>
        </w:tc>
        <w:tc>
          <w:tcPr>
            <w:tcW w:w="2542" w:type="dxa"/>
            <w:shd w:val="clear" w:color="auto" w:fill="auto"/>
            <w:tcMar>
              <w:top w:w="100" w:type="dxa"/>
              <w:left w:w="100" w:type="dxa"/>
              <w:bottom w:w="100" w:type="dxa"/>
              <w:right w:w="100" w:type="dxa"/>
            </w:tcMar>
          </w:tcPr>
          <w:p w14:paraId="396147BE" w14:textId="77777777" w:rsidR="00EA48AB" w:rsidRDefault="00EA48AB" w:rsidP="00E3412B">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731A199A" w14:textId="77777777" w:rsidR="00EA48AB" w:rsidRDefault="00EA48AB" w:rsidP="00E3412B">
            <w:pPr>
              <w:widowControl w:val="0"/>
              <w:jc w:val="center"/>
            </w:pPr>
            <w:r>
              <w:t>false</w:t>
            </w:r>
          </w:p>
        </w:tc>
        <w:tc>
          <w:tcPr>
            <w:tcW w:w="2827" w:type="dxa"/>
            <w:shd w:val="clear" w:color="auto" w:fill="auto"/>
            <w:tcMar>
              <w:top w:w="100" w:type="dxa"/>
              <w:left w:w="100" w:type="dxa"/>
              <w:bottom w:w="100" w:type="dxa"/>
              <w:right w:w="100" w:type="dxa"/>
            </w:tcMar>
          </w:tcPr>
          <w:p w14:paraId="55D079F6" w14:textId="77777777" w:rsidR="00EA48AB" w:rsidRDefault="00EA48AB" w:rsidP="00021004">
            <w:pPr>
              <w:widowControl w:val="0"/>
              <w:ind w:right="413"/>
              <w:jc w:val="left"/>
            </w:pPr>
            <w:r>
              <w:t xml:space="preserve">covers B1109(T) </w:t>
            </w:r>
          </w:p>
          <w:p w14:paraId="39E3C755" w14:textId="77777777" w:rsidR="00EA48AB" w:rsidRDefault="00EA48AB" w:rsidP="00021004">
            <w:pPr>
              <w:widowControl w:val="0"/>
              <w:spacing w:before="124"/>
              <w:ind w:right="243"/>
              <w:jc w:val="left"/>
            </w:pPr>
            <w:r>
              <w:t xml:space="preserve">B1112(T), B1117(T), </w:t>
            </w:r>
          </w:p>
          <w:p w14:paraId="67DE9811" w14:textId="7262D01B" w:rsidR="00EA48AB" w:rsidRDefault="00EA48AB" w:rsidP="00021004">
            <w:pPr>
              <w:widowControl w:val="0"/>
              <w:ind w:right="413"/>
              <w:jc w:val="left"/>
            </w:pPr>
            <w:r>
              <w:t>B1121(T), B1122(T)</w:t>
            </w:r>
          </w:p>
        </w:tc>
      </w:tr>
    </w:tbl>
    <w:p w14:paraId="0A2D72EC" w14:textId="77777777" w:rsidR="00B41747" w:rsidRDefault="00B41747" w:rsidP="00B41747">
      <w:pPr>
        <w:widowControl w:val="0"/>
        <w:ind w:left="213"/>
        <w:jc w:val="left"/>
        <w:rPr>
          <w:b/>
          <w:sz w:val="32"/>
          <w:szCs w:val="32"/>
        </w:rPr>
      </w:pPr>
      <w:r>
        <w:rPr>
          <w:b/>
          <w:sz w:val="32"/>
          <w:szCs w:val="32"/>
        </w:rPr>
        <w:t xml:space="preserve">Condition Coverage with Short Circuit Evaluation: </w:t>
      </w:r>
    </w:p>
    <w:tbl>
      <w:tblPr>
        <w:tblW w:w="9243"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EA48AB" w14:paraId="5BC8AD74" w14:textId="77777777" w:rsidTr="00EA48AB">
        <w:trPr>
          <w:trHeight w:val="677"/>
        </w:trPr>
        <w:tc>
          <w:tcPr>
            <w:tcW w:w="932" w:type="dxa"/>
            <w:shd w:val="clear" w:color="auto" w:fill="auto"/>
            <w:tcMar>
              <w:top w:w="100" w:type="dxa"/>
              <w:left w:w="100" w:type="dxa"/>
              <w:bottom w:w="100" w:type="dxa"/>
              <w:right w:w="100" w:type="dxa"/>
            </w:tcMar>
          </w:tcPr>
          <w:p w14:paraId="0C9E876D" w14:textId="77777777" w:rsidR="00EA48AB" w:rsidRDefault="00EA48AB" w:rsidP="00E3412B">
            <w:pPr>
              <w:widowControl w:val="0"/>
              <w:jc w:val="center"/>
              <w:rPr>
                <w:b/>
              </w:rPr>
            </w:pPr>
            <w:r>
              <w:rPr>
                <w:b/>
              </w:rPr>
              <w:t xml:space="preserve">Test </w:t>
            </w:r>
          </w:p>
          <w:p w14:paraId="38BE2336" w14:textId="77777777" w:rsidR="00EA48AB" w:rsidRDefault="00EA48AB" w:rsidP="00E3412B">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71599473" w14:textId="77777777" w:rsidR="00EA48AB" w:rsidRDefault="00EA48AB" w:rsidP="00E3412B">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7B72C100" w14:textId="77777777" w:rsidR="00EA48AB" w:rsidRDefault="00EA48AB" w:rsidP="00E3412B">
            <w:pPr>
              <w:widowControl w:val="0"/>
              <w:ind w:right="345"/>
              <w:jc w:val="right"/>
              <w:rPr>
                <w:b/>
              </w:rPr>
            </w:pPr>
            <w:r>
              <w:rPr>
                <w:b/>
              </w:rPr>
              <w:t xml:space="preserve">Expected </w:t>
            </w:r>
          </w:p>
          <w:p w14:paraId="7C63279D" w14:textId="77777777" w:rsidR="00EA48AB" w:rsidRDefault="00EA48AB" w:rsidP="00E3412B">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5A431D52" w14:textId="77777777" w:rsidR="00EA48AB" w:rsidRDefault="00EA48AB" w:rsidP="00E3412B">
            <w:pPr>
              <w:widowControl w:val="0"/>
              <w:jc w:val="center"/>
              <w:rPr>
                <w:b/>
              </w:rPr>
            </w:pPr>
            <w:r>
              <w:rPr>
                <w:b/>
              </w:rPr>
              <w:t>Comments/Remarks</w:t>
            </w:r>
          </w:p>
        </w:tc>
      </w:tr>
      <w:tr w:rsidR="00EA48AB" w14:paraId="1264FE59" w14:textId="77777777" w:rsidTr="00EA48AB">
        <w:trPr>
          <w:trHeight w:val="1008"/>
        </w:trPr>
        <w:tc>
          <w:tcPr>
            <w:tcW w:w="932" w:type="dxa"/>
            <w:shd w:val="clear" w:color="auto" w:fill="auto"/>
            <w:tcMar>
              <w:top w:w="100" w:type="dxa"/>
              <w:left w:w="100" w:type="dxa"/>
              <w:bottom w:w="100" w:type="dxa"/>
              <w:right w:w="100" w:type="dxa"/>
            </w:tcMar>
          </w:tcPr>
          <w:p w14:paraId="3CB323BE" w14:textId="77777777" w:rsidR="00EA48AB" w:rsidRDefault="00EA48AB" w:rsidP="00E3412B">
            <w:pPr>
              <w:widowControl w:val="0"/>
              <w:ind w:left="138"/>
              <w:jc w:val="left"/>
              <w:rPr>
                <w:b/>
              </w:rPr>
            </w:pPr>
            <w:r>
              <w:rPr>
                <w:b/>
              </w:rPr>
              <w:t xml:space="preserve">1 </w:t>
            </w:r>
          </w:p>
        </w:tc>
        <w:tc>
          <w:tcPr>
            <w:tcW w:w="2612" w:type="dxa"/>
            <w:shd w:val="clear" w:color="auto" w:fill="auto"/>
            <w:tcMar>
              <w:top w:w="100" w:type="dxa"/>
              <w:left w:w="100" w:type="dxa"/>
              <w:bottom w:w="100" w:type="dxa"/>
              <w:right w:w="100" w:type="dxa"/>
            </w:tcMar>
          </w:tcPr>
          <w:p w14:paraId="3F6EF961" w14:textId="77777777" w:rsidR="00EA48AB" w:rsidRDefault="00EA48AB" w:rsidP="00E3412B">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06AB7474"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73BAB47A" w14:textId="77777777" w:rsidR="00EA48AB" w:rsidRDefault="00EA48AB" w:rsidP="00087F5D">
            <w:pPr>
              <w:widowControl w:val="0"/>
              <w:ind w:right="411"/>
              <w:jc w:val="left"/>
            </w:pPr>
            <w:r>
              <w:t xml:space="preserve">covers C1109(T), </w:t>
            </w:r>
          </w:p>
          <w:p w14:paraId="5CAA9FDC" w14:textId="77777777" w:rsidR="00EA48AB" w:rsidRDefault="00EA48AB" w:rsidP="00087F5D">
            <w:pPr>
              <w:widowControl w:val="0"/>
              <w:spacing w:before="124"/>
              <w:ind w:right="238"/>
              <w:jc w:val="left"/>
            </w:pPr>
            <w:r>
              <w:t xml:space="preserve">C1112(T), C1117(T), </w:t>
            </w:r>
          </w:p>
          <w:p w14:paraId="0BAD4CB9" w14:textId="18C3985C" w:rsidR="00EA48AB" w:rsidRDefault="00EA48AB" w:rsidP="00087F5D">
            <w:pPr>
              <w:widowControl w:val="0"/>
              <w:ind w:right="411"/>
              <w:jc w:val="left"/>
            </w:pPr>
            <w:r>
              <w:t>C1121(T)</w:t>
            </w:r>
          </w:p>
        </w:tc>
      </w:tr>
      <w:tr w:rsidR="00EA48AB" w14:paraId="52AC0262" w14:textId="77777777" w:rsidTr="00EA48AB">
        <w:trPr>
          <w:trHeight w:val="694"/>
        </w:trPr>
        <w:tc>
          <w:tcPr>
            <w:tcW w:w="932" w:type="dxa"/>
            <w:shd w:val="clear" w:color="auto" w:fill="auto"/>
            <w:tcMar>
              <w:top w:w="100" w:type="dxa"/>
              <w:left w:w="100" w:type="dxa"/>
              <w:bottom w:w="100" w:type="dxa"/>
              <w:right w:w="100" w:type="dxa"/>
            </w:tcMar>
          </w:tcPr>
          <w:p w14:paraId="477E4518" w14:textId="77777777" w:rsidR="00EA48AB" w:rsidRDefault="00EA48AB" w:rsidP="00E3412B">
            <w:pPr>
              <w:widowControl w:val="0"/>
              <w:ind w:left="136"/>
              <w:jc w:val="left"/>
              <w:rPr>
                <w:b/>
              </w:rPr>
            </w:pPr>
            <w:r>
              <w:rPr>
                <w:b/>
              </w:rPr>
              <w:t xml:space="preserve">2 </w:t>
            </w:r>
          </w:p>
        </w:tc>
        <w:tc>
          <w:tcPr>
            <w:tcW w:w="2612" w:type="dxa"/>
            <w:shd w:val="clear" w:color="auto" w:fill="auto"/>
            <w:tcMar>
              <w:top w:w="100" w:type="dxa"/>
              <w:left w:w="100" w:type="dxa"/>
              <w:bottom w:w="100" w:type="dxa"/>
              <w:right w:w="100" w:type="dxa"/>
            </w:tcMar>
          </w:tcPr>
          <w:p w14:paraId="522D7C5D" w14:textId="77777777" w:rsidR="00EA48AB" w:rsidRDefault="00EA48AB" w:rsidP="00E3412B">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0DFAB5A7"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05DF5B19" w14:textId="77777777" w:rsidR="00EA48AB" w:rsidRDefault="00EA48AB" w:rsidP="00087F5D">
            <w:pPr>
              <w:widowControl w:val="0"/>
              <w:ind w:right="417"/>
              <w:jc w:val="left"/>
            </w:pPr>
            <w:r>
              <w:t xml:space="preserve">covers C1109(F), </w:t>
            </w:r>
          </w:p>
          <w:p w14:paraId="71F4AD5F" w14:textId="64B67BC9" w:rsidR="00EA48AB" w:rsidRDefault="00EA48AB" w:rsidP="00087F5D">
            <w:pPr>
              <w:widowControl w:val="0"/>
              <w:ind w:right="417"/>
              <w:jc w:val="left"/>
            </w:pPr>
            <w:r>
              <w:t>C1112(F)</w:t>
            </w:r>
          </w:p>
        </w:tc>
      </w:tr>
      <w:tr w:rsidR="00EA48AB" w14:paraId="04758660" w14:textId="77777777" w:rsidTr="00EA48AB">
        <w:trPr>
          <w:trHeight w:val="694"/>
        </w:trPr>
        <w:tc>
          <w:tcPr>
            <w:tcW w:w="932" w:type="dxa"/>
            <w:shd w:val="clear" w:color="auto" w:fill="auto"/>
            <w:tcMar>
              <w:top w:w="100" w:type="dxa"/>
              <w:left w:w="100" w:type="dxa"/>
              <w:bottom w:w="100" w:type="dxa"/>
              <w:right w:w="100" w:type="dxa"/>
            </w:tcMar>
          </w:tcPr>
          <w:p w14:paraId="2BE44098" w14:textId="77777777" w:rsidR="00EA48AB" w:rsidRDefault="00EA48AB" w:rsidP="00E3412B">
            <w:pPr>
              <w:widowControl w:val="0"/>
              <w:ind w:left="136"/>
              <w:jc w:val="left"/>
              <w:rPr>
                <w:b/>
              </w:rPr>
            </w:pPr>
            <w:r>
              <w:rPr>
                <w:b/>
              </w:rPr>
              <w:t>3</w:t>
            </w:r>
          </w:p>
        </w:tc>
        <w:tc>
          <w:tcPr>
            <w:tcW w:w="2612" w:type="dxa"/>
            <w:shd w:val="clear" w:color="auto" w:fill="auto"/>
            <w:tcMar>
              <w:top w:w="100" w:type="dxa"/>
              <w:left w:w="100" w:type="dxa"/>
              <w:bottom w:w="100" w:type="dxa"/>
              <w:right w:w="100" w:type="dxa"/>
            </w:tcMar>
          </w:tcPr>
          <w:p w14:paraId="6E8EDCA2" w14:textId="77777777" w:rsidR="00EA48AB" w:rsidRDefault="00EA48AB" w:rsidP="00E3412B">
            <w:pPr>
              <w:widowControl w:val="0"/>
              <w:ind w:right="359"/>
              <w:jc w:val="right"/>
            </w:pPr>
            <w:r>
              <w:t>(null, null)</w:t>
            </w:r>
          </w:p>
        </w:tc>
        <w:tc>
          <w:tcPr>
            <w:tcW w:w="2422" w:type="dxa"/>
            <w:shd w:val="clear" w:color="auto" w:fill="auto"/>
            <w:tcMar>
              <w:top w:w="100" w:type="dxa"/>
              <w:left w:w="100" w:type="dxa"/>
              <w:bottom w:w="100" w:type="dxa"/>
              <w:right w:w="100" w:type="dxa"/>
            </w:tcMar>
          </w:tcPr>
          <w:p w14:paraId="09D97B10" w14:textId="77777777" w:rsidR="00EA48AB" w:rsidRDefault="00EA48AB" w:rsidP="00E3412B">
            <w:pPr>
              <w:widowControl w:val="0"/>
              <w:jc w:val="center"/>
            </w:pPr>
            <w:r>
              <w:t>no output</w:t>
            </w:r>
          </w:p>
        </w:tc>
        <w:tc>
          <w:tcPr>
            <w:tcW w:w="3277" w:type="dxa"/>
            <w:shd w:val="clear" w:color="auto" w:fill="auto"/>
            <w:tcMar>
              <w:top w:w="100" w:type="dxa"/>
              <w:left w:w="100" w:type="dxa"/>
              <w:bottom w:w="100" w:type="dxa"/>
              <w:right w:w="100" w:type="dxa"/>
            </w:tcMar>
          </w:tcPr>
          <w:p w14:paraId="057E42E5" w14:textId="77777777" w:rsidR="00EA48AB" w:rsidRDefault="00EA48AB" w:rsidP="00087F5D">
            <w:pPr>
              <w:widowControl w:val="0"/>
              <w:ind w:right="411"/>
              <w:jc w:val="left"/>
            </w:pPr>
            <w:r>
              <w:t xml:space="preserve">covers C1109(T), </w:t>
            </w:r>
          </w:p>
          <w:p w14:paraId="184AB103" w14:textId="57D8F659" w:rsidR="00EA48AB" w:rsidRDefault="00EA48AB" w:rsidP="00087F5D">
            <w:pPr>
              <w:widowControl w:val="0"/>
              <w:ind w:right="417"/>
              <w:jc w:val="left"/>
            </w:pPr>
            <w:r>
              <w:t>C1112(Crash)</w:t>
            </w:r>
          </w:p>
        </w:tc>
      </w:tr>
      <w:tr w:rsidR="00EA48AB" w14:paraId="3AD4048B" w14:textId="77777777" w:rsidTr="00EA48AB">
        <w:trPr>
          <w:trHeight w:val="694"/>
        </w:trPr>
        <w:tc>
          <w:tcPr>
            <w:tcW w:w="932" w:type="dxa"/>
            <w:shd w:val="clear" w:color="auto" w:fill="auto"/>
            <w:tcMar>
              <w:top w:w="100" w:type="dxa"/>
              <w:left w:w="100" w:type="dxa"/>
              <w:bottom w:w="100" w:type="dxa"/>
              <w:right w:w="100" w:type="dxa"/>
            </w:tcMar>
          </w:tcPr>
          <w:p w14:paraId="2BB0D2E3" w14:textId="77777777" w:rsidR="00EA48AB" w:rsidRDefault="00EA48AB" w:rsidP="00E3412B">
            <w:pPr>
              <w:widowControl w:val="0"/>
              <w:ind w:left="136"/>
              <w:jc w:val="left"/>
              <w:rPr>
                <w:b/>
              </w:rPr>
            </w:pPr>
            <w:r>
              <w:rPr>
                <w:b/>
              </w:rPr>
              <w:t>4</w:t>
            </w:r>
          </w:p>
        </w:tc>
        <w:tc>
          <w:tcPr>
            <w:tcW w:w="2612" w:type="dxa"/>
            <w:shd w:val="clear" w:color="auto" w:fill="auto"/>
            <w:tcMar>
              <w:top w:w="100" w:type="dxa"/>
              <w:left w:w="100" w:type="dxa"/>
              <w:bottom w:w="100" w:type="dxa"/>
              <w:right w:w="100" w:type="dxa"/>
            </w:tcMar>
          </w:tcPr>
          <w:p w14:paraId="39972947" w14:textId="77777777" w:rsidR="00EA48AB" w:rsidRDefault="00EA48AB" w:rsidP="00E3412B">
            <w:pPr>
              <w:widowControl w:val="0"/>
              <w:ind w:right="359"/>
              <w:jc w:val="right"/>
            </w:pPr>
            <w:r>
              <w:t>(7,9)</w:t>
            </w:r>
          </w:p>
        </w:tc>
        <w:tc>
          <w:tcPr>
            <w:tcW w:w="2422" w:type="dxa"/>
            <w:shd w:val="clear" w:color="auto" w:fill="auto"/>
            <w:tcMar>
              <w:top w:w="100" w:type="dxa"/>
              <w:left w:w="100" w:type="dxa"/>
              <w:bottom w:w="100" w:type="dxa"/>
              <w:right w:w="100" w:type="dxa"/>
            </w:tcMar>
          </w:tcPr>
          <w:p w14:paraId="580A28B2" w14:textId="77777777" w:rsidR="00EA48AB" w:rsidRDefault="00EA48AB" w:rsidP="00E3412B">
            <w:pPr>
              <w:widowControl w:val="0"/>
              <w:jc w:val="center"/>
            </w:pPr>
            <w:r>
              <w:t>false</w:t>
            </w:r>
          </w:p>
        </w:tc>
        <w:tc>
          <w:tcPr>
            <w:tcW w:w="3277" w:type="dxa"/>
            <w:shd w:val="clear" w:color="auto" w:fill="auto"/>
            <w:tcMar>
              <w:top w:w="100" w:type="dxa"/>
              <w:left w:w="100" w:type="dxa"/>
              <w:bottom w:w="100" w:type="dxa"/>
              <w:right w:w="100" w:type="dxa"/>
            </w:tcMar>
          </w:tcPr>
          <w:p w14:paraId="050C05A4" w14:textId="77777777" w:rsidR="00EA48AB" w:rsidRDefault="00EA48AB" w:rsidP="002E4BBA">
            <w:pPr>
              <w:widowControl w:val="0"/>
              <w:jc w:val="left"/>
            </w:pPr>
            <w:r>
              <w:t xml:space="preserve">covers C1109(T), </w:t>
            </w:r>
          </w:p>
          <w:p w14:paraId="394115BB" w14:textId="77777777" w:rsidR="00EA48AB" w:rsidRDefault="00EA48AB" w:rsidP="002E4BBA">
            <w:pPr>
              <w:widowControl w:val="0"/>
              <w:spacing w:before="124"/>
              <w:ind w:right="238"/>
              <w:jc w:val="left"/>
            </w:pPr>
            <w:r>
              <w:t xml:space="preserve">C1112(T), C1117(T), </w:t>
            </w:r>
          </w:p>
          <w:p w14:paraId="7B81BA46" w14:textId="10EB86C5" w:rsidR="00EA48AB" w:rsidRDefault="00EA48AB" w:rsidP="002E4BBA">
            <w:pPr>
              <w:widowControl w:val="0"/>
              <w:ind w:right="417"/>
              <w:jc w:val="left"/>
            </w:pPr>
            <w:r>
              <w:t>C1121(T), C1122(T)</w:t>
            </w:r>
          </w:p>
        </w:tc>
      </w:tr>
    </w:tbl>
    <w:p w14:paraId="72BF1EBC" w14:textId="77777777" w:rsidR="00B41747" w:rsidRDefault="00B41747" w:rsidP="00B41747">
      <w:pPr>
        <w:widowControl w:val="0"/>
        <w:spacing w:line="276" w:lineRule="auto"/>
        <w:jc w:val="left"/>
        <w:rPr>
          <w:b/>
          <w:sz w:val="32"/>
          <w:szCs w:val="32"/>
        </w:rPr>
      </w:pPr>
    </w:p>
    <w:p w14:paraId="290B1520" w14:textId="77777777" w:rsidR="00B41747" w:rsidRDefault="00B41747" w:rsidP="00B41747">
      <w:pPr>
        <w:widowControl w:val="0"/>
        <w:spacing w:line="276" w:lineRule="auto"/>
        <w:jc w:val="left"/>
        <w:rPr>
          <w:b/>
          <w:sz w:val="32"/>
          <w:szCs w:val="32"/>
        </w:rPr>
      </w:pPr>
      <w:r>
        <w:rPr>
          <w:b/>
          <w:sz w:val="32"/>
          <w:szCs w:val="32"/>
        </w:rPr>
        <w:t>Boundary Interior:</w:t>
      </w:r>
    </w:p>
    <w:p w14:paraId="293625CC" w14:textId="77777777" w:rsidR="00B41747" w:rsidRDefault="00B41747" w:rsidP="00B41747">
      <w:pPr>
        <w:spacing w:line="360" w:lineRule="auto"/>
        <w:rPr>
          <w:sz w:val="26"/>
          <w:szCs w:val="26"/>
        </w:rPr>
      </w:pPr>
      <w:r>
        <w:rPr>
          <w:sz w:val="26"/>
          <w:szCs w:val="26"/>
        </w:rPr>
        <w:t>Below we are taking line numbers to execute boundary interior.</w:t>
      </w:r>
    </w:p>
    <w:p w14:paraId="1D54CD4A" w14:textId="77777777" w:rsidR="00B41747" w:rsidRDefault="00B41747" w:rsidP="00B41747">
      <w:pPr>
        <w:spacing w:line="360" w:lineRule="auto"/>
        <w:rPr>
          <w:sz w:val="20"/>
        </w:rPr>
      </w:pPr>
      <w:r>
        <w:rPr>
          <w:sz w:val="20"/>
        </w:rPr>
        <w:t>1112 -&gt; 1114</w:t>
      </w:r>
    </w:p>
    <w:p w14:paraId="595462FA" w14:textId="77777777" w:rsidR="00B41747" w:rsidRDefault="00B41747" w:rsidP="00B41747">
      <w:pPr>
        <w:spacing w:line="360" w:lineRule="auto"/>
        <w:rPr>
          <w:sz w:val="20"/>
        </w:rPr>
      </w:pPr>
      <w:r>
        <w:rPr>
          <w:sz w:val="20"/>
        </w:rPr>
        <w:t>1112 -&gt; 1114 -&gt; 1115</w:t>
      </w:r>
    </w:p>
    <w:p w14:paraId="1565FB85" w14:textId="77777777" w:rsidR="00B41747" w:rsidRDefault="00B41747" w:rsidP="00B41747">
      <w:pPr>
        <w:spacing w:line="360" w:lineRule="auto"/>
        <w:rPr>
          <w:sz w:val="20"/>
        </w:rPr>
      </w:pPr>
      <w:r>
        <w:rPr>
          <w:sz w:val="20"/>
        </w:rPr>
        <w:t>1112 -&gt; 1114 -&gt; 1116 -&gt; 1117</w:t>
      </w:r>
    </w:p>
    <w:p w14:paraId="046EE9F9" w14:textId="77777777" w:rsidR="00B41747" w:rsidRDefault="00B41747" w:rsidP="00B41747">
      <w:pPr>
        <w:spacing w:line="360" w:lineRule="auto"/>
        <w:rPr>
          <w:sz w:val="20"/>
        </w:rPr>
      </w:pPr>
      <w:r>
        <w:rPr>
          <w:sz w:val="20"/>
        </w:rPr>
        <w:t>1112 -&gt; 1114 -&gt; 1116 -&gt; 1117 -&gt; 1116</w:t>
      </w:r>
    </w:p>
    <w:p w14:paraId="2E12A1F7" w14:textId="77777777" w:rsidR="00B41747" w:rsidRDefault="00B41747" w:rsidP="00B41747">
      <w:pPr>
        <w:spacing w:line="360" w:lineRule="auto"/>
        <w:rPr>
          <w:sz w:val="20"/>
        </w:rPr>
      </w:pPr>
      <w:r>
        <w:rPr>
          <w:sz w:val="20"/>
        </w:rPr>
        <w:t>1112 -&gt; 1114 -&gt; 1116 -&gt; 1117 -&gt; 1116 -&gt; 1119</w:t>
      </w:r>
    </w:p>
    <w:p w14:paraId="1BDC5687" w14:textId="77777777" w:rsidR="00B41747" w:rsidRDefault="00B41747" w:rsidP="00B41747">
      <w:pPr>
        <w:spacing w:line="360" w:lineRule="auto"/>
        <w:rPr>
          <w:sz w:val="20"/>
        </w:rPr>
      </w:pPr>
      <w:r>
        <w:rPr>
          <w:sz w:val="20"/>
        </w:rPr>
        <w:t>1112 -&gt; 1114 -&gt; 1116 -&gt; 1117 -&gt; 1116 -&gt; 1119 -&gt; 1120</w:t>
      </w:r>
    </w:p>
    <w:p w14:paraId="6EF02BB1" w14:textId="77777777" w:rsidR="00B41747" w:rsidRDefault="00B41747" w:rsidP="00B41747">
      <w:pPr>
        <w:spacing w:line="360" w:lineRule="auto"/>
        <w:rPr>
          <w:sz w:val="20"/>
        </w:rPr>
      </w:pPr>
      <w:r>
        <w:rPr>
          <w:sz w:val="20"/>
        </w:rPr>
        <w:t>1112 -&gt; 1114 -&gt; 1116 -&gt; 1117 -&gt; 1116 -&gt; 1119 -&gt; 1120 -&gt; 1121</w:t>
      </w:r>
    </w:p>
    <w:p w14:paraId="0EC91D6A" w14:textId="77777777" w:rsidR="00B41747" w:rsidRDefault="00B41747" w:rsidP="00B41747">
      <w:pPr>
        <w:spacing w:line="360" w:lineRule="auto"/>
        <w:rPr>
          <w:sz w:val="20"/>
        </w:rPr>
      </w:pPr>
      <w:r>
        <w:rPr>
          <w:sz w:val="20"/>
        </w:rPr>
        <w:t>1112 -&gt; 1114 -&gt; 1116 -&gt; 1117 -&gt; 1116 -&gt; 1119 -&gt; 1120 -&gt; 1121 -&gt; 1122</w:t>
      </w:r>
    </w:p>
    <w:p w14:paraId="547A2594" w14:textId="77777777" w:rsidR="00B41747" w:rsidRDefault="00B41747" w:rsidP="00B41747">
      <w:pPr>
        <w:spacing w:line="360" w:lineRule="auto"/>
        <w:rPr>
          <w:sz w:val="20"/>
        </w:rPr>
      </w:pPr>
      <w:r>
        <w:rPr>
          <w:sz w:val="20"/>
        </w:rPr>
        <w:t>1112 -&gt; 1114 -&gt; 1116 -&gt; 1117 -&gt; 1116 -&gt; 1119 -&gt; 1120 -&gt; 1121 -&gt; 1122 -&gt; 1123</w:t>
      </w:r>
    </w:p>
    <w:p w14:paraId="6D006FD6" w14:textId="77777777" w:rsidR="00B41747" w:rsidRDefault="00B41747" w:rsidP="00B41747">
      <w:pPr>
        <w:spacing w:line="360" w:lineRule="auto"/>
        <w:rPr>
          <w:sz w:val="20"/>
        </w:rPr>
      </w:pPr>
      <w:r>
        <w:rPr>
          <w:sz w:val="20"/>
        </w:rPr>
        <w:t>1112 -&gt; 1114 -&gt; 1116 -&gt; 1117 -&gt; 1116 -&gt; 1119 -&gt; 1120 -&gt; 1121 -&gt; 1122 -&gt; 1124</w:t>
      </w:r>
    </w:p>
    <w:p w14:paraId="44CF531D" w14:textId="77777777" w:rsidR="00B41747" w:rsidRDefault="00B41747" w:rsidP="00B41747">
      <w:pPr>
        <w:spacing w:line="360" w:lineRule="auto"/>
        <w:rPr>
          <w:sz w:val="20"/>
        </w:rPr>
      </w:pPr>
      <w:r>
        <w:rPr>
          <w:sz w:val="20"/>
        </w:rPr>
        <w:t>1112 -&gt; 1114 -&gt; 1116 -&gt; 1117 -&gt; 1116 -&gt; 1119 -&gt; 1120 -&gt; 1121 -&gt; 1122 -&gt; 1124 -&gt; 1121</w:t>
      </w:r>
    </w:p>
    <w:p w14:paraId="60B44870" w14:textId="77777777" w:rsidR="00B41747" w:rsidRDefault="00B41747" w:rsidP="00B41747">
      <w:pPr>
        <w:spacing w:line="360" w:lineRule="auto"/>
        <w:rPr>
          <w:sz w:val="20"/>
        </w:rPr>
      </w:pPr>
      <w:r>
        <w:rPr>
          <w:sz w:val="20"/>
        </w:rPr>
        <w:t>1112 -&gt; 1114 -&gt; 1116 -&gt; 1117 -&gt; 1116 -&gt; 1119 -&gt; 1120 -&gt; 1121 -&gt; 1122 -&gt; 1124 -&gt; 1121 -&gt; 1127</w:t>
      </w:r>
    </w:p>
    <w:p w14:paraId="7F4BE6C5" w14:textId="77777777" w:rsidR="00B41747" w:rsidRDefault="00B41747" w:rsidP="00B41747">
      <w:pPr>
        <w:spacing w:line="360" w:lineRule="auto"/>
        <w:rPr>
          <w:sz w:val="20"/>
        </w:rPr>
      </w:pPr>
    </w:p>
    <w:p w14:paraId="1DE11DF6" w14:textId="77777777" w:rsidR="00B41747" w:rsidRDefault="00B41747" w:rsidP="00B41747">
      <w:pPr>
        <w:spacing w:line="360" w:lineRule="auto"/>
        <w:rPr>
          <w:b/>
          <w:sz w:val="32"/>
          <w:szCs w:val="32"/>
        </w:rPr>
      </w:pPr>
      <w:r>
        <w:rPr>
          <w:b/>
          <w:sz w:val="32"/>
          <w:szCs w:val="32"/>
        </w:rPr>
        <w:t>Loop Boundary:</w:t>
      </w:r>
    </w:p>
    <w:p w14:paraId="60472CB9" w14:textId="77777777" w:rsidR="00B41747" w:rsidRDefault="00B41747" w:rsidP="00B41747"/>
    <w:tbl>
      <w:tblPr>
        <w:tblW w:w="93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EA48AB" w14:paraId="1B66CA87" w14:textId="77777777" w:rsidTr="00EA48AB">
        <w:trPr>
          <w:trHeight w:val="605"/>
        </w:trPr>
        <w:tc>
          <w:tcPr>
            <w:tcW w:w="1172" w:type="dxa"/>
          </w:tcPr>
          <w:p w14:paraId="258BA48D" w14:textId="77777777" w:rsidR="00EA48AB" w:rsidRDefault="00EA48AB" w:rsidP="00E3412B">
            <w:pPr>
              <w:spacing w:line="360" w:lineRule="auto"/>
              <w:jc w:val="center"/>
              <w:rPr>
                <w:b/>
              </w:rPr>
            </w:pPr>
            <w:r>
              <w:rPr>
                <w:b/>
              </w:rPr>
              <w:lastRenderedPageBreak/>
              <w:t>Test case#</w:t>
            </w:r>
          </w:p>
        </w:tc>
        <w:tc>
          <w:tcPr>
            <w:tcW w:w="2300" w:type="dxa"/>
          </w:tcPr>
          <w:p w14:paraId="79348BE9" w14:textId="77777777" w:rsidR="00EA48AB" w:rsidRDefault="00EA48AB" w:rsidP="00E3412B">
            <w:pPr>
              <w:spacing w:line="360" w:lineRule="auto"/>
              <w:jc w:val="center"/>
              <w:rPr>
                <w:b/>
              </w:rPr>
            </w:pPr>
            <w:r>
              <w:rPr>
                <w:b/>
              </w:rPr>
              <w:t>Input</w:t>
            </w:r>
          </w:p>
        </w:tc>
        <w:tc>
          <w:tcPr>
            <w:tcW w:w="2412" w:type="dxa"/>
          </w:tcPr>
          <w:p w14:paraId="431A5107" w14:textId="77777777" w:rsidR="00EA48AB" w:rsidRDefault="00EA48AB" w:rsidP="00E3412B">
            <w:pPr>
              <w:spacing w:line="360" w:lineRule="auto"/>
              <w:jc w:val="center"/>
              <w:rPr>
                <w:b/>
              </w:rPr>
            </w:pPr>
            <w:r>
              <w:rPr>
                <w:b/>
              </w:rPr>
              <w:t>Expected Output</w:t>
            </w:r>
          </w:p>
        </w:tc>
        <w:tc>
          <w:tcPr>
            <w:tcW w:w="3436" w:type="dxa"/>
          </w:tcPr>
          <w:p w14:paraId="0D6C1523" w14:textId="77777777" w:rsidR="00EA48AB" w:rsidRDefault="00EA48AB" w:rsidP="00E3412B">
            <w:pPr>
              <w:spacing w:line="360" w:lineRule="auto"/>
              <w:jc w:val="center"/>
              <w:rPr>
                <w:b/>
              </w:rPr>
            </w:pPr>
            <w:r>
              <w:rPr>
                <w:b/>
              </w:rPr>
              <w:t>Comments/Remarks</w:t>
            </w:r>
          </w:p>
          <w:p w14:paraId="067396A4" w14:textId="77777777" w:rsidR="00EA48AB" w:rsidRDefault="00EA48AB" w:rsidP="00E3412B">
            <w:pPr>
              <w:spacing w:line="360" w:lineRule="auto"/>
              <w:jc w:val="center"/>
              <w:rPr>
                <w:b/>
              </w:rPr>
            </w:pPr>
          </w:p>
        </w:tc>
      </w:tr>
      <w:tr w:rsidR="00EA48AB" w14:paraId="0CECE0D8" w14:textId="77777777" w:rsidTr="00EA48AB">
        <w:trPr>
          <w:trHeight w:val="605"/>
        </w:trPr>
        <w:tc>
          <w:tcPr>
            <w:tcW w:w="1172" w:type="dxa"/>
          </w:tcPr>
          <w:p w14:paraId="51745251" w14:textId="77777777" w:rsidR="00EA48AB" w:rsidRDefault="00EA48AB" w:rsidP="00E3412B">
            <w:pPr>
              <w:spacing w:line="360" w:lineRule="auto"/>
              <w:jc w:val="center"/>
              <w:rPr>
                <w:b/>
              </w:rPr>
            </w:pPr>
            <w:r>
              <w:rPr>
                <w:b/>
              </w:rPr>
              <w:t>1</w:t>
            </w:r>
          </w:p>
        </w:tc>
        <w:tc>
          <w:tcPr>
            <w:tcW w:w="2300" w:type="dxa"/>
          </w:tcPr>
          <w:p w14:paraId="7686CCE2" w14:textId="77777777" w:rsidR="00EA48AB" w:rsidRDefault="00EA48AB" w:rsidP="00E3412B">
            <w:pPr>
              <w:spacing w:line="360" w:lineRule="auto"/>
            </w:pPr>
            <w:r>
              <w:t>(0,2)</w:t>
            </w:r>
          </w:p>
        </w:tc>
        <w:tc>
          <w:tcPr>
            <w:tcW w:w="2412" w:type="dxa"/>
          </w:tcPr>
          <w:p w14:paraId="35213B24" w14:textId="680AF1FF" w:rsidR="00EA48AB" w:rsidRDefault="00EA48AB" w:rsidP="00E3412B">
            <w:pPr>
              <w:spacing w:line="360" w:lineRule="auto"/>
            </w:pPr>
            <w:r>
              <w:t>True</w:t>
            </w:r>
          </w:p>
        </w:tc>
        <w:tc>
          <w:tcPr>
            <w:tcW w:w="3436" w:type="dxa"/>
          </w:tcPr>
          <w:p w14:paraId="686EDBC7" w14:textId="77777777" w:rsidR="00EA48AB" w:rsidRDefault="00EA48AB" w:rsidP="00E3412B">
            <w:pPr>
              <w:spacing w:line="360" w:lineRule="auto"/>
              <w:jc w:val="left"/>
            </w:pPr>
            <w:r>
              <w:t>Covers 1109T</w:t>
            </w:r>
          </w:p>
          <w:p w14:paraId="7FF24924" w14:textId="77777777" w:rsidR="00EA48AB" w:rsidRDefault="00EA48AB" w:rsidP="00E3412B">
            <w:pPr>
              <w:spacing w:line="360" w:lineRule="auto"/>
              <w:rPr>
                <w:sz w:val="20"/>
              </w:rPr>
            </w:pPr>
            <w:r>
              <w:rPr>
                <w:sz w:val="22"/>
                <w:szCs w:val="22"/>
              </w:rPr>
              <w:t>When the loop will not execute</w:t>
            </w:r>
          </w:p>
        </w:tc>
      </w:tr>
      <w:tr w:rsidR="00EA48AB" w14:paraId="1798F4CF" w14:textId="77777777" w:rsidTr="00EA48AB">
        <w:trPr>
          <w:trHeight w:val="605"/>
        </w:trPr>
        <w:tc>
          <w:tcPr>
            <w:tcW w:w="1172" w:type="dxa"/>
          </w:tcPr>
          <w:p w14:paraId="767A6E32" w14:textId="77777777" w:rsidR="00EA48AB" w:rsidRDefault="00EA48AB" w:rsidP="00E3412B">
            <w:pPr>
              <w:spacing w:line="360" w:lineRule="auto"/>
              <w:jc w:val="center"/>
              <w:rPr>
                <w:b/>
              </w:rPr>
            </w:pPr>
            <w:r>
              <w:rPr>
                <w:b/>
              </w:rPr>
              <w:t>2</w:t>
            </w:r>
          </w:p>
        </w:tc>
        <w:tc>
          <w:tcPr>
            <w:tcW w:w="2300" w:type="dxa"/>
          </w:tcPr>
          <w:p w14:paraId="51E2690D" w14:textId="77777777" w:rsidR="00EA48AB" w:rsidRDefault="00EA48AB" w:rsidP="00E3412B">
            <w:pPr>
              <w:spacing w:line="360" w:lineRule="auto"/>
            </w:pPr>
            <w:r>
              <w:t>(1,2)</w:t>
            </w:r>
          </w:p>
        </w:tc>
        <w:tc>
          <w:tcPr>
            <w:tcW w:w="2412" w:type="dxa"/>
          </w:tcPr>
          <w:p w14:paraId="6D24DB30" w14:textId="27F43BF0" w:rsidR="00EA48AB" w:rsidRDefault="00EA48AB" w:rsidP="00E3412B">
            <w:pPr>
              <w:spacing w:line="360" w:lineRule="auto"/>
            </w:pPr>
            <w:r>
              <w:t>True</w:t>
            </w:r>
          </w:p>
        </w:tc>
        <w:tc>
          <w:tcPr>
            <w:tcW w:w="3436" w:type="dxa"/>
          </w:tcPr>
          <w:p w14:paraId="38EDD88A" w14:textId="77777777" w:rsidR="00EA48AB" w:rsidRDefault="00EA48AB" w:rsidP="00E3412B">
            <w:pPr>
              <w:spacing w:line="360" w:lineRule="auto"/>
              <w:jc w:val="left"/>
            </w:pPr>
            <w:r>
              <w:t>Covers 1112T once</w:t>
            </w:r>
          </w:p>
        </w:tc>
      </w:tr>
      <w:tr w:rsidR="00EA48AB" w14:paraId="36EAC372" w14:textId="77777777" w:rsidTr="00EA48AB">
        <w:trPr>
          <w:trHeight w:val="605"/>
        </w:trPr>
        <w:tc>
          <w:tcPr>
            <w:tcW w:w="1172" w:type="dxa"/>
          </w:tcPr>
          <w:p w14:paraId="61F47866" w14:textId="77777777" w:rsidR="00EA48AB" w:rsidRDefault="00EA48AB" w:rsidP="00E3412B">
            <w:pPr>
              <w:spacing w:line="360" w:lineRule="auto"/>
              <w:jc w:val="center"/>
              <w:rPr>
                <w:b/>
              </w:rPr>
            </w:pPr>
            <w:r>
              <w:rPr>
                <w:b/>
              </w:rPr>
              <w:t>3</w:t>
            </w:r>
          </w:p>
        </w:tc>
        <w:tc>
          <w:tcPr>
            <w:tcW w:w="2300" w:type="dxa"/>
          </w:tcPr>
          <w:p w14:paraId="7ABBBAAA" w14:textId="77777777" w:rsidR="00EA48AB" w:rsidRDefault="00EA48AB" w:rsidP="00E3412B">
            <w:pPr>
              <w:spacing w:line="360" w:lineRule="auto"/>
            </w:pPr>
            <w:r>
              <w:t>(5,2)</w:t>
            </w:r>
          </w:p>
        </w:tc>
        <w:tc>
          <w:tcPr>
            <w:tcW w:w="2412" w:type="dxa"/>
          </w:tcPr>
          <w:p w14:paraId="6B3D1E13" w14:textId="6B863C37" w:rsidR="00EA48AB" w:rsidRDefault="00EA48AB" w:rsidP="00E3412B">
            <w:pPr>
              <w:spacing w:line="360" w:lineRule="auto"/>
            </w:pPr>
            <w:r>
              <w:t>False</w:t>
            </w:r>
          </w:p>
        </w:tc>
        <w:tc>
          <w:tcPr>
            <w:tcW w:w="3436" w:type="dxa"/>
          </w:tcPr>
          <w:p w14:paraId="7D4DEA96" w14:textId="77777777" w:rsidR="00EA48AB" w:rsidRDefault="00EA48AB" w:rsidP="00E3412B">
            <w:pPr>
              <w:spacing w:line="360" w:lineRule="auto"/>
              <w:jc w:val="left"/>
            </w:pPr>
            <w:r>
              <w:t>Covers 1112T</w:t>
            </w:r>
          </w:p>
          <w:p w14:paraId="312D6E3C" w14:textId="77777777" w:rsidR="00EA48AB" w:rsidRDefault="00EA48AB" w:rsidP="00E3412B">
            <w:pPr>
              <w:spacing w:line="360" w:lineRule="auto"/>
              <w:jc w:val="left"/>
            </w:pPr>
            <w:r>
              <w:t>more than one passes</w:t>
            </w:r>
          </w:p>
        </w:tc>
      </w:tr>
    </w:tbl>
    <w:p w14:paraId="6758C979" w14:textId="77777777" w:rsidR="00B41747" w:rsidRDefault="00B41747" w:rsidP="00B41747">
      <w:pPr>
        <w:spacing w:line="360" w:lineRule="auto"/>
      </w:pPr>
    </w:p>
    <w:p w14:paraId="543617B9" w14:textId="77777777" w:rsidR="00B41747" w:rsidRDefault="00B41747" w:rsidP="00B41747">
      <w:pPr>
        <w:spacing w:line="360" w:lineRule="auto"/>
        <w:rPr>
          <w:b/>
          <w:sz w:val="32"/>
          <w:szCs w:val="32"/>
        </w:rPr>
      </w:pPr>
      <w:r>
        <w:rPr>
          <w:b/>
          <w:sz w:val="32"/>
          <w:szCs w:val="32"/>
        </w:rPr>
        <w:t>Basis Path:</w:t>
      </w:r>
    </w:p>
    <w:p w14:paraId="3A38FC35" w14:textId="77777777" w:rsidR="00B41747" w:rsidRDefault="00B41747" w:rsidP="00B41747">
      <w:pPr>
        <w:spacing w:line="360" w:lineRule="auto"/>
        <w:rPr>
          <w:b/>
        </w:rPr>
      </w:pPr>
      <w:r>
        <w:rPr>
          <w:b/>
        </w:rPr>
        <w:t>Path 1:</w:t>
      </w:r>
    </w:p>
    <w:p w14:paraId="37305B97" w14:textId="77777777" w:rsidR="00B41747" w:rsidRDefault="00B41747" w:rsidP="00B41747">
      <w:pPr>
        <w:spacing w:line="360" w:lineRule="auto"/>
      </w:pPr>
      <w:r>
        <w:t>1101, 1103, 1104, 1105, 1106, 1127</w:t>
      </w:r>
    </w:p>
    <w:p w14:paraId="55367DA1" w14:textId="77777777" w:rsidR="00B41747" w:rsidRDefault="00B41747" w:rsidP="00B41747">
      <w:pPr>
        <w:spacing w:line="360" w:lineRule="auto"/>
        <w:rPr>
          <w:b/>
        </w:rPr>
      </w:pPr>
      <w:r>
        <w:rPr>
          <w:b/>
        </w:rPr>
        <w:t>Path 2:</w:t>
      </w:r>
    </w:p>
    <w:p w14:paraId="267E7829" w14:textId="77777777" w:rsidR="00B41747" w:rsidRDefault="00B41747" w:rsidP="00B41747">
      <w:pPr>
        <w:spacing w:line="360" w:lineRule="auto"/>
      </w:pPr>
      <w:r>
        <w:t>1101, 1103, 1104, 1105, 1106, 1109, 1110, 1127</w:t>
      </w:r>
    </w:p>
    <w:p w14:paraId="5CD47B3C" w14:textId="77777777" w:rsidR="00B41747" w:rsidRDefault="00B41747" w:rsidP="00B41747">
      <w:pPr>
        <w:spacing w:line="360" w:lineRule="auto"/>
        <w:rPr>
          <w:b/>
        </w:rPr>
      </w:pPr>
      <w:r>
        <w:rPr>
          <w:b/>
        </w:rPr>
        <w:t>Path 3:</w:t>
      </w:r>
    </w:p>
    <w:p w14:paraId="5E888B6E" w14:textId="77777777" w:rsidR="00B41747" w:rsidRDefault="00B41747" w:rsidP="00B41747">
      <w:pPr>
        <w:spacing w:line="360" w:lineRule="auto"/>
      </w:pPr>
      <w:r>
        <w:t>1101, 1103, 1104, 1105, 1106, 1109, 1110, 1112, 1113, 1114, 1115, 1116, 1117, 1119, 1120, 1127</w:t>
      </w:r>
    </w:p>
    <w:p w14:paraId="3759E49C" w14:textId="77777777" w:rsidR="00B41747" w:rsidRDefault="00B41747" w:rsidP="00B41747">
      <w:pPr>
        <w:spacing w:line="360" w:lineRule="auto"/>
      </w:pPr>
      <w:r>
        <w:rPr>
          <w:b/>
        </w:rPr>
        <w:t>Path 4:</w:t>
      </w:r>
      <w:r>
        <w:t xml:space="preserve"> </w:t>
      </w:r>
    </w:p>
    <w:p w14:paraId="0EA412DC" w14:textId="77777777" w:rsidR="00B41747" w:rsidRDefault="00B41747" w:rsidP="00B41747">
      <w:pPr>
        <w:spacing w:line="360" w:lineRule="auto"/>
      </w:pPr>
      <w:r>
        <w:t>1101, 1103, 1104, 1105, 1106, 1109, 1110, 1112, 1113, 1114, 1115, 1116, 1117, 1119, 1120, 1121, 1122, 1123, 1124, 1127</w:t>
      </w:r>
    </w:p>
    <w:p w14:paraId="477441C3" w14:textId="77777777" w:rsidR="00B41747" w:rsidRDefault="00B41747" w:rsidP="00B41747">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41747" w14:paraId="36656BFF"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520BA663" w14:textId="77777777" w:rsidR="00B41747" w:rsidRDefault="00B41747"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23FB07EC" w14:textId="77777777" w:rsidR="00B41747" w:rsidRDefault="00B41747"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06BA80C" w14:textId="77777777" w:rsidR="00B41747" w:rsidRDefault="00B41747"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D1AC0DA" w14:textId="77777777" w:rsidR="00B41747" w:rsidRDefault="00B41747" w:rsidP="00E3412B">
            <w:pPr>
              <w:jc w:val="center"/>
              <w:rPr>
                <w:b/>
              </w:rPr>
            </w:pPr>
            <w:r>
              <w:rPr>
                <w:b/>
              </w:rPr>
              <w:t>Uses</w:t>
            </w:r>
          </w:p>
        </w:tc>
      </w:tr>
      <w:tr w:rsidR="00B41747" w14:paraId="3FD5ECC8"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6BECF8C4" w14:textId="77777777" w:rsidR="00B41747" w:rsidRDefault="00B41747"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05CF4"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F040" w14:textId="77777777" w:rsidR="00B41747" w:rsidRDefault="00B41747" w:rsidP="00E3412B">
            <w:pPr>
              <w:jc w:val="left"/>
              <w:rPr>
                <w:rFonts w:ascii="Times New Roman" w:hAnsi="Times New Roman"/>
                <w:sz w:val="22"/>
                <w:szCs w:val="22"/>
              </w:rPr>
            </w:pPr>
            <w:r>
              <w:rPr>
                <w:rFonts w:ascii="Times New Roman" w:hAnsi="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FD1F1" w14:textId="77777777" w:rsidR="00B41747" w:rsidRDefault="00B41747" w:rsidP="00E3412B">
            <w:pPr>
              <w:jc w:val="left"/>
              <w:rPr>
                <w:rFonts w:ascii="Times New Roman" w:hAnsi="Times New Roman"/>
                <w:sz w:val="22"/>
                <w:szCs w:val="22"/>
              </w:rPr>
            </w:pPr>
            <w:r>
              <w:rPr>
                <w:rFonts w:ascii="Times New Roman" w:hAnsi="Times New Roman"/>
                <w:sz w:val="22"/>
                <w:szCs w:val="22"/>
              </w:rPr>
              <w:t>1112</w:t>
            </w:r>
          </w:p>
        </w:tc>
      </w:tr>
      <w:tr w:rsidR="00B41747" w14:paraId="56CF1B1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0CE99385" w14:textId="77777777" w:rsidR="00B41747" w:rsidRDefault="00B41747"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77CD0724" w14:textId="77777777" w:rsidR="00B41747" w:rsidRDefault="00B41747" w:rsidP="00E3412B">
            <w:pPr>
              <w:jc w:val="left"/>
            </w:pPr>
            <w:proofErr w:type="spellStart"/>
            <w:r>
              <w:rPr>
                <w:rFonts w:ascii="Times New Roman" w:hAnsi="Times New Roman"/>
                <w:sz w:val="22"/>
                <w:szCs w:val="22"/>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E844" w14:textId="77777777" w:rsidR="00B41747" w:rsidRDefault="00B41747" w:rsidP="00E3412B">
            <w:pPr>
              <w:jc w:val="left"/>
              <w:rPr>
                <w:rFonts w:ascii="Times New Roman" w:hAnsi="Times New Roman"/>
                <w:sz w:val="22"/>
                <w:szCs w:val="22"/>
              </w:rPr>
            </w:pPr>
            <w:r>
              <w:rPr>
                <w:rFonts w:ascii="Times New Roman" w:hAnsi="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639AA" w14:textId="77777777" w:rsidR="00B41747" w:rsidRDefault="00B41747" w:rsidP="00E3412B">
            <w:pPr>
              <w:jc w:val="left"/>
              <w:rPr>
                <w:rFonts w:ascii="Times New Roman" w:hAnsi="Times New Roman"/>
                <w:sz w:val="22"/>
                <w:szCs w:val="22"/>
              </w:rPr>
            </w:pPr>
            <w:r>
              <w:rPr>
                <w:rFonts w:ascii="Times New Roman" w:hAnsi="Times New Roman"/>
                <w:sz w:val="22"/>
                <w:szCs w:val="22"/>
              </w:rPr>
              <w:t>1109,1116</w:t>
            </w:r>
          </w:p>
        </w:tc>
      </w:tr>
      <w:tr w:rsidR="00B41747" w14:paraId="50FFD4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24FA74F" w14:textId="77777777" w:rsidR="00B41747" w:rsidRDefault="00B41747"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26D00"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C50AC" w14:textId="77777777" w:rsidR="00B41747" w:rsidRDefault="00B41747" w:rsidP="00E3412B">
            <w:pPr>
              <w:jc w:val="left"/>
              <w:rPr>
                <w:rFonts w:ascii="Times New Roman" w:hAnsi="Times New Roman"/>
                <w:sz w:val="22"/>
                <w:szCs w:val="22"/>
              </w:rPr>
            </w:pPr>
            <w:r>
              <w:rPr>
                <w:rFonts w:ascii="Times New Roman" w:hAnsi="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FAEBF" w14:textId="77777777" w:rsidR="00B41747" w:rsidRDefault="00B41747" w:rsidP="00E3412B">
            <w:pPr>
              <w:jc w:val="left"/>
              <w:rPr>
                <w:rFonts w:ascii="Times New Roman" w:hAnsi="Times New Roman"/>
                <w:sz w:val="22"/>
                <w:szCs w:val="22"/>
              </w:rPr>
            </w:pPr>
            <w:r>
              <w:rPr>
                <w:rFonts w:ascii="Times New Roman" w:hAnsi="Times New Roman"/>
                <w:sz w:val="22"/>
                <w:szCs w:val="22"/>
              </w:rPr>
              <w:t>1106</w:t>
            </w:r>
          </w:p>
        </w:tc>
      </w:tr>
    </w:tbl>
    <w:p w14:paraId="01899558" w14:textId="77777777" w:rsidR="00B41747" w:rsidRDefault="00B41747" w:rsidP="00B41747">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41747" w14:paraId="4AD3294B"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32F0F7" w14:textId="77777777" w:rsidR="00B41747" w:rsidRDefault="00B41747"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B52FCB6" w14:textId="77777777" w:rsidR="00B41747" w:rsidRDefault="00B41747"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79B5B44F" w14:textId="77777777" w:rsidR="00B41747" w:rsidRDefault="00B41747" w:rsidP="00E3412B">
            <w:pPr>
              <w:jc w:val="center"/>
              <w:rPr>
                <w:b/>
              </w:rPr>
            </w:pPr>
            <w:r>
              <w:rPr>
                <w:b/>
              </w:rPr>
              <w:t>DU pairs</w:t>
            </w:r>
          </w:p>
        </w:tc>
      </w:tr>
      <w:tr w:rsidR="00B41747" w14:paraId="1634A294"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21E3FFFC" w14:textId="77777777" w:rsidR="00B41747" w:rsidRDefault="00B41747"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022F0"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93A77" w14:textId="77777777" w:rsidR="00B41747" w:rsidRDefault="00B41747" w:rsidP="00E3412B">
            <w:pPr>
              <w:jc w:val="left"/>
              <w:rPr>
                <w:rFonts w:ascii="Times New Roman" w:hAnsi="Times New Roman"/>
                <w:sz w:val="22"/>
                <w:szCs w:val="22"/>
              </w:rPr>
            </w:pPr>
            <w:r>
              <w:rPr>
                <w:rFonts w:ascii="Times New Roman" w:hAnsi="Times New Roman"/>
                <w:sz w:val="22"/>
                <w:szCs w:val="22"/>
              </w:rPr>
              <w:t>&lt;1101,1112&gt;</w:t>
            </w:r>
          </w:p>
        </w:tc>
      </w:tr>
      <w:tr w:rsidR="00B41747" w14:paraId="4CA384F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7C4DB5D8" w14:textId="77777777" w:rsidR="00B41747" w:rsidRDefault="00B41747"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4C461482" w14:textId="77777777" w:rsidR="00B41747" w:rsidRDefault="00B41747" w:rsidP="00E3412B">
            <w:pPr>
              <w:jc w:val="left"/>
            </w:pPr>
            <w:proofErr w:type="spellStart"/>
            <w:r>
              <w:rPr>
                <w:rFonts w:ascii="Times New Roman" w:hAnsi="Times New Roman"/>
                <w:sz w:val="22"/>
                <w:szCs w:val="22"/>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D8E94" w14:textId="77777777" w:rsidR="00B41747" w:rsidRDefault="00B41747" w:rsidP="00E3412B">
            <w:pPr>
              <w:jc w:val="left"/>
              <w:rPr>
                <w:rFonts w:ascii="Times New Roman" w:hAnsi="Times New Roman"/>
                <w:sz w:val="22"/>
                <w:szCs w:val="22"/>
              </w:rPr>
            </w:pPr>
            <w:r>
              <w:rPr>
                <w:rFonts w:ascii="Times New Roman" w:hAnsi="Times New Roman"/>
                <w:sz w:val="22"/>
                <w:szCs w:val="22"/>
              </w:rPr>
              <w:t>&lt;1101,1109&gt;,&lt;1110,1116&gt;</w:t>
            </w:r>
          </w:p>
        </w:tc>
      </w:tr>
      <w:tr w:rsidR="00B41747" w14:paraId="0A7C8ED8"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38305F88" w14:textId="77777777" w:rsidR="00B41747" w:rsidRDefault="00B41747"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DA48C"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54EC" w14:textId="77777777" w:rsidR="00B41747" w:rsidRDefault="00B41747" w:rsidP="00E3412B">
            <w:pPr>
              <w:jc w:val="left"/>
              <w:rPr>
                <w:rFonts w:ascii="Times New Roman" w:hAnsi="Times New Roman"/>
                <w:sz w:val="22"/>
                <w:szCs w:val="22"/>
              </w:rPr>
            </w:pPr>
            <w:r>
              <w:rPr>
                <w:rFonts w:ascii="Times New Roman" w:hAnsi="Times New Roman"/>
                <w:sz w:val="22"/>
                <w:szCs w:val="22"/>
              </w:rPr>
              <w:t>&lt;1105,1106&gt;</w:t>
            </w:r>
          </w:p>
        </w:tc>
      </w:tr>
    </w:tbl>
    <w:p w14:paraId="6780B548" w14:textId="77777777" w:rsidR="00B41747" w:rsidRDefault="00B41747" w:rsidP="00B41747">
      <w:pPr>
        <w:spacing w:line="360" w:lineRule="auto"/>
        <w:rPr>
          <w:b/>
          <w:sz w:val="36"/>
          <w:szCs w:val="36"/>
          <w:u w:val="single"/>
        </w:rPr>
      </w:pPr>
    </w:p>
    <w:tbl>
      <w:tblPr>
        <w:tblW w:w="90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EA48AB" w14:paraId="38AEABE9" w14:textId="77777777" w:rsidTr="00EA48AB">
        <w:trPr>
          <w:trHeight w:val="719"/>
        </w:trPr>
        <w:tc>
          <w:tcPr>
            <w:tcW w:w="1114" w:type="dxa"/>
          </w:tcPr>
          <w:p w14:paraId="4FB76991" w14:textId="77777777" w:rsidR="00EA48AB" w:rsidRDefault="00EA48AB" w:rsidP="00E3412B">
            <w:pPr>
              <w:spacing w:line="360" w:lineRule="auto"/>
              <w:jc w:val="center"/>
              <w:rPr>
                <w:b/>
              </w:rPr>
            </w:pPr>
            <w:r>
              <w:rPr>
                <w:b/>
              </w:rPr>
              <w:t>Test case#</w:t>
            </w:r>
          </w:p>
        </w:tc>
        <w:tc>
          <w:tcPr>
            <w:tcW w:w="2312" w:type="dxa"/>
          </w:tcPr>
          <w:p w14:paraId="4A59B46B" w14:textId="77777777" w:rsidR="00EA48AB" w:rsidRDefault="00EA48AB" w:rsidP="00E3412B">
            <w:pPr>
              <w:spacing w:line="360" w:lineRule="auto"/>
              <w:jc w:val="center"/>
              <w:rPr>
                <w:b/>
              </w:rPr>
            </w:pPr>
            <w:r>
              <w:rPr>
                <w:b/>
              </w:rPr>
              <w:t>Input</w:t>
            </w:r>
          </w:p>
        </w:tc>
        <w:tc>
          <w:tcPr>
            <w:tcW w:w="2327" w:type="dxa"/>
          </w:tcPr>
          <w:p w14:paraId="270588F4" w14:textId="77777777" w:rsidR="00EA48AB" w:rsidRDefault="00EA48AB" w:rsidP="00E3412B">
            <w:pPr>
              <w:spacing w:line="360" w:lineRule="auto"/>
              <w:jc w:val="center"/>
              <w:rPr>
                <w:b/>
              </w:rPr>
            </w:pPr>
            <w:r>
              <w:rPr>
                <w:b/>
              </w:rPr>
              <w:t>Expected Output</w:t>
            </w:r>
          </w:p>
        </w:tc>
        <w:tc>
          <w:tcPr>
            <w:tcW w:w="3273" w:type="dxa"/>
          </w:tcPr>
          <w:p w14:paraId="7D028A3D" w14:textId="77777777" w:rsidR="00EA48AB" w:rsidRDefault="00EA48AB" w:rsidP="00E3412B">
            <w:pPr>
              <w:spacing w:line="360" w:lineRule="auto"/>
              <w:jc w:val="center"/>
              <w:rPr>
                <w:b/>
              </w:rPr>
            </w:pPr>
            <w:r>
              <w:rPr>
                <w:b/>
              </w:rPr>
              <w:t>Comments/Remarks</w:t>
            </w:r>
          </w:p>
          <w:p w14:paraId="657E4875" w14:textId="77777777" w:rsidR="00EA48AB" w:rsidRDefault="00EA48AB" w:rsidP="00E3412B">
            <w:pPr>
              <w:spacing w:line="360" w:lineRule="auto"/>
              <w:jc w:val="center"/>
              <w:rPr>
                <w:b/>
              </w:rPr>
            </w:pPr>
          </w:p>
        </w:tc>
      </w:tr>
      <w:tr w:rsidR="00EA48AB" w14:paraId="7C670BEA" w14:textId="77777777" w:rsidTr="00EA48AB">
        <w:trPr>
          <w:trHeight w:val="719"/>
        </w:trPr>
        <w:tc>
          <w:tcPr>
            <w:tcW w:w="1114" w:type="dxa"/>
          </w:tcPr>
          <w:p w14:paraId="2005E9B4" w14:textId="77777777" w:rsidR="00EA48AB" w:rsidRDefault="00EA48AB" w:rsidP="00E3412B">
            <w:pPr>
              <w:spacing w:line="360" w:lineRule="auto"/>
              <w:jc w:val="center"/>
              <w:rPr>
                <w:b/>
              </w:rPr>
            </w:pPr>
            <w:r>
              <w:rPr>
                <w:b/>
              </w:rPr>
              <w:t>1</w:t>
            </w:r>
          </w:p>
        </w:tc>
        <w:tc>
          <w:tcPr>
            <w:tcW w:w="2312" w:type="dxa"/>
          </w:tcPr>
          <w:p w14:paraId="1DE372FD" w14:textId="77777777" w:rsidR="00EA48AB" w:rsidRDefault="00EA48AB" w:rsidP="00E3412B">
            <w:pPr>
              <w:widowControl w:val="0"/>
              <w:ind w:right="476"/>
              <w:jc w:val="right"/>
            </w:pPr>
            <w:r>
              <w:t>(4, null)</w:t>
            </w:r>
          </w:p>
        </w:tc>
        <w:tc>
          <w:tcPr>
            <w:tcW w:w="2327" w:type="dxa"/>
          </w:tcPr>
          <w:p w14:paraId="70F58DD9" w14:textId="76388FB9" w:rsidR="00EA48AB" w:rsidRDefault="00AD5B4D" w:rsidP="00E3412B">
            <w:pPr>
              <w:spacing w:line="360" w:lineRule="auto"/>
              <w:jc w:val="center"/>
            </w:pPr>
            <w:r>
              <w:t>T</w:t>
            </w:r>
            <w:r w:rsidR="00EA48AB">
              <w:t>rue</w:t>
            </w:r>
          </w:p>
        </w:tc>
        <w:tc>
          <w:tcPr>
            <w:tcW w:w="3273" w:type="dxa"/>
          </w:tcPr>
          <w:p w14:paraId="694E502F" w14:textId="77777777" w:rsidR="00EA48AB" w:rsidRDefault="00EA48AB" w:rsidP="00E3412B">
            <w:pPr>
              <w:spacing w:line="360" w:lineRule="auto"/>
              <w:jc w:val="center"/>
            </w:pPr>
            <w:r>
              <w:t>It returns true second null value is handled in function</w:t>
            </w:r>
          </w:p>
        </w:tc>
      </w:tr>
      <w:tr w:rsidR="00EA48AB" w14:paraId="7D6F952C" w14:textId="77777777" w:rsidTr="00EA48AB">
        <w:trPr>
          <w:trHeight w:val="719"/>
        </w:trPr>
        <w:tc>
          <w:tcPr>
            <w:tcW w:w="1114" w:type="dxa"/>
          </w:tcPr>
          <w:p w14:paraId="1840FEFB" w14:textId="77777777" w:rsidR="00EA48AB" w:rsidRDefault="00EA48AB" w:rsidP="00E3412B">
            <w:pPr>
              <w:spacing w:line="360" w:lineRule="auto"/>
              <w:jc w:val="center"/>
              <w:rPr>
                <w:b/>
              </w:rPr>
            </w:pPr>
            <w:r>
              <w:rPr>
                <w:b/>
              </w:rPr>
              <w:lastRenderedPageBreak/>
              <w:t>2</w:t>
            </w:r>
          </w:p>
        </w:tc>
        <w:tc>
          <w:tcPr>
            <w:tcW w:w="2312" w:type="dxa"/>
          </w:tcPr>
          <w:p w14:paraId="1082971D" w14:textId="77777777" w:rsidR="00EA48AB" w:rsidRDefault="00EA48AB" w:rsidP="00E3412B">
            <w:pPr>
              <w:widowControl w:val="0"/>
              <w:spacing w:line="337" w:lineRule="auto"/>
              <w:ind w:left="213" w:right="128"/>
              <w:jc w:val="center"/>
            </w:pPr>
            <w:r>
              <w:t>(7,9)</w:t>
            </w:r>
          </w:p>
        </w:tc>
        <w:tc>
          <w:tcPr>
            <w:tcW w:w="2327" w:type="dxa"/>
          </w:tcPr>
          <w:p w14:paraId="005517EA" w14:textId="495BE9B0" w:rsidR="00EA48AB" w:rsidRDefault="00AD5B4D" w:rsidP="00E3412B">
            <w:pPr>
              <w:spacing w:line="360" w:lineRule="auto"/>
              <w:jc w:val="center"/>
            </w:pPr>
            <w:r>
              <w:t>F</w:t>
            </w:r>
            <w:r w:rsidR="00EA48AB">
              <w:t>alse</w:t>
            </w:r>
          </w:p>
        </w:tc>
        <w:tc>
          <w:tcPr>
            <w:tcW w:w="3273" w:type="dxa"/>
          </w:tcPr>
          <w:p w14:paraId="4EF739C2" w14:textId="77777777" w:rsidR="00EA48AB" w:rsidRDefault="00EA48AB" w:rsidP="00E3412B">
            <w:pPr>
              <w:spacing w:line="360" w:lineRule="auto"/>
              <w:jc w:val="center"/>
            </w:pPr>
            <w:r>
              <w:t>It returns the result false due to its values</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A22AF55" w14:textId="77777777" w:rsidR="00B8519C" w:rsidRDefault="00B8519C" w:rsidP="00B8519C">
      <w:pPr>
        <w:widowControl w:val="0"/>
        <w:jc w:val="left"/>
        <w:rPr>
          <w:b/>
          <w:sz w:val="32"/>
          <w:szCs w:val="32"/>
        </w:rPr>
      </w:pPr>
      <w:r>
        <w:rPr>
          <w:b/>
          <w:sz w:val="32"/>
          <w:szCs w:val="32"/>
        </w:rPr>
        <w:lastRenderedPageBreak/>
        <w:t xml:space="preserve">Statement Coverage: </w:t>
      </w:r>
    </w:p>
    <w:tbl>
      <w:tblPr>
        <w:tblW w:w="9243"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FD2575" w14:paraId="64FE0EDA" w14:textId="77777777" w:rsidTr="00677A7D">
        <w:trPr>
          <w:trHeight w:val="746"/>
        </w:trPr>
        <w:tc>
          <w:tcPr>
            <w:tcW w:w="1073" w:type="dxa"/>
            <w:shd w:val="clear" w:color="auto" w:fill="auto"/>
            <w:tcMar>
              <w:top w:w="100" w:type="dxa"/>
              <w:left w:w="100" w:type="dxa"/>
              <w:bottom w:w="100" w:type="dxa"/>
              <w:right w:w="100" w:type="dxa"/>
            </w:tcMar>
          </w:tcPr>
          <w:p w14:paraId="5FAD2CCA" w14:textId="77777777" w:rsidR="00FD2575" w:rsidRDefault="00FD2575" w:rsidP="00E3412B">
            <w:pPr>
              <w:widowControl w:val="0"/>
              <w:jc w:val="center"/>
              <w:rPr>
                <w:b/>
              </w:rPr>
            </w:pPr>
            <w:r>
              <w:rPr>
                <w:b/>
              </w:rPr>
              <w:t xml:space="preserve">Test </w:t>
            </w:r>
          </w:p>
          <w:p w14:paraId="119C2437" w14:textId="77777777" w:rsidR="00FD2575" w:rsidRDefault="00FD2575" w:rsidP="00E3412B">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2E261BDC" w14:textId="77777777" w:rsidR="00FD2575" w:rsidRDefault="00FD2575" w:rsidP="00E3412B">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4B3EE40C" w14:textId="77777777" w:rsidR="00FD2575" w:rsidRDefault="00FD2575" w:rsidP="00E3412B">
            <w:pPr>
              <w:widowControl w:val="0"/>
              <w:ind w:right="345"/>
              <w:jc w:val="right"/>
              <w:rPr>
                <w:b/>
              </w:rPr>
            </w:pPr>
            <w:r>
              <w:rPr>
                <w:b/>
              </w:rPr>
              <w:t xml:space="preserve">Expected </w:t>
            </w:r>
          </w:p>
          <w:p w14:paraId="46BF6B83" w14:textId="77777777" w:rsidR="00FD2575" w:rsidRDefault="00FD2575" w:rsidP="00E3412B">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7C871358" w14:textId="77777777" w:rsidR="00FD2575" w:rsidRDefault="00FD2575" w:rsidP="00E3412B">
            <w:pPr>
              <w:widowControl w:val="0"/>
              <w:jc w:val="center"/>
              <w:rPr>
                <w:b/>
              </w:rPr>
            </w:pPr>
            <w:r>
              <w:rPr>
                <w:b/>
              </w:rPr>
              <w:t xml:space="preserve"> Comments/Remarks</w:t>
            </w:r>
          </w:p>
        </w:tc>
      </w:tr>
      <w:tr w:rsidR="00FD2575" w14:paraId="1BFC6F7A" w14:textId="77777777" w:rsidTr="00677A7D">
        <w:trPr>
          <w:trHeight w:val="1129"/>
        </w:trPr>
        <w:tc>
          <w:tcPr>
            <w:tcW w:w="1073" w:type="dxa"/>
            <w:shd w:val="clear" w:color="auto" w:fill="auto"/>
            <w:tcMar>
              <w:top w:w="100" w:type="dxa"/>
              <w:left w:w="100" w:type="dxa"/>
              <w:bottom w:w="100" w:type="dxa"/>
              <w:right w:w="100" w:type="dxa"/>
            </w:tcMar>
          </w:tcPr>
          <w:p w14:paraId="018CB304" w14:textId="77777777" w:rsidR="00FD2575" w:rsidRDefault="00FD2575" w:rsidP="00E3412B">
            <w:pPr>
              <w:widowControl w:val="0"/>
              <w:ind w:left="138"/>
              <w:jc w:val="left"/>
              <w:rPr>
                <w:b/>
              </w:rPr>
            </w:pPr>
            <w:r>
              <w:rPr>
                <w:b/>
              </w:rPr>
              <w:t xml:space="preserve">1 </w:t>
            </w:r>
          </w:p>
        </w:tc>
        <w:tc>
          <w:tcPr>
            <w:tcW w:w="2241" w:type="dxa"/>
            <w:shd w:val="clear" w:color="auto" w:fill="auto"/>
            <w:tcMar>
              <w:top w:w="100" w:type="dxa"/>
              <w:left w:w="100" w:type="dxa"/>
              <w:bottom w:w="100" w:type="dxa"/>
              <w:right w:w="100" w:type="dxa"/>
            </w:tcMar>
          </w:tcPr>
          <w:p w14:paraId="0DBC508F" w14:textId="77777777" w:rsidR="00FD2575" w:rsidRDefault="00FD2575" w:rsidP="00E3412B">
            <w:pPr>
              <w:widowControl w:val="0"/>
              <w:ind w:right="131"/>
              <w:jc w:val="left"/>
            </w:pPr>
            <w:r>
              <w:t xml:space="preserve">x = {10,20} </w:t>
            </w:r>
          </w:p>
          <w:p w14:paraId="0C6B48F5" w14:textId="77777777" w:rsidR="00FD2575" w:rsidRDefault="00FD2575" w:rsidP="00E3412B">
            <w:pPr>
              <w:widowControl w:val="0"/>
              <w:spacing w:before="124"/>
              <w:ind w:right="131"/>
              <w:jc w:val="left"/>
            </w:pPr>
            <w:r>
              <w:t>y = {30,40}</w:t>
            </w:r>
          </w:p>
        </w:tc>
        <w:tc>
          <w:tcPr>
            <w:tcW w:w="2404" w:type="dxa"/>
            <w:shd w:val="clear" w:color="auto" w:fill="auto"/>
            <w:tcMar>
              <w:top w:w="100" w:type="dxa"/>
              <w:left w:w="100" w:type="dxa"/>
              <w:bottom w:w="100" w:type="dxa"/>
              <w:right w:w="100" w:type="dxa"/>
            </w:tcMar>
          </w:tcPr>
          <w:p w14:paraId="7EE5F245" w14:textId="77777777" w:rsidR="00FD2575" w:rsidRDefault="00FD2575" w:rsidP="00E3412B">
            <w:pPr>
              <w:widowControl w:val="0"/>
              <w:jc w:val="center"/>
            </w:pPr>
            <w:r>
              <w:t xml:space="preserve">[-21,20] </w:t>
            </w:r>
          </w:p>
        </w:tc>
        <w:tc>
          <w:tcPr>
            <w:tcW w:w="3525" w:type="dxa"/>
            <w:shd w:val="clear" w:color="auto" w:fill="auto"/>
            <w:tcMar>
              <w:top w:w="100" w:type="dxa"/>
              <w:left w:w="100" w:type="dxa"/>
              <w:bottom w:w="100" w:type="dxa"/>
              <w:right w:w="100" w:type="dxa"/>
            </w:tcMar>
          </w:tcPr>
          <w:p w14:paraId="650F5A31" w14:textId="77777777" w:rsidR="00FD2575" w:rsidRDefault="00FD2575" w:rsidP="00E50A5D">
            <w:pPr>
              <w:widowControl w:val="0"/>
              <w:spacing w:line="337" w:lineRule="auto"/>
              <w:ind w:right="116"/>
              <w:jc w:val="left"/>
            </w:pPr>
            <w:r>
              <w:t xml:space="preserve">covers 1549, 1550, 1551, 1552, 1553, 1555, </w:t>
            </w:r>
          </w:p>
          <w:p w14:paraId="20DB669E" w14:textId="1903FED7" w:rsidR="00FD2575" w:rsidRDefault="00FD2575" w:rsidP="00E50A5D">
            <w:pPr>
              <w:widowControl w:val="0"/>
              <w:spacing w:line="337" w:lineRule="auto"/>
              <w:ind w:right="116"/>
              <w:jc w:val="left"/>
            </w:pPr>
            <w:r>
              <w:t>1563,1564, 1565, 1568</w:t>
            </w:r>
          </w:p>
        </w:tc>
      </w:tr>
      <w:tr w:rsidR="00FD2575" w14:paraId="23062CEA" w14:textId="77777777" w:rsidTr="00677A7D">
        <w:trPr>
          <w:trHeight w:val="1493"/>
        </w:trPr>
        <w:tc>
          <w:tcPr>
            <w:tcW w:w="1073" w:type="dxa"/>
            <w:shd w:val="clear" w:color="auto" w:fill="auto"/>
            <w:tcMar>
              <w:top w:w="100" w:type="dxa"/>
              <w:left w:w="100" w:type="dxa"/>
              <w:bottom w:w="100" w:type="dxa"/>
              <w:right w:w="100" w:type="dxa"/>
            </w:tcMar>
          </w:tcPr>
          <w:p w14:paraId="3E4D5803" w14:textId="77777777" w:rsidR="00FD2575" w:rsidRDefault="00FD2575" w:rsidP="00E3412B">
            <w:pPr>
              <w:widowControl w:val="0"/>
              <w:ind w:left="136"/>
              <w:jc w:val="left"/>
              <w:rPr>
                <w:b/>
              </w:rPr>
            </w:pPr>
            <w:r>
              <w:rPr>
                <w:b/>
              </w:rPr>
              <w:t xml:space="preserve">2 </w:t>
            </w:r>
          </w:p>
        </w:tc>
        <w:tc>
          <w:tcPr>
            <w:tcW w:w="2241" w:type="dxa"/>
            <w:shd w:val="clear" w:color="auto" w:fill="auto"/>
            <w:tcMar>
              <w:top w:w="100" w:type="dxa"/>
              <w:left w:w="100" w:type="dxa"/>
              <w:bottom w:w="100" w:type="dxa"/>
              <w:right w:w="100" w:type="dxa"/>
            </w:tcMar>
          </w:tcPr>
          <w:p w14:paraId="383649E0" w14:textId="77777777" w:rsidR="00FD2575" w:rsidRDefault="00FD2575" w:rsidP="00E3412B">
            <w:pPr>
              <w:widowControl w:val="0"/>
              <w:ind w:right="257"/>
              <w:jc w:val="left"/>
            </w:pPr>
            <w:r>
              <w:t xml:space="preserve">x={10,20} </w:t>
            </w:r>
          </w:p>
          <w:p w14:paraId="15BCE79A" w14:textId="77777777" w:rsidR="00FD2575" w:rsidRDefault="00FD2575" w:rsidP="00E3412B">
            <w:pPr>
              <w:widowControl w:val="0"/>
              <w:spacing w:before="124"/>
              <w:jc w:val="left"/>
            </w:pPr>
            <w:r>
              <w:t>y = {}</w:t>
            </w:r>
          </w:p>
        </w:tc>
        <w:tc>
          <w:tcPr>
            <w:tcW w:w="2404" w:type="dxa"/>
            <w:shd w:val="clear" w:color="auto" w:fill="auto"/>
            <w:tcMar>
              <w:top w:w="100" w:type="dxa"/>
              <w:left w:w="100" w:type="dxa"/>
              <w:bottom w:w="100" w:type="dxa"/>
              <w:right w:w="100" w:type="dxa"/>
            </w:tcMar>
          </w:tcPr>
          <w:p w14:paraId="26ED31A2" w14:textId="77777777" w:rsidR="00FD2575" w:rsidRDefault="00FD2575" w:rsidP="00E3412B">
            <w:pPr>
              <w:widowControl w:val="0"/>
              <w:jc w:val="center"/>
            </w:pPr>
            <w:r>
              <w:t xml:space="preserve">[10,20] </w:t>
            </w:r>
          </w:p>
        </w:tc>
        <w:tc>
          <w:tcPr>
            <w:tcW w:w="3525" w:type="dxa"/>
            <w:shd w:val="clear" w:color="auto" w:fill="auto"/>
            <w:tcMar>
              <w:top w:w="100" w:type="dxa"/>
              <w:left w:w="100" w:type="dxa"/>
              <w:bottom w:w="100" w:type="dxa"/>
              <w:right w:w="100" w:type="dxa"/>
            </w:tcMar>
          </w:tcPr>
          <w:p w14:paraId="7C9B1EF5" w14:textId="77777777" w:rsidR="00FD2575" w:rsidRDefault="00FD2575" w:rsidP="00E50A5D">
            <w:pPr>
              <w:widowControl w:val="0"/>
              <w:spacing w:line="337" w:lineRule="auto"/>
              <w:ind w:right="116"/>
              <w:jc w:val="left"/>
            </w:pPr>
            <w:r>
              <w:t xml:space="preserve">covers 1549, 1550, 1551, 1552, 1553, 1555, </w:t>
            </w:r>
          </w:p>
          <w:p w14:paraId="65FF94E3" w14:textId="77777777" w:rsidR="00FD2575" w:rsidRDefault="00FD2575" w:rsidP="00E50A5D">
            <w:pPr>
              <w:widowControl w:val="0"/>
              <w:spacing w:before="27"/>
              <w:ind w:right="146"/>
              <w:jc w:val="left"/>
            </w:pPr>
            <w:r>
              <w:t xml:space="preserve">1563,1564, 1565, 1568, </w:t>
            </w:r>
          </w:p>
          <w:p w14:paraId="24B3DBDB" w14:textId="18FFBA49" w:rsidR="00FD2575" w:rsidRDefault="00FD2575" w:rsidP="00E50A5D">
            <w:pPr>
              <w:widowControl w:val="0"/>
              <w:spacing w:line="337" w:lineRule="auto"/>
              <w:ind w:right="116"/>
              <w:jc w:val="left"/>
            </w:pPr>
            <w:r>
              <w:t>1569</w:t>
            </w:r>
          </w:p>
        </w:tc>
      </w:tr>
      <w:tr w:rsidR="00FD2575" w14:paraId="4FCC7A46" w14:textId="77777777" w:rsidTr="00677A7D">
        <w:trPr>
          <w:trHeight w:val="1493"/>
        </w:trPr>
        <w:tc>
          <w:tcPr>
            <w:tcW w:w="1073" w:type="dxa"/>
            <w:shd w:val="clear" w:color="auto" w:fill="auto"/>
            <w:tcMar>
              <w:top w:w="100" w:type="dxa"/>
              <w:left w:w="100" w:type="dxa"/>
              <w:bottom w:w="100" w:type="dxa"/>
              <w:right w:w="100" w:type="dxa"/>
            </w:tcMar>
          </w:tcPr>
          <w:p w14:paraId="3EF5C401" w14:textId="77777777" w:rsidR="00FD2575" w:rsidRDefault="00FD2575" w:rsidP="00E3412B">
            <w:pPr>
              <w:widowControl w:val="0"/>
              <w:ind w:left="136"/>
              <w:jc w:val="left"/>
              <w:rPr>
                <w:b/>
              </w:rPr>
            </w:pPr>
            <w:r>
              <w:rPr>
                <w:b/>
              </w:rPr>
              <w:t>3</w:t>
            </w:r>
          </w:p>
        </w:tc>
        <w:tc>
          <w:tcPr>
            <w:tcW w:w="2241" w:type="dxa"/>
            <w:shd w:val="clear" w:color="auto" w:fill="auto"/>
            <w:tcMar>
              <w:top w:w="100" w:type="dxa"/>
              <w:left w:w="100" w:type="dxa"/>
              <w:bottom w:w="100" w:type="dxa"/>
              <w:right w:w="100" w:type="dxa"/>
            </w:tcMar>
          </w:tcPr>
          <w:p w14:paraId="756D40A3" w14:textId="77777777" w:rsidR="00FD2575" w:rsidRDefault="00FD2575" w:rsidP="00E3412B">
            <w:pPr>
              <w:widowControl w:val="0"/>
              <w:spacing w:line="337" w:lineRule="auto"/>
              <w:jc w:val="left"/>
            </w:pPr>
            <w:r>
              <w:t xml:space="preserve">x = {} </w:t>
            </w:r>
          </w:p>
          <w:p w14:paraId="7B55AB17" w14:textId="77777777" w:rsidR="00FD2575" w:rsidRDefault="00FD2575" w:rsidP="00E3412B">
            <w:pPr>
              <w:widowControl w:val="0"/>
              <w:spacing w:line="337" w:lineRule="auto"/>
              <w:jc w:val="left"/>
            </w:pPr>
            <w:r>
              <w:t>y = {30, 40}</w:t>
            </w:r>
          </w:p>
        </w:tc>
        <w:tc>
          <w:tcPr>
            <w:tcW w:w="2404" w:type="dxa"/>
            <w:shd w:val="clear" w:color="auto" w:fill="auto"/>
            <w:tcMar>
              <w:top w:w="100" w:type="dxa"/>
              <w:left w:w="100" w:type="dxa"/>
              <w:bottom w:w="100" w:type="dxa"/>
              <w:right w:w="100" w:type="dxa"/>
            </w:tcMar>
          </w:tcPr>
          <w:p w14:paraId="3B4B6047" w14:textId="77777777" w:rsidR="00FD2575" w:rsidRDefault="00FD2575" w:rsidP="00E3412B">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3FAC4B2B" w14:textId="17FFDFE3" w:rsidR="00FD2575" w:rsidRDefault="00FD2575" w:rsidP="00E3412B">
            <w:pPr>
              <w:widowControl w:val="0"/>
              <w:spacing w:line="337" w:lineRule="auto"/>
              <w:ind w:right="116"/>
              <w:jc w:val="left"/>
            </w:pPr>
            <w:r>
              <w:t>2nd empty array case is not handled</w:t>
            </w:r>
          </w:p>
        </w:tc>
      </w:tr>
    </w:tbl>
    <w:p w14:paraId="727BBE78" w14:textId="77777777" w:rsidR="00B8519C" w:rsidRDefault="00B8519C" w:rsidP="00B8519C">
      <w:pPr>
        <w:widowControl w:val="0"/>
        <w:spacing w:line="276" w:lineRule="auto"/>
        <w:jc w:val="left"/>
        <w:rPr>
          <w:b/>
          <w:sz w:val="32"/>
          <w:szCs w:val="32"/>
        </w:rPr>
      </w:pPr>
    </w:p>
    <w:p w14:paraId="10470924" w14:textId="77777777" w:rsidR="00B8519C" w:rsidRDefault="00B8519C" w:rsidP="00B8519C">
      <w:pPr>
        <w:widowControl w:val="0"/>
        <w:spacing w:line="276" w:lineRule="auto"/>
        <w:jc w:val="left"/>
        <w:rPr>
          <w:b/>
          <w:sz w:val="32"/>
          <w:szCs w:val="32"/>
        </w:rPr>
      </w:pPr>
      <w:r>
        <w:rPr>
          <w:b/>
          <w:sz w:val="32"/>
          <w:szCs w:val="32"/>
        </w:rPr>
        <w:t>Branch Coverage:</w:t>
      </w:r>
    </w:p>
    <w:p w14:paraId="1036742F" w14:textId="77777777" w:rsidR="00B8519C" w:rsidRDefault="00B8519C" w:rsidP="00B8519C">
      <w:pPr>
        <w:widowControl w:val="0"/>
        <w:spacing w:line="276" w:lineRule="auto"/>
        <w:jc w:val="left"/>
      </w:pPr>
    </w:p>
    <w:tbl>
      <w:tblPr>
        <w:tblW w:w="8834"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677A7D" w14:paraId="7B1B8A95" w14:textId="77777777" w:rsidTr="00677A7D">
        <w:trPr>
          <w:trHeight w:val="751"/>
        </w:trPr>
        <w:tc>
          <w:tcPr>
            <w:tcW w:w="1122" w:type="dxa"/>
            <w:shd w:val="clear" w:color="auto" w:fill="auto"/>
            <w:tcMar>
              <w:top w:w="100" w:type="dxa"/>
              <w:left w:w="100" w:type="dxa"/>
              <w:bottom w:w="100" w:type="dxa"/>
              <w:right w:w="100" w:type="dxa"/>
            </w:tcMar>
          </w:tcPr>
          <w:p w14:paraId="1413FB34" w14:textId="77777777" w:rsidR="00677A7D" w:rsidRDefault="00677A7D" w:rsidP="00E3412B">
            <w:pPr>
              <w:widowControl w:val="0"/>
              <w:jc w:val="center"/>
              <w:rPr>
                <w:b/>
              </w:rPr>
            </w:pPr>
            <w:r>
              <w:rPr>
                <w:b/>
              </w:rPr>
              <w:t xml:space="preserve">Test </w:t>
            </w:r>
          </w:p>
          <w:p w14:paraId="5D98C258" w14:textId="77777777" w:rsidR="00677A7D" w:rsidRDefault="00677A7D" w:rsidP="00E3412B">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48649C9C" w14:textId="77777777" w:rsidR="00677A7D" w:rsidRDefault="00677A7D" w:rsidP="00E3412B">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598BC736" w14:textId="77777777" w:rsidR="00677A7D" w:rsidRDefault="00677A7D" w:rsidP="00E3412B">
            <w:pPr>
              <w:widowControl w:val="0"/>
              <w:ind w:right="345"/>
              <w:jc w:val="left"/>
              <w:rPr>
                <w:b/>
              </w:rPr>
            </w:pPr>
            <w:r>
              <w:rPr>
                <w:b/>
              </w:rPr>
              <w:t xml:space="preserve">Expected </w:t>
            </w:r>
          </w:p>
          <w:p w14:paraId="626639C2" w14:textId="77777777" w:rsidR="00677A7D" w:rsidRDefault="00677A7D" w:rsidP="00E3412B">
            <w:pPr>
              <w:widowControl w:val="0"/>
              <w:spacing w:before="124"/>
              <w:jc w:val="left"/>
              <w:rPr>
                <w:b/>
              </w:rPr>
            </w:pPr>
            <w:r>
              <w:rPr>
                <w:b/>
              </w:rPr>
              <w:t>Output</w:t>
            </w:r>
          </w:p>
        </w:tc>
        <w:tc>
          <w:tcPr>
            <w:tcW w:w="3152" w:type="dxa"/>
            <w:shd w:val="clear" w:color="auto" w:fill="auto"/>
            <w:tcMar>
              <w:top w:w="100" w:type="dxa"/>
              <w:left w:w="100" w:type="dxa"/>
              <w:bottom w:w="100" w:type="dxa"/>
              <w:right w:w="100" w:type="dxa"/>
            </w:tcMar>
          </w:tcPr>
          <w:p w14:paraId="752081AC" w14:textId="77777777" w:rsidR="00677A7D" w:rsidRDefault="00677A7D" w:rsidP="00E3412B">
            <w:pPr>
              <w:widowControl w:val="0"/>
              <w:jc w:val="center"/>
              <w:rPr>
                <w:b/>
              </w:rPr>
            </w:pPr>
            <w:r>
              <w:rPr>
                <w:b/>
              </w:rPr>
              <w:t>Comments/Remarks</w:t>
            </w:r>
          </w:p>
        </w:tc>
      </w:tr>
      <w:tr w:rsidR="00677A7D" w14:paraId="0ECCDB47" w14:textId="77777777" w:rsidTr="00677A7D">
        <w:trPr>
          <w:trHeight w:val="733"/>
        </w:trPr>
        <w:tc>
          <w:tcPr>
            <w:tcW w:w="1122" w:type="dxa"/>
            <w:shd w:val="clear" w:color="auto" w:fill="auto"/>
            <w:tcMar>
              <w:top w:w="100" w:type="dxa"/>
              <w:left w:w="100" w:type="dxa"/>
              <w:bottom w:w="100" w:type="dxa"/>
              <w:right w:w="100" w:type="dxa"/>
            </w:tcMar>
          </w:tcPr>
          <w:p w14:paraId="6AA073EE" w14:textId="77777777" w:rsidR="00677A7D" w:rsidRDefault="00677A7D" w:rsidP="00E3412B">
            <w:pPr>
              <w:widowControl w:val="0"/>
              <w:ind w:left="138"/>
              <w:jc w:val="left"/>
              <w:rPr>
                <w:b/>
              </w:rPr>
            </w:pPr>
            <w:r>
              <w:rPr>
                <w:b/>
              </w:rPr>
              <w:t xml:space="preserve">1 </w:t>
            </w:r>
          </w:p>
        </w:tc>
        <w:tc>
          <w:tcPr>
            <w:tcW w:w="2101" w:type="dxa"/>
            <w:shd w:val="clear" w:color="auto" w:fill="auto"/>
            <w:tcMar>
              <w:top w:w="100" w:type="dxa"/>
              <w:left w:w="100" w:type="dxa"/>
              <w:bottom w:w="100" w:type="dxa"/>
              <w:right w:w="100" w:type="dxa"/>
            </w:tcMar>
          </w:tcPr>
          <w:p w14:paraId="288C70C4" w14:textId="77777777" w:rsidR="00677A7D" w:rsidRDefault="00677A7D" w:rsidP="00E3412B">
            <w:pPr>
              <w:widowControl w:val="0"/>
              <w:ind w:right="131"/>
              <w:jc w:val="right"/>
            </w:pPr>
            <w:r>
              <w:t xml:space="preserve">x = {10, 20} </w:t>
            </w:r>
          </w:p>
          <w:p w14:paraId="2ECED9FC" w14:textId="77777777" w:rsidR="00677A7D" w:rsidRDefault="00677A7D" w:rsidP="00E3412B">
            <w:pPr>
              <w:widowControl w:val="0"/>
              <w:spacing w:before="124"/>
              <w:ind w:right="131"/>
              <w:jc w:val="right"/>
            </w:pPr>
            <w:r>
              <w:t>y = {30, 40}</w:t>
            </w:r>
          </w:p>
        </w:tc>
        <w:tc>
          <w:tcPr>
            <w:tcW w:w="2459" w:type="dxa"/>
            <w:shd w:val="clear" w:color="auto" w:fill="auto"/>
            <w:tcMar>
              <w:top w:w="100" w:type="dxa"/>
              <w:left w:w="100" w:type="dxa"/>
              <w:bottom w:w="100" w:type="dxa"/>
              <w:right w:w="100" w:type="dxa"/>
            </w:tcMar>
          </w:tcPr>
          <w:p w14:paraId="5942817C" w14:textId="77777777" w:rsidR="00677A7D" w:rsidRDefault="00677A7D" w:rsidP="00E3412B">
            <w:pPr>
              <w:widowControl w:val="0"/>
              <w:jc w:val="center"/>
            </w:pPr>
            <w:r>
              <w:t xml:space="preserve">[-21,20] </w:t>
            </w:r>
          </w:p>
        </w:tc>
        <w:tc>
          <w:tcPr>
            <w:tcW w:w="3152" w:type="dxa"/>
            <w:shd w:val="clear" w:color="auto" w:fill="auto"/>
            <w:tcMar>
              <w:top w:w="100" w:type="dxa"/>
              <w:left w:w="100" w:type="dxa"/>
              <w:bottom w:w="100" w:type="dxa"/>
              <w:right w:w="100" w:type="dxa"/>
            </w:tcMar>
          </w:tcPr>
          <w:p w14:paraId="2329AE9B" w14:textId="77777777" w:rsidR="00677A7D" w:rsidRDefault="00677A7D" w:rsidP="00BD1892">
            <w:pPr>
              <w:widowControl w:val="0"/>
              <w:jc w:val="center"/>
            </w:pPr>
            <w:r>
              <w:t xml:space="preserve">covers B1555T, </w:t>
            </w:r>
          </w:p>
          <w:p w14:paraId="7E3D3FFD" w14:textId="111C2343" w:rsidR="00677A7D" w:rsidRDefault="00677A7D" w:rsidP="00BD1892">
            <w:pPr>
              <w:widowControl w:val="0"/>
              <w:jc w:val="center"/>
            </w:pPr>
            <w:r>
              <w:t>B1564T, B1568T</w:t>
            </w:r>
          </w:p>
        </w:tc>
      </w:tr>
      <w:tr w:rsidR="00677A7D" w14:paraId="46D94D58" w14:textId="77777777" w:rsidTr="00677A7D">
        <w:trPr>
          <w:trHeight w:val="733"/>
        </w:trPr>
        <w:tc>
          <w:tcPr>
            <w:tcW w:w="1122" w:type="dxa"/>
            <w:shd w:val="clear" w:color="auto" w:fill="auto"/>
            <w:tcMar>
              <w:top w:w="100" w:type="dxa"/>
              <w:left w:w="100" w:type="dxa"/>
              <w:bottom w:w="100" w:type="dxa"/>
              <w:right w:w="100" w:type="dxa"/>
            </w:tcMar>
          </w:tcPr>
          <w:p w14:paraId="6404EAC3" w14:textId="77777777" w:rsidR="00677A7D" w:rsidRDefault="00677A7D" w:rsidP="00E3412B">
            <w:pPr>
              <w:widowControl w:val="0"/>
              <w:ind w:left="136"/>
              <w:jc w:val="left"/>
              <w:rPr>
                <w:b/>
              </w:rPr>
            </w:pPr>
            <w:r>
              <w:rPr>
                <w:b/>
              </w:rPr>
              <w:t xml:space="preserve">2 </w:t>
            </w:r>
          </w:p>
        </w:tc>
        <w:tc>
          <w:tcPr>
            <w:tcW w:w="2101" w:type="dxa"/>
            <w:shd w:val="clear" w:color="auto" w:fill="auto"/>
            <w:tcMar>
              <w:top w:w="100" w:type="dxa"/>
              <w:left w:w="100" w:type="dxa"/>
              <w:bottom w:w="100" w:type="dxa"/>
              <w:right w:w="100" w:type="dxa"/>
            </w:tcMar>
          </w:tcPr>
          <w:p w14:paraId="2BAF2EFB" w14:textId="77777777" w:rsidR="00677A7D" w:rsidRDefault="00677A7D" w:rsidP="00E3412B">
            <w:pPr>
              <w:widowControl w:val="0"/>
              <w:ind w:right="257"/>
              <w:jc w:val="left"/>
            </w:pPr>
            <w:r>
              <w:t xml:space="preserve">x = {10,20} </w:t>
            </w:r>
          </w:p>
          <w:p w14:paraId="7AAA1B7C" w14:textId="77777777" w:rsidR="00677A7D" w:rsidRDefault="00677A7D" w:rsidP="00E3412B">
            <w:pPr>
              <w:widowControl w:val="0"/>
              <w:spacing w:before="124"/>
              <w:jc w:val="center"/>
            </w:pPr>
            <w:r>
              <w:t>y = {}</w:t>
            </w:r>
          </w:p>
        </w:tc>
        <w:tc>
          <w:tcPr>
            <w:tcW w:w="2459" w:type="dxa"/>
            <w:shd w:val="clear" w:color="auto" w:fill="auto"/>
            <w:tcMar>
              <w:top w:w="100" w:type="dxa"/>
              <w:left w:w="100" w:type="dxa"/>
              <w:bottom w:w="100" w:type="dxa"/>
              <w:right w:w="100" w:type="dxa"/>
            </w:tcMar>
          </w:tcPr>
          <w:p w14:paraId="31CC8A2C" w14:textId="77777777" w:rsidR="00677A7D" w:rsidRDefault="00677A7D" w:rsidP="00E3412B">
            <w:pPr>
              <w:widowControl w:val="0"/>
              <w:jc w:val="center"/>
            </w:pPr>
            <w:r>
              <w:t xml:space="preserve">[10,20] </w:t>
            </w:r>
          </w:p>
        </w:tc>
        <w:tc>
          <w:tcPr>
            <w:tcW w:w="3152" w:type="dxa"/>
            <w:shd w:val="clear" w:color="auto" w:fill="auto"/>
            <w:tcMar>
              <w:top w:w="100" w:type="dxa"/>
              <w:left w:w="100" w:type="dxa"/>
              <w:bottom w:w="100" w:type="dxa"/>
              <w:right w:w="100" w:type="dxa"/>
            </w:tcMar>
          </w:tcPr>
          <w:p w14:paraId="621E7E1F" w14:textId="20A30B44" w:rsidR="00677A7D" w:rsidRDefault="00677A7D" w:rsidP="00E3412B">
            <w:pPr>
              <w:widowControl w:val="0"/>
              <w:spacing w:line="337" w:lineRule="auto"/>
              <w:ind w:left="541" w:right="79"/>
              <w:jc w:val="center"/>
            </w:pPr>
            <w:r>
              <w:t>covers B1555F, B1564T, B1568T</w:t>
            </w:r>
          </w:p>
        </w:tc>
      </w:tr>
      <w:tr w:rsidR="00677A7D" w14:paraId="72F1E789" w14:textId="77777777" w:rsidTr="00677A7D">
        <w:trPr>
          <w:trHeight w:val="733"/>
        </w:trPr>
        <w:tc>
          <w:tcPr>
            <w:tcW w:w="1122" w:type="dxa"/>
            <w:shd w:val="clear" w:color="auto" w:fill="auto"/>
            <w:tcMar>
              <w:top w:w="100" w:type="dxa"/>
              <w:left w:w="100" w:type="dxa"/>
              <w:bottom w:w="100" w:type="dxa"/>
              <w:right w:w="100" w:type="dxa"/>
            </w:tcMar>
          </w:tcPr>
          <w:p w14:paraId="1978F9E5" w14:textId="77777777" w:rsidR="00677A7D" w:rsidRDefault="00677A7D" w:rsidP="00E3412B">
            <w:pPr>
              <w:widowControl w:val="0"/>
              <w:ind w:left="136"/>
              <w:jc w:val="left"/>
              <w:rPr>
                <w:b/>
              </w:rPr>
            </w:pPr>
            <w:r>
              <w:rPr>
                <w:b/>
              </w:rPr>
              <w:t>3</w:t>
            </w:r>
          </w:p>
        </w:tc>
        <w:tc>
          <w:tcPr>
            <w:tcW w:w="2101" w:type="dxa"/>
            <w:shd w:val="clear" w:color="auto" w:fill="auto"/>
            <w:tcMar>
              <w:top w:w="100" w:type="dxa"/>
              <w:left w:w="100" w:type="dxa"/>
              <w:bottom w:w="100" w:type="dxa"/>
              <w:right w:w="100" w:type="dxa"/>
            </w:tcMar>
          </w:tcPr>
          <w:p w14:paraId="51178043" w14:textId="77777777" w:rsidR="00677A7D" w:rsidRDefault="00677A7D" w:rsidP="00E3412B">
            <w:pPr>
              <w:widowControl w:val="0"/>
              <w:spacing w:line="337" w:lineRule="auto"/>
              <w:jc w:val="left"/>
            </w:pPr>
            <w:r>
              <w:t xml:space="preserve">x = {} </w:t>
            </w:r>
          </w:p>
          <w:p w14:paraId="0DA05B6A" w14:textId="77777777" w:rsidR="00677A7D" w:rsidRDefault="00677A7D" w:rsidP="00E3412B">
            <w:pPr>
              <w:widowControl w:val="0"/>
              <w:spacing w:line="337" w:lineRule="auto"/>
              <w:jc w:val="left"/>
            </w:pPr>
            <w:r>
              <w:t>y = {30, 40}</w:t>
            </w:r>
          </w:p>
        </w:tc>
        <w:tc>
          <w:tcPr>
            <w:tcW w:w="2459" w:type="dxa"/>
            <w:shd w:val="clear" w:color="auto" w:fill="auto"/>
            <w:tcMar>
              <w:top w:w="100" w:type="dxa"/>
              <w:left w:w="100" w:type="dxa"/>
              <w:bottom w:w="100" w:type="dxa"/>
              <w:right w:w="100" w:type="dxa"/>
            </w:tcMar>
          </w:tcPr>
          <w:p w14:paraId="30DCC5C9" w14:textId="77777777" w:rsidR="00677A7D" w:rsidRDefault="00677A7D" w:rsidP="00E3412B">
            <w:pPr>
              <w:widowControl w:val="0"/>
              <w:spacing w:line="337" w:lineRule="auto"/>
              <w:jc w:val="left"/>
            </w:pPr>
            <w:r>
              <w:t>[30, 40]</w:t>
            </w:r>
          </w:p>
        </w:tc>
        <w:tc>
          <w:tcPr>
            <w:tcW w:w="3152" w:type="dxa"/>
            <w:shd w:val="clear" w:color="auto" w:fill="auto"/>
            <w:tcMar>
              <w:top w:w="100" w:type="dxa"/>
              <w:left w:w="100" w:type="dxa"/>
              <w:bottom w:w="100" w:type="dxa"/>
              <w:right w:w="100" w:type="dxa"/>
            </w:tcMar>
          </w:tcPr>
          <w:p w14:paraId="2DD22C15" w14:textId="4E10B24E" w:rsidR="00677A7D" w:rsidRDefault="00677A7D" w:rsidP="00E3412B">
            <w:pPr>
              <w:widowControl w:val="0"/>
              <w:spacing w:line="337" w:lineRule="auto"/>
              <w:jc w:val="left"/>
            </w:pPr>
            <w:r>
              <w:t>covers B1555F, B1564F, B1568F</w:t>
            </w:r>
          </w:p>
        </w:tc>
      </w:tr>
    </w:tbl>
    <w:p w14:paraId="454C5EAB" w14:textId="77777777" w:rsidR="00B8519C" w:rsidRDefault="00B8519C" w:rsidP="00B8519C">
      <w:pPr>
        <w:widowControl w:val="0"/>
        <w:spacing w:line="276" w:lineRule="auto"/>
        <w:jc w:val="left"/>
        <w:rPr>
          <w:b/>
          <w:sz w:val="32"/>
          <w:szCs w:val="32"/>
        </w:rPr>
      </w:pPr>
    </w:p>
    <w:p w14:paraId="1DD88F2E" w14:textId="77777777" w:rsidR="00B8519C" w:rsidRDefault="00B8519C" w:rsidP="00B8519C">
      <w:pPr>
        <w:widowControl w:val="0"/>
        <w:spacing w:line="276" w:lineRule="auto"/>
        <w:jc w:val="left"/>
        <w:rPr>
          <w:b/>
          <w:sz w:val="32"/>
          <w:szCs w:val="32"/>
        </w:rPr>
      </w:pPr>
      <w:r>
        <w:rPr>
          <w:b/>
          <w:sz w:val="32"/>
          <w:szCs w:val="32"/>
        </w:rPr>
        <w:t>Condition Coverage with Short Circuit Evaluation:</w:t>
      </w:r>
    </w:p>
    <w:p w14:paraId="17F98F03" w14:textId="77777777" w:rsidR="00B8519C" w:rsidRDefault="00B8519C" w:rsidP="00B8519C">
      <w:pPr>
        <w:widowControl w:val="0"/>
        <w:spacing w:line="276" w:lineRule="auto"/>
        <w:jc w:val="left"/>
        <w:rPr>
          <w:b/>
          <w:sz w:val="32"/>
          <w:szCs w:val="32"/>
        </w:rPr>
      </w:pPr>
    </w:p>
    <w:tbl>
      <w:tblPr>
        <w:tblW w:w="9214"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40182E" w14:paraId="4175875C" w14:textId="77777777" w:rsidTr="0040182E">
        <w:trPr>
          <w:trHeight w:val="751"/>
        </w:trPr>
        <w:tc>
          <w:tcPr>
            <w:tcW w:w="1684" w:type="dxa"/>
            <w:shd w:val="clear" w:color="auto" w:fill="auto"/>
            <w:tcMar>
              <w:top w:w="100" w:type="dxa"/>
              <w:left w:w="100" w:type="dxa"/>
              <w:bottom w:w="100" w:type="dxa"/>
              <w:right w:w="100" w:type="dxa"/>
            </w:tcMar>
          </w:tcPr>
          <w:p w14:paraId="5BF01B83" w14:textId="77777777" w:rsidR="0040182E" w:rsidRDefault="0040182E" w:rsidP="00E3412B">
            <w:pPr>
              <w:widowControl w:val="0"/>
              <w:ind w:right="314"/>
              <w:jc w:val="center"/>
              <w:rPr>
                <w:b/>
              </w:rPr>
            </w:pPr>
            <w:r>
              <w:rPr>
                <w:b/>
              </w:rPr>
              <w:t>Test</w:t>
            </w:r>
          </w:p>
          <w:p w14:paraId="255C5DFD" w14:textId="77777777" w:rsidR="0040182E" w:rsidRDefault="0040182E" w:rsidP="00E3412B">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638E6DE0" w14:textId="77777777" w:rsidR="0040182E" w:rsidRDefault="0040182E" w:rsidP="00E3412B">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089864AD" w14:textId="77777777" w:rsidR="0040182E" w:rsidRDefault="0040182E" w:rsidP="00E3412B">
            <w:pPr>
              <w:widowControl w:val="0"/>
              <w:ind w:right="345"/>
              <w:jc w:val="right"/>
              <w:rPr>
                <w:b/>
              </w:rPr>
            </w:pPr>
            <w:r>
              <w:rPr>
                <w:b/>
              </w:rPr>
              <w:t xml:space="preserve">Expected </w:t>
            </w:r>
          </w:p>
          <w:p w14:paraId="595AE7CF" w14:textId="77777777" w:rsidR="0040182E" w:rsidRDefault="0040182E" w:rsidP="00E3412B">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1D9D954E" w14:textId="77777777" w:rsidR="0040182E" w:rsidRDefault="0040182E" w:rsidP="00E3412B">
            <w:pPr>
              <w:widowControl w:val="0"/>
              <w:jc w:val="center"/>
              <w:rPr>
                <w:b/>
              </w:rPr>
            </w:pPr>
            <w:r>
              <w:rPr>
                <w:b/>
              </w:rPr>
              <w:t>Comments/Remarks</w:t>
            </w:r>
          </w:p>
        </w:tc>
      </w:tr>
      <w:tr w:rsidR="0040182E" w14:paraId="3DC3404B" w14:textId="77777777" w:rsidTr="0040182E">
        <w:trPr>
          <w:trHeight w:val="751"/>
        </w:trPr>
        <w:tc>
          <w:tcPr>
            <w:tcW w:w="1684" w:type="dxa"/>
            <w:shd w:val="clear" w:color="auto" w:fill="auto"/>
            <w:tcMar>
              <w:top w:w="100" w:type="dxa"/>
              <w:left w:w="100" w:type="dxa"/>
              <w:bottom w:w="100" w:type="dxa"/>
              <w:right w:w="100" w:type="dxa"/>
            </w:tcMar>
          </w:tcPr>
          <w:p w14:paraId="54D6ACD6" w14:textId="41154A15" w:rsidR="0040182E" w:rsidRDefault="0040182E" w:rsidP="0040182E">
            <w:pPr>
              <w:widowControl w:val="0"/>
              <w:ind w:right="314"/>
              <w:jc w:val="left"/>
              <w:rPr>
                <w:b/>
              </w:rPr>
            </w:pPr>
            <w:r>
              <w:rPr>
                <w:b/>
              </w:rPr>
              <w:lastRenderedPageBreak/>
              <w:t xml:space="preserve">1 </w:t>
            </w:r>
          </w:p>
        </w:tc>
        <w:tc>
          <w:tcPr>
            <w:tcW w:w="2097" w:type="dxa"/>
            <w:shd w:val="clear" w:color="auto" w:fill="auto"/>
            <w:tcMar>
              <w:top w:w="100" w:type="dxa"/>
              <w:left w:w="100" w:type="dxa"/>
              <w:bottom w:w="100" w:type="dxa"/>
              <w:right w:w="100" w:type="dxa"/>
            </w:tcMar>
          </w:tcPr>
          <w:p w14:paraId="4AB17478" w14:textId="77777777" w:rsidR="0040182E" w:rsidRDefault="0040182E" w:rsidP="00E3412B">
            <w:pPr>
              <w:widowControl w:val="0"/>
              <w:ind w:right="191"/>
              <w:jc w:val="left"/>
            </w:pPr>
            <w:r>
              <w:t>x = {10,20};</w:t>
            </w:r>
          </w:p>
          <w:p w14:paraId="14CDFA8F" w14:textId="77777777" w:rsidR="0040182E" w:rsidRDefault="0040182E" w:rsidP="00E3412B">
            <w:pPr>
              <w:widowControl w:val="0"/>
              <w:spacing w:before="124"/>
              <w:ind w:right="131"/>
              <w:jc w:val="left"/>
            </w:pPr>
            <w:r>
              <w:t>y = {30,40}</w:t>
            </w:r>
          </w:p>
        </w:tc>
        <w:tc>
          <w:tcPr>
            <w:tcW w:w="2669" w:type="dxa"/>
            <w:shd w:val="clear" w:color="auto" w:fill="auto"/>
            <w:tcMar>
              <w:top w:w="100" w:type="dxa"/>
              <w:left w:w="100" w:type="dxa"/>
              <w:bottom w:w="100" w:type="dxa"/>
              <w:right w:w="100" w:type="dxa"/>
            </w:tcMar>
          </w:tcPr>
          <w:p w14:paraId="77A58C62" w14:textId="77777777" w:rsidR="0040182E" w:rsidRDefault="0040182E" w:rsidP="00E3412B">
            <w:pPr>
              <w:widowControl w:val="0"/>
              <w:jc w:val="center"/>
            </w:pPr>
            <w:r>
              <w:t xml:space="preserve">[-21,20] </w:t>
            </w:r>
          </w:p>
        </w:tc>
        <w:tc>
          <w:tcPr>
            <w:tcW w:w="2764" w:type="dxa"/>
            <w:shd w:val="clear" w:color="auto" w:fill="auto"/>
            <w:tcMar>
              <w:top w:w="100" w:type="dxa"/>
              <w:left w:w="100" w:type="dxa"/>
              <w:bottom w:w="100" w:type="dxa"/>
              <w:right w:w="100" w:type="dxa"/>
            </w:tcMar>
          </w:tcPr>
          <w:p w14:paraId="2BDC1526" w14:textId="77777777" w:rsidR="0040182E" w:rsidRDefault="0040182E" w:rsidP="00BD1892">
            <w:pPr>
              <w:widowControl w:val="0"/>
              <w:jc w:val="left"/>
            </w:pPr>
            <w:r>
              <w:t xml:space="preserve">covers C1555T, </w:t>
            </w:r>
          </w:p>
          <w:p w14:paraId="59AC303B" w14:textId="35242FB7" w:rsidR="0040182E" w:rsidRDefault="0040182E" w:rsidP="00BD1892">
            <w:pPr>
              <w:widowControl w:val="0"/>
              <w:jc w:val="center"/>
            </w:pPr>
            <w:r>
              <w:t>C1564T, C1568T</w:t>
            </w:r>
          </w:p>
        </w:tc>
      </w:tr>
      <w:tr w:rsidR="0040182E" w14:paraId="281DD0AD" w14:textId="77777777" w:rsidTr="0040182E">
        <w:trPr>
          <w:trHeight w:val="769"/>
        </w:trPr>
        <w:tc>
          <w:tcPr>
            <w:tcW w:w="1684" w:type="dxa"/>
            <w:shd w:val="clear" w:color="auto" w:fill="auto"/>
            <w:tcMar>
              <w:top w:w="100" w:type="dxa"/>
              <w:left w:w="100" w:type="dxa"/>
              <w:bottom w:w="100" w:type="dxa"/>
              <w:right w:w="100" w:type="dxa"/>
            </w:tcMar>
          </w:tcPr>
          <w:p w14:paraId="06865690" w14:textId="77777777" w:rsidR="0040182E" w:rsidRDefault="0040182E" w:rsidP="0040182E">
            <w:pPr>
              <w:widowControl w:val="0"/>
              <w:ind w:right="299"/>
              <w:jc w:val="left"/>
              <w:rPr>
                <w:b/>
              </w:rPr>
            </w:pPr>
            <w:r>
              <w:rPr>
                <w:b/>
              </w:rPr>
              <w:t xml:space="preserve">2 </w:t>
            </w:r>
          </w:p>
        </w:tc>
        <w:tc>
          <w:tcPr>
            <w:tcW w:w="2097" w:type="dxa"/>
            <w:shd w:val="clear" w:color="auto" w:fill="auto"/>
            <w:tcMar>
              <w:top w:w="100" w:type="dxa"/>
              <w:left w:w="100" w:type="dxa"/>
              <w:bottom w:w="100" w:type="dxa"/>
              <w:right w:w="100" w:type="dxa"/>
            </w:tcMar>
          </w:tcPr>
          <w:p w14:paraId="6AB39991" w14:textId="77777777" w:rsidR="0040182E" w:rsidRDefault="0040182E" w:rsidP="00E3412B">
            <w:pPr>
              <w:widowControl w:val="0"/>
              <w:ind w:right="257"/>
              <w:jc w:val="left"/>
            </w:pPr>
            <w:r>
              <w:t xml:space="preserve">x={10,20} </w:t>
            </w:r>
          </w:p>
          <w:p w14:paraId="071745EB" w14:textId="77777777" w:rsidR="0040182E" w:rsidRDefault="0040182E" w:rsidP="00E3412B">
            <w:pPr>
              <w:widowControl w:val="0"/>
              <w:spacing w:before="124"/>
              <w:jc w:val="left"/>
            </w:pPr>
            <w:r>
              <w:t>y = {}</w:t>
            </w:r>
          </w:p>
        </w:tc>
        <w:tc>
          <w:tcPr>
            <w:tcW w:w="2669" w:type="dxa"/>
            <w:shd w:val="clear" w:color="auto" w:fill="auto"/>
            <w:tcMar>
              <w:top w:w="100" w:type="dxa"/>
              <w:left w:w="100" w:type="dxa"/>
              <w:bottom w:w="100" w:type="dxa"/>
              <w:right w:w="100" w:type="dxa"/>
            </w:tcMar>
          </w:tcPr>
          <w:p w14:paraId="50655E13" w14:textId="77777777" w:rsidR="0040182E" w:rsidRDefault="0040182E" w:rsidP="00E3412B">
            <w:pPr>
              <w:widowControl w:val="0"/>
              <w:jc w:val="center"/>
            </w:pPr>
            <w:r>
              <w:t xml:space="preserve">[10,20] </w:t>
            </w:r>
          </w:p>
        </w:tc>
        <w:tc>
          <w:tcPr>
            <w:tcW w:w="2764" w:type="dxa"/>
            <w:shd w:val="clear" w:color="auto" w:fill="auto"/>
            <w:tcMar>
              <w:top w:w="100" w:type="dxa"/>
              <w:left w:w="100" w:type="dxa"/>
              <w:bottom w:w="100" w:type="dxa"/>
              <w:right w:w="100" w:type="dxa"/>
            </w:tcMar>
          </w:tcPr>
          <w:p w14:paraId="1D517DCB" w14:textId="77777777" w:rsidR="0040182E" w:rsidRDefault="0040182E" w:rsidP="00BD1892">
            <w:pPr>
              <w:widowControl w:val="0"/>
              <w:jc w:val="left"/>
            </w:pPr>
            <w:r>
              <w:t xml:space="preserve">covers C1555F, </w:t>
            </w:r>
          </w:p>
          <w:p w14:paraId="5B6761BF" w14:textId="5A5388AC" w:rsidR="0040182E" w:rsidRDefault="0040182E" w:rsidP="00BD1892">
            <w:pPr>
              <w:widowControl w:val="0"/>
              <w:jc w:val="center"/>
            </w:pPr>
            <w:r>
              <w:t>C1564T, C1568T</w:t>
            </w:r>
          </w:p>
        </w:tc>
      </w:tr>
      <w:tr w:rsidR="0040182E" w14:paraId="361E91F3" w14:textId="77777777" w:rsidTr="0040182E">
        <w:trPr>
          <w:trHeight w:val="1484"/>
        </w:trPr>
        <w:tc>
          <w:tcPr>
            <w:tcW w:w="1684" w:type="dxa"/>
            <w:shd w:val="clear" w:color="auto" w:fill="auto"/>
            <w:tcMar>
              <w:top w:w="100" w:type="dxa"/>
              <w:left w:w="100" w:type="dxa"/>
              <w:bottom w:w="100" w:type="dxa"/>
              <w:right w:w="100" w:type="dxa"/>
            </w:tcMar>
          </w:tcPr>
          <w:p w14:paraId="1ADB5318" w14:textId="77777777" w:rsidR="0040182E" w:rsidRDefault="0040182E" w:rsidP="0040182E">
            <w:pPr>
              <w:widowControl w:val="0"/>
              <w:ind w:right="299"/>
              <w:jc w:val="left"/>
              <w:rPr>
                <w:b/>
              </w:rPr>
            </w:pPr>
            <w:r>
              <w:rPr>
                <w:b/>
              </w:rPr>
              <w:t xml:space="preserve">3 </w:t>
            </w:r>
          </w:p>
        </w:tc>
        <w:tc>
          <w:tcPr>
            <w:tcW w:w="2097" w:type="dxa"/>
            <w:shd w:val="clear" w:color="auto" w:fill="auto"/>
            <w:tcMar>
              <w:top w:w="100" w:type="dxa"/>
              <w:left w:w="100" w:type="dxa"/>
              <w:bottom w:w="100" w:type="dxa"/>
              <w:right w:w="100" w:type="dxa"/>
            </w:tcMar>
          </w:tcPr>
          <w:p w14:paraId="6B0F75D1" w14:textId="77777777" w:rsidR="0040182E" w:rsidRDefault="0040182E" w:rsidP="00E3412B">
            <w:pPr>
              <w:widowControl w:val="0"/>
              <w:ind w:right="507"/>
              <w:jc w:val="center"/>
            </w:pPr>
            <w:r>
              <w:t xml:space="preserve">x ={} </w:t>
            </w:r>
          </w:p>
          <w:p w14:paraId="4B27B24F" w14:textId="77777777" w:rsidR="0040182E" w:rsidRDefault="0040182E" w:rsidP="00E3412B">
            <w:pPr>
              <w:widowControl w:val="0"/>
              <w:spacing w:before="124"/>
              <w:jc w:val="left"/>
            </w:pPr>
            <w:r>
              <w:t>y = {30, 40}</w:t>
            </w:r>
          </w:p>
        </w:tc>
        <w:tc>
          <w:tcPr>
            <w:tcW w:w="2669" w:type="dxa"/>
            <w:shd w:val="clear" w:color="auto" w:fill="auto"/>
            <w:tcMar>
              <w:top w:w="100" w:type="dxa"/>
              <w:left w:w="100" w:type="dxa"/>
              <w:bottom w:w="100" w:type="dxa"/>
              <w:right w:w="100" w:type="dxa"/>
            </w:tcMar>
          </w:tcPr>
          <w:p w14:paraId="3A85C839" w14:textId="77777777" w:rsidR="0040182E" w:rsidRDefault="0040182E" w:rsidP="00E3412B">
            <w:pPr>
              <w:widowControl w:val="0"/>
              <w:jc w:val="center"/>
            </w:pPr>
            <w:r>
              <w:t xml:space="preserve">[30, 40] </w:t>
            </w:r>
          </w:p>
        </w:tc>
        <w:tc>
          <w:tcPr>
            <w:tcW w:w="2764" w:type="dxa"/>
            <w:shd w:val="clear" w:color="auto" w:fill="auto"/>
            <w:tcMar>
              <w:top w:w="100" w:type="dxa"/>
              <w:left w:w="100" w:type="dxa"/>
              <w:bottom w:w="100" w:type="dxa"/>
              <w:right w:w="100" w:type="dxa"/>
            </w:tcMar>
          </w:tcPr>
          <w:p w14:paraId="0D4BF5BA" w14:textId="09B1FEA0" w:rsidR="0040182E" w:rsidRDefault="0040182E" w:rsidP="00E3412B">
            <w:pPr>
              <w:widowControl w:val="0"/>
              <w:spacing w:line="337" w:lineRule="auto"/>
              <w:ind w:left="543" w:right="84"/>
              <w:jc w:val="center"/>
            </w:pPr>
            <w:r>
              <w:t>covers C1555F, C1564F, C1568F</w:t>
            </w:r>
          </w:p>
        </w:tc>
      </w:tr>
    </w:tbl>
    <w:p w14:paraId="4DD1E5A7" w14:textId="77777777" w:rsidR="00B8519C" w:rsidRDefault="00B8519C" w:rsidP="00B8519C">
      <w:pPr>
        <w:widowControl w:val="0"/>
        <w:spacing w:line="276" w:lineRule="auto"/>
        <w:jc w:val="left"/>
        <w:rPr>
          <w:b/>
          <w:sz w:val="32"/>
          <w:szCs w:val="32"/>
        </w:rPr>
      </w:pPr>
    </w:p>
    <w:p w14:paraId="0864115C" w14:textId="77777777" w:rsidR="00B8519C" w:rsidRDefault="00B8519C" w:rsidP="00B8519C">
      <w:pPr>
        <w:widowControl w:val="0"/>
        <w:spacing w:line="276" w:lineRule="auto"/>
        <w:jc w:val="left"/>
        <w:rPr>
          <w:b/>
          <w:sz w:val="32"/>
          <w:szCs w:val="32"/>
        </w:rPr>
      </w:pPr>
      <w:r>
        <w:rPr>
          <w:b/>
          <w:sz w:val="32"/>
          <w:szCs w:val="32"/>
        </w:rPr>
        <w:t>Boundary Interior:</w:t>
      </w:r>
    </w:p>
    <w:p w14:paraId="01FABA29" w14:textId="77777777" w:rsidR="00B8519C" w:rsidRDefault="00B8519C" w:rsidP="00B8519C">
      <w:pPr>
        <w:widowControl w:val="0"/>
        <w:spacing w:line="276" w:lineRule="auto"/>
        <w:jc w:val="left"/>
        <w:rPr>
          <w:b/>
        </w:rPr>
      </w:pPr>
      <w:r>
        <w:rPr>
          <w:b/>
        </w:rPr>
        <w:t>Loop 1:</w:t>
      </w:r>
    </w:p>
    <w:p w14:paraId="0AC4722B" w14:textId="77777777" w:rsidR="00B8519C" w:rsidRDefault="00B8519C" w:rsidP="00B8519C">
      <w:pPr>
        <w:widowControl w:val="0"/>
        <w:spacing w:line="276" w:lineRule="auto"/>
        <w:jc w:val="left"/>
      </w:pPr>
      <w:r>
        <w:t>1555 -&gt; 1556</w:t>
      </w:r>
    </w:p>
    <w:p w14:paraId="2D5C82BD" w14:textId="77777777" w:rsidR="00B8519C" w:rsidRDefault="00B8519C" w:rsidP="00B8519C">
      <w:pPr>
        <w:widowControl w:val="0"/>
        <w:spacing w:line="276" w:lineRule="auto"/>
        <w:jc w:val="left"/>
      </w:pPr>
      <w:r>
        <w:t>1555 -&gt; 1556 -&gt; 1557</w:t>
      </w:r>
    </w:p>
    <w:p w14:paraId="51105016" w14:textId="77777777" w:rsidR="00B8519C" w:rsidRDefault="00B8519C" w:rsidP="00B8519C">
      <w:pPr>
        <w:widowControl w:val="0"/>
        <w:spacing w:line="276" w:lineRule="auto"/>
        <w:jc w:val="left"/>
      </w:pPr>
      <w:r>
        <w:t>1555 -&gt; 1556 -&gt; 1557 -&gt; 1558</w:t>
      </w:r>
    </w:p>
    <w:p w14:paraId="79DD38DD" w14:textId="77777777" w:rsidR="00B8519C" w:rsidRDefault="00B8519C" w:rsidP="00B8519C">
      <w:pPr>
        <w:widowControl w:val="0"/>
        <w:spacing w:line="276" w:lineRule="auto"/>
        <w:jc w:val="left"/>
      </w:pPr>
      <w:r>
        <w:t>1555 -&gt; 1556 -&gt; 1557 -&gt; 1558 -&gt; 1559</w:t>
      </w:r>
    </w:p>
    <w:p w14:paraId="36DB68C7" w14:textId="77777777" w:rsidR="00B8519C" w:rsidRDefault="00B8519C" w:rsidP="00B8519C">
      <w:pPr>
        <w:widowControl w:val="0"/>
        <w:spacing w:line="276" w:lineRule="auto"/>
        <w:jc w:val="left"/>
      </w:pPr>
      <w:r>
        <w:t>1555 -&gt; 1556 -&gt; 1557 -&gt; 1558 -&gt; 1559 -&gt; 1555</w:t>
      </w:r>
    </w:p>
    <w:p w14:paraId="1A4F62C0" w14:textId="77777777" w:rsidR="00B8519C" w:rsidRDefault="00B8519C" w:rsidP="00B8519C">
      <w:pPr>
        <w:widowControl w:val="0"/>
        <w:spacing w:line="276" w:lineRule="auto"/>
        <w:jc w:val="left"/>
        <w:rPr>
          <w:b/>
        </w:rPr>
      </w:pPr>
      <w:r>
        <w:rPr>
          <w:b/>
        </w:rPr>
        <w:t>Loop 2:</w:t>
      </w:r>
    </w:p>
    <w:p w14:paraId="728C2C06" w14:textId="77777777" w:rsidR="00B8519C" w:rsidRDefault="00B8519C" w:rsidP="00B8519C">
      <w:pPr>
        <w:widowControl w:val="0"/>
        <w:spacing w:line="276" w:lineRule="auto"/>
        <w:jc w:val="left"/>
      </w:pPr>
      <w:r>
        <w:t>1564 -&gt; 1565</w:t>
      </w:r>
    </w:p>
    <w:p w14:paraId="0681DEF0" w14:textId="77777777" w:rsidR="00B8519C" w:rsidRDefault="00B8519C" w:rsidP="00B8519C">
      <w:pPr>
        <w:widowControl w:val="0"/>
        <w:spacing w:line="276" w:lineRule="auto"/>
        <w:jc w:val="left"/>
      </w:pPr>
      <w:r>
        <w:t>1564 -&gt; 1565 - 1564</w:t>
      </w:r>
    </w:p>
    <w:p w14:paraId="3F52614C" w14:textId="77777777" w:rsidR="00B8519C" w:rsidRDefault="00B8519C" w:rsidP="00B8519C">
      <w:pPr>
        <w:widowControl w:val="0"/>
        <w:spacing w:line="276" w:lineRule="auto"/>
        <w:jc w:val="left"/>
        <w:rPr>
          <w:b/>
        </w:rPr>
      </w:pPr>
      <w:r>
        <w:rPr>
          <w:b/>
        </w:rPr>
        <w:t>Loop 3:</w:t>
      </w:r>
    </w:p>
    <w:p w14:paraId="566B7EB8" w14:textId="77777777" w:rsidR="00B8519C" w:rsidRDefault="00B8519C" w:rsidP="00B8519C">
      <w:pPr>
        <w:widowControl w:val="0"/>
        <w:spacing w:line="276" w:lineRule="auto"/>
        <w:jc w:val="left"/>
      </w:pPr>
      <w:r>
        <w:t>1568 -&gt; 1569</w:t>
      </w:r>
    </w:p>
    <w:p w14:paraId="74E93813" w14:textId="77777777" w:rsidR="00B8519C" w:rsidRDefault="00B8519C" w:rsidP="00B8519C">
      <w:pPr>
        <w:widowControl w:val="0"/>
        <w:spacing w:line="276" w:lineRule="auto"/>
        <w:jc w:val="left"/>
        <w:rPr>
          <w:b/>
          <w:sz w:val="32"/>
          <w:szCs w:val="32"/>
        </w:rPr>
      </w:pPr>
      <w:r>
        <w:t>1568 -&gt; 1569 -&gt; 1568</w:t>
      </w:r>
    </w:p>
    <w:p w14:paraId="32192BF0" w14:textId="77777777" w:rsidR="00B8519C" w:rsidRDefault="00B8519C" w:rsidP="00B8519C">
      <w:pPr>
        <w:spacing w:line="360" w:lineRule="auto"/>
        <w:rPr>
          <w:b/>
          <w:sz w:val="32"/>
          <w:szCs w:val="32"/>
        </w:rPr>
      </w:pPr>
    </w:p>
    <w:p w14:paraId="0AB7538F" w14:textId="77777777" w:rsidR="00B8519C" w:rsidRDefault="00B8519C" w:rsidP="00B8519C">
      <w:pPr>
        <w:spacing w:line="360" w:lineRule="auto"/>
        <w:rPr>
          <w:b/>
          <w:sz w:val="32"/>
          <w:szCs w:val="32"/>
        </w:rPr>
      </w:pPr>
      <w:r>
        <w:rPr>
          <w:b/>
          <w:sz w:val="32"/>
          <w:szCs w:val="32"/>
        </w:rPr>
        <w:t>Loop Boundary:</w:t>
      </w:r>
    </w:p>
    <w:p w14:paraId="360D3F5C" w14:textId="77777777" w:rsidR="00B8519C" w:rsidRDefault="00B8519C" w:rsidP="00B8519C"/>
    <w:tbl>
      <w:tblPr>
        <w:tblW w:w="95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0144DE" w14:paraId="6CC41553" w14:textId="77777777" w:rsidTr="000144DE">
        <w:trPr>
          <w:trHeight w:val="724"/>
        </w:trPr>
        <w:tc>
          <w:tcPr>
            <w:tcW w:w="1196" w:type="dxa"/>
          </w:tcPr>
          <w:p w14:paraId="35447EEB" w14:textId="77777777" w:rsidR="000144DE" w:rsidRDefault="000144DE" w:rsidP="00E3412B">
            <w:pPr>
              <w:spacing w:line="360" w:lineRule="auto"/>
              <w:jc w:val="center"/>
              <w:rPr>
                <w:b/>
              </w:rPr>
            </w:pPr>
            <w:r>
              <w:rPr>
                <w:b/>
              </w:rPr>
              <w:t>Test case#</w:t>
            </w:r>
          </w:p>
        </w:tc>
        <w:tc>
          <w:tcPr>
            <w:tcW w:w="2349" w:type="dxa"/>
          </w:tcPr>
          <w:p w14:paraId="1FC5D6B0" w14:textId="77777777" w:rsidR="000144DE" w:rsidRDefault="000144DE" w:rsidP="00E3412B">
            <w:pPr>
              <w:spacing w:line="360" w:lineRule="auto"/>
              <w:jc w:val="center"/>
              <w:rPr>
                <w:b/>
              </w:rPr>
            </w:pPr>
            <w:r>
              <w:rPr>
                <w:b/>
              </w:rPr>
              <w:t>Input</w:t>
            </w:r>
          </w:p>
        </w:tc>
        <w:tc>
          <w:tcPr>
            <w:tcW w:w="2463" w:type="dxa"/>
          </w:tcPr>
          <w:p w14:paraId="736A7F09" w14:textId="77777777" w:rsidR="000144DE" w:rsidRDefault="000144DE" w:rsidP="00E3412B">
            <w:pPr>
              <w:spacing w:line="360" w:lineRule="auto"/>
              <w:jc w:val="center"/>
              <w:rPr>
                <w:b/>
              </w:rPr>
            </w:pPr>
            <w:r>
              <w:rPr>
                <w:b/>
              </w:rPr>
              <w:t>Expected Output</w:t>
            </w:r>
          </w:p>
        </w:tc>
        <w:tc>
          <w:tcPr>
            <w:tcW w:w="3509" w:type="dxa"/>
          </w:tcPr>
          <w:p w14:paraId="0DC9D847" w14:textId="77777777" w:rsidR="000144DE" w:rsidRDefault="000144DE" w:rsidP="00E3412B">
            <w:pPr>
              <w:spacing w:line="360" w:lineRule="auto"/>
              <w:jc w:val="center"/>
              <w:rPr>
                <w:b/>
              </w:rPr>
            </w:pPr>
            <w:r>
              <w:rPr>
                <w:b/>
              </w:rPr>
              <w:t>Comments/Remarks</w:t>
            </w:r>
          </w:p>
          <w:p w14:paraId="137AE587" w14:textId="77777777" w:rsidR="000144DE" w:rsidRDefault="000144DE" w:rsidP="00E3412B">
            <w:pPr>
              <w:spacing w:line="360" w:lineRule="auto"/>
              <w:jc w:val="center"/>
              <w:rPr>
                <w:b/>
              </w:rPr>
            </w:pPr>
          </w:p>
        </w:tc>
      </w:tr>
      <w:tr w:rsidR="000144DE" w14:paraId="108A8A9E" w14:textId="77777777" w:rsidTr="000144DE">
        <w:trPr>
          <w:trHeight w:val="724"/>
        </w:trPr>
        <w:tc>
          <w:tcPr>
            <w:tcW w:w="1196" w:type="dxa"/>
          </w:tcPr>
          <w:p w14:paraId="39731494" w14:textId="77777777" w:rsidR="000144DE" w:rsidRDefault="000144DE" w:rsidP="00E3412B">
            <w:pPr>
              <w:spacing w:line="360" w:lineRule="auto"/>
              <w:jc w:val="center"/>
              <w:rPr>
                <w:b/>
              </w:rPr>
            </w:pPr>
            <w:r>
              <w:rPr>
                <w:b/>
              </w:rPr>
              <w:t>1</w:t>
            </w:r>
          </w:p>
        </w:tc>
        <w:tc>
          <w:tcPr>
            <w:tcW w:w="2349" w:type="dxa"/>
          </w:tcPr>
          <w:p w14:paraId="0EE93C53" w14:textId="77777777" w:rsidR="000144DE" w:rsidRDefault="000144DE" w:rsidP="00E3412B">
            <w:pPr>
              <w:spacing w:line="360" w:lineRule="auto"/>
            </w:pPr>
            <w:r>
              <w:t>([0,2], [])</w:t>
            </w:r>
          </w:p>
        </w:tc>
        <w:tc>
          <w:tcPr>
            <w:tcW w:w="2463" w:type="dxa"/>
          </w:tcPr>
          <w:p w14:paraId="57BDE443" w14:textId="77777777" w:rsidR="000144DE" w:rsidRDefault="000144DE" w:rsidP="00E3412B">
            <w:pPr>
              <w:spacing w:line="360" w:lineRule="auto"/>
            </w:pPr>
            <w:r>
              <w:t>[0,2]</w:t>
            </w:r>
          </w:p>
        </w:tc>
        <w:tc>
          <w:tcPr>
            <w:tcW w:w="3509" w:type="dxa"/>
          </w:tcPr>
          <w:p w14:paraId="0BB97697" w14:textId="77777777" w:rsidR="000144DE" w:rsidRDefault="000144DE" w:rsidP="00E3412B">
            <w:pPr>
              <w:spacing w:line="360" w:lineRule="auto"/>
            </w:pPr>
            <w:r>
              <w:t>Covers:</w:t>
            </w:r>
          </w:p>
          <w:p w14:paraId="65073ADF" w14:textId="77777777" w:rsidR="000144DE" w:rsidRDefault="000144DE" w:rsidP="00E3412B">
            <w:pPr>
              <w:spacing w:line="360" w:lineRule="auto"/>
            </w:pPr>
            <w:r>
              <w:t>Loop 1:</w:t>
            </w:r>
          </w:p>
          <w:p w14:paraId="616A69CE" w14:textId="77777777" w:rsidR="000144DE" w:rsidRDefault="000144DE" w:rsidP="00E3412B">
            <w:pPr>
              <w:spacing w:line="360" w:lineRule="auto"/>
            </w:pPr>
            <w:r>
              <w:t>1555T</w:t>
            </w:r>
          </w:p>
          <w:p w14:paraId="4A69FA26" w14:textId="77777777" w:rsidR="000144DE" w:rsidRDefault="000144DE" w:rsidP="00E3412B">
            <w:pPr>
              <w:spacing w:line="360" w:lineRule="auto"/>
            </w:pPr>
            <w:r>
              <w:t>Loop 2:</w:t>
            </w:r>
          </w:p>
          <w:p w14:paraId="5EAE5660" w14:textId="77777777" w:rsidR="000144DE" w:rsidRDefault="000144DE" w:rsidP="00E3412B">
            <w:pPr>
              <w:spacing w:line="360" w:lineRule="auto"/>
            </w:pPr>
            <w:r>
              <w:t>1564T</w:t>
            </w:r>
          </w:p>
          <w:p w14:paraId="61348128" w14:textId="77777777" w:rsidR="000144DE" w:rsidRDefault="000144DE" w:rsidP="00E3412B">
            <w:pPr>
              <w:spacing w:line="360" w:lineRule="auto"/>
            </w:pPr>
            <w:r>
              <w:t>Loop 3:</w:t>
            </w:r>
          </w:p>
          <w:p w14:paraId="364BC508" w14:textId="77777777" w:rsidR="000144DE" w:rsidRDefault="000144DE" w:rsidP="00E3412B">
            <w:pPr>
              <w:spacing w:line="360" w:lineRule="auto"/>
            </w:pPr>
            <w:r>
              <w:t>1568T</w:t>
            </w:r>
          </w:p>
          <w:p w14:paraId="13D29428" w14:textId="77777777" w:rsidR="000144DE" w:rsidRDefault="000144DE" w:rsidP="00E3412B">
            <w:pPr>
              <w:spacing w:line="360" w:lineRule="auto"/>
              <w:rPr>
                <w:sz w:val="20"/>
              </w:rPr>
            </w:pPr>
            <w:r>
              <w:rPr>
                <w:sz w:val="22"/>
                <w:szCs w:val="22"/>
              </w:rPr>
              <w:lastRenderedPageBreak/>
              <w:t>When the loop will not execute</w:t>
            </w:r>
          </w:p>
        </w:tc>
      </w:tr>
      <w:tr w:rsidR="000144DE" w14:paraId="66B16A65" w14:textId="77777777" w:rsidTr="000144DE">
        <w:trPr>
          <w:trHeight w:val="724"/>
        </w:trPr>
        <w:tc>
          <w:tcPr>
            <w:tcW w:w="1196" w:type="dxa"/>
          </w:tcPr>
          <w:p w14:paraId="2DF478D6" w14:textId="77777777" w:rsidR="000144DE" w:rsidRDefault="000144DE" w:rsidP="00E3412B">
            <w:pPr>
              <w:spacing w:line="360" w:lineRule="auto"/>
              <w:jc w:val="center"/>
              <w:rPr>
                <w:b/>
              </w:rPr>
            </w:pPr>
            <w:r>
              <w:rPr>
                <w:b/>
              </w:rPr>
              <w:lastRenderedPageBreak/>
              <w:t>2</w:t>
            </w:r>
          </w:p>
        </w:tc>
        <w:tc>
          <w:tcPr>
            <w:tcW w:w="2349" w:type="dxa"/>
          </w:tcPr>
          <w:p w14:paraId="16CC6E61" w14:textId="77777777" w:rsidR="000144DE" w:rsidRDefault="000144DE" w:rsidP="00E3412B">
            <w:pPr>
              <w:spacing w:line="360" w:lineRule="auto"/>
            </w:pPr>
            <w:r>
              <w:rPr>
                <w:b/>
              </w:rPr>
              <w:t xml:space="preserve"> </w:t>
            </w:r>
            <w:r>
              <w:t>([5],[2])</w:t>
            </w:r>
          </w:p>
        </w:tc>
        <w:tc>
          <w:tcPr>
            <w:tcW w:w="2463" w:type="dxa"/>
          </w:tcPr>
          <w:p w14:paraId="66E0CECD" w14:textId="77777777" w:rsidR="000144DE" w:rsidRDefault="000144DE" w:rsidP="00E3412B">
            <w:pPr>
              <w:spacing w:line="360" w:lineRule="auto"/>
            </w:pPr>
            <w:r>
              <w:t>[2,4]</w:t>
            </w:r>
          </w:p>
        </w:tc>
        <w:tc>
          <w:tcPr>
            <w:tcW w:w="3509" w:type="dxa"/>
          </w:tcPr>
          <w:p w14:paraId="678E98EA" w14:textId="77777777" w:rsidR="000144DE" w:rsidRDefault="000144DE" w:rsidP="00E3412B">
            <w:pPr>
              <w:spacing w:line="360" w:lineRule="auto"/>
            </w:pPr>
            <w:r>
              <w:t>loop 1:</w:t>
            </w:r>
          </w:p>
          <w:p w14:paraId="648D3B6C" w14:textId="77777777" w:rsidR="000144DE" w:rsidRDefault="000144DE" w:rsidP="00E3412B">
            <w:pPr>
              <w:spacing w:line="360" w:lineRule="auto"/>
            </w:pPr>
            <w:r>
              <w:t xml:space="preserve">  1555T</w:t>
            </w:r>
          </w:p>
          <w:p w14:paraId="192D8616" w14:textId="77777777" w:rsidR="000144DE" w:rsidRDefault="000144DE" w:rsidP="00E3412B">
            <w:pPr>
              <w:spacing w:line="360" w:lineRule="auto"/>
            </w:pPr>
            <w:r>
              <w:t>loop 2:</w:t>
            </w:r>
          </w:p>
          <w:p w14:paraId="027DCA65" w14:textId="77777777" w:rsidR="000144DE" w:rsidRDefault="000144DE" w:rsidP="00E3412B">
            <w:pPr>
              <w:spacing w:line="360" w:lineRule="auto"/>
            </w:pPr>
            <w:r>
              <w:t xml:space="preserve">  1564T</w:t>
            </w:r>
          </w:p>
          <w:p w14:paraId="2ECA3459" w14:textId="77777777" w:rsidR="000144DE" w:rsidRDefault="000144DE" w:rsidP="00E3412B">
            <w:pPr>
              <w:spacing w:line="360" w:lineRule="auto"/>
            </w:pPr>
            <w:r>
              <w:t>loop 3:</w:t>
            </w:r>
          </w:p>
          <w:p w14:paraId="1E4701E5" w14:textId="77777777" w:rsidR="000144DE" w:rsidRDefault="000144DE" w:rsidP="00E3412B">
            <w:pPr>
              <w:spacing w:line="360" w:lineRule="auto"/>
            </w:pPr>
            <w:r>
              <w:t xml:space="preserve">  1568T</w:t>
            </w:r>
          </w:p>
          <w:p w14:paraId="25206437" w14:textId="77777777" w:rsidR="000144DE" w:rsidRDefault="000144DE" w:rsidP="00E3412B">
            <w:pPr>
              <w:spacing w:line="360" w:lineRule="auto"/>
            </w:pPr>
            <w:r>
              <w:t>Only one iteration</w:t>
            </w:r>
          </w:p>
        </w:tc>
      </w:tr>
      <w:tr w:rsidR="000144DE" w14:paraId="608BB43A" w14:textId="77777777" w:rsidTr="000144DE">
        <w:trPr>
          <w:trHeight w:val="724"/>
        </w:trPr>
        <w:tc>
          <w:tcPr>
            <w:tcW w:w="1196" w:type="dxa"/>
          </w:tcPr>
          <w:p w14:paraId="3F4B8B6B" w14:textId="77777777" w:rsidR="000144DE" w:rsidRDefault="000144DE" w:rsidP="00E3412B">
            <w:pPr>
              <w:spacing w:line="360" w:lineRule="auto"/>
              <w:jc w:val="center"/>
              <w:rPr>
                <w:b/>
              </w:rPr>
            </w:pPr>
            <w:r>
              <w:rPr>
                <w:b/>
              </w:rPr>
              <w:t>3</w:t>
            </w:r>
          </w:p>
        </w:tc>
        <w:tc>
          <w:tcPr>
            <w:tcW w:w="2349" w:type="dxa"/>
          </w:tcPr>
          <w:p w14:paraId="503062D5" w14:textId="77777777" w:rsidR="000144DE" w:rsidRDefault="000144DE" w:rsidP="00E3412B">
            <w:pPr>
              <w:spacing w:line="360" w:lineRule="auto"/>
            </w:pPr>
            <w:r>
              <w:t>([10,20], [30,40])</w:t>
            </w:r>
          </w:p>
        </w:tc>
        <w:tc>
          <w:tcPr>
            <w:tcW w:w="2463" w:type="dxa"/>
          </w:tcPr>
          <w:p w14:paraId="6EDED721" w14:textId="77777777" w:rsidR="000144DE" w:rsidRDefault="000144DE" w:rsidP="00E3412B">
            <w:pPr>
              <w:spacing w:line="360" w:lineRule="auto"/>
            </w:pPr>
            <w:r>
              <w:t>[-21,20]</w:t>
            </w:r>
          </w:p>
        </w:tc>
        <w:tc>
          <w:tcPr>
            <w:tcW w:w="3509" w:type="dxa"/>
          </w:tcPr>
          <w:p w14:paraId="1450ECE6" w14:textId="77777777" w:rsidR="000144DE" w:rsidRDefault="000144DE" w:rsidP="00E3412B">
            <w:pPr>
              <w:spacing w:line="360" w:lineRule="auto"/>
            </w:pPr>
            <w:r>
              <w:t>loop 1:</w:t>
            </w:r>
          </w:p>
          <w:p w14:paraId="7F9CDE09" w14:textId="77777777" w:rsidR="000144DE" w:rsidRDefault="000144DE" w:rsidP="00E3412B">
            <w:pPr>
              <w:spacing w:line="360" w:lineRule="auto"/>
            </w:pPr>
            <w:r>
              <w:t xml:space="preserve">  </w:t>
            </w:r>
            <w:proofErr w:type="spellStart"/>
            <w:r>
              <w:t>littleIndex</w:t>
            </w:r>
            <w:proofErr w:type="spellEnd"/>
            <w:r>
              <w:t xml:space="preserve"> &gt; 0 True</w:t>
            </w:r>
          </w:p>
          <w:p w14:paraId="3FFEFF19" w14:textId="77777777" w:rsidR="000144DE" w:rsidRDefault="000144DE" w:rsidP="00E3412B">
            <w:pPr>
              <w:spacing w:line="360" w:lineRule="auto"/>
            </w:pPr>
            <w:r>
              <w:t>loop 2:</w:t>
            </w:r>
          </w:p>
          <w:p w14:paraId="348D376D" w14:textId="77777777" w:rsidR="000144DE" w:rsidRDefault="000144DE" w:rsidP="00E3412B">
            <w:pPr>
              <w:spacing w:line="360" w:lineRule="auto"/>
            </w:pPr>
            <w:r>
              <w:t xml:space="preserve">  </w:t>
            </w:r>
            <w:proofErr w:type="spellStart"/>
            <w:r>
              <w:t>bigIndex</w:t>
            </w:r>
            <w:proofErr w:type="spellEnd"/>
            <w:r>
              <w:t xml:space="preserve"> &gt; 0 True</w:t>
            </w:r>
          </w:p>
          <w:p w14:paraId="2894262B" w14:textId="77777777" w:rsidR="000144DE" w:rsidRDefault="000144DE" w:rsidP="00E3412B">
            <w:pPr>
              <w:spacing w:line="360" w:lineRule="auto"/>
            </w:pPr>
            <w:r>
              <w:t>loop 3:</w:t>
            </w:r>
          </w:p>
          <w:p w14:paraId="568903BB" w14:textId="77777777" w:rsidR="000144DE" w:rsidRDefault="000144DE" w:rsidP="00E3412B">
            <w:pPr>
              <w:spacing w:line="360" w:lineRule="auto"/>
            </w:pPr>
            <w:r>
              <w:t xml:space="preserve">  </w:t>
            </w:r>
            <w:proofErr w:type="spellStart"/>
            <w:r>
              <w:t>bigIndex</w:t>
            </w:r>
            <w:proofErr w:type="spellEnd"/>
            <w:r>
              <w:t xml:space="preserve"> &gt; 0 True</w:t>
            </w:r>
          </w:p>
          <w:p w14:paraId="6160FB0B" w14:textId="77777777" w:rsidR="000144DE" w:rsidRDefault="000144DE" w:rsidP="00E3412B">
            <w:pPr>
              <w:spacing w:line="360" w:lineRule="auto"/>
              <w:jc w:val="left"/>
            </w:pPr>
            <w:r>
              <w:t>more than one passes</w:t>
            </w:r>
          </w:p>
        </w:tc>
      </w:tr>
    </w:tbl>
    <w:p w14:paraId="6A8E101A" w14:textId="77777777" w:rsidR="00B8519C" w:rsidRDefault="00B8519C" w:rsidP="00B8519C">
      <w:pPr>
        <w:spacing w:line="360" w:lineRule="auto"/>
        <w:rPr>
          <w:b/>
          <w:sz w:val="26"/>
          <w:szCs w:val="26"/>
        </w:rPr>
      </w:pPr>
    </w:p>
    <w:p w14:paraId="670C9906" w14:textId="77777777" w:rsidR="00B8519C" w:rsidRDefault="00B8519C" w:rsidP="00B8519C">
      <w:pPr>
        <w:spacing w:line="360" w:lineRule="auto"/>
        <w:rPr>
          <w:b/>
          <w:sz w:val="26"/>
          <w:szCs w:val="26"/>
        </w:rPr>
      </w:pPr>
    </w:p>
    <w:p w14:paraId="69576460" w14:textId="77777777" w:rsidR="00B8519C" w:rsidRDefault="00B8519C" w:rsidP="00B8519C">
      <w:pPr>
        <w:spacing w:line="360" w:lineRule="auto"/>
        <w:rPr>
          <w:b/>
          <w:sz w:val="26"/>
          <w:szCs w:val="26"/>
        </w:rPr>
      </w:pPr>
    </w:p>
    <w:p w14:paraId="58B2B7FA" w14:textId="77777777" w:rsidR="00B8519C" w:rsidRDefault="00B8519C" w:rsidP="00B8519C">
      <w:pPr>
        <w:spacing w:line="360" w:lineRule="auto"/>
        <w:rPr>
          <w:b/>
          <w:sz w:val="26"/>
          <w:szCs w:val="26"/>
        </w:rPr>
      </w:pPr>
    </w:p>
    <w:p w14:paraId="5B48CA62" w14:textId="77777777" w:rsidR="00B8519C" w:rsidRDefault="00B8519C" w:rsidP="00B8519C">
      <w:pPr>
        <w:spacing w:line="360" w:lineRule="auto"/>
        <w:rPr>
          <w:b/>
          <w:sz w:val="32"/>
          <w:szCs w:val="32"/>
        </w:rPr>
      </w:pPr>
      <w:r>
        <w:rPr>
          <w:b/>
          <w:sz w:val="32"/>
          <w:szCs w:val="32"/>
        </w:rPr>
        <w:t>Basis Path:</w:t>
      </w:r>
    </w:p>
    <w:p w14:paraId="12890645" w14:textId="77777777" w:rsidR="00B8519C" w:rsidRDefault="00B8519C" w:rsidP="00B8519C">
      <w:pPr>
        <w:spacing w:line="360" w:lineRule="auto"/>
        <w:rPr>
          <w:b/>
          <w:sz w:val="26"/>
          <w:szCs w:val="26"/>
        </w:rPr>
      </w:pPr>
      <w:r>
        <w:rPr>
          <w:b/>
          <w:sz w:val="26"/>
          <w:szCs w:val="26"/>
        </w:rPr>
        <w:t>Path 1:</w:t>
      </w:r>
    </w:p>
    <w:p w14:paraId="2DC2316D" w14:textId="77777777" w:rsidR="00B8519C" w:rsidRDefault="00B8519C" w:rsidP="00B8519C">
      <w:pPr>
        <w:spacing w:line="360" w:lineRule="auto"/>
        <w:rPr>
          <w:sz w:val="26"/>
          <w:szCs w:val="26"/>
        </w:rPr>
      </w:pPr>
      <w:r>
        <w:rPr>
          <w:sz w:val="26"/>
          <w:szCs w:val="26"/>
        </w:rPr>
        <w:t>1548, 1549, 1550, 1551, 1552, 1555, 1556, 1557, 1558, 1559, 1563, 1571</w:t>
      </w:r>
    </w:p>
    <w:p w14:paraId="0DEEEA75" w14:textId="77777777" w:rsidR="00B8519C" w:rsidRDefault="00B8519C" w:rsidP="00B8519C">
      <w:pPr>
        <w:spacing w:line="360" w:lineRule="auto"/>
        <w:rPr>
          <w:b/>
          <w:sz w:val="26"/>
          <w:szCs w:val="26"/>
        </w:rPr>
      </w:pPr>
      <w:r>
        <w:rPr>
          <w:b/>
          <w:sz w:val="26"/>
          <w:szCs w:val="26"/>
        </w:rPr>
        <w:t>Path 2:</w:t>
      </w:r>
    </w:p>
    <w:p w14:paraId="21A54566" w14:textId="77777777" w:rsidR="00B8519C" w:rsidRDefault="00B8519C" w:rsidP="00B8519C">
      <w:pPr>
        <w:spacing w:line="360" w:lineRule="auto"/>
        <w:rPr>
          <w:sz w:val="26"/>
          <w:szCs w:val="26"/>
        </w:rPr>
      </w:pPr>
      <w:r>
        <w:rPr>
          <w:sz w:val="26"/>
          <w:szCs w:val="26"/>
        </w:rPr>
        <w:t>1548, 1549, 1550, 1551, 1552, 1555, 1556, 1557, 1558, 1559, 1563, 1564, 1565, 1571</w:t>
      </w:r>
    </w:p>
    <w:p w14:paraId="5C642B0D" w14:textId="77777777" w:rsidR="00B8519C" w:rsidRDefault="00B8519C" w:rsidP="00B8519C">
      <w:pPr>
        <w:spacing w:line="360" w:lineRule="auto"/>
        <w:rPr>
          <w:b/>
          <w:sz w:val="26"/>
          <w:szCs w:val="26"/>
        </w:rPr>
      </w:pPr>
      <w:r>
        <w:rPr>
          <w:b/>
          <w:sz w:val="26"/>
          <w:szCs w:val="26"/>
        </w:rPr>
        <w:t>Path 3:</w:t>
      </w:r>
    </w:p>
    <w:p w14:paraId="09D47921" w14:textId="77777777" w:rsidR="00B8519C" w:rsidRDefault="00B8519C" w:rsidP="00B8519C">
      <w:pPr>
        <w:spacing w:line="360" w:lineRule="auto"/>
        <w:rPr>
          <w:sz w:val="26"/>
          <w:szCs w:val="26"/>
        </w:rPr>
      </w:pPr>
      <w:r>
        <w:rPr>
          <w:sz w:val="26"/>
          <w:szCs w:val="26"/>
        </w:rPr>
        <w:t>1548, 1549, 1550, 1551, 1552, 1555, 1556, 1557, 1558, 1559, 1563, 1564, 1565, 1568, 1569, 1571</w:t>
      </w:r>
    </w:p>
    <w:p w14:paraId="37378D94" w14:textId="77777777" w:rsidR="00B8519C" w:rsidRDefault="00B8519C" w:rsidP="00B8519C">
      <w:pPr>
        <w:spacing w:line="360" w:lineRule="auto"/>
        <w:rPr>
          <w:b/>
          <w:sz w:val="26"/>
          <w:szCs w:val="26"/>
        </w:rPr>
      </w:pPr>
      <w:r>
        <w:rPr>
          <w:b/>
          <w:sz w:val="26"/>
          <w:szCs w:val="26"/>
        </w:rPr>
        <w:t>Path 4:</w:t>
      </w:r>
    </w:p>
    <w:p w14:paraId="693F2F25" w14:textId="77777777" w:rsidR="00B8519C" w:rsidRDefault="00B8519C" w:rsidP="00B8519C">
      <w:pPr>
        <w:spacing w:line="360" w:lineRule="auto"/>
        <w:rPr>
          <w:b/>
          <w:sz w:val="26"/>
          <w:szCs w:val="26"/>
        </w:rPr>
      </w:pPr>
      <w:r>
        <w:rPr>
          <w:sz w:val="26"/>
          <w:szCs w:val="26"/>
        </w:rPr>
        <w:t>1548, 1549, 1550, 1551, 1552, 1555, 1556, 1557, 1558, 1559, 1563, 1568, 1569, 1571</w:t>
      </w:r>
    </w:p>
    <w:p w14:paraId="38008A1D" w14:textId="77777777" w:rsidR="00B8519C" w:rsidRDefault="00B8519C" w:rsidP="00B8519C">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8519C" w14:paraId="66226364"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07BF550D" w14:textId="77777777" w:rsidR="00B8519C" w:rsidRDefault="00B8519C" w:rsidP="00E3412B">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522E9762" w14:textId="77777777" w:rsidR="00B8519C" w:rsidRDefault="00B8519C"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0726543" w14:textId="77777777" w:rsidR="00B8519C" w:rsidRDefault="00B8519C"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1FA3B34D" w14:textId="77777777" w:rsidR="00B8519C" w:rsidRDefault="00B8519C" w:rsidP="00E3412B">
            <w:pPr>
              <w:jc w:val="center"/>
              <w:rPr>
                <w:b/>
              </w:rPr>
            </w:pPr>
            <w:r>
              <w:rPr>
                <w:b/>
              </w:rPr>
              <w:t>Uses</w:t>
            </w:r>
          </w:p>
        </w:tc>
      </w:tr>
      <w:tr w:rsidR="00B8519C" w14:paraId="1B7DB7D5"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504BEC09" w14:textId="77777777" w:rsidR="00B8519C" w:rsidRDefault="00B8519C"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B0704"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8CD97"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3E8FC" w14:textId="77777777" w:rsidR="00B8519C" w:rsidRDefault="00B8519C" w:rsidP="00E3412B">
            <w:pPr>
              <w:jc w:val="left"/>
              <w:rPr>
                <w:rFonts w:ascii="Times New Roman" w:hAnsi="Times New Roman"/>
                <w:sz w:val="22"/>
                <w:szCs w:val="22"/>
              </w:rPr>
            </w:pPr>
            <w:r>
              <w:rPr>
                <w:rFonts w:ascii="Times New Roman" w:hAnsi="Times New Roman"/>
                <w:sz w:val="22"/>
                <w:szCs w:val="22"/>
              </w:rPr>
              <w:t>1549, 1556, 1565, 1569</w:t>
            </w:r>
          </w:p>
        </w:tc>
      </w:tr>
      <w:tr w:rsidR="00B8519C" w14:paraId="5EC91E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41022744" w14:textId="77777777" w:rsidR="00B8519C" w:rsidRDefault="00B8519C"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0AA94116" w14:textId="77777777" w:rsidR="00B8519C" w:rsidRDefault="00B8519C" w:rsidP="00E3412B">
            <w:pPr>
              <w:jc w:val="left"/>
            </w:pPr>
            <w:r>
              <w:rPr>
                <w:rFonts w:ascii="Times New Roman" w:hAnsi="Times New Roman"/>
                <w:sz w:val="22"/>
                <w:szCs w:val="22"/>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29341"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E92D" w14:textId="77777777" w:rsidR="00B8519C" w:rsidRDefault="00B8519C" w:rsidP="00E3412B">
            <w:pPr>
              <w:jc w:val="left"/>
              <w:rPr>
                <w:rFonts w:ascii="Times New Roman" w:hAnsi="Times New Roman"/>
                <w:sz w:val="22"/>
                <w:szCs w:val="22"/>
              </w:rPr>
            </w:pPr>
            <w:r>
              <w:rPr>
                <w:rFonts w:ascii="Times New Roman" w:hAnsi="Times New Roman"/>
                <w:sz w:val="22"/>
                <w:szCs w:val="22"/>
              </w:rPr>
              <w:t>1551,1556</w:t>
            </w:r>
          </w:p>
        </w:tc>
      </w:tr>
      <w:tr w:rsidR="00B8519C" w14:paraId="01D7F5B6"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4A58100" w14:textId="77777777" w:rsidR="00B8519C" w:rsidRDefault="00B8519C"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2DA48"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CCA9B" w14:textId="77777777" w:rsidR="00B8519C" w:rsidRDefault="00B8519C" w:rsidP="00E3412B">
            <w:pPr>
              <w:jc w:val="left"/>
              <w:rPr>
                <w:rFonts w:ascii="Times New Roman" w:hAnsi="Times New Roman"/>
                <w:sz w:val="22"/>
                <w:szCs w:val="22"/>
              </w:rPr>
            </w:pPr>
            <w:r>
              <w:rPr>
                <w:rFonts w:ascii="Times New Roman" w:hAnsi="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57CF8" w14:textId="77777777" w:rsidR="00B8519C" w:rsidRDefault="00B8519C" w:rsidP="00E3412B">
            <w:pPr>
              <w:jc w:val="left"/>
              <w:rPr>
                <w:rFonts w:ascii="Times New Roman" w:hAnsi="Times New Roman"/>
                <w:sz w:val="22"/>
                <w:szCs w:val="22"/>
              </w:rPr>
            </w:pPr>
            <w:r>
              <w:rPr>
                <w:rFonts w:ascii="Times New Roman" w:hAnsi="Times New Roman"/>
                <w:sz w:val="22"/>
                <w:szCs w:val="22"/>
              </w:rPr>
              <w:t>1564</w:t>
            </w:r>
          </w:p>
        </w:tc>
      </w:tr>
    </w:tbl>
    <w:p w14:paraId="54FA02C2" w14:textId="77777777" w:rsidR="00B8519C" w:rsidRDefault="00B8519C" w:rsidP="00B8519C">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8519C" w14:paraId="0429BC73"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48BCCD" w14:textId="77777777" w:rsidR="00B8519C" w:rsidRDefault="00B8519C"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F7FB34D" w14:textId="77777777" w:rsidR="00B8519C" w:rsidRDefault="00B8519C"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10E7EF7" w14:textId="77777777" w:rsidR="00B8519C" w:rsidRDefault="00B8519C" w:rsidP="00E3412B">
            <w:pPr>
              <w:jc w:val="center"/>
              <w:rPr>
                <w:b/>
              </w:rPr>
            </w:pPr>
            <w:r>
              <w:rPr>
                <w:b/>
              </w:rPr>
              <w:t>DU pairs</w:t>
            </w:r>
          </w:p>
        </w:tc>
      </w:tr>
      <w:tr w:rsidR="00B8519C" w14:paraId="4AF9E566"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502F3EC6" w14:textId="77777777" w:rsidR="00B8519C" w:rsidRDefault="00B8519C"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81835"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580C5" w14:textId="77777777" w:rsidR="00B8519C" w:rsidRDefault="00B8519C" w:rsidP="00E3412B">
            <w:pPr>
              <w:jc w:val="left"/>
              <w:rPr>
                <w:rFonts w:ascii="Times New Roman" w:hAnsi="Times New Roman"/>
                <w:sz w:val="22"/>
                <w:szCs w:val="22"/>
              </w:rPr>
            </w:pPr>
            <w:r>
              <w:rPr>
                <w:rFonts w:ascii="Times New Roman" w:hAnsi="Times New Roman"/>
                <w:sz w:val="22"/>
                <w:szCs w:val="22"/>
              </w:rPr>
              <w:t>&lt;1548,1549&gt;,&lt;1548,1549&gt;&lt;1548,1556&gt;&lt;1565,1569&gt;</w:t>
            </w:r>
          </w:p>
        </w:tc>
      </w:tr>
      <w:tr w:rsidR="00B8519C" w14:paraId="527CB7F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6FE2601B" w14:textId="77777777" w:rsidR="00B8519C" w:rsidRDefault="00B8519C"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5A8DD4C8" w14:textId="77777777" w:rsidR="00B8519C" w:rsidRDefault="00B8519C" w:rsidP="00E3412B">
            <w:pPr>
              <w:jc w:val="left"/>
            </w:pPr>
            <w:r>
              <w:rPr>
                <w:rFonts w:ascii="Times New Roman" w:hAnsi="Times New Roman"/>
                <w:sz w:val="22"/>
                <w:szCs w:val="22"/>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8E8EE" w14:textId="77777777" w:rsidR="00B8519C" w:rsidRDefault="00B8519C" w:rsidP="00E3412B">
            <w:pPr>
              <w:jc w:val="left"/>
              <w:rPr>
                <w:rFonts w:ascii="Times New Roman" w:hAnsi="Times New Roman"/>
                <w:sz w:val="22"/>
                <w:szCs w:val="22"/>
              </w:rPr>
            </w:pPr>
            <w:r>
              <w:rPr>
                <w:rFonts w:ascii="Times New Roman" w:hAnsi="Times New Roman"/>
                <w:sz w:val="22"/>
                <w:szCs w:val="22"/>
              </w:rPr>
              <w:t>&lt;1548,1551&gt;,&lt;1548,1556&gt;</w:t>
            </w:r>
          </w:p>
        </w:tc>
      </w:tr>
      <w:tr w:rsidR="00B8519C" w14:paraId="124617A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15AB7AB2" w14:textId="77777777" w:rsidR="00B8519C" w:rsidRDefault="00B8519C"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EB5F5"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77A27" w14:textId="77777777" w:rsidR="00B8519C" w:rsidRDefault="00B8519C" w:rsidP="00E3412B">
            <w:pPr>
              <w:jc w:val="left"/>
              <w:rPr>
                <w:rFonts w:ascii="Times New Roman" w:hAnsi="Times New Roman"/>
                <w:sz w:val="22"/>
                <w:szCs w:val="22"/>
              </w:rPr>
            </w:pPr>
            <w:r>
              <w:rPr>
                <w:rFonts w:ascii="Times New Roman" w:hAnsi="Times New Roman"/>
                <w:sz w:val="22"/>
                <w:szCs w:val="22"/>
              </w:rPr>
              <w:t>&lt;1563,1564&gt;</w:t>
            </w:r>
          </w:p>
        </w:tc>
      </w:tr>
    </w:tbl>
    <w:p w14:paraId="2605B098" w14:textId="77777777" w:rsidR="00B8519C" w:rsidRDefault="00B8519C" w:rsidP="00B8519C">
      <w:pPr>
        <w:spacing w:line="360" w:lineRule="auto"/>
        <w:rPr>
          <w:b/>
          <w:sz w:val="36"/>
          <w:szCs w:val="36"/>
          <w:u w:val="single"/>
        </w:rPr>
      </w:pPr>
    </w:p>
    <w:p w14:paraId="43546BAB" w14:textId="77777777" w:rsidR="00B8519C" w:rsidRDefault="00B8519C" w:rsidP="00B8519C">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B8519C" w14:paraId="62C1B9BD" w14:textId="77777777" w:rsidTr="00E3412B">
        <w:trPr>
          <w:trHeight w:val="759"/>
        </w:trPr>
        <w:tc>
          <w:tcPr>
            <w:tcW w:w="845" w:type="dxa"/>
          </w:tcPr>
          <w:p w14:paraId="18B35EA8" w14:textId="77777777" w:rsidR="00B8519C" w:rsidRDefault="00B8519C" w:rsidP="00E3412B">
            <w:pPr>
              <w:spacing w:line="360" w:lineRule="auto"/>
              <w:jc w:val="center"/>
              <w:rPr>
                <w:b/>
              </w:rPr>
            </w:pPr>
            <w:r>
              <w:rPr>
                <w:b/>
              </w:rPr>
              <w:t>Test case#</w:t>
            </w:r>
          </w:p>
        </w:tc>
        <w:tc>
          <w:tcPr>
            <w:tcW w:w="1753" w:type="dxa"/>
          </w:tcPr>
          <w:p w14:paraId="34431D36" w14:textId="77777777" w:rsidR="00B8519C" w:rsidRDefault="00B8519C" w:rsidP="00E3412B">
            <w:pPr>
              <w:spacing w:line="360" w:lineRule="auto"/>
              <w:jc w:val="center"/>
              <w:rPr>
                <w:b/>
              </w:rPr>
            </w:pPr>
            <w:r>
              <w:rPr>
                <w:b/>
              </w:rPr>
              <w:t>Input</w:t>
            </w:r>
          </w:p>
        </w:tc>
        <w:tc>
          <w:tcPr>
            <w:tcW w:w="1322" w:type="dxa"/>
          </w:tcPr>
          <w:p w14:paraId="0DC473B7" w14:textId="77777777" w:rsidR="00B8519C" w:rsidRDefault="00B8519C" w:rsidP="00E3412B">
            <w:pPr>
              <w:spacing w:line="360" w:lineRule="auto"/>
              <w:jc w:val="center"/>
              <w:rPr>
                <w:b/>
              </w:rPr>
            </w:pPr>
            <w:r>
              <w:rPr>
                <w:b/>
              </w:rPr>
              <w:t>Output</w:t>
            </w:r>
          </w:p>
        </w:tc>
        <w:tc>
          <w:tcPr>
            <w:tcW w:w="1764" w:type="dxa"/>
          </w:tcPr>
          <w:p w14:paraId="4497F7D1" w14:textId="77777777" w:rsidR="00B8519C" w:rsidRDefault="00B8519C" w:rsidP="00E3412B">
            <w:pPr>
              <w:spacing w:line="360" w:lineRule="auto"/>
              <w:jc w:val="center"/>
              <w:rPr>
                <w:b/>
              </w:rPr>
            </w:pPr>
            <w:r>
              <w:rPr>
                <w:b/>
              </w:rPr>
              <w:t>Expected Output</w:t>
            </w:r>
          </w:p>
        </w:tc>
        <w:tc>
          <w:tcPr>
            <w:tcW w:w="1186" w:type="dxa"/>
          </w:tcPr>
          <w:p w14:paraId="150AD995" w14:textId="77777777" w:rsidR="00B8519C" w:rsidRDefault="00B8519C" w:rsidP="00E3412B">
            <w:pPr>
              <w:spacing w:line="360" w:lineRule="auto"/>
              <w:jc w:val="center"/>
              <w:rPr>
                <w:b/>
              </w:rPr>
            </w:pPr>
            <w:r>
              <w:rPr>
                <w:b/>
              </w:rPr>
              <w:t>Pass/Fail</w:t>
            </w:r>
          </w:p>
        </w:tc>
        <w:tc>
          <w:tcPr>
            <w:tcW w:w="2481" w:type="dxa"/>
          </w:tcPr>
          <w:p w14:paraId="5C49D5A3" w14:textId="77777777" w:rsidR="00B8519C" w:rsidRDefault="00B8519C" w:rsidP="00E3412B">
            <w:pPr>
              <w:spacing w:line="360" w:lineRule="auto"/>
              <w:jc w:val="center"/>
              <w:rPr>
                <w:b/>
              </w:rPr>
            </w:pPr>
            <w:r>
              <w:rPr>
                <w:b/>
              </w:rPr>
              <w:t>Comments/Remarks</w:t>
            </w:r>
          </w:p>
          <w:p w14:paraId="1795A403" w14:textId="77777777" w:rsidR="00B8519C" w:rsidRDefault="00B8519C" w:rsidP="00E3412B">
            <w:pPr>
              <w:spacing w:line="360" w:lineRule="auto"/>
              <w:jc w:val="center"/>
              <w:rPr>
                <w:b/>
              </w:rPr>
            </w:pPr>
          </w:p>
        </w:tc>
      </w:tr>
      <w:tr w:rsidR="00B8519C" w14:paraId="5EB691D7" w14:textId="77777777" w:rsidTr="00E3412B">
        <w:trPr>
          <w:trHeight w:val="759"/>
        </w:trPr>
        <w:tc>
          <w:tcPr>
            <w:tcW w:w="845" w:type="dxa"/>
          </w:tcPr>
          <w:p w14:paraId="3CFF7FC5" w14:textId="77777777" w:rsidR="00B8519C" w:rsidRDefault="00B8519C" w:rsidP="00E3412B">
            <w:pPr>
              <w:spacing w:line="360" w:lineRule="auto"/>
              <w:jc w:val="center"/>
              <w:rPr>
                <w:b/>
              </w:rPr>
            </w:pPr>
            <w:r>
              <w:rPr>
                <w:b/>
              </w:rPr>
              <w:t>1</w:t>
            </w:r>
          </w:p>
        </w:tc>
        <w:tc>
          <w:tcPr>
            <w:tcW w:w="1753" w:type="dxa"/>
          </w:tcPr>
          <w:p w14:paraId="30D588ED" w14:textId="77777777" w:rsidR="00B8519C" w:rsidRDefault="00B8519C" w:rsidP="00E3412B">
            <w:pPr>
              <w:widowControl w:val="0"/>
              <w:ind w:right="131"/>
              <w:jc w:val="right"/>
            </w:pPr>
            <w:r>
              <w:t xml:space="preserve">x = {10, 20} </w:t>
            </w:r>
          </w:p>
          <w:p w14:paraId="0AF2B635" w14:textId="77777777" w:rsidR="00B8519C" w:rsidRDefault="00B8519C" w:rsidP="00E3412B">
            <w:pPr>
              <w:widowControl w:val="0"/>
              <w:spacing w:before="124"/>
              <w:ind w:right="131"/>
              <w:jc w:val="right"/>
            </w:pPr>
            <w:r>
              <w:t>y = {30, 40}</w:t>
            </w:r>
          </w:p>
        </w:tc>
        <w:tc>
          <w:tcPr>
            <w:tcW w:w="1322" w:type="dxa"/>
          </w:tcPr>
          <w:p w14:paraId="1C44B505" w14:textId="77777777" w:rsidR="00B8519C" w:rsidRDefault="00B8519C" w:rsidP="00E3412B">
            <w:pPr>
              <w:widowControl w:val="0"/>
              <w:ind w:right="264"/>
              <w:jc w:val="right"/>
            </w:pPr>
            <w:r>
              <w:t>[-21,20]</w:t>
            </w:r>
          </w:p>
        </w:tc>
        <w:tc>
          <w:tcPr>
            <w:tcW w:w="1764" w:type="dxa"/>
          </w:tcPr>
          <w:p w14:paraId="12E14946" w14:textId="77777777" w:rsidR="00B8519C" w:rsidRDefault="00B8519C" w:rsidP="00E3412B">
            <w:pPr>
              <w:widowControl w:val="0"/>
              <w:ind w:right="264"/>
              <w:jc w:val="right"/>
            </w:pPr>
            <w:r>
              <w:t>[-21,20]</w:t>
            </w:r>
          </w:p>
        </w:tc>
        <w:tc>
          <w:tcPr>
            <w:tcW w:w="1186" w:type="dxa"/>
          </w:tcPr>
          <w:p w14:paraId="67C4CEB4" w14:textId="77777777" w:rsidR="00B8519C" w:rsidRDefault="00B8519C" w:rsidP="00E3412B">
            <w:pPr>
              <w:spacing w:line="360" w:lineRule="auto"/>
              <w:jc w:val="center"/>
            </w:pPr>
            <w:r>
              <w:t>Pass</w:t>
            </w:r>
          </w:p>
        </w:tc>
        <w:tc>
          <w:tcPr>
            <w:tcW w:w="2481" w:type="dxa"/>
          </w:tcPr>
          <w:p w14:paraId="043ACC26" w14:textId="77777777" w:rsidR="00B8519C" w:rsidRDefault="00B8519C" w:rsidP="00E3412B">
            <w:pPr>
              <w:spacing w:line="360" w:lineRule="auto"/>
              <w:jc w:val="center"/>
            </w:pPr>
            <w:r>
              <w:t>It returns true second null value is handled in function</w:t>
            </w:r>
          </w:p>
        </w:tc>
      </w:tr>
      <w:tr w:rsidR="00B8519C" w14:paraId="0BA3B283" w14:textId="77777777" w:rsidTr="00E3412B">
        <w:trPr>
          <w:trHeight w:val="759"/>
        </w:trPr>
        <w:tc>
          <w:tcPr>
            <w:tcW w:w="845" w:type="dxa"/>
          </w:tcPr>
          <w:p w14:paraId="1D05BC40" w14:textId="77777777" w:rsidR="00B8519C" w:rsidRDefault="00B8519C" w:rsidP="00E3412B">
            <w:pPr>
              <w:spacing w:line="360" w:lineRule="auto"/>
              <w:jc w:val="center"/>
              <w:rPr>
                <w:b/>
              </w:rPr>
            </w:pPr>
            <w:r>
              <w:rPr>
                <w:b/>
              </w:rPr>
              <w:t>2</w:t>
            </w:r>
          </w:p>
        </w:tc>
        <w:tc>
          <w:tcPr>
            <w:tcW w:w="1753" w:type="dxa"/>
          </w:tcPr>
          <w:p w14:paraId="0013A03F" w14:textId="77777777" w:rsidR="00B8519C" w:rsidRDefault="00B8519C" w:rsidP="00E3412B">
            <w:pPr>
              <w:widowControl w:val="0"/>
              <w:ind w:right="257"/>
              <w:jc w:val="left"/>
            </w:pPr>
            <w:r>
              <w:t xml:space="preserve">x={10,20} </w:t>
            </w:r>
          </w:p>
          <w:p w14:paraId="0BF73ED2" w14:textId="77777777" w:rsidR="00B8519C" w:rsidRDefault="00B8519C" w:rsidP="00E3412B">
            <w:pPr>
              <w:widowControl w:val="0"/>
              <w:spacing w:before="124"/>
              <w:jc w:val="left"/>
            </w:pPr>
            <w:r>
              <w:t>y = {}</w:t>
            </w:r>
          </w:p>
        </w:tc>
        <w:tc>
          <w:tcPr>
            <w:tcW w:w="1322" w:type="dxa"/>
          </w:tcPr>
          <w:p w14:paraId="2731BF08" w14:textId="77777777" w:rsidR="00B8519C" w:rsidRDefault="00B8519C" w:rsidP="00E3412B">
            <w:pPr>
              <w:widowControl w:val="0"/>
              <w:ind w:right="264"/>
              <w:jc w:val="right"/>
            </w:pPr>
            <w:r>
              <w:t>[10,20]</w:t>
            </w:r>
          </w:p>
        </w:tc>
        <w:tc>
          <w:tcPr>
            <w:tcW w:w="1764" w:type="dxa"/>
          </w:tcPr>
          <w:p w14:paraId="3A7A54A4" w14:textId="77777777" w:rsidR="00B8519C" w:rsidRDefault="00B8519C" w:rsidP="00E3412B">
            <w:pPr>
              <w:widowControl w:val="0"/>
              <w:ind w:right="264"/>
              <w:jc w:val="right"/>
            </w:pPr>
            <w:r>
              <w:t>[10,20]</w:t>
            </w:r>
          </w:p>
        </w:tc>
        <w:tc>
          <w:tcPr>
            <w:tcW w:w="1186" w:type="dxa"/>
          </w:tcPr>
          <w:p w14:paraId="020DEAD4" w14:textId="77777777" w:rsidR="00B8519C" w:rsidRDefault="00B8519C" w:rsidP="00E3412B">
            <w:pPr>
              <w:spacing w:line="360" w:lineRule="auto"/>
              <w:jc w:val="center"/>
            </w:pPr>
            <w:r>
              <w:t>Pass</w:t>
            </w:r>
          </w:p>
        </w:tc>
        <w:tc>
          <w:tcPr>
            <w:tcW w:w="2481" w:type="dxa"/>
          </w:tcPr>
          <w:p w14:paraId="6AF672EC" w14:textId="77777777" w:rsidR="00B8519C" w:rsidRDefault="00B8519C" w:rsidP="00E3412B">
            <w:pPr>
              <w:spacing w:line="360" w:lineRule="auto"/>
              <w:jc w:val="center"/>
            </w:pPr>
            <w:r>
              <w:t>It returns the result false due to its values</w:t>
            </w:r>
          </w:p>
        </w:tc>
      </w:tr>
    </w:tbl>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3DEA11B5" w:rsidR="008F65E8" w:rsidRDefault="00C55238" w:rsidP="00FD75DB">
            <w:pPr>
              <w:pStyle w:val="BodyText"/>
              <w:jc w:val="center"/>
              <w:rPr>
                <w:szCs w:val="24"/>
              </w:rPr>
            </w:pPr>
            <w:r>
              <w:rPr>
                <w:szCs w:val="24"/>
              </w:rPr>
              <w:t xml:space="preserve">Chose </w:t>
            </w:r>
            <w:proofErr w:type="spellStart"/>
            <w:r>
              <w:rPr>
                <w:szCs w:val="24"/>
              </w:rPr>
              <w:t>func</w:t>
            </w:r>
            <w:proofErr w:type="spellEnd"/>
            <w:r>
              <w:rPr>
                <w:szCs w:val="24"/>
              </w:rPr>
              <w:t xml:space="preserve"> 1, 4, 5, </w:t>
            </w:r>
            <w:r w:rsidR="00190988">
              <w:rPr>
                <w:szCs w:val="24"/>
              </w:rPr>
              <w:t xml:space="preserve">( and </w:t>
            </w:r>
            <w:r>
              <w:rPr>
                <w:szCs w:val="24"/>
              </w:rPr>
              <w:t>7</w:t>
            </w:r>
            <w:r w:rsidR="00190988">
              <w:rPr>
                <w:szCs w:val="24"/>
              </w:rPr>
              <w:t xml:space="preserve"> to compensate for Musa)</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472F633A" w:rsidR="008F65E8" w:rsidRPr="00BA5495" w:rsidRDefault="00465726" w:rsidP="00465726">
            <w:pPr>
              <w:pStyle w:val="BodyText"/>
              <w:rPr>
                <w:szCs w:val="24"/>
              </w:rPr>
            </w:pPr>
            <w:r>
              <w:rPr>
                <w:szCs w:val="24"/>
              </w:rPr>
              <w:t xml:space="preserve">Wrote test cases for these </w:t>
            </w:r>
            <w:proofErr w:type="spellStart"/>
            <w:r>
              <w:rPr>
                <w:szCs w:val="24"/>
              </w:rPr>
              <w:t>func</w:t>
            </w:r>
            <w:proofErr w:type="spellEnd"/>
            <w:r>
              <w:rPr>
                <w:szCs w:val="24"/>
              </w:rPr>
              <w:t xml:space="preserve"> 1, 4 , 5</w:t>
            </w: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 xml:space="preserve">Documented the environment setup </w:t>
            </w:r>
            <w:r>
              <w:rPr>
                <w:szCs w:val="24"/>
              </w:rPr>
              <w:lastRenderedPageBreak/>
              <w:t>and prepared report for submission 1.</w:t>
            </w:r>
          </w:p>
        </w:tc>
        <w:tc>
          <w:tcPr>
            <w:tcW w:w="2309" w:type="dxa"/>
          </w:tcPr>
          <w:p w14:paraId="3D322C44" w14:textId="5795E9B5" w:rsidR="00C55238" w:rsidRDefault="00C55238" w:rsidP="00C55238">
            <w:pPr>
              <w:pStyle w:val="BodyText"/>
              <w:jc w:val="center"/>
              <w:rPr>
                <w:szCs w:val="24"/>
              </w:rPr>
            </w:pPr>
            <w:r>
              <w:rPr>
                <w:szCs w:val="24"/>
              </w:rPr>
              <w:lastRenderedPageBreak/>
              <w:t xml:space="preserve">Chose </w:t>
            </w:r>
            <w:proofErr w:type="spellStart"/>
            <w:r>
              <w:rPr>
                <w:szCs w:val="24"/>
              </w:rPr>
              <w:t>func</w:t>
            </w:r>
            <w:proofErr w:type="spellEnd"/>
            <w:r>
              <w:rPr>
                <w:szCs w:val="24"/>
              </w:rPr>
              <w:t xml:space="preserve">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2F4C30F5"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2, 3 , 6</w:t>
            </w: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proofErr w:type="spellStart"/>
            <w:r>
              <w:rPr>
                <w:b/>
                <w:iCs/>
                <w:szCs w:val="24"/>
              </w:rPr>
              <w:t>Awais</w:t>
            </w:r>
            <w:proofErr w:type="spellEnd"/>
          </w:p>
        </w:tc>
        <w:tc>
          <w:tcPr>
            <w:tcW w:w="2309" w:type="dxa"/>
          </w:tcPr>
          <w:p w14:paraId="352D579C" w14:textId="59F9D487" w:rsidR="008F65E8" w:rsidRPr="00BA5495" w:rsidRDefault="00465726" w:rsidP="00FD75DB">
            <w:pPr>
              <w:pStyle w:val="BodyText"/>
              <w:rPr>
                <w:szCs w:val="24"/>
              </w:rPr>
            </w:pPr>
            <w:r>
              <w:rPr>
                <w:szCs w:val="24"/>
              </w:rPr>
              <w:t xml:space="preserve">Was not part of the group at that time. </w:t>
            </w:r>
          </w:p>
        </w:tc>
        <w:tc>
          <w:tcPr>
            <w:tcW w:w="2309" w:type="dxa"/>
          </w:tcPr>
          <w:p w14:paraId="779237D2" w14:textId="08B92D43" w:rsidR="00CD1DEA" w:rsidRDefault="00CD1DEA" w:rsidP="00CD1DEA">
            <w:pPr>
              <w:pStyle w:val="BodyText"/>
              <w:jc w:val="center"/>
              <w:rPr>
                <w:szCs w:val="24"/>
              </w:rPr>
            </w:pPr>
            <w:r>
              <w:rPr>
                <w:szCs w:val="24"/>
              </w:rPr>
              <w:t xml:space="preserve">Chose </w:t>
            </w:r>
            <w:proofErr w:type="spellStart"/>
            <w:r>
              <w:rPr>
                <w:szCs w:val="24"/>
              </w:rPr>
              <w:t>func</w:t>
            </w:r>
            <w:proofErr w:type="spellEnd"/>
            <w:r>
              <w:rPr>
                <w:szCs w:val="24"/>
              </w:rPr>
              <w:t xml:space="preserve"> 8, 9, 10</w:t>
            </w:r>
          </w:p>
          <w:p w14:paraId="76C2A12A" w14:textId="77777777" w:rsidR="008F65E8"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p w14:paraId="2786D4C3" w14:textId="7800EE64" w:rsidR="00465726" w:rsidRPr="00BA5495" w:rsidRDefault="00465726" w:rsidP="00CD1DEA">
            <w:pPr>
              <w:pStyle w:val="BodyText"/>
              <w:jc w:val="center"/>
              <w:rPr>
                <w:szCs w:val="24"/>
              </w:rPr>
            </w:pPr>
            <w:r>
              <w:rPr>
                <w:szCs w:val="24"/>
              </w:rPr>
              <w:t>Submitted late, and individually.</w:t>
            </w:r>
          </w:p>
        </w:tc>
        <w:tc>
          <w:tcPr>
            <w:tcW w:w="2618" w:type="dxa"/>
          </w:tcPr>
          <w:p w14:paraId="7A9D158D" w14:textId="39874686"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8, 9, 10</w:t>
            </w: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605B13C9" w:rsidR="008F65E8" w:rsidRDefault="008F65E8" w:rsidP="004B17F0">
      <w:pPr>
        <w:pStyle w:val="BodyText"/>
        <w:rPr>
          <w:rFonts w:cstheme="majorBidi"/>
        </w:rPr>
      </w:pPr>
    </w:p>
    <w:p w14:paraId="2112F092" w14:textId="10F2C6EB" w:rsidR="00465726" w:rsidRDefault="00465726" w:rsidP="004B17F0">
      <w:pPr>
        <w:pStyle w:val="BodyText"/>
        <w:rPr>
          <w:rFonts w:cstheme="majorBidi"/>
          <w:b/>
          <w:bCs/>
        </w:rPr>
      </w:pPr>
      <w:r w:rsidRPr="00465726">
        <w:rPr>
          <w:rFonts w:cstheme="majorBidi"/>
          <w:b/>
          <w:bCs/>
        </w:rPr>
        <w:t>Note:</w:t>
      </w:r>
    </w:p>
    <w:p w14:paraId="2DB1A116" w14:textId="3D537436" w:rsidR="00465726" w:rsidRDefault="0071005D"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w:t>
      </w:r>
      <w:r w:rsidR="00465726">
        <w:rPr>
          <w:rFonts w:cstheme="majorBidi"/>
        </w:rPr>
        <w:t>we thought we would split function on behalf of the 4</w:t>
      </w:r>
      <w:r w:rsidR="00465726" w:rsidRPr="00465726">
        <w:rPr>
          <w:rFonts w:cstheme="majorBidi"/>
          <w:vertAlign w:val="superscript"/>
        </w:rPr>
        <w:t>th</w:t>
      </w:r>
      <w:r w:rsidR="00465726">
        <w:rPr>
          <w:rFonts w:cstheme="majorBidi"/>
        </w:rPr>
        <w:t xml:space="preserve"> member, but since we all have other assignments and office work too. So, we are not doing anything on behalf of 4</w:t>
      </w:r>
      <w:r w:rsidR="00465726" w:rsidRPr="00465726">
        <w:rPr>
          <w:rFonts w:cstheme="majorBidi"/>
          <w:vertAlign w:val="superscript"/>
        </w:rPr>
        <w:t>th</w:t>
      </w:r>
      <w:r w:rsidR="00465726">
        <w:rPr>
          <w:rFonts w:cstheme="majorBidi"/>
        </w:rPr>
        <w:t xml:space="preserve"> member. </w:t>
      </w:r>
    </w:p>
    <w:p w14:paraId="37DB18D6" w14:textId="77777777" w:rsidR="00465726" w:rsidRDefault="00465726" w:rsidP="00465726">
      <w:pPr>
        <w:pStyle w:val="BodyText"/>
        <w:jc w:val="left"/>
        <w:rPr>
          <w:rFonts w:cstheme="majorBidi"/>
        </w:rPr>
      </w:pPr>
    </w:p>
    <w:p w14:paraId="4CC5E43C" w14:textId="246370D9" w:rsidR="00465726" w:rsidRPr="00465726" w:rsidRDefault="00465726"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Danish wrote test cases for an additional function 7. </w:t>
      </w:r>
      <w:r w:rsidR="007D7FE4">
        <w:rPr>
          <w:rFonts w:cstheme="majorBidi"/>
        </w:rPr>
        <w:br/>
      </w:r>
      <w:r>
        <w:rPr>
          <w:rFonts w:cstheme="majorBidi"/>
        </w:rPr>
        <w:t xml:space="preserve">Abu Bakar and </w:t>
      </w:r>
      <w:proofErr w:type="spellStart"/>
      <w:r>
        <w:rPr>
          <w:rFonts w:cstheme="majorBidi"/>
        </w:rPr>
        <w:t>Awais</w:t>
      </w:r>
      <w:proofErr w:type="spellEnd"/>
      <w:r>
        <w:rPr>
          <w:rFonts w:cstheme="majorBidi"/>
        </w:rPr>
        <w:t xml:space="preserve"> could not do so because of time constraint.</w:t>
      </w:r>
      <w:r>
        <w:rPr>
          <w:rFonts w:cstheme="majorBidi"/>
        </w:rPr>
        <w:br/>
        <w:t xml:space="preserve"> </w:t>
      </w:r>
    </w:p>
    <w:sectPr w:rsidR="00465726" w:rsidRPr="00465726"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0E8F4" w14:textId="77777777" w:rsidR="00A2074A" w:rsidRDefault="00A2074A">
      <w:r>
        <w:separator/>
      </w:r>
    </w:p>
  </w:endnote>
  <w:endnote w:type="continuationSeparator" w:id="0">
    <w:p w14:paraId="26F082AC" w14:textId="77777777" w:rsidR="00A2074A" w:rsidRDefault="00A20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12444" w14:textId="763F6597" w:rsidR="00A60089" w:rsidRDefault="00A60089">
    <w:pPr>
      <w:pStyle w:val="Footer"/>
    </w:pPr>
  </w:p>
  <w:p w14:paraId="2FB4C4BA" w14:textId="77777777" w:rsidR="00A60089" w:rsidRPr="006E7BF2" w:rsidRDefault="00A60089" w:rsidP="006E7BF2">
    <w:pPr>
      <w:pStyle w:val="Footer"/>
      <w:ind w:left="-1080"/>
      <w:jc w:val="left"/>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22777" w14:textId="77777777" w:rsidR="00A60089" w:rsidRDefault="00A600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A60089" w:rsidRDefault="00A600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71212"/>
      <w:docPartObj>
        <w:docPartGallery w:val="Page Numbers (Bottom of Page)"/>
        <w:docPartUnique/>
      </w:docPartObj>
    </w:sdtPr>
    <w:sdtEndPr>
      <w:rPr>
        <w:noProof/>
      </w:rPr>
    </w:sdtEndPr>
    <w:sdtContent>
      <w:p w14:paraId="2B8A3267" w14:textId="29FDAF67" w:rsidR="00A60089" w:rsidRDefault="00A60089">
        <w:pPr>
          <w:pStyle w:val="Footer"/>
        </w:pPr>
        <w:r>
          <w:fldChar w:fldCharType="begin"/>
        </w:r>
        <w:r>
          <w:instrText xml:space="preserve"> PAGE   \* MERGEFORMAT </w:instrText>
        </w:r>
        <w:r>
          <w:fldChar w:fldCharType="separate"/>
        </w:r>
        <w:r w:rsidR="00190988">
          <w:rPr>
            <w:noProof/>
          </w:rPr>
          <w:t>41</w:t>
        </w:r>
        <w:r>
          <w:rPr>
            <w:noProof/>
          </w:rPr>
          <w:fldChar w:fldCharType="end"/>
        </w:r>
      </w:p>
    </w:sdtContent>
  </w:sdt>
  <w:p w14:paraId="56BFF99E" w14:textId="12143036" w:rsidR="00A60089" w:rsidRDefault="00A60089" w:rsidP="00AE77D7">
    <w:pPr>
      <w:pStyle w:val="Foote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8FC34" w14:textId="77777777" w:rsidR="00A60089" w:rsidRDefault="00A600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99277" w14:textId="77777777" w:rsidR="00A2074A" w:rsidRDefault="00A2074A">
      <w:r>
        <w:separator/>
      </w:r>
    </w:p>
  </w:footnote>
  <w:footnote w:type="continuationSeparator" w:id="0">
    <w:p w14:paraId="044CB937" w14:textId="77777777" w:rsidR="00A2074A" w:rsidRDefault="00A207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44DE"/>
    <w:rsid w:val="000144F1"/>
    <w:rsid w:val="000155AE"/>
    <w:rsid w:val="00016054"/>
    <w:rsid w:val="00016E7E"/>
    <w:rsid w:val="00017F8C"/>
    <w:rsid w:val="0002029A"/>
    <w:rsid w:val="00020A57"/>
    <w:rsid w:val="00020EF9"/>
    <w:rsid w:val="00021004"/>
    <w:rsid w:val="00021BE7"/>
    <w:rsid w:val="00021D99"/>
    <w:rsid w:val="00023B6B"/>
    <w:rsid w:val="0002403D"/>
    <w:rsid w:val="0002477F"/>
    <w:rsid w:val="00024B9D"/>
    <w:rsid w:val="000253DC"/>
    <w:rsid w:val="00032987"/>
    <w:rsid w:val="00033558"/>
    <w:rsid w:val="00035049"/>
    <w:rsid w:val="0003541C"/>
    <w:rsid w:val="00037134"/>
    <w:rsid w:val="0004099A"/>
    <w:rsid w:val="000411B1"/>
    <w:rsid w:val="00041AFD"/>
    <w:rsid w:val="00042A28"/>
    <w:rsid w:val="000446F4"/>
    <w:rsid w:val="0004612E"/>
    <w:rsid w:val="00046308"/>
    <w:rsid w:val="000521BC"/>
    <w:rsid w:val="00052B11"/>
    <w:rsid w:val="00052D8F"/>
    <w:rsid w:val="00052FEF"/>
    <w:rsid w:val="000539DC"/>
    <w:rsid w:val="00054C20"/>
    <w:rsid w:val="000568DD"/>
    <w:rsid w:val="00057014"/>
    <w:rsid w:val="0005707A"/>
    <w:rsid w:val="000571B3"/>
    <w:rsid w:val="000574E4"/>
    <w:rsid w:val="00057A87"/>
    <w:rsid w:val="00061201"/>
    <w:rsid w:val="0006148F"/>
    <w:rsid w:val="00062233"/>
    <w:rsid w:val="0006237A"/>
    <w:rsid w:val="00063B3F"/>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4164"/>
    <w:rsid w:val="000862E5"/>
    <w:rsid w:val="00086E90"/>
    <w:rsid w:val="000873D1"/>
    <w:rsid w:val="00087470"/>
    <w:rsid w:val="00087F5D"/>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003F"/>
    <w:rsid w:val="000B1096"/>
    <w:rsid w:val="000B203F"/>
    <w:rsid w:val="000B2252"/>
    <w:rsid w:val="000B2E6F"/>
    <w:rsid w:val="000B381C"/>
    <w:rsid w:val="000B62DA"/>
    <w:rsid w:val="000B6996"/>
    <w:rsid w:val="000B6AB6"/>
    <w:rsid w:val="000B7AB6"/>
    <w:rsid w:val="000B7FFE"/>
    <w:rsid w:val="000C2092"/>
    <w:rsid w:val="000C22F5"/>
    <w:rsid w:val="000C2BCC"/>
    <w:rsid w:val="000C30F9"/>
    <w:rsid w:val="000C713B"/>
    <w:rsid w:val="000D212C"/>
    <w:rsid w:val="000D4126"/>
    <w:rsid w:val="000D45FB"/>
    <w:rsid w:val="000D5ECC"/>
    <w:rsid w:val="000D79F0"/>
    <w:rsid w:val="000E1B8E"/>
    <w:rsid w:val="000E1E83"/>
    <w:rsid w:val="000E4E5D"/>
    <w:rsid w:val="000E4E62"/>
    <w:rsid w:val="000E6662"/>
    <w:rsid w:val="000E7D79"/>
    <w:rsid w:val="000F0A95"/>
    <w:rsid w:val="000F2763"/>
    <w:rsid w:val="000F42C5"/>
    <w:rsid w:val="000F4853"/>
    <w:rsid w:val="000F592D"/>
    <w:rsid w:val="000F628D"/>
    <w:rsid w:val="000F6444"/>
    <w:rsid w:val="000F69B0"/>
    <w:rsid w:val="000F7411"/>
    <w:rsid w:val="00100661"/>
    <w:rsid w:val="001016F9"/>
    <w:rsid w:val="001042F6"/>
    <w:rsid w:val="00104570"/>
    <w:rsid w:val="00106169"/>
    <w:rsid w:val="0010643C"/>
    <w:rsid w:val="00106C79"/>
    <w:rsid w:val="0011100E"/>
    <w:rsid w:val="00111F98"/>
    <w:rsid w:val="0011237E"/>
    <w:rsid w:val="001139B5"/>
    <w:rsid w:val="0011485A"/>
    <w:rsid w:val="00116A5B"/>
    <w:rsid w:val="001171B0"/>
    <w:rsid w:val="00117C6A"/>
    <w:rsid w:val="00120BBB"/>
    <w:rsid w:val="001214FB"/>
    <w:rsid w:val="00121527"/>
    <w:rsid w:val="001224A5"/>
    <w:rsid w:val="00123ECD"/>
    <w:rsid w:val="001245B5"/>
    <w:rsid w:val="00130212"/>
    <w:rsid w:val="001306C4"/>
    <w:rsid w:val="00131374"/>
    <w:rsid w:val="00131FEE"/>
    <w:rsid w:val="00132A1A"/>
    <w:rsid w:val="00133606"/>
    <w:rsid w:val="00133CD4"/>
    <w:rsid w:val="001355D8"/>
    <w:rsid w:val="00135AA8"/>
    <w:rsid w:val="0013668C"/>
    <w:rsid w:val="00136779"/>
    <w:rsid w:val="001367AC"/>
    <w:rsid w:val="00137E43"/>
    <w:rsid w:val="001409CC"/>
    <w:rsid w:val="001426FF"/>
    <w:rsid w:val="00142EFE"/>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0988"/>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2999"/>
    <w:rsid w:val="001C421C"/>
    <w:rsid w:val="001C4343"/>
    <w:rsid w:val="001C5315"/>
    <w:rsid w:val="001C60A6"/>
    <w:rsid w:val="001D08FA"/>
    <w:rsid w:val="001D0D20"/>
    <w:rsid w:val="001D1E7D"/>
    <w:rsid w:val="001D2A6B"/>
    <w:rsid w:val="001D2C21"/>
    <w:rsid w:val="001D37F9"/>
    <w:rsid w:val="001D4F7C"/>
    <w:rsid w:val="001D7602"/>
    <w:rsid w:val="001D7765"/>
    <w:rsid w:val="001D7C0D"/>
    <w:rsid w:val="001E0D16"/>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7A0"/>
    <w:rsid w:val="00213902"/>
    <w:rsid w:val="00216166"/>
    <w:rsid w:val="0021720C"/>
    <w:rsid w:val="00217989"/>
    <w:rsid w:val="002179BA"/>
    <w:rsid w:val="00220C09"/>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447F"/>
    <w:rsid w:val="0025568B"/>
    <w:rsid w:val="002567FC"/>
    <w:rsid w:val="00256DF2"/>
    <w:rsid w:val="00262033"/>
    <w:rsid w:val="00263F34"/>
    <w:rsid w:val="00264201"/>
    <w:rsid w:val="002655F8"/>
    <w:rsid w:val="0026573F"/>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A7736"/>
    <w:rsid w:val="002B0A15"/>
    <w:rsid w:val="002B1C18"/>
    <w:rsid w:val="002B21B6"/>
    <w:rsid w:val="002B2C18"/>
    <w:rsid w:val="002B4378"/>
    <w:rsid w:val="002B5136"/>
    <w:rsid w:val="002B6E4B"/>
    <w:rsid w:val="002B7CF5"/>
    <w:rsid w:val="002C170A"/>
    <w:rsid w:val="002C1ED9"/>
    <w:rsid w:val="002C2FD9"/>
    <w:rsid w:val="002C2FE5"/>
    <w:rsid w:val="002C3DB0"/>
    <w:rsid w:val="002C422A"/>
    <w:rsid w:val="002C50BD"/>
    <w:rsid w:val="002C61BA"/>
    <w:rsid w:val="002C6773"/>
    <w:rsid w:val="002C6B54"/>
    <w:rsid w:val="002C77F2"/>
    <w:rsid w:val="002D154E"/>
    <w:rsid w:val="002D15D3"/>
    <w:rsid w:val="002D1FA1"/>
    <w:rsid w:val="002D2EEE"/>
    <w:rsid w:val="002D3513"/>
    <w:rsid w:val="002D4892"/>
    <w:rsid w:val="002D5A2A"/>
    <w:rsid w:val="002D5B38"/>
    <w:rsid w:val="002D5FC1"/>
    <w:rsid w:val="002D6AA4"/>
    <w:rsid w:val="002E04FB"/>
    <w:rsid w:val="002E0975"/>
    <w:rsid w:val="002E0D69"/>
    <w:rsid w:val="002E11DB"/>
    <w:rsid w:val="002E3996"/>
    <w:rsid w:val="002E4468"/>
    <w:rsid w:val="002E4BBA"/>
    <w:rsid w:val="002E4DF9"/>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2C75"/>
    <w:rsid w:val="003946A3"/>
    <w:rsid w:val="00395412"/>
    <w:rsid w:val="00397E44"/>
    <w:rsid w:val="003A00EE"/>
    <w:rsid w:val="003A01CB"/>
    <w:rsid w:val="003A1044"/>
    <w:rsid w:val="003A2C54"/>
    <w:rsid w:val="003A3836"/>
    <w:rsid w:val="003A4091"/>
    <w:rsid w:val="003A433B"/>
    <w:rsid w:val="003A488C"/>
    <w:rsid w:val="003A49E6"/>
    <w:rsid w:val="003A4B89"/>
    <w:rsid w:val="003A5A8D"/>
    <w:rsid w:val="003A5E6A"/>
    <w:rsid w:val="003A604F"/>
    <w:rsid w:val="003A675D"/>
    <w:rsid w:val="003A7799"/>
    <w:rsid w:val="003B11DC"/>
    <w:rsid w:val="003B1355"/>
    <w:rsid w:val="003B2B49"/>
    <w:rsid w:val="003B5674"/>
    <w:rsid w:val="003B6A30"/>
    <w:rsid w:val="003B77E5"/>
    <w:rsid w:val="003C1051"/>
    <w:rsid w:val="003C2CA3"/>
    <w:rsid w:val="003C6618"/>
    <w:rsid w:val="003C6C26"/>
    <w:rsid w:val="003C75DB"/>
    <w:rsid w:val="003D0B9D"/>
    <w:rsid w:val="003D2658"/>
    <w:rsid w:val="003D3BE1"/>
    <w:rsid w:val="003D4A4A"/>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3F6E84"/>
    <w:rsid w:val="0040182E"/>
    <w:rsid w:val="0040287E"/>
    <w:rsid w:val="0040456B"/>
    <w:rsid w:val="00405DB5"/>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2F"/>
    <w:rsid w:val="00440493"/>
    <w:rsid w:val="00440FC5"/>
    <w:rsid w:val="0044161C"/>
    <w:rsid w:val="0044179B"/>
    <w:rsid w:val="00441A68"/>
    <w:rsid w:val="00441E3A"/>
    <w:rsid w:val="0044261F"/>
    <w:rsid w:val="00443C1B"/>
    <w:rsid w:val="0044674E"/>
    <w:rsid w:val="004477DC"/>
    <w:rsid w:val="00454804"/>
    <w:rsid w:val="00454A2E"/>
    <w:rsid w:val="00455FA9"/>
    <w:rsid w:val="0045623F"/>
    <w:rsid w:val="00456490"/>
    <w:rsid w:val="00457680"/>
    <w:rsid w:val="0045778B"/>
    <w:rsid w:val="00460514"/>
    <w:rsid w:val="00461CB3"/>
    <w:rsid w:val="00461DFE"/>
    <w:rsid w:val="00462742"/>
    <w:rsid w:val="004639C9"/>
    <w:rsid w:val="00465726"/>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2750"/>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EC4"/>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190"/>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1CC"/>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0F9"/>
    <w:rsid w:val="0062220F"/>
    <w:rsid w:val="00623AE9"/>
    <w:rsid w:val="00625170"/>
    <w:rsid w:val="006255A4"/>
    <w:rsid w:val="0062574D"/>
    <w:rsid w:val="00625941"/>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67921"/>
    <w:rsid w:val="00672916"/>
    <w:rsid w:val="00673754"/>
    <w:rsid w:val="00674C41"/>
    <w:rsid w:val="00675F3C"/>
    <w:rsid w:val="0067761E"/>
    <w:rsid w:val="00677A7D"/>
    <w:rsid w:val="00681068"/>
    <w:rsid w:val="00681B3C"/>
    <w:rsid w:val="006823D3"/>
    <w:rsid w:val="00682EEF"/>
    <w:rsid w:val="0068363E"/>
    <w:rsid w:val="00683DFF"/>
    <w:rsid w:val="006879CE"/>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05D"/>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12CA"/>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306"/>
    <w:rsid w:val="00766726"/>
    <w:rsid w:val="007700C5"/>
    <w:rsid w:val="0077049C"/>
    <w:rsid w:val="007706C1"/>
    <w:rsid w:val="00772FFE"/>
    <w:rsid w:val="007735CC"/>
    <w:rsid w:val="00774176"/>
    <w:rsid w:val="00774E93"/>
    <w:rsid w:val="00775CA3"/>
    <w:rsid w:val="007760FB"/>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6DF9"/>
    <w:rsid w:val="007C752C"/>
    <w:rsid w:val="007D0133"/>
    <w:rsid w:val="007D08C7"/>
    <w:rsid w:val="007D0EA9"/>
    <w:rsid w:val="007D23ED"/>
    <w:rsid w:val="007D3038"/>
    <w:rsid w:val="007D406C"/>
    <w:rsid w:val="007D6532"/>
    <w:rsid w:val="007D6E23"/>
    <w:rsid w:val="007D7083"/>
    <w:rsid w:val="007D79B5"/>
    <w:rsid w:val="007D7A16"/>
    <w:rsid w:val="007D7A3E"/>
    <w:rsid w:val="007D7FE4"/>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6829"/>
    <w:rsid w:val="007F7025"/>
    <w:rsid w:val="007F7642"/>
    <w:rsid w:val="00800892"/>
    <w:rsid w:val="00800D15"/>
    <w:rsid w:val="00801A46"/>
    <w:rsid w:val="00802328"/>
    <w:rsid w:val="0080399F"/>
    <w:rsid w:val="00804011"/>
    <w:rsid w:val="0080696C"/>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5CC6"/>
    <w:rsid w:val="008266E1"/>
    <w:rsid w:val="00826C67"/>
    <w:rsid w:val="0083041E"/>
    <w:rsid w:val="00830990"/>
    <w:rsid w:val="008312BF"/>
    <w:rsid w:val="00831E2C"/>
    <w:rsid w:val="00831F44"/>
    <w:rsid w:val="0083369E"/>
    <w:rsid w:val="00834259"/>
    <w:rsid w:val="00834DB6"/>
    <w:rsid w:val="00835BC2"/>
    <w:rsid w:val="00837B70"/>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2AD"/>
    <w:rsid w:val="00885943"/>
    <w:rsid w:val="00885AD7"/>
    <w:rsid w:val="0088710B"/>
    <w:rsid w:val="0088765E"/>
    <w:rsid w:val="008903C9"/>
    <w:rsid w:val="0089238B"/>
    <w:rsid w:val="00894675"/>
    <w:rsid w:val="008947D3"/>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5F2F"/>
    <w:rsid w:val="008E630F"/>
    <w:rsid w:val="008E6A7A"/>
    <w:rsid w:val="008E7188"/>
    <w:rsid w:val="008F0970"/>
    <w:rsid w:val="008F3158"/>
    <w:rsid w:val="008F3F38"/>
    <w:rsid w:val="008F51F8"/>
    <w:rsid w:val="008F60EC"/>
    <w:rsid w:val="008F65E8"/>
    <w:rsid w:val="008F6C02"/>
    <w:rsid w:val="008F72BE"/>
    <w:rsid w:val="008F7D25"/>
    <w:rsid w:val="009001D5"/>
    <w:rsid w:val="0090100F"/>
    <w:rsid w:val="00901DF8"/>
    <w:rsid w:val="009022F7"/>
    <w:rsid w:val="00902667"/>
    <w:rsid w:val="00902690"/>
    <w:rsid w:val="0090478D"/>
    <w:rsid w:val="009049F9"/>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6FB2"/>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776F2"/>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0C21"/>
    <w:rsid w:val="009D1B1A"/>
    <w:rsid w:val="009D1DEE"/>
    <w:rsid w:val="009D31D6"/>
    <w:rsid w:val="009D4C94"/>
    <w:rsid w:val="009D63CF"/>
    <w:rsid w:val="009D702E"/>
    <w:rsid w:val="009E0632"/>
    <w:rsid w:val="009E1406"/>
    <w:rsid w:val="009E2709"/>
    <w:rsid w:val="009E2E7F"/>
    <w:rsid w:val="009E4202"/>
    <w:rsid w:val="009E4E0B"/>
    <w:rsid w:val="009E6841"/>
    <w:rsid w:val="009E6E1C"/>
    <w:rsid w:val="009E6E71"/>
    <w:rsid w:val="009E7245"/>
    <w:rsid w:val="009F02A2"/>
    <w:rsid w:val="009F0B8E"/>
    <w:rsid w:val="009F0E1C"/>
    <w:rsid w:val="009F2104"/>
    <w:rsid w:val="009F26BB"/>
    <w:rsid w:val="009F28CB"/>
    <w:rsid w:val="009F546A"/>
    <w:rsid w:val="009F54B8"/>
    <w:rsid w:val="009F5973"/>
    <w:rsid w:val="009F6024"/>
    <w:rsid w:val="009F6B40"/>
    <w:rsid w:val="009F73E4"/>
    <w:rsid w:val="00A00BEA"/>
    <w:rsid w:val="00A01858"/>
    <w:rsid w:val="00A01B51"/>
    <w:rsid w:val="00A02073"/>
    <w:rsid w:val="00A02DC7"/>
    <w:rsid w:val="00A03396"/>
    <w:rsid w:val="00A05B98"/>
    <w:rsid w:val="00A06B25"/>
    <w:rsid w:val="00A073B8"/>
    <w:rsid w:val="00A117E6"/>
    <w:rsid w:val="00A12E7A"/>
    <w:rsid w:val="00A1492B"/>
    <w:rsid w:val="00A153EF"/>
    <w:rsid w:val="00A16456"/>
    <w:rsid w:val="00A203FA"/>
    <w:rsid w:val="00A2074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0089"/>
    <w:rsid w:val="00A61E05"/>
    <w:rsid w:val="00A67D39"/>
    <w:rsid w:val="00A67EB0"/>
    <w:rsid w:val="00A70DBC"/>
    <w:rsid w:val="00A71F99"/>
    <w:rsid w:val="00A7214A"/>
    <w:rsid w:val="00A7242D"/>
    <w:rsid w:val="00A725EC"/>
    <w:rsid w:val="00A742BB"/>
    <w:rsid w:val="00A75B00"/>
    <w:rsid w:val="00A7709E"/>
    <w:rsid w:val="00A77850"/>
    <w:rsid w:val="00A80B8C"/>
    <w:rsid w:val="00A82088"/>
    <w:rsid w:val="00A82F2D"/>
    <w:rsid w:val="00A8399C"/>
    <w:rsid w:val="00A850F3"/>
    <w:rsid w:val="00A859CA"/>
    <w:rsid w:val="00A85DD3"/>
    <w:rsid w:val="00A86F1B"/>
    <w:rsid w:val="00A91489"/>
    <w:rsid w:val="00A92C12"/>
    <w:rsid w:val="00A9305B"/>
    <w:rsid w:val="00A9404D"/>
    <w:rsid w:val="00A95BFB"/>
    <w:rsid w:val="00A96AAE"/>
    <w:rsid w:val="00A97733"/>
    <w:rsid w:val="00AA01A9"/>
    <w:rsid w:val="00AA050E"/>
    <w:rsid w:val="00AA1140"/>
    <w:rsid w:val="00AA4A12"/>
    <w:rsid w:val="00AA4C1B"/>
    <w:rsid w:val="00AA4D22"/>
    <w:rsid w:val="00AA518C"/>
    <w:rsid w:val="00AA6423"/>
    <w:rsid w:val="00AA6806"/>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2F81"/>
    <w:rsid w:val="00AC309E"/>
    <w:rsid w:val="00AC3C55"/>
    <w:rsid w:val="00AC418F"/>
    <w:rsid w:val="00AC6096"/>
    <w:rsid w:val="00AC652E"/>
    <w:rsid w:val="00AC66C0"/>
    <w:rsid w:val="00AC6716"/>
    <w:rsid w:val="00AD0817"/>
    <w:rsid w:val="00AD1D09"/>
    <w:rsid w:val="00AD5B4D"/>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1EE4"/>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1747"/>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519C"/>
    <w:rsid w:val="00B8546C"/>
    <w:rsid w:val="00B862CD"/>
    <w:rsid w:val="00B87951"/>
    <w:rsid w:val="00B87A85"/>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985"/>
    <w:rsid w:val="00BB7A2D"/>
    <w:rsid w:val="00BC0183"/>
    <w:rsid w:val="00BC031F"/>
    <w:rsid w:val="00BC36A3"/>
    <w:rsid w:val="00BC5430"/>
    <w:rsid w:val="00BC7442"/>
    <w:rsid w:val="00BD0652"/>
    <w:rsid w:val="00BD0691"/>
    <w:rsid w:val="00BD0AAB"/>
    <w:rsid w:val="00BD1093"/>
    <w:rsid w:val="00BD1892"/>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5FD"/>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269C"/>
    <w:rsid w:val="00C43A92"/>
    <w:rsid w:val="00C4447F"/>
    <w:rsid w:val="00C45BE9"/>
    <w:rsid w:val="00C46AEF"/>
    <w:rsid w:val="00C47135"/>
    <w:rsid w:val="00C505E8"/>
    <w:rsid w:val="00C52EF5"/>
    <w:rsid w:val="00C53EE9"/>
    <w:rsid w:val="00C54E31"/>
    <w:rsid w:val="00C55238"/>
    <w:rsid w:val="00C56403"/>
    <w:rsid w:val="00C56599"/>
    <w:rsid w:val="00C60CC7"/>
    <w:rsid w:val="00C633DC"/>
    <w:rsid w:val="00C65C96"/>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3F5B"/>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8B0"/>
    <w:rsid w:val="00D01EAE"/>
    <w:rsid w:val="00D022FE"/>
    <w:rsid w:val="00D0622E"/>
    <w:rsid w:val="00D06D5D"/>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151A"/>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57D0F"/>
    <w:rsid w:val="00D6063E"/>
    <w:rsid w:val="00D61824"/>
    <w:rsid w:val="00D6247A"/>
    <w:rsid w:val="00D630F1"/>
    <w:rsid w:val="00D63BAF"/>
    <w:rsid w:val="00D65781"/>
    <w:rsid w:val="00D65B27"/>
    <w:rsid w:val="00D65E7E"/>
    <w:rsid w:val="00D70EE3"/>
    <w:rsid w:val="00D736CC"/>
    <w:rsid w:val="00D74D8D"/>
    <w:rsid w:val="00D74E7E"/>
    <w:rsid w:val="00D75465"/>
    <w:rsid w:val="00D758EC"/>
    <w:rsid w:val="00D77105"/>
    <w:rsid w:val="00D77267"/>
    <w:rsid w:val="00D77393"/>
    <w:rsid w:val="00D773BD"/>
    <w:rsid w:val="00D821CD"/>
    <w:rsid w:val="00D837A1"/>
    <w:rsid w:val="00D86F2B"/>
    <w:rsid w:val="00D87D6A"/>
    <w:rsid w:val="00D91810"/>
    <w:rsid w:val="00D91D20"/>
    <w:rsid w:val="00D93369"/>
    <w:rsid w:val="00D94545"/>
    <w:rsid w:val="00D956DD"/>
    <w:rsid w:val="00D96381"/>
    <w:rsid w:val="00D96529"/>
    <w:rsid w:val="00D9676F"/>
    <w:rsid w:val="00D974D6"/>
    <w:rsid w:val="00DA03D7"/>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0FAC"/>
    <w:rsid w:val="00DE1242"/>
    <w:rsid w:val="00DE1B86"/>
    <w:rsid w:val="00DE208E"/>
    <w:rsid w:val="00DE324E"/>
    <w:rsid w:val="00DE40DA"/>
    <w:rsid w:val="00DE52CF"/>
    <w:rsid w:val="00DE5A73"/>
    <w:rsid w:val="00DE6B96"/>
    <w:rsid w:val="00DF0F16"/>
    <w:rsid w:val="00DF0FB4"/>
    <w:rsid w:val="00DF1245"/>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67B4"/>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12B"/>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0A5D"/>
    <w:rsid w:val="00E5133A"/>
    <w:rsid w:val="00E51AA8"/>
    <w:rsid w:val="00E52996"/>
    <w:rsid w:val="00E563B2"/>
    <w:rsid w:val="00E5655A"/>
    <w:rsid w:val="00E56987"/>
    <w:rsid w:val="00E56D89"/>
    <w:rsid w:val="00E61B2B"/>
    <w:rsid w:val="00E62738"/>
    <w:rsid w:val="00E62A48"/>
    <w:rsid w:val="00E62D60"/>
    <w:rsid w:val="00E64062"/>
    <w:rsid w:val="00E6471E"/>
    <w:rsid w:val="00E649BC"/>
    <w:rsid w:val="00E65F16"/>
    <w:rsid w:val="00E665C7"/>
    <w:rsid w:val="00E669B8"/>
    <w:rsid w:val="00E678FC"/>
    <w:rsid w:val="00E679C7"/>
    <w:rsid w:val="00E706E5"/>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4F93"/>
    <w:rsid w:val="00E950CC"/>
    <w:rsid w:val="00E9557B"/>
    <w:rsid w:val="00E9593D"/>
    <w:rsid w:val="00E96525"/>
    <w:rsid w:val="00E97492"/>
    <w:rsid w:val="00E97D88"/>
    <w:rsid w:val="00EA0806"/>
    <w:rsid w:val="00EA12FB"/>
    <w:rsid w:val="00EA1B41"/>
    <w:rsid w:val="00EA27DE"/>
    <w:rsid w:val="00EA3123"/>
    <w:rsid w:val="00EA36E7"/>
    <w:rsid w:val="00EA3CB6"/>
    <w:rsid w:val="00EA3F6D"/>
    <w:rsid w:val="00EA48AB"/>
    <w:rsid w:val="00EA534A"/>
    <w:rsid w:val="00EA5E20"/>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8A8"/>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569A"/>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2BBD"/>
    <w:rsid w:val="00F23654"/>
    <w:rsid w:val="00F23B72"/>
    <w:rsid w:val="00F24B68"/>
    <w:rsid w:val="00F26A49"/>
    <w:rsid w:val="00F27104"/>
    <w:rsid w:val="00F31154"/>
    <w:rsid w:val="00F31D47"/>
    <w:rsid w:val="00F31D52"/>
    <w:rsid w:val="00F3221F"/>
    <w:rsid w:val="00F34508"/>
    <w:rsid w:val="00F35B1A"/>
    <w:rsid w:val="00F362D6"/>
    <w:rsid w:val="00F3664B"/>
    <w:rsid w:val="00F37575"/>
    <w:rsid w:val="00F4004E"/>
    <w:rsid w:val="00F40BA1"/>
    <w:rsid w:val="00F416F2"/>
    <w:rsid w:val="00F43D11"/>
    <w:rsid w:val="00F445D6"/>
    <w:rsid w:val="00F45E8D"/>
    <w:rsid w:val="00F4615C"/>
    <w:rsid w:val="00F47D91"/>
    <w:rsid w:val="00F50AAE"/>
    <w:rsid w:val="00F51CB5"/>
    <w:rsid w:val="00F53631"/>
    <w:rsid w:val="00F54A44"/>
    <w:rsid w:val="00F55330"/>
    <w:rsid w:val="00F55422"/>
    <w:rsid w:val="00F55CB0"/>
    <w:rsid w:val="00F56D35"/>
    <w:rsid w:val="00F603E4"/>
    <w:rsid w:val="00F60CBC"/>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525D"/>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53D"/>
    <w:rsid w:val="00FA38AA"/>
    <w:rsid w:val="00FA5ADF"/>
    <w:rsid w:val="00FA61FF"/>
    <w:rsid w:val="00FA7023"/>
    <w:rsid w:val="00FA7A78"/>
    <w:rsid w:val="00FB027A"/>
    <w:rsid w:val="00FB0832"/>
    <w:rsid w:val="00FB0E08"/>
    <w:rsid w:val="00FB0FF9"/>
    <w:rsid w:val="00FB1A5A"/>
    <w:rsid w:val="00FB204F"/>
    <w:rsid w:val="00FB279C"/>
    <w:rsid w:val="00FB2874"/>
    <w:rsid w:val="00FB3132"/>
    <w:rsid w:val="00FB3860"/>
    <w:rsid w:val="00FB3FB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2575"/>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4245"/>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D7D8C-044D-44D4-963F-84F07D04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01018363.dot</Template>
  <TotalTime>767</TotalTime>
  <Pages>1</Pages>
  <Words>5207</Words>
  <Characters>29682</Characters>
  <Application>Microsoft Office Word</Application>
  <DocSecurity>0</DocSecurity>
  <Lines>247</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34820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Hasan, Danish</cp:lastModifiedBy>
  <cp:revision>213</cp:revision>
  <cp:lastPrinted>2021-03-16T08:45:00Z</cp:lastPrinted>
  <dcterms:created xsi:type="dcterms:W3CDTF">2021-05-02T11:30:00Z</dcterms:created>
  <dcterms:modified xsi:type="dcterms:W3CDTF">2021-05-23T13:34:00Z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