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E3A30" w14:textId="77777777" w:rsidR="006C583B" w:rsidRPr="00BA5495" w:rsidRDefault="006C583B" w:rsidP="007260A0">
      <w:pPr>
        <w:pStyle w:val="Caption"/>
        <w:spacing w:after="120"/>
        <w:ind w:left="0" w:right="43"/>
        <w:rPr>
          <w:rFonts w:cstheme="majorBidi"/>
          <w:b/>
          <w:bCs/>
          <w:sz w:val="44"/>
          <w:szCs w:val="40"/>
        </w:rPr>
      </w:pPr>
    </w:p>
    <w:p w14:paraId="03C9439B" w14:textId="5B2F41F9" w:rsidR="00D75465" w:rsidRPr="00BA5495" w:rsidRDefault="00656540" w:rsidP="001A224D">
      <w:pPr>
        <w:pStyle w:val="Caption"/>
        <w:spacing w:after="120"/>
        <w:ind w:left="0" w:right="43"/>
        <w:jc w:val="center"/>
        <w:rPr>
          <w:rFonts w:cstheme="majorBidi"/>
          <w:b/>
          <w:bCs/>
          <w:sz w:val="52"/>
          <w:szCs w:val="48"/>
        </w:rPr>
      </w:pPr>
      <w:r w:rsidRPr="00BA5495">
        <w:rPr>
          <w:rFonts w:cstheme="majorBidi"/>
          <w:b/>
          <w:bCs/>
          <w:sz w:val="52"/>
          <w:szCs w:val="48"/>
        </w:rPr>
        <w:t>Software</w:t>
      </w:r>
      <w:r w:rsidR="001A224D" w:rsidRPr="00BA5495">
        <w:rPr>
          <w:rFonts w:cstheme="majorBidi"/>
          <w:b/>
          <w:bCs/>
          <w:sz w:val="52"/>
          <w:szCs w:val="48"/>
        </w:rPr>
        <w:t xml:space="preserve"> </w:t>
      </w:r>
      <w:r w:rsidRPr="00BA5495">
        <w:rPr>
          <w:rFonts w:cstheme="majorBidi"/>
          <w:b/>
          <w:bCs/>
          <w:sz w:val="52"/>
          <w:szCs w:val="48"/>
        </w:rPr>
        <w:t>Testing</w:t>
      </w:r>
    </w:p>
    <w:p w14:paraId="5B333127" w14:textId="5443268B" w:rsidR="006A5C54" w:rsidRPr="00BA5495" w:rsidRDefault="001A224D" w:rsidP="006C583B">
      <w:pPr>
        <w:pStyle w:val="Caption"/>
        <w:spacing w:after="240"/>
        <w:ind w:left="1915" w:right="1915"/>
        <w:jc w:val="center"/>
        <w:rPr>
          <w:rFonts w:cstheme="majorBidi"/>
          <w:b/>
          <w:bCs/>
          <w:noProof/>
          <w:sz w:val="52"/>
          <w:szCs w:val="48"/>
        </w:rPr>
      </w:pPr>
      <w:r w:rsidRPr="00BA5495">
        <w:rPr>
          <w:rFonts w:cstheme="majorBidi"/>
          <w:b/>
          <w:bCs/>
          <w:noProof/>
          <w:sz w:val="52"/>
          <w:szCs w:val="48"/>
        </w:rPr>
        <w:t>Project Report</w:t>
      </w:r>
    </w:p>
    <w:p w14:paraId="697B8666" w14:textId="4B293F23" w:rsidR="00F06ECC" w:rsidRPr="00BA5495" w:rsidRDefault="00D75465" w:rsidP="007260A0">
      <w:pPr>
        <w:pStyle w:val="Date"/>
        <w:spacing w:before="240" w:after="240"/>
        <w:rPr>
          <w:rFonts w:cstheme="majorBidi"/>
        </w:rPr>
      </w:pPr>
      <w:r w:rsidRPr="00BA5495">
        <w:rPr>
          <w:rFonts w:cstheme="majorBidi"/>
        </w:rPr>
        <w:t>Session</w:t>
      </w:r>
      <w:r w:rsidR="001A224D" w:rsidRPr="00BA5495">
        <w:rPr>
          <w:rFonts w:cstheme="majorBidi"/>
        </w:rPr>
        <w:t>: Spring 2021</w:t>
      </w:r>
    </w:p>
    <w:p w14:paraId="42DFEB1E" w14:textId="7EE9CCEB" w:rsidR="00F06ECC" w:rsidRPr="00BA5495" w:rsidRDefault="00BA5495" w:rsidP="008553ED">
      <w:pPr>
        <w:pStyle w:val="Author"/>
        <w:ind w:left="2430" w:right="288"/>
        <w:jc w:val="left"/>
        <w:rPr>
          <w:rFonts w:cstheme="majorBidi"/>
          <w:color w:val="000000"/>
        </w:rPr>
      </w:pPr>
      <w:r w:rsidRPr="00BA5495">
        <w:rPr>
          <w:rFonts w:cstheme="majorBidi"/>
          <w:b/>
          <w:bCs/>
          <w:color w:val="000000"/>
        </w:rPr>
        <w:t>Danish Hasan</w:t>
      </w:r>
      <w:r w:rsidR="001A224D" w:rsidRPr="00BA5495">
        <w:rPr>
          <w:rFonts w:cstheme="majorBidi"/>
          <w:b/>
          <w:bCs/>
          <w:i/>
          <w:iCs/>
          <w:color w:val="000000"/>
        </w:rPr>
        <w:t xml:space="preserve">    </w:t>
      </w:r>
      <w:r w:rsidR="001A224D" w:rsidRPr="00BA5495">
        <w:rPr>
          <w:rFonts w:cstheme="majorBidi"/>
          <w:b/>
          <w:bCs/>
          <w:color w:val="000000"/>
        </w:rPr>
        <w:t xml:space="preserve">    </w:t>
      </w:r>
      <w:r w:rsidR="00656540" w:rsidRPr="00BA5495">
        <w:rPr>
          <w:rFonts w:cstheme="majorBidi"/>
          <w:color w:val="000000"/>
        </w:rPr>
        <w:t>MSCS</w:t>
      </w:r>
      <w:r w:rsidRPr="00BA5495">
        <w:rPr>
          <w:rFonts w:cstheme="majorBidi"/>
          <w:color w:val="000000"/>
        </w:rPr>
        <w:t>20001</w:t>
      </w:r>
    </w:p>
    <w:p w14:paraId="10533FD1" w14:textId="3F719BDB" w:rsidR="00656540" w:rsidRPr="00BA5495" w:rsidRDefault="00BA5495" w:rsidP="00656540">
      <w:pPr>
        <w:pStyle w:val="Author"/>
        <w:ind w:left="2430" w:right="288"/>
        <w:jc w:val="left"/>
        <w:rPr>
          <w:rFonts w:cstheme="majorBidi"/>
          <w:b/>
          <w:bCs/>
          <w:color w:val="000000"/>
        </w:rPr>
      </w:pPr>
      <w:r w:rsidRPr="00BA5495">
        <w:rPr>
          <w:rFonts w:cstheme="majorBidi"/>
          <w:b/>
          <w:bCs/>
          <w:color w:val="000000"/>
        </w:rPr>
        <w:t>Abu Bakar</w:t>
      </w:r>
      <w:r w:rsidR="00656540" w:rsidRPr="00BA5495">
        <w:rPr>
          <w:rFonts w:cstheme="majorBidi"/>
          <w:b/>
          <w:bCs/>
          <w:color w:val="000000"/>
        </w:rPr>
        <w:t xml:space="preserve">        </w:t>
      </w:r>
      <w:r w:rsidRPr="00BA5495">
        <w:rPr>
          <w:rFonts w:cstheme="majorBidi"/>
          <w:b/>
          <w:bCs/>
          <w:color w:val="000000"/>
        </w:rPr>
        <w:t xml:space="preserve">       </w:t>
      </w:r>
      <w:r w:rsidRPr="00BA5495">
        <w:rPr>
          <w:rFonts w:cstheme="majorBidi"/>
          <w:color w:val="000000"/>
        </w:rPr>
        <w:t>MSCS-20013</w:t>
      </w:r>
    </w:p>
    <w:p w14:paraId="234BC59A" w14:textId="71AA7965" w:rsidR="00D75465" w:rsidRPr="00BA5495" w:rsidRDefault="00BA5495" w:rsidP="008553ED">
      <w:pPr>
        <w:pStyle w:val="Author"/>
        <w:ind w:left="2430" w:right="288"/>
        <w:jc w:val="left"/>
        <w:rPr>
          <w:rFonts w:cstheme="majorBidi"/>
          <w:color w:val="000000"/>
        </w:rPr>
      </w:pPr>
      <w:r w:rsidRPr="00BA5495">
        <w:rPr>
          <w:rFonts w:cstheme="majorBidi"/>
          <w:b/>
          <w:bCs/>
          <w:color w:val="000000"/>
        </w:rPr>
        <w:t xml:space="preserve">Musa Khan              </w:t>
      </w:r>
      <w:r w:rsidRPr="00BA5495">
        <w:rPr>
          <w:rFonts w:cstheme="majorBidi"/>
          <w:color w:val="000000"/>
        </w:rPr>
        <w:t>MSCS-20065</w:t>
      </w:r>
    </w:p>
    <w:p w14:paraId="50591834" w14:textId="42FCBB67" w:rsidR="00731DEB" w:rsidRPr="00BA5495" w:rsidRDefault="007260A0" w:rsidP="007260A0">
      <w:pPr>
        <w:pStyle w:val="Author"/>
        <w:ind w:left="2430" w:right="288"/>
        <w:jc w:val="left"/>
        <w:rPr>
          <w:rFonts w:cstheme="majorBidi"/>
          <w:b/>
          <w:bCs/>
          <w:color w:val="000000"/>
        </w:rPr>
      </w:pPr>
      <w:r w:rsidRPr="00BA5495">
        <w:rPr>
          <w:rFonts w:cstheme="majorBid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91440" distB="91440" distL="114300" distR="114300" simplePos="0" relativeHeight="251659264" behindDoc="1" locked="0" layoutInCell="0" allowOverlap="1" wp14:anchorId="429FF7D2" wp14:editId="71F74952">
                <wp:simplePos x="0" y="0"/>
                <wp:positionH relativeFrom="page">
                  <wp:posOffset>1238250</wp:posOffset>
                </wp:positionH>
                <wp:positionV relativeFrom="margin">
                  <wp:posOffset>3086101</wp:posOffset>
                </wp:positionV>
                <wp:extent cx="5181600" cy="1657350"/>
                <wp:effectExtent l="0" t="0" r="0" b="0"/>
                <wp:wrapNone/>
                <wp:docPr id="1" name="Rectangle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5181600" cy="165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9C06FB" w14:textId="77777777" w:rsidR="00F872F8" w:rsidRDefault="00F872F8" w:rsidP="00461DFE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</w:p>
                          <w:p w14:paraId="1FAAD833" w14:textId="444832CF" w:rsidR="00F872F8" w:rsidRPr="00461DFE" w:rsidRDefault="00F872F8" w:rsidP="00461DFE">
                            <w:pPr>
                              <w:pStyle w:val="Caption"/>
                              <w:ind w:left="0" w:right="20"/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Employee Time Reporting</w:t>
                            </w: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9FF7D2" id="Rectangle 1049" o:spid="_x0000_s1026" style="position:absolute;left:0;text-align:left;margin-left:97.5pt;margin-top:243pt;width:408pt;height:130.5pt;flip:x;z-index:-251657216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" o:allowincell="f" filled="f" fillcolor="white [3201]" stroked="f" strokecolor="#95b3d7 [1940]" strokeweight="1pt">
                <v:fill color2="#b8cce4 [1300]" focus="100%" type="gradient"/>
                <v:textbox inset="21.6pt,21.6pt,21.6pt,21.6pt">
                  <w:txbxContent>
                    <w:p w14:paraId="4C9C06FB" w14:textId="77777777" w:rsidR="00F872F8" w:rsidRDefault="00F872F8" w:rsidP="00461DFE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</w:p>
                    <w:p w14:paraId="1FAAD833" w14:textId="444832CF" w:rsidR="00F872F8" w:rsidRPr="00461DFE" w:rsidRDefault="00F872F8" w:rsidP="00461DFE">
                      <w:pPr>
                        <w:pStyle w:val="Caption"/>
                        <w:ind w:left="0" w:right="20"/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b/>
                          <w:bCs/>
                          <w:sz w:val="48"/>
                          <w:szCs w:val="48"/>
                        </w:rPr>
                        <w:t>Employee Time Reporting</w:t>
                      </w:r>
                    </w:p>
                  </w:txbxContent>
                </v:textbox>
                <w10:wrap anchorx="page" anchory="margin"/>
              </v:rect>
            </w:pict>
          </mc:Fallback>
        </mc:AlternateContent>
      </w:r>
      <w:r w:rsidR="008B2D1F">
        <w:rPr>
          <w:rFonts w:cstheme="majorBidi"/>
          <w:b/>
          <w:bCs/>
          <w:color w:val="000000"/>
        </w:rPr>
        <w:t>Awais</w:t>
      </w:r>
      <w:r w:rsidR="001A224D" w:rsidRPr="00BA5495">
        <w:rPr>
          <w:rFonts w:cstheme="majorBidi"/>
          <w:b/>
          <w:bCs/>
          <w:color w:val="000000"/>
        </w:rPr>
        <w:t xml:space="preserve">       </w:t>
      </w:r>
      <w:r w:rsidR="008B2D1F">
        <w:rPr>
          <w:rFonts w:cstheme="majorBidi"/>
          <w:b/>
          <w:bCs/>
          <w:color w:val="000000"/>
        </w:rPr>
        <w:t xml:space="preserve">                </w:t>
      </w:r>
      <w:r w:rsidR="001A224D" w:rsidRPr="00BA5495">
        <w:rPr>
          <w:rFonts w:cstheme="majorBidi"/>
          <w:b/>
          <w:bCs/>
          <w:color w:val="000000"/>
        </w:rPr>
        <w:t xml:space="preserve"> </w:t>
      </w:r>
      <w:r w:rsidR="008B2D1F">
        <w:rPr>
          <w:rFonts w:cstheme="majorBidi"/>
          <w:color w:val="000000"/>
        </w:rPr>
        <w:t>M</w:t>
      </w:r>
      <w:r w:rsidR="00656540" w:rsidRPr="00BA5495">
        <w:rPr>
          <w:rFonts w:cstheme="majorBidi"/>
          <w:color w:val="000000"/>
        </w:rPr>
        <w:t>SCS</w:t>
      </w:r>
      <w:r w:rsidR="008B2D1F">
        <w:rPr>
          <w:rFonts w:cstheme="majorBidi"/>
          <w:color w:val="000000"/>
        </w:rPr>
        <w:t>-20074</w:t>
      </w:r>
      <w:r w:rsidR="008553ED" w:rsidRPr="00BA5495">
        <w:rPr>
          <w:rFonts w:cstheme="majorBid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91440" distB="91440" distL="114300" distR="114300" simplePos="0" relativeHeight="251651072" behindDoc="1" locked="0" layoutInCell="0" allowOverlap="1" wp14:anchorId="06A23E8F" wp14:editId="2AD0C748">
                <wp:simplePos x="0" y="0"/>
                <wp:positionH relativeFrom="page">
                  <wp:posOffset>1263650</wp:posOffset>
                </wp:positionH>
                <wp:positionV relativeFrom="margin">
                  <wp:posOffset>7073900</wp:posOffset>
                </wp:positionV>
                <wp:extent cx="5181600" cy="1970405"/>
                <wp:effectExtent l="0" t="0" r="0" b="0"/>
                <wp:wrapNone/>
                <wp:docPr id="19" name="Rectangle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5181600" cy="1970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2B57E5" w14:textId="77777777" w:rsidR="00F872F8" w:rsidRDefault="00F872F8" w:rsidP="00656540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</w:p>
                          <w:p w14:paraId="116A110B" w14:textId="659A3D37" w:rsidR="00F872F8" w:rsidRPr="001A224D" w:rsidRDefault="00F872F8" w:rsidP="00656540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  <w:r w:rsidRPr="001A224D">
                              <w:rPr>
                                <w:sz w:val="32"/>
                                <w:szCs w:val="28"/>
                              </w:rPr>
                              <w:t xml:space="preserve">Department of 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Computer</w:t>
                            </w:r>
                            <w:r w:rsidRPr="001A224D">
                              <w:rPr>
                                <w:sz w:val="32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Science</w:t>
                            </w:r>
                          </w:p>
                          <w:p w14:paraId="5EE348B6" w14:textId="58E365F6" w:rsidR="00F872F8" w:rsidRDefault="00F872F8" w:rsidP="001A224D">
                            <w:pPr>
                              <w:pStyle w:val="Caption"/>
                              <w:spacing w:after="120"/>
                              <w:ind w:left="0" w:right="14"/>
                              <w:jc w:val="center"/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  <w:t>Information Technology University Lahore</w:t>
                            </w:r>
                          </w:p>
                          <w:p w14:paraId="2D1C923D" w14:textId="226A30EA" w:rsidR="00F872F8" w:rsidRPr="001A224D" w:rsidRDefault="00F872F8" w:rsidP="001A224D">
                            <w:pPr>
                              <w:pStyle w:val="Caption"/>
                              <w:ind w:left="0" w:right="20"/>
                              <w:jc w:val="center"/>
                              <w:rPr>
                                <w:b/>
                                <w:bCs/>
                                <w:sz w:val="40"/>
                                <w:szCs w:val="56"/>
                              </w:rPr>
                            </w:pPr>
                            <w:r w:rsidRPr="001A224D"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  <w:t>Pakistan</w:t>
                            </w: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A23E8F" id="_x0000_s1027" style="position:absolute;left:0;text-align:left;margin-left:99.5pt;margin-top:557pt;width:408pt;height:155.15pt;flip:x;z-index:-25166540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" o:allowincell="f" filled="f" fillcolor="white [3201]" stroked="f" strokecolor="#95b3d7 [1940]" strokeweight="1pt">
                <v:fill color2="#b8cce4 [1300]" focus="100%" type="gradient"/>
                <v:textbox inset="21.6pt,21.6pt,21.6pt,21.6pt">
                  <w:txbxContent>
                    <w:p w14:paraId="692B57E5" w14:textId="77777777" w:rsidR="00F872F8" w:rsidRDefault="00F872F8" w:rsidP="00656540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</w:p>
                    <w:p w14:paraId="116A110B" w14:textId="659A3D37" w:rsidR="00F872F8" w:rsidRPr="001A224D" w:rsidRDefault="00F872F8" w:rsidP="00656540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  <w:r w:rsidRPr="001A224D">
                        <w:rPr>
                          <w:sz w:val="32"/>
                          <w:szCs w:val="28"/>
                        </w:rPr>
                        <w:t xml:space="preserve">Department of </w:t>
                      </w:r>
                      <w:r>
                        <w:rPr>
                          <w:sz w:val="32"/>
                          <w:szCs w:val="28"/>
                        </w:rPr>
                        <w:t>Computer</w:t>
                      </w:r>
                      <w:r w:rsidRPr="001A224D">
                        <w:rPr>
                          <w:sz w:val="32"/>
                          <w:szCs w:val="28"/>
                        </w:rPr>
                        <w:t xml:space="preserve"> </w:t>
                      </w:r>
                      <w:r>
                        <w:rPr>
                          <w:sz w:val="32"/>
                          <w:szCs w:val="28"/>
                        </w:rPr>
                        <w:t>Science</w:t>
                      </w:r>
                    </w:p>
                    <w:p w14:paraId="5EE348B6" w14:textId="58E365F6" w:rsidR="00F872F8" w:rsidRDefault="00F872F8" w:rsidP="001A224D">
                      <w:pPr>
                        <w:pStyle w:val="Caption"/>
                        <w:spacing w:after="120"/>
                        <w:ind w:left="0" w:right="14"/>
                        <w:jc w:val="center"/>
                        <w:rPr>
                          <w:b/>
                          <w:bCs/>
                          <w:sz w:val="32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28"/>
                        </w:rPr>
                        <w:t>Information Technology University Lahore</w:t>
                      </w:r>
                    </w:p>
                    <w:p w14:paraId="2D1C923D" w14:textId="226A30EA" w:rsidR="00F872F8" w:rsidRPr="001A224D" w:rsidRDefault="00F872F8" w:rsidP="001A224D">
                      <w:pPr>
                        <w:pStyle w:val="Caption"/>
                        <w:ind w:left="0" w:right="20"/>
                        <w:jc w:val="center"/>
                        <w:rPr>
                          <w:b/>
                          <w:bCs/>
                          <w:sz w:val="40"/>
                          <w:szCs w:val="56"/>
                        </w:rPr>
                      </w:pPr>
                      <w:r w:rsidRPr="001A224D">
                        <w:rPr>
                          <w:b/>
                          <w:bCs/>
                          <w:sz w:val="32"/>
                          <w:szCs w:val="28"/>
                        </w:rPr>
                        <w:t>Pakistan</w:t>
                      </w:r>
                    </w:p>
                  </w:txbxContent>
                </v:textbox>
                <w10:wrap anchorx="page" anchory="margin"/>
              </v:rect>
            </w:pict>
          </mc:Fallback>
        </mc:AlternateContent>
      </w:r>
    </w:p>
    <w:p w14:paraId="6309030F" w14:textId="38633945" w:rsidR="007260A0" w:rsidRPr="00BA5495" w:rsidRDefault="007260A0">
      <w:pPr>
        <w:tabs>
          <w:tab w:val="clear" w:pos="8640"/>
        </w:tabs>
        <w:jc w:val="left"/>
        <w:rPr>
          <w:rFonts w:cstheme="majorBidi"/>
          <w:b/>
          <w:bCs/>
          <w:spacing w:val="0"/>
          <w:sz w:val="40"/>
          <w:szCs w:val="36"/>
        </w:rPr>
      </w:pPr>
      <w:bookmarkStart w:id="0" w:name="_Toc69466556"/>
      <w:r w:rsidRPr="00BA5495">
        <w:rPr>
          <w:rFonts w:cstheme="majorBid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91440" distB="91440" distL="114300" distR="114300" simplePos="0" relativeHeight="251661312" behindDoc="1" locked="0" layoutInCell="0" allowOverlap="1" wp14:anchorId="05AC314B" wp14:editId="4641284F">
                <wp:simplePos x="0" y="0"/>
                <wp:positionH relativeFrom="page">
                  <wp:posOffset>1371600</wp:posOffset>
                </wp:positionH>
                <wp:positionV relativeFrom="margin">
                  <wp:posOffset>5572125</wp:posOffset>
                </wp:positionV>
                <wp:extent cx="5181600" cy="1657350"/>
                <wp:effectExtent l="0" t="0" r="0" b="0"/>
                <wp:wrapNone/>
                <wp:docPr id="8" name="Rectangle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5181600" cy="165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519D9F" w14:textId="7D420D9B" w:rsidR="00F872F8" w:rsidRDefault="00F872F8" w:rsidP="007260A0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sz w:val="48"/>
                                <w:szCs w:val="48"/>
                              </w:rPr>
                              <w:drawing>
                                <wp:inline distT="0" distB="0" distL="0" distR="0" wp14:anchorId="6A10DF81" wp14:editId="078C0CE9">
                                  <wp:extent cx="4038357" cy="1428750"/>
                                  <wp:effectExtent l="0" t="0" r="635" b="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Picture 9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837473B0-CC2E-450A-ABE3-18F120FF3D39}">
                                                <a1611:picAttrSrcUrl xmlns:a1611="http://schemas.microsoft.com/office/drawing/2016/11/main" r:id="rId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40521" cy="14295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518CC8E" w14:textId="677ABB97" w:rsidR="00F872F8" w:rsidRPr="00461DFE" w:rsidRDefault="00F872F8" w:rsidP="007260A0">
                            <w:pPr>
                              <w:pStyle w:val="Caption"/>
                              <w:ind w:left="0" w:right="20"/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AC314B" id="_x0000_s1028" style="position:absolute;margin-left:108pt;margin-top:438.75pt;width:408pt;height:130.5pt;flip:x;z-index:-25165516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" o:allowincell="f" filled="f" fillcolor="white [3201]" stroked="f" strokecolor="#95b3d7 [1940]" strokeweight="1pt">
                <v:fill color2="#b8cce4 [1300]" focus="100%" type="gradient"/>
                <v:textbox inset="21.6pt,21.6pt,21.6pt,21.6pt">
                  <w:txbxContent>
                    <w:p w14:paraId="5B519D9F" w14:textId="7D420D9B" w:rsidR="00F872F8" w:rsidRDefault="00F872F8" w:rsidP="007260A0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  <w:r>
                        <w:rPr>
                          <w:b/>
                          <w:bCs/>
                          <w:noProof/>
                          <w:sz w:val="48"/>
                          <w:szCs w:val="48"/>
                        </w:rPr>
                        <w:drawing>
                          <wp:inline distT="0" distB="0" distL="0" distR="0" wp14:anchorId="6A10DF81" wp14:editId="078C0CE9">
                            <wp:extent cx="4038357" cy="1428750"/>
                            <wp:effectExtent l="0" t="0" r="635" b="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Picture 9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837473B0-CC2E-450A-ABE3-18F120FF3D39}">
                                          <a1611:picAttrSrcUrl xmlns:a1611="http://schemas.microsoft.com/office/drawing/2016/11/main" r:id="rId9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40521" cy="142951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518CC8E" w14:textId="677ABB97" w:rsidR="00F872F8" w:rsidRPr="00461DFE" w:rsidRDefault="00F872F8" w:rsidP="007260A0">
                      <w:pPr>
                        <w:pStyle w:val="Caption"/>
                        <w:ind w:left="0" w:right="20"/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</w:p>
                  </w:txbxContent>
                </v:textbox>
                <w10:wrap anchorx="page" anchory="margin"/>
              </v:rect>
            </w:pict>
          </mc:Fallback>
        </mc:AlternateContent>
      </w:r>
      <w:r w:rsidRPr="00BA5495">
        <w:br w:type="page"/>
      </w:r>
    </w:p>
    <w:p w14:paraId="7A1A8C04" w14:textId="147EE44C" w:rsidR="00656540" w:rsidRPr="00BA5495" w:rsidRDefault="00656540" w:rsidP="00656540">
      <w:pPr>
        <w:pStyle w:val="Heading2"/>
        <w:jc w:val="center"/>
      </w:pPr>
      <w:r w:rsidRPr="00BA5495">
        <w:lastRenderedPageBreak/>
        <w:t>Project Description</w:t>
      </w:r>
      <w:bookmarkEnd w:id="0"/>
    </w:p>
    <w:p w14:paraId="46B5F3C1" w14:textId="3FA1C023" w:rsidR="00BA5495" w:rsidRPr="00BA5495" w:rsidRDefault="00BA5495" w:rsidP="00BA5495">
      <w:pPr>
        <w:pStyle w:val="Heading3"/>
      </w:pPr>
      <w:r w:rsidRPr="00BA5495">
        <w:t>Environment Setup</w:t>
      </w:r>
    </w:p>
    <w:p w14:paraId="6FDC7123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Download maven from here: </w:t>
      </w:r>
      <w:hyperlink r:id="rId10" w:history="1">
        <w:r w:rsidRPr="00BA5495">
          <w:rPr>
            <w:rStyle w:val="Hyperlink"/>
            <w:rFonts w:cstheme="majorBidi"/>
          </w:rPr>
          <w:t>https://maven.apache.org/download.cgi</w:t>
        </w:r>
      </w:hyperlink>
      <w:r w:rsidRPr="00BA5495">
        <w:rPr>
          <w:rFonts w:cstheme="majorBidi"/>
        </w:rPr>
        <w:t xml:space="preserve"> </w:t>
      </w:r>
    </w:p>
    <w:p w14:paraId="76ED50C9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Download and install the mysql workbench from here: </w:t>
      </w:r>
      <w:hyperlink r:id="rId11" w:history="1">
        <w:r w:rsidRPr="00BA5495">
          <w:rPr>
            <w:rStyle w:val="Hyperlink"/>
            <w:rFonts w:cstheme="majorBidi"/>
          </w:rPr>
          <w:t>https://dev.mysql.com/downloads/installer/</w:t>
        </w:r>
      </w:hyperlink>
      <w:r w:rsidRPr="00BA5495">
        <w:rPr>
          <w:rFonts w:cstheme="majorBidi"/>
        </w:rPr>
        <w:t xml:space="preserve"> </w:t>
      </w:r>
    </w:p>
    <w:p w14:paraId="09411FA4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Download jdk1.8+</w:t>
      </w:r>
    </w:p>
    <w:p w14:paraId="22678A5B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In the .\timesheet-master\build.bat, set the JAVA_HOME to jdk path and similarly set MAVEN_HOME to the maven path.</w:t>
      </w:r>
    </w:p>
    <w:p w14:paraId="79338C3D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In the .\timesheet-master\run.bat, set the JAVA_HOME and set CATALINA_HOME to absolute path appended by ".\PaySystem\apache-tomcat-7.0.108-windows-x64\apache-tomcat-7.0.108".</w:t>
      </w:r>
    </w:p>
    <w:p w14:paraId="4997EF6E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Open Command prompt, navigate to project repository i.e .\Paysystem\timesheet-master\ and execute build.bat.</w:t>
      </w:r>
    </w:p>
    <w:p w14:paraId="64C91EC2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This will build the project.</w:t>
      </w:r>
    </w:p>
    <w:p w14:paraId="71E0E420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Open mysql workbench and enter following two queries: </w:t>
      </w:r>
    </w:p>
    <w:p w14:paraId="0ACC6D54" w14:textId="55554CF9" w:rsidR="00BA5495" w:rsidRPr="00BA5495" w:rsidRDefault="00BA5495" w:rsidP="00BA5495">
      <w:pPr>
        <w:pStyle w:val="BodyText"/>
        <w:numPr>
          <w:ilvl w:val="1"/>
          <w:numId w:val="39"/>
        </w:numPr>
        <w:rPr>
          <w:rFonts w:cstheme="majorBidi"/>
        </w:rPr>
      </w:pPr>
      <w:r w:rsidRPr="00BA5495">
        <w:rPr>
          <w:rFonts w:cstheme="majorBidi"/>
        </w:rPr>
        <w:t>drop database paysystem;</w:t>
      </w:r>
    </w:p>
    <w:p w14:paraId="7900346E" w14:textId="3D9486EB" w:rsidR="00BA5495" w:rsidRPr="00BA5495" w:rsidRDefault="00BA5495" w:rsidP="00BA5495">
      <w:pPr>
        <w:pStyle w:val="BodyText"/>
        <w:numPr>
          <w:ilvl w:val="1"/>
          <w:numId w:val="39"/>
        </w:numPr>
        <w:rPr>
          <w:rFonts w:cstheme="majorBidi"/>
        </w:rPr>
      </w:pPr>
      <w:r w:rsidRPr="00BA5495">
        <w:rPr>
          <w:rFonts w:cstheme="majorBidi"/>
        </w:rPr>
        <w:t>create database paysystem;</w:t>
      </w:r>
    </w:p>
    <w:p w14:paraId="17E85D9E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When the database is created for first time, only execute the create query.</w:t>
      </w:r>
    </w:p>
    <w:p w14:paraId="2D41FD5B" w14:textId="21F85CFD" w:rsidR="00BA5495" w:rsidRPr="00BA5495" w:rsidRDefault="00BA5495" w:rsidP="00461DFE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Execute run.bat.</w:t>
      </w:r>
    </w:p>
    <w:p w14:paraId="10704F60" w14:textId="3DD435FD" w:rsidR="00BA5495" w:rsidRPr="00BA5495" w:rsidRDefault="00BA5495" w:rsidP="00BA5495">
      <w:pPr>
        <w:pStyle w:val="Heading3"/>
      </w:pPr>
      <w:r w:rsidRPr="00BA5495">
        <w:t>Description</w:t>
      </w:r>
    </w:p>
    <w:p w14:paraId="090EDA64" w14:textId="77777777" w:rsidR="00BA5495" w:rsidRPr="00BA5495" w:rsidRDefault="00BA5495" w:rsidP="00BA5495">
      <w:r w:rsidRPr="00BA5495">
        <w:t xml:space="preserve">The project is a lighter version of a pay system for managing the expenses of the employees. </w:t>
      </w:r>
    </w:p>
    <w:p w14:paraId="19DCED32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Adding the new employees in the database.</w:t>
      </w:r>
    </w:p>
    <w:p w14:paraId="4B8459DA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Adding the time worked for a specific employee.</w:t>
      </w:r>
    </w:p>
    <w:p w14:paraId="2F77CD00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Configuring the database settings.</w:t>
      </w:r>
    </w:p>
    <w:p w14:paraId="22003372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Managing the groups in the company.</w:t>
      </w:r>
    </w:p>
    <w:p w14:paraId="7CC269F6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Generate the ADP reports of the employees.</w:t>
      </w:r>
    </w:p>
    <w:p w14:paraId="7EA14F55" w14:textId="7F8AD9EB" w:rsidR="00BA5495" w:rsidRPr="00BA5495" w:rsidRDefault="00BA5495" w:rsidP="00BA5495">
      <w:pPr>
        <w:pStyle w:val="Heading3"/>
      </w:pPr>
      <w:r w:rsidRPr="00BA5495">
        <w:lastRenderedPageBreak/>
        <w:t>Application Running</w:t>
      </w:r>
    </w:p>
    <w:p w14:paraId="0F8ED2C1" w14:textId="77777777" w:rsidR="00BA5495" w:rsidRPr="00BA5495" w:rsidRDefault="00BA5495" w:rsidP="00BA5495">
      <w:pPr>
        <w:rPr>
          <w:szCs w:val="24"/>
        </w:rPr>
      </w:pPr>
      <w:r w:rsidRPr="00BA5495">
        <w:rPr>
          <w:szCs w:val="24"/>
        </w:rPr>
        <w:t xml:space="preserve">After the local server is running, go to </w:t>
      </w:r>
      <w:hyperlink r:id="rId12" w:history="1">
        <w:r w:rsidRPr="00BA5495">
          <w:rPr>
            <w:rStyle w:val="Hyperlink"/>
            <w:szCs w:val="24"/>
          </w:rPr>
          <w:t>http://localhost:8090/</w:t>
        </w:r>
      </w:hyperlink>
      <w:r w:rsidRPr="00BA5495">
        <w:rPr>
          <w:szCs w:val="24"/>
        </w:rPr>
        <w:t xml:space="preserve"> or you can just go to the application </w:t>
      </w:r>
      <w:hyperlink r:id="rId13" w:history="1">
        <w:r w:rsidRPr="00BA5495">
          <w:rPr>
            <w:rStyle w:val="Hyperlink"/>
            <w:szCs w:val="24"/>
          </w:rPr>
          <w:t>http://localhost:8090/PaySystem</w:t>
        </w:r>
      </w:hyperlink>
      <w:r w:rsidRPr="00BA5495">
        <w:rPr>
          <w:szCs w:val="24"/>
        </w:rPr>
        <w:t xml:space="preserve"> </w:t>
      </w:r>
    </w:p>
    <w:p w14:paraId="7537E072" w14:textId="77777777" w:rsidR="00BA5495" w:rsidRPr="00BA5495" w:rsidRDefault="00BA5495" w:rsidP="00BA5495">
      <w:pPr>
        <w:pStyle w:val="ListParagraph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A4E119C" wp14:editId="700650A8">
            <wp:extent cx="3958590" cy="1712006"/>
            <wp:effectExtent l="0" t="0" r="381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8360" cy="171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674D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Enter the company name, and then click next.</w:t>
      </w:r>
    </w:p>
    <w:p w14:paraId="5349F8C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7D98AE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Then you will be redirected to add information about the database. To avoid confusion, database username and database password are kept same.</w:t>
      </w:r>
    </w:p>
    <w:p w14:paraId="4FB200D4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3D5125B5" wp14:editId="6D206126">
            <wp:extent cx="3051003" cy="214536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0237" cy="21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A119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16EF455A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You will be redirected to add username and password for the user purpose. These are also kept same.</w:t>
      </w:r>
    </w:p>
    <w:p w14:paraId="74445E8A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E3BEB30" wp14:editId="2BBA57FF">
            <wp:extent cx="2673350" cy="1940749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2331" cy="194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D3F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B2F59B6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lastRenderedPageBreak/>
        <w:t>You will be redirected to the login page.</w:t>
      </w:r>
    </w:p>
    <w:p w14:paraId="429170C3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26CE9706" wp14:editId="5E847C4C">
            <wp:extent cx="2878681" cy="90357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8788" cy="90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B3EB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After clicking login, Login using the username you set earlier.</w:t>
      </w:r>
    </w:p>
    <w:p w14:paraId="69C6185C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1BA15584" wp14:editId="175A5DA1">
            <wp:extent cx="2512826" cy="1040238"/>
            <wp:effectExtent l="0" t="0" r="190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3449" cy="104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6107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1D14410E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After login you will be directed to the dashboard. Below is the full dashboard.</w:t>
      </w:r>
    </w:p>
    <w:p w14:paraId="2D108523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0C6B791" wp14:editId="627CF37D">
            <wp:extent cx="1634490" cy="1979621"/>
            <wp:effectExtent l="0" t="0" r="381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5553" cy="198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5B64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6D4EF6B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manage account section, you can add the wage.</w:t>
      </w:r>
    </w:p>
    <w:p w14:paraId="095B161C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6E95FCFE" wp14:editId="0B1787E0">
            <wp:extent cx="3127986" cy="1714459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8354" cy="172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E500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</w:p>
    <w:p w14:paraId="743CE6A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F694A3D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65520191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1612F7BD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70B6BBE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manage employee section, you can add/delete the employees.</w:t>
      </w:r>
    </w:p>
    <w:p w14:paraId="2D52F671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lastRenderedPageBreak/>
        <w:drawing>
          <wp:inline distT="0" distB="0" distL="0" distR="0" wp14:anchorId="20C4498F" wp14:editId="2546BABC">
            <wp:extent cx="3505200" cy="3006455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7286" cy="300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1402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3D9D6B17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B222D71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manage settings section, you can change the settings.</w:t>
      </w:r>
    </w:p>
    <w:p w14:paraId="49362AF5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25767239" wp14:editId="4C08C9D3">
            <wp:extent cx="2986737" cy="2990598"/>
            <wp:effectExtent l="0" t="0" r="444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9410" cy="299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C9DA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24BE89A9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3CB3ED97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DAE817C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AAA64C4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45E86A3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03F0CCF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DDB125B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hour management section, you can add/delete/edit the hour types.</w:t>
      </w:r>
    </w:p>
    <w:p w14:paraId="285BE688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lastRenderedPageBreak/>
        <w:drawing>
          <wp:inline distT="0" distB="0" distL="0" distR="0" wp14:anchorId="08338AAF" wp14:editId="3C5C05AF">
            <wp:extent cx="2360295" cy="1520995"/>
            <wp:effectExtent l="0" t="0" r="190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61836" cy="152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BD76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61C43EB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</w:p>
    <w:p w14:paraId="05663F01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group management section, you can add/delete/edit the groups.</w:t>
      </w:r>
    </w:p>
    <w:p w14:paraId="3E8BB86B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3152E790" wp14:editId="548A42BF">
            <wp:extent cx="2763072" cy="17106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2655" cy="171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BD69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49252522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310E67D6" w14:textId="77777777" w:rsidR="00BA5495" w:rsidRPr="00BA5495" w:rsidRDefault="00BA5495" w:rsidP="00BA5495">
      <w:pPr>
        <w:pStyle w:val="ListParagraph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 xml:space="preserve"> </w:t>
      </w:r>
    </w:p>
    <w:p w14:paraId="10B2587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report section, you can generate the reports.</w:t>
      </w:r>
    </w:p>
    <w:p w14:paraId="24F84092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572F8582" wp14:editId="5521AA30">
            <wp:extent cx="3813316" cy="175876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2507" cy="176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E020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For the report generation, you can add the data for the employee.</w:t>
      </w:r>
    </w:p>
    <w:p w14:paraId="28902995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78AC4BD" wp14:editId="1AAA9432">
            <wp:extent cx="4230273" cy="93825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4680" cy="93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A595" w14:textId="3CC1624F" w:rsidR="00641CC0" w:rsidRPr="00772FFE" w:rsidRDefault="00BA5495" w:rsidP="00772FFE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After clicking the finalize data, a csv file is downloaded.</w:t>
      </w:r>
      <w:r w:rsidR="00641CC0" w:rsidRPr="00BA5495">
        <w:rPr>
          <w:rFonts w:ascii="Garamond" w:hAnsi="Garamond" w:cstheme="minorHAnsi"/>
          <w:caps/>
        </w:rPr>
        <w:fldChar w:fldCharType="begin"/>
      </w:r>
      <w:r w:rsidR="00641CC0" w:rsidRPr="00BA5495">
        <w:rPr>
          <w:rFonts w:ascii="Garamond" w:hAnsi="Garamond"/>
        </w:rPr>
        <w:instrText xml:space="preserve"> TOC \h \z \c "Table" </w:instrText>
      </w:r>
      <w:r w:rsidR="00641CC0" w:rsidRPr="00BA5495">
        <w:rPr>
          <w:rFonts w:ascii="Garamond" w:hAnsi="Garamond" w:cstheme="minorHAnsi"/>
          <w:caps/>
        </w:rPr>
        <w:fldChar w:fldCharType="separate"/>
      </w:r>
    </w:p>
    <w:p w14:paraId="1536DDD1" w14:textId="77777777" w:rsidR="00510D2C" w:rsidRPr="00BA5495" w:rsidRDefault="00641CC0" w:rsidP="00510D2C">
      <w:pPr>
        <w:pStyle w:val="BodyText"/>
        <w:rPr>
          <w:rFonts w:eastAsia="Batang" w:cstheme="majorBidi"/>
          <w:sz w:val="22"/>
          <w:szCs w:val="22"/>
        </w:rPr>
        <w:sectPr w:rsidR="00510D2C" w:rsidRPr="00BA5495" w:rsidSect="00DC1FB2">
          <w:footerReference w:type="default" r:id="rId27"/>
          <w:pgSz w:w="11907" w:h="16839" w:code="9"/>
          <w:pgMar w:top="1530" w:right="1917" w:bottom="2160" w:left="2142" w:header="1170" w:footer="1440" w:gutter="0"/>
          <w:pgNumType w:fmt="lowerRoman" w:start="1"/>
          <w:cols w:space="360"/>
          <w:titlePg/>
          <w:docGrid w:linePitch="326"/>
        </w:sectPr>
      </w:pPr>
      <w:r w:rsidRPr="00BA5495">
        <w:rPr>
          <w:rFonts w:cstheme="majorBidi"/>
          <w:sz w:val="22"/>
          <w:szCs w:val="22"/>
        </w:rPr>
        <w:fldChar w:fldCharType="end"/>
      </w:r>
    </w:p>
    <w:p w14:paraId="10CFECB2" w14:textId="29FBAFB5" w:rsidR="00AE77D7" w:rsidRPr="00BA5495" w:rsidRDefault="00461DFE" w:rsidP="00461DFE">
      <w:pPr>
        <w:pStyle w:val="Heading2"/>
        <w:jc w:val="center"/>
      </w:pPr>
      <w:bookmarkStart w:id="1" w:name="_Toc525827326"/>
      <w:r w:rsidRPr="00BA5495">
        <w:lastRenderedPageBreak/>
        <w:t>White-Box Testing</w:t>
      </w:r>
    </w:p>
    <w:p w14:paraId="37906CC0" w14:textId="041DEEA2" w:rsidR="00461DFE" w:rsidRDefault="00461DFE" w:rsidP="00461DFE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>Function 1:</w:t>
      </w:r>
    </w:p>
    <w:p w14:paraId="0C1A3CCA" w14:textId="28162968" w:rsidR="00791AC3" w:rsidRDefault="00791AC3" w:rsidP="00461DFE">
      <w:pPr>
        <w:pStyle w:val="BodyText"/>
        <w:rPr>
          <w:bCs/>
          <w:szCs w:val="24"/>
        </w:rPr>
      </w:pPr>
      <w:r w:rsidRPr="00791AC3">
        <w:rPr>
          <w:bCs/>
          <w:szCs w:val="24"/>
        </w:rPr>
        <w:t>Encodes a byte array into Base64 format.</w:t>
      </w:r>
    </w:p>
    <w:p w14:paraId="531BFA95" w14:textId="1D51E04D" w:rsidR="00791AC3" w:rsidRPr="00791AC3" w:rsidRDefault="00791AC3" w:rsidP="00461DFE">
      <w:pPr>
        <w:pStyle w:val="BodyText"/>
        <w:rPr>
          <w:bCs/>
          <w:szCs w:val="24"/>
        </w:rPr>
      </w:pPr>
      <w:r>
        <w:rPr>
          <w:bCs/>
          <w:szCs w:val="24"/>
        </w:rPr>
        <w:t>Note: map[] table is populated in another constructor function.</w:t>
      </w:r>
    </w:p>
    <w:p w14:paraId="6CE1FADF" w14:textId="6E418AA5" w:rsidR="00AE77D7" w:rsidRDefault="00461DFE" w:rsidP="00461D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Source Code:</w:t>
      </w:r>
      <w:bookmarkEnd w:id="1"/>
      <w:r w:rsidR="004B17F0" w:rsidRPr="00BA5495">
        <w:rPr>
          <w:b/>
          <w:bCs/>
          <w:sz w:val="32"/>
          <w:szCs w:val="32"/>
        </w:rPr>
        <w:t xml:space="preserve"> </w:t>
      </w:r>
    </w:p>
    <w:p w14:paraId="2300FB37" w14:textId="2F2A6E7A" w:rsidR="00BD70C1" w:rsidRPr="00BD70C1" w:rsidRDefault="00BD70C1" w:rsidP="00BD70C1">
      <w:r w:rsidRPr="00BD70C1">
        <w:t>timesheet-master\src\main\java\timeSheet\util\properties\Base64Coder.java</w:t>
      </w:r>
    </w:p>
    <w:p w14:paraId="719F6CB4" w14:textId="3E333403" w:rsidR="00791AC3" w:rsidRDefault="006C61AD" w:rsidP="00461DFE">
      <w:pPr>
        <w:pStyle w:val="BodyText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D5F22EB" wp14:editId="24FDB114">
            <wp:extent cx="5732145" cy="356870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3A6B" w14:textId="77777777" w:rsidR="003A5E6A" w:rsidRPr="00BA5495" w:rsidRDefault="00461DFE" w:rsidP="00461D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CFG:</w:t>
      </w:r>
      <w:r w:rsidR="004B17F0" w:rsidRPr="00BA5495">
        <w:rPr>
          <w:b/>
          <w:bCs/>
          <w:sz w:val="32"/>
          <w:szCs w:val="32"/>
        </w:rPr>
        <w:t xml:space="preserve"> </w:t>
      </w:r>
    </w:p>
    <w:p w14:paraId="0DA99E29" w14:textId="178679C3" w:rsidR="00EA3CB6" w:rsidRDefault="00AC18C7" w:rsidP="00EA3CB6">
      <w:pPr>
        <w:pStyle w:val="BodyText"/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CF9DD59" wp14:editId="5D504258">
            <wp:extent cx="4129405" cy="8863965"/>
            <wp:effectExtent l="0" t="0" r="444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unc1_encod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405" cy="886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3F58" w14:textId="77777777" w:rsidR="003A5E6A" w:rsidRPr="00BA5495" w:rsidRDefault="00461DFE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A5E6A" w:rsidRPr="00BA5495" w14:paraId="71755BE9" w14:textId="77777777" w:rsidTr="00E5655A">
        <w:trPr>
          <w:trHeight w:val="759"/>
        </w:trPr>
        <w:tc>
          <w:tcPr>
            <w:tcW w:w="845" w:type="dxa"/>
          </w:tcPr>
          <w:p w14:paraId="2ABDC2AB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4CE1E4C0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1111704C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650DBF37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5B6D963E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1629ACA1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57D069BD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26A543DE" w14:textId="77777777" w:rsidTr="00E5655A">
        <w:trPr>
          <w:trHeight w:val="759"/>
        </w:trPr>
        <w:tc>
          <w:tcPr>
            <w:tcW w:w="845" w:type="dxa"/>
          </w:tcPr>
          <w:p w14:paraId="3E53FB32" w14:textId="132B0B62" w:rsidR="003A5E6A" w:rsidRPr="00BA5495" w:rsidRDefault="00791AC3" w:rsidP="00616C3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2FF7EFE7" w14:textId="7B36834B" w:rsidR="003A5E6A" w:rsidRDefault="00791AC3" w:rsidP="00791AC3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</w:t>
            </w:r>
            <w:r w:rsidR="00E5655A">
              <w:rPr>
                <w:szCs w:val="24"/>
              </w:rPr>
              <w:t>;</w:t>
            </w:r>
          </w:p>
          <w:p w14:paraId="7557C9F5" w14:textId="77777777" w:rsidR="00E5655A" w:rsidRDefault="00E5655A" w:rsidP="00791AC3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iOff</w:t>
            </w:r>
            <w:r>
              <w:rPr>
                <w:szCs w:val="24"/>
              </w:rPr>
              <w:t xml:space="preserve"> = 0;</w:t>
            </w:r>
          </w:p>
          <w:p w14:paraId="36D88940" w14:textId="2AF2F131" w:rsidR="00E5655A" w:rsidRPr="00BA5495" w:rsidRDefault="00E5655A" w:rsidP="00791AC3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iLen</w:t>
            </w:r>
            <w:r>
              <w:rPr>
                <w:szCs w:val="24"/>
              </w:rPr>
              <w:t xml:space="preserve"> = 3;</w:t>
            </w:r>
          </w:p>
        </w:tc>
        <w:tc>
          <w:tcPr>
            <w:tcW w:w="1322" w:type="dxa"/>
          </w:tcPr>
          <w:p w14:paraId="2C163F28" w14:textId="0D4EF1B7" w:rsidR="003A5E6A" w:rsidRPr="00BA5495" w:rsidRDefault="00E5655A" w:rsidP="00616C3B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764" w:type="dxa"/>
          </w:tcPr>
          <w:p w14:paraId="6C81B260" w14:textId="33A4E1CD" w:rsidR="003A5E6A" w:rsidRPr="00BA5495" w:rsidRDefault="00E5655A" w:rsidP="00E5655A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186" w:type="dxa"/>
          </w:tcPr>
          <w:p w14:paraId="46A50CB4" w14:textId="15A95311" w:rsidR="003A5E6A" w:rsidRPr="00BA5495" w:rsidRDefault="00E5655A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44E52ABC" w14:textId="26764CFE" w:rsidR="003A5E6A" w:rsidRPr="00BA5495" w:rsidRDefault="00E5655A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all statements</w:t>
            </w:r>
          </w:p>
        </w:tc>
      </w:tr>
    </w:tbl>
    <w:p w14:paraId="0B970E53" w14:textId="77777777" w:rsidR="00753D1D" w:rsidRPr="00BA5495" w:rsidRDefault="00753D1D" w:rsidP="004B17F0">
      <w:pPr>
        <w:pStyle w:val="BodyText"/>
        <w:rPr>
          <w:rFonts w:cstheme="majorBidi"/>
          <w:szCs w:val="22"/>
        </w:rPr>
      </w:pPr>
    </w:p>
    <w:p w14:paraId="4EDFE327" w14:textId="69EB8696" w:rsidR="004B17F0" w:rsidRPr="00BA5495" w:rsidRDefault="00461DFE" w:rsidP="004B17F0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A5E6A" w:rsidRPr="00BA5495" w14:paraId="67042CB3" w14:textId="77777777" w:rsidTr="003A5E6A">
        <w:trPr>
          <w:trHeight w:val="759"/>
        </w:trPr>
        <w:tc>
          <w:tcPr>
            <w:tcW w:w="846" w:type="dxa"/>
          </w:tcPr>
          <w:p w14:paraId="70BD746D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2F287E4D" w14:textId="77777777" w:rsidR="004B17F0" w:rsidRPr="00BA5495" w:rsidRDefault="004B17F0" w:rsidP="004B17F0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F820E63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7B6ED190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656A8D34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43B7E286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07A1855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1CE6BC19" w14:textId="77777777" w:rsidTr="003A5E6A">
        <w:trPr>
          <w:trHeight w:val="759"/>
        </w:trPr>
        <w:tc>
          <w:tcPr>
            <w:tcW w:w="846" w:type="dxa"/>
          </w:tcPr>
          <w:p w14:paraId="2633B53C" w14:textId="47E81C9B" w:rsidR="004B17F0" w:rsidRPr="00BA5495" w:rsidRDefault="00E5655A" w:rsidP="004B17F0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84" w:type="dxa"/>
          </w:tcPr>
          <w:p w14:paraId="13DCCD10" w14:textId="77777777" w:rsidR="00E5655A" w:rsidRDefault="00E5655A" w:rsidP="00E5655A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‘C’};</w:t>
            </w:r>
          </w:p>
          <w:p w14:paraId="5F632792" w14:textId="2BDB3714" w:rsidR="00E5655A" w:rsidRDefault="00E5655A" w:rsidP="00E5655A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iOff</w:t>
            </w:r>
            <w:r>
              <w:rPr>
                <w:szCs w:val="24"/>
              </w:rPr>
              <w:t xml:space="preserve"> = 0;</w:t>
            </w:r>
          </w:p>
          <w:p w14:paraId="28BC7473" w14:textId="79F1F9F5" w:rsidR="004B17F0" w:rsidRPr="00BA5495" w:rsidRDefault="00E5655A" w:rsidP="00E5655A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iLen</w:t>
            </w:r>
            <w:r>
              <w:rPr>
                <w:szCs w:val="24"/>
              </w:rPr>
              <w:t xml:space="preserve"> = 3;</w:t>
            </w:r>
          </w:p>
        </w:tc>
        <w:tc>
          <w:tcPr>
            <w:tcW w:w="1334" w:type="dxa"/>
          </w:tcPr>
          <w:p w14:paraId="60CC1559" w14:textId="3872E0BF" w:rsidR="004B17F0" w:rsidRPr="00BA5495" w:rsidRDefault="00E5655A" w:rsidP="004B17F0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783" w:type="dxa"/>
          </w:tcPr>
          <w:p w14:paraId="105BF2AB" w14:textId="2A24E178" w:rsidR="004B17F0" w:rsidRPr="00BA5495" w:rsidRDefault="00E5655A" w:rsidP="00E5655A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119" w:type="dxa"/>
          </w:tcPr>
          <w:p w14:paraId="32793CD9" w14:textId="37AA6D63" w:rsidR="004B17F0" w:rsidRPr="00BA5495" w:rsidRDefault="00E5655A" w:rsidP="004B17F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7020298B" w14:textId="179167FE" w:rsidR="004B17F0" w:rsidRPr="00BA5495" w:rsidRDefault="00E5655A" w:rsidP="004B17F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</w:t>
            </w:r>
            <w:r w:rsidR="006C61AD">
              <w:rPr>
                <w:szCs w:val="24"/>
              </w:rPr>
              <w:t xml:space="preserve"> 66TF, 68T, 69T, 76T, 78T</w:t>
            </w:r>
            <w:r>
              <w:rPr>
                <w:szCs w:val="24"/>
              </w:rPr>
              <w:t xml:space="preserve"> </w:t>
            </w:r>
          </w:p>
        </w:tc>
      </w:tr>
      <w:tr w:rsidR="003A5E6A" w:rsidRPr="00BA5495" w14:paraId="4DB603C8" w14:textId="77777777" w:rsidTr="003A5E6A">
        <w:trPr>
          <w:trHeight w:val="759"/>
        </w:trPr>
        <w:tc>
          <w:tcPr>
            <w:tcW w:w="846" w:type="dxa"/>
          </w:tcPr>
          <w:p w14:paraId="5ACAD5A2" w14:textId="2BFA92C0" w:rsidR="004B17F0" w:rsidRPr="00BA5495" w:rsidRDefault="006C61AD" w:rsidP="004B17F0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84" w:type="dxa"/>
          </w:tcPr>
          <w:p w14:paraId="6379B103" w14:textId="77777777" w:rsidR="006C61AD" w:rsidRDefault="006C61AD" w:rsidP="006C61A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‘C’};</w:t>
            </w:r>
          </w:p>
          <w:p w14:paraId="7DBE0A76" w14:textId="3FB03970" w:rsidR="006C61AD" w:rsidRDefault="006C61AD" w:rsidP="006C61AD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iOff</w:t>
            </w:r>
            <w:r>
              <w:rPr>
                <w:szCs w:val="24"/>
              </w:rPr>
              <w:t xml:space="preserve"> = 0;</w:t>
            </w:r>
          </w:p>
          <w:p w14:paraId="32729DCA" w14:textId="7F3FE0A1" w:rsidR="004B17F0" w:rsidRPr="00BA5495" w:rsidRDefault="006C61AD" w:rsidP="006C61AD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iLen</w:t>
            </w:r>
            <w:r>
              <w:rPr>
                <w:szCs w:val="24"/>
              </w:rPr>
              <w:t xml:space="preserve"> = 1;</w:t>
            </w:r>
          </w:p>
        </w:tc>
        <w:tc>
          <w:tcPr>
            <w:tcW w:w="1334" w:type="dxa"/>
          </w:tcPr>
          <w:p w14:paraId="721C2479" w14:textId="56A57431" w:rsidR="004B17F0" w:rsidRPr="00BA5495" w:rsidRDefault="006C61AD" w:rsidP="004B17F0">
            <w:pPr>
              <w:pStyle w:val="BodyText"/>
              <w:jc w:val="center"/>
              <w:rPr>
                <w:szCs w:val="24"/>
              </w:rPr>
            </w:pPr>
            <w:r w:rsidRPr="006C61AD">
              <w:rPr>
                <w:szCs w:val="24"/>
              </w:rPr>
              <w:t>QQ==</w:t>
            </w:r>
          </w:p>
        </w:tc>
        <w:tc>
          <w:tcPr>
            <w:tcW w:w="1783" w:type="dxa"/>
          </w:tcPr>
          <w:p w14:paraId="3CB02AD8" w14:textId="2507AEE9" w:rsidR="004B17F0" w:rsidRPr="00BA5495" w:rsidRDefault="006C61AD" w:rsidP="00E5655A">
            <w:pPr>
              <w:pStyle w:val="BodyText"/>
              <w:jc w:val="center"/>
              <w:rPr>
                <w:szCs w:val="24"/>
              </w:rPr>
            </w:pPr>
            <w:r w:rsidRPr="006C61AD">
              <w:rPr>
                <w:szCs w:val="24"/>
              </w:rPr>
              <w:t>QQ==</w:t>
            </w:r>
          </w:p>
        </w:tc>
        <w:tc>
          <w:tcPr>
            <w:tcW w:w="1119" w:type="dxa"/>
          </w:tcPr>
          <w:p w14:paraId="4D688818" w14:textId="78EFF081" w:rsidR="004B17F0" w:rsidRPr="00BA5495" w:rsidRDefault="006C61AD" w:rsidP="004B17F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3E39E293" w14:textId="55773E37" w:rsidR="004B17F0" w:rsidRPr="00BA5495" w:rsidRDefault="006C61AD" w:rsidP="004B17F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66TF, 68F, 69F, 76F, 78F</w:t>
            </w:r>
          </w:p>
        </w:tc>
      </w:tr>
    </w:tbl>
    <w:p w14:paraId="25169E8B" w14:textId="77777777" w:rsidR="003A5E6A" w:rsidRPr="00BA5495" w:rsidRDefault="003A5E6A" w:rsidP="00461DFE">
      <w:pPr>
        <w:pStyle w:val="BodyText"/>
        <w:rPr>
          <w:rFonts w:cstheme="majorBidi"/>
          <w:szCs w:val="22"/>
        </w:rPr>
      </w:pPr>
    </w:p>
    <w:p w14:paraId="094AFBF5" w14:textId="598A2E14" w:rsidR="00461DFE" w:rsidRPr="00BA5495" w:rsidRDefault="00461DFE" w:rsidP="00461D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A5E6A" w:rsidRPr="00BA5495" w14:paraId="13C5FAE7" w14:textId="77777777" w:rsidTr="006C61AD">
        <w:trPr>
          <w:trHeight w:val="759"/>
        </w:trPr>
        <w:tc>
          <w:tcPr>
            <w:tcW w:w="845" w:type="dxa"/>
          </w:tcPr>
          <w:p w14:paraId="1684A9FF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7A7A6729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44D493B2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2A32DA9F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7BF9E01F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3C1807B6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0ECB41A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6C61AD" w:rsidRPr="00BA5495" w14:paraId="148ACA16" w14:textId="77777777" w:rsidTr="006C61AD">
        <w:trPr>
          <w:trHeight w:val="759"/>
        </w:trPr>
        <w:tc>
          <w:tcPr>
            <w:tcW w:w="845" w:type="dxa"/>
          </w:tcPr>
          <w:p w14:paraId="2D371EE7" w14:textId="489DE8C4" w:rsidR="006C61AD" w:rsidRPr="00BA5495" w:rsidRDefault="006C61AD" w:rsidP="006C61AD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6E9CCEFA" w14:textId="77777777" w:rsidR="006C61AD" w:rsidRDefault="006C61AD" w:rsidP="006C61A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‘C’};</w:t>
            </w:r>
          </w:p>
          <w:p w14:paraId="10BD30DA" w14:textId="77777777" w:rsidR="006C61AD" w:rsidRDefault="006C61AD" w:rsidP="006C61AD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iOff</w:t>
            </w:r>
            <w:r>
              <w:rPr>
                <w:szCs w:val="24"/>
              </w:rPr>
              <w:t xml:space="preserve"> = 0;</w:t>
            </w:r>
          </w:p>
          <w:p w14:paraId="36A93EA0" w14:textId="4507E18E" w:rsidR="006C61AD" w:rsidRPr="00BA5495" w:rsidRDefault="006C61AD" w:rsidP="006C61AD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iLen</w:t>
            </w:r>
            <w:r>
              <w:rPr>
                <w:szCs w:val="24"/>
              </w:rPr>
              <w:t xml:space="preserve"> = 3;</w:t>
            </w:r>
          </w:p>
        </w:tc>
        <w:tc>
          <w:tcPr>
            <w:tcW w:w="1322" w:type="dxa"/>
          </w:tcPr>
          <w:p w14:paraId="15D452E3" w14:textId="682F0A5E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764" w:type="dxa"/>
          </w:tcPr>
          <w:p w14:paraId="0D7C86AA" w14:textId="6FAD980E" w:rsidR="006C61AD" w:rsidRPr="00BA5495" w:rsidRDefault="006C61AD" w:rsidP="006C61AD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186" w:type="dxa"/>
          </w:tcPr>
          <w:p w14:paraId="7D46E412" w14:textId="71AF3E1B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23A88F36" w14:textId="6AEE76BC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66TF, 68T, 69T, 76T, 78T </w:t>
            </w:r>
          </w:p>
        </w:tc>
      </w:tr>
      <w:tr w:rsidR="006C61AD" w:rsidRPr="00BA5495" w14:paraId="16108AD6" w14:textId="77777777" w:rsidTr="006C61AD">
        <w:trPr>
          <w:trHeight w:val="759"/>
        </w:trPr>
        <w:tc>
          <w:tcPr>
            <w:tcW w:w="845" w:type="dxa"/>
          </w:tcPr>
          <w:p w14:paraId="2B775BB3" w14:textId="2012B7FA" w:rsidR="006C61AD" w:rsidRPr="00BA5495" w:rsidRDefault="006C61AD" w:rsidP="006C61A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789937EC" w14:textId="77777777" w:rsidR="006C61AD" w:rsidRDefault="006C61AD" w:rsidP="006C61A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‘C’};</w:t>
            </w:r>
          </w:p>
          <w:p w14:paraId="29035B69" w14:textId="77777777" w:rsidR="006C61AD" w:rsidRDefault="006C61AD" w:rsidP="006C61AD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iOff</w:t>
            </w:r>
            <w:r>
              <w:rPr>
                <w:szCs w:val="24"/>
              </w:rPr>
              <w:t xml:space="preserve"> = 0;</w:t>
            </w:r>
          </w:p>
          <w:p w14:paraId="1D05B43A" w14:textId="00D69C99" w:rsidR="006C61AD" w:rsidRPr="00BA5495" w:rsidRDefault="006C61AD" w:rsidP="006C61AD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iLen</w:t>
            </w:r>
            <w:r>
              <w:rPr>
                <w:szCs w:val="24"/>
              </w:rPr>
              <w:t xml:space="preserve"> = 1;</w:t>
            </w:r>
          </w:p>
        </w:tc>
        <w:tc>
          <w:tcPr>
            <w:tcW w:w="1322" w:type="dxa"/>
          </w:tcPr>
          <w:p w14:paraId="7EDFD282" w14:textId="3B5FCEFB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 w:rsidRPr="006C61AD">
              <w:rPr>
                <w:szCs w:val="24"/>
              </w:rPr>
              <w:t>QQ==</w:t>
            </w:r>
          </w:p>
        </w:tc>
        <w:tc>
          <w:tcPr>
            <w:tcW w:w="1764" w:type="dxa"/>
          </w:tcPr>
          <w:p w14:paraId="6B9BC354" w14:textId="65944946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 w:rsidRPr="006C61AD">
              <w:rPr>
                <w:szCs w:val="24"/>
              </w:rPr>
              <w:t>QQ==</w:t>
            </w:r>
          </w:p>
        </w:tc>
        <w:tc>
          <w:tcPr>
            <w:tcW w:w="1186" w:type="dxa"/>
          </w:tcPr>
          <w:p w14:paraId="51A16254" w14:textId="04CBF752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37461140" w14:textId="1FDBC60E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66TF, 68F, 69F, 76F, 78F</w:t>
            </w:r>
          </w:p>
        </w:tc>
      </w:tr>
    </w:tbl>
    <w:p w14:paraId="45787C3F" w14:textId="36C974E4" w:rsidR="00B71E95" w:rsidRPr="00BA5495" w:rsidRDefault="00067ADD" w:rsidP="00B71E95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Boundary Interior</w:t>
      </w:r>
      <w:r w:rsidR="00B71E95"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B71E95" w:rsidRPr="00BA5495" w14:paraId="3885BFEC" w14:textId="77777777" w:rsidTr="00BC0AAD">
        <w:trPr>
          <w:trHeight w:val="759"/>
        </w:trPr>
        <w:tc>
          <w:tcPr>
            <w:tcW w:w="845" w:type="dxa"/>
          </w:tcPr>
          <w:p w14:paraId="3A43584D" w14:textId="77777777" w:rsidR="00B71E95" w:rsidRPr="00BA5495" w:rsidRDefault="00B71E95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449F4C87" w14:textId="77777777" w:rsidR="00B71E95" w:rsidRPr="00BA5495" w:rsidRDefault="00B71E95" w:rsidP="00BC0AAD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2E47A69E" w14:textId="77777777" w:rsidR="00B71E95" w:rsidRPr="00BA5495" w:rsidRDefault="00B71E95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0DCFD17F" w14:textId="77777777" w:rsidR="00B71E95" w:rsidRPr="00BA5495" w:rsidRDefault="00B71E95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78A49D4C" w14:textId="77777777" w:rsidR="00B71E95" w:rsidRPr="00BA5495" w:rsidRDefault="00B71E95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5E33543C" w14:textId="77777777" w:rsidR="00B71E95" w:rsidRPr="00BA5495" w:rsidRDefault="00B71E95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23363BA" w14:textId="77777777" w:rsidR="00B71E95" w:rsidRPr="00BA5495" w:rsidRDefault="00B71E95" w:rsidP="00BC0AAD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B71E95" w:rsidRPr="00BA5495" w14:paraId="1204726A" w14:textId="77777777" w:rsidTr="00BC0AAD">
        <w:trPr>
          <w:trHeight w:val="759"/>
        </w:trPr>
        <w:tc>
          <w:tcPr>
            <w:tcW w:w="845" w:type="dxa"/>
          </w:tcPr>
          <w:p w14:paraId="7E208331" w14:textId="77777777" w:rsidR="00B71E95" w:rsidRPr="00BA5495" w:rsidRDefault="00B71E95" w:rsidP="00BC0AAD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0BC018F4" w14:textId="2C5B6BB1" w:rsidR="00B71E95" w:rsidRPr="00BA5495" w:rsidRDefault="00B71E95" w:rsidP="00BC0AAD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6389FE5D" w14:textId="4A3F2032" w:rsidR="00B71E95" w:rsidRPr="00BA5495" w:rsidRDefault="00B71E95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3FF018B1" w14:textId="72C2FAA9" w:rsidR="00B71E95" w:rsidRPr="00BA5495" w:rsidRDefault="00B71E95" w:rsidP="00BC0AAD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78F00F25" w14:textId="3D171B7B" w:rsidR="00B71E95" w:rsidRPr="00BA5495" w:rsidRDefault="00B71E95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2C81FE45" w14:textId="3A8621B7" w:rsidR="00B71E95" w:rsidRPr="00BA5495" w:rsidRDefault="00B71E95" w:rsidP="00BC0AAD">
            <w:pPr>
              <w:pStyle w:val="BodyText"/>
              <w:jc w:val="center"/>
              <w:rPr>
                <w:szCs w:val="24"/>
              </w:rPr>
            </w:pPr>
          </w:p>
        </w:tc>
      </w:tr>
      <w:tr w:rsidR="00B71E95" w:rsidRPr="00BA5495" w14:paraId="2B5A376F" w14:textId="77777777" w:rsidTr="00BC0AAD">
        <w:trPr>
          <w:trHeight w:val="759"/>
        </w:trPr>
        <w:tc>
          <w:tcPr>
            <w:tcW w:w="845" w:type="dxa"/>
          </w:tcPr>
          <w:p w14:paraId="4FA5FBB6" w14:textId="77777777" w:rsidR="00B71E95" w:rsidRPr="00BA5495" w:rsidRDefault="00B71E95" w:rsidP="00BC0AA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251E3FF7" w14:textId="46C82FC3" w:rsidR="00B71E95" w:rsidRPr="00BA5495" w:rsidRDefault="00B71E95" w:rsidP="00BC0AAD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1488BB67" w14:textId="08DD3438" w:rsidR="00B71E95" w:rsidRPr="00BA5495" w:rsidRDefault="00B71E95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5C8A1BA2" w14:textId="2928FCCC" w:rsidR="00B71E95" w:rsidRPr="00BA5495" w:rsidRDefault="00B71E95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3952FF0D" w14:textId="2476D748" w:rsidR="00B71E95" w:rsidRPr="00BA5495" w:rsidRDefault="00B71E95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400F7076" w14:textId="7E2DAF55" w:rsidR="00B71E95" w:rsidRPr="00BA5495" w:rsidRDefault="00B71E95" w:rsidP="00BC0AAD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53A3E96E" w14:textId="30CE0325" w:rsidR="00B71E95" w:rsidRDefault="00B71E95" w:rsidP="003A5E6A">
      <w:pPr>
        <w:pStyle w:val="BodyText"/>
        <w:rPr>
          <w:b/>
          <w:bCs/>
          <w:sz w:val="36"/>
          <w:szCs w:val="36"/>
          <w:u w:val="single"/>
        </w:rPr>
      </w:pPr>
    </w:p>
    <w:p w14:paraId="503AB02B" w14:textId="02FED2C1" w:rsidR="003608BA" w:rsidRPr="00BA5495" w:rsidRDefault="003608BA" w:rsidP="003608BA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Loop Boundary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608BA" w:rsidRPr="00BA5495" w14:paraId="177B4078" w14:textId="77777777" w:rsidTr="00BC0AAD">
        <w:trPr>
          <w:trHeight w:val="759"/>
        </w:trPr>
        <w:tc>
          <w:tcPr>
            <w:tcW w:w="845" w:type="dxa"/>
          </w:tcPr>
          <w:p w14:paraId="768547F8" w14:textId="77777777" w:rsidR="003608BA" w:rsidRPr="00BA5495" w:rsidRDefault="003608BA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7226F9F0" w14:textId="77777777" w:rsidR="003608BA" w:rsidRPr="00BA5495" w:rsidRDefault="003608BA" w:rsidP="00BC0AAD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5C4F6E56" w14:textId="77777777" w:rsidR="003608BA" w:rsidRPr="00BA5495" w:rsidRDefault="003608BA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6E48C6B6" w14:textId="77777777" w:rsidR="003608BA" w:rsidRPr="00BA5495" w:rsidRDefault="003608BA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78FC1C6A" w14:textId="77777777" w:rsidR="003608BA" w:rsidRPr="00BA5495" w:rsidRDefault="003608BA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7ADB08B6" w14:textId="77777777" w:rsidR="003608BA" w:rsidRPr="00BA5495" w:rsidRDefault="003608BA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3FEA3836" w14:textId="77777777" w:rsidR="003608BA" w:rsidRPr="00BA5495" w:rsidRDefault="003608BA" w:rsidP="00BC0AAD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608BA" w:rsidRPr="00BA5495" w14:paraId="2180179A" w14:textId="77777777" w:rsidTr="00BC0AAD">
        <w:trPr>
          <w:trHeight w:val="759"/>
        </w:trPr>
        <w:tc>
          <w:tcPr>
            <w:tcW w:w="845" w:type="dxa"/>
          </w:tcPr>
          <w:p w14:paraId="6E64EEB1" w14:textId="77777777" w:rsidR="003608BA" w:rsidRPr="00BA5495" w:rsidRDefault="003608BA" w:rsidP="00BC0AAD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3125F7DC" w14:textId="77777777" w:rsidR="003608BA" w:rsidRPr="00BA5495" w:rsidRDefault="003608BA" w:rsidP="00BC0AAD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18A27AA2" w14:textId="77777777" w:rsidR="003608BA" w:rsidRPr="00BA5495" w:rsidRDefault="003608BA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2C4745CF" w14:textId="77777777" w:rsidR="003608BA" w:rsidRPr="00BA5495" w:rsidRDefault="003608BA" w:rsidP="00BC0AAD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454DEF70" w14:textId="77777777" w:rsidR="003608BA" w:rsidRPr="00BA5495" w:rsidRDefault="003608BA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59E78257" w14:textId="77777777" w:rsidR="003608BA" w:rsidRPr="00BA5495" w:rsidRDefault="003608BA" w:rsidP="00BC0AAD">
            <w:pPr>
              <w:pStyle w:val="BodyText"/>
              <w:jc w:val="center"/>
              <w:rPr>
                <w:szCs w:val="24"/>
              </w:rPr>
            </w:pPr>
          </w:p>
        </w:tc>
      </w:tr>
      <w:tr w:rsidR="003608BA" w:rsidRPr="00BA5495" w14:paraId="3EC215C1" w14:textId="77777777" w:rsidTr="00BC0AAD">
        <w:trPr>
          <w:trHeight w:val="759"/>
        </w:trPr>
        <w:tc>
          <w:tcPr>
            <w:tcW w:w="845" w:type="dxa"/>
          </w:tcPr>
          <w:p w14:paraId="4A163A2C" w14:textId="77777777" w:rsidR="003608BA" w:rsidRPr="00BA5495" w:rsidRDefault="003608BA" w:rsidP="00BC0AA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51C291E9" w14:textId="77777777" w:rsidR="003608BA" w:rsidRPr="00BA5495" w:rsidRDefault="003608BA" w:rsidP="00BC0AAD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30646F03" w14:textId="77777777" w:rsidR="003608BA" w:rsidRPr="00BA5495" w:rsidRDefault="003608BA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180397FD" w14:textId="77777777" w:rsidR="003608BA" w:rsidRPr="00BA5495" w:rsidRDefault="003608BA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5CEA8CD7" w14:textId="77777777" w:rsidR="003608BA" w:rsidRPr="00BA5495" w:rsidRDefault="003608BA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2D29FC55" w14:textId="77777777" w:rsidR="003608BA" w:rsidRPr="00BA5495" w:rsidRDefault="003608BA" w:rsidP="00BC0AAD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6A5B6B92" w14:textId="77777777" w:rsidR="003608BA" w:rsidRDefault="003608BA" w:rsidP="003A5E6A">
      <w:pPr>
        <w:pStyle w:val="BodyText"/>
        <w:rPr>
          <w:b/>
          <w:bCs/>
          <w:sz w:val="36"/>
          <w:szCs w:val="36"/>
          <w:u w:val="single"/>
        </w:rPr>
      </w:pPr>
    </w:p>
    <w:p w14:paraId="55797389" w14:textId="584D8FDD" w:rsidR="00F23654" w:rsidRPr="00BA5495" w:rsidRDefault="00F23654" w:rsidP="00F23654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Basis Path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F23654" w:rsidRPr="00BA5495" w14:paraId="32ACC144" w14:textId="77777777" w:rsidTr="00BC0AAD">
        <w:trPr>
          <w:trHeight w:val="759"/>
        </w:trPr>
        <w:tc>
          <w:tcPr>
            <w:tcW w:w="845" w:type="dxa"/>
          </w:tcPr>
          <w:p w14:paraId="2F522ADC" w14:textId="77777777" w:rsidR="00F23654" w:rsidRPr="00BA5495" w:rsidRDefault="00F23654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7E42F676" w14:textId="77777777" w:rsidR="00F23654" w:rsidRPr="00BA5495" w:rsidRDefault="00F23654" w:rsidP="00BC0AAD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69F60413" w14:textId="77777777" w:rsidR="00F23654" w:rsidRPr="00BA5495" w:rsidRDefault="00F23654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1E074CCF" w14:textId="77777777" w:rsidR="00F23654" w:rsidRPr="00BA5495" w:rsidRDefault="00F23654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191A5700" w14:textId="77777777" w:rsidR="00F23654" w:rsidRPr="00BA5495" w:rsidRDefault="00F23654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22885E83" w14:textId="77777777" w:rsidR="00F23654" w:rsidRPr="00BA5495" w:rsidRDefault="00F23654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649E9451" w14:textId="77777777" w:rsidR="00F23654" w:rsidRPr="00BA5495" w:rsidRDefault="00F23654" w:rsidP="00BC0AAD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F23654" w:rsidRPr="00BA5495" w14:paraId="57C003FC" w14:textId="77777777" w:rsidTr="00BC0AAD">
        <w:trPr>
          <w:trHeight w:val="759"/>
        </w:trPr>
        <w:tc>
          <w:tcPr>
            <w:tcW w:w="845" w:type="dxa"/>
          </w:tcPr>
          <w:p w14:paraId="287F1F60" w14:textId="77777777" w:rsidR="00F23654" w:rsidRPr="00BA5495" w:rsidRDefault="00F23654" w:rsidP="00BC0AAD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2FE37F44" w14:textId="77777777" w:rsidR="00F23654" w:rsidRPr="00BA5495" w:rsidRDefault="00F23654" w:rsidP="00BC0AAD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459621EE" w14:textId="77777777" w:rsidR="00F23654" w:rsidRPr="00BA5495" w:rsidRDefault="00F23654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2BA07337" w14:textId="77777777" w:rsidR="00F23654" w:rsidRPr="00BA5495" w:rsidRDefault="00F23654" w:rsidP="00BC0AAD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4570D0F5" w14:textId="77777777" w:rsidR="00F23654" w:rsidRPr="00BA5495" w:rsidRDefault="00F23654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140D27E4" w14:textId="77777777" w:rsidR="00F23654" w:rsidRPr="00BA5495" w:rsidRDefault="00F23654" w:rsidP="00BC0AAD">
            <w:pPr>
              <w:pStyle w:val="BodyText"/>
              <w:jc w:val="center"/>
              <w:rPr>
                <w:szCs w:val="24"/>
              </w:rPr>
            </w:pPr>
          </w:p>
        </w:tc>
      </w:tr>
      <w:tr w:rsidR="00F23654" w:rsidRPr="00BA5495" w14:paraId="0D058FC9" w14:textId="77777777" w:rsidTr="00BC0AAD">
        <w:trPr>
          <w:trHeight w:val="759"/>
        </w:trPr>
        <w:tc>
          <w:tcPr>
            <w:tcW w:w="845" w:type="dxa"/>
          </w:tcPr>
          <w:p w14:paraId="7C65B030" w14:textId="77777777" w:rsidR="00F23654" w:rsidRPr="00BA5495" w:rsidRDefault="00F23654" w:rsidP="00BC0AA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642512E1" w14:textId="77777777" w:rsidR="00F23654" w:rsidRPr="00BA5495" w:rsidRDefault="00F23654" w:rsidP="00BC0AAD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7D521BE0" w14:textId="77777777" w:rsidR="00F23654" w:rsidRPr="00BA5495" w:rsidRDefault="00F23654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52044DEB" w14:textId="77777777" w:rsidR="00F23654" w:rsidRPr="00BA5495" w:rsidRDefault="00F23654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0A2E1FCB" w14:textId="77777777" w:rsidR="00F23654" w:rsidRPr="00BA5495" w:rsidRDefault="00F23654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2686660C" w14:textId="77777777" w:rsidR="00F23654" w:rsidRPr="00BA5495" w:rsidRDefault="00F23654" w:rsidP="00BC0AAD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54EA8EE3" w14:textId="25CAB232" w:rsidR="00B71E95" w:rsidRDefault="00B71E95" w:rsidP="003A5E6A">
      <w:pPr>
        <w:pStyle w:val="BodyText"/>
        <w:rPr>
          <w:b/>
          <w:bCs/>
          <w:sz w:val="36"/>
          <w:szCs w:val="36"/>
          <w:u w:val="single"/>
        </w:rPr>
      </w:pPr>
    </w:p>
    <w:p w14:paraId="6C22EC6C" w14:textId="34FEEF1F" w:rsidR="000133B8" w:rsidRPr="000133B8" w:rsidRDefault="000133B8" w:rsidP="003A5E6A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 Flow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Testing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76" w:type="dxa"/>
        <w:tblLayout w:type="fixed"/>
        <w:tblLook w:val="04A0" w:firstRow="1" w:lastRow="0" w:firstColumn="1" w:lastColumn="0" w:noHBand="0" w:noVBand="1"/>
      </w:tblPr>
      <w:tblGrid>
        <w:gridCol w:w="1118"/>
        <w:gridCol w:w="2419"/>
        <w:gridCol w:w="2419"/>
        <w:gridCol w:w="3420"/>
      </w:tblGrid>
      <w:tr w:rsidR="000133B8" w:rsidRPr="001D1E7D" w14:paraId="38166733" w14:textId="77777777" w:rsidTr="000133B8">
        <w:trPr>
          <w:trHeight w:val="444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C88ACCE" w14:textId="160622A7" w:rsidR="000133B8" w:rsidRPr="001D1E7D" w:rsidRDefault="000133B8" w:rsidP="00C620DE">
            <w:pPr>
              <w:jc w:val="center"/>
              <w:rPr>
                <w:b/>
              </w:rPr>
            </w:pPr>
            <w:r w:rsidRPr="001D1E7D">
              <w:rPr>
                <w:b/>
              </w:rPr>
              <w:t>Variable #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9C33080" w14:textId="6EFF2057" w:rsidR="000133B8" w:rsidRPr="001D1E7D" w:rsidRDefault="000133B8" w:rsidP="00C620DE">
            <w:pPr>
              <w:jc w:val="center"/>
              <w:rPr>
                <w:b/>
              </w:rPr>
            </w:pPr>
            <w:r w:rsidRPr="001D1E7D">
              <w:rPr>
                <w:b/>
              </w:rPr>
              <w:t>Variable Name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028581F" w14:textId="77777777" w:rsidR="000133B8" w:rsidRPr="001D1E7D" w:rsidRDefault="000133B8" w:rsidP="00C620DE">
            <w:pPr>
              <w:jc w:val="center"/>
              <w:rPr>
                <w:b/>
              </w:rPr>
            </w:pPr>
            <w:r w:rsidRPr="001D1E7D">
              <w:rPr>
                <w:b/>
              </w:rPr>
              <w:t>Definitions</w:t>
            </w:r>
          </w:p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6C96AE3" w14:textId="77777777" w:rsidR="000133B8" w:rsidRPr="001D1E7D" w:rsidRDefault="000133B8" w:rsidP="00C620DE">
            <w:pPr>
              <w:jc w:val="center"/>
              <w:rPr>
                <w:b/>
              </w:rPr>
            </w:pPr>
            <w:r w:rsidRPr="001D1E7D">
              <w:rPr>
                <w:b/>
              </w:rPr>
              <w:t>Uses</w:t>
            </w:r>
          </w:p>
        </w:tc>
      </w:tr>
      <w:tr w:rsidR="000133B8" w:rsidRPr="001D1E7D" w14:paraId="4DE5B653" w14:textId="77777777" w:rsidTr="000133B8">
        <w:trPr>
          <w:trHeight w:val="217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9F41EE6" w14:textId="046C1D84" w:rsidR="000133B8" w:rsidRPr="001D1E7D" w:rsidRDefault="000133B8" w:rsidP="00C620DE">
            <w:r w:rsidRPr="001D1E7D">
              <w:t>1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E81D61C" w14:textId="325A36C6" w:rsidR="000133B8" w:rsidRPr="001D1E7D" w:rsidRDefault="000133B8" w:rsidP="00C620DE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5FFCE0E" w14:textId="2892B594" w:rsidR="000133B8" w:rsidRPr="001D1E7D" w:rsidRDefault="000133B8" w:rsidP="00C620DE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90DFC8" w14:textId="1F4CBEB7" w:rsidR="000133B8" w:rsidRPr="001D1E7D" w:rsidRDefault="000133B8" w:rsidP="00C620DE"/>
        </w:tc>
      </w:tr>
      <w:tr w:rsidR="000133B8" w:rsidRPr="001D1E7D" w14:paraId="43DFC658" w14:textId="77777777" w:rsidTr="000133B8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E0730A8" w14:textId="42B4F0F3" w:rsidR="000133B8" w:rsidRPr="001D1E7D" w:rsidRDefault="000133B8" w:rsidP="00C620DE">
            <w:r w:rsidRPr="001D1E7D">
              <w:t>2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090709D" w14:textId="10AB6589" w:rsidR="000133B8" w:rsidRPr="001D1E7D" w:rsidRDefault="000133B8" w:rsidP="00C620DE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03CDE13" w14:textId="57CDE3DC" w:rsidR="000133B8" w:rsidRPr="001D1E7D" w:rsidRDefault="000133B8" w:rsidP="00C620DE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A204ABA" w14:textId="5E3D450D" w:rsidR="000133B8" w:rsidRPr="001D1E7D" w:rsidRDefault="000133B8" w:rsidP="00C620DE"/>
        </w:tc>
      </w:tr>
      <w:tr w:rsidR="000133B8" w:rsidRPr="001D1E7D" w14:paraId="51113C98" w14:textId="77777777" w:rsidTr="000133B8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F53168B" w14:textId="328C6342" w:rsidR="000133B8" w:rsidRPr="001D1E7D" w:rsidRDefault="000133B8" w:rsidP="00C620DE">
            <w:r w:rsidRPr="001D1E7D">
              <w:t>3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AC8F2B6" w14:textId="1A6300DA" w:rsidR="000133B8" w:rsidRPr="001D1E7D" w:rsidRDefault="000133B8" w:rsidP="00C620DE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A141AAB" w14:textId="63247AFE" w:rsidR="000133B8" w:rsidRPr="001D1E7D" w:rsidRDefault="000133B8" w:rsidP="00C620DE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04FD0FC" w14:textId="6F8EE401" w:rsidR="000133B8" w:rsidRPr="001D1E7D" w:rsidRDefault="000133B8" w:rsidP="00C620DE"/>
        </w:tc>
      </w:tr>
    </w:tbl>
    <w:p w14:paraId="17D4B176" w14:textId="23E9A493" w:rsidR="000133B8" w:rsidRPr="001D1E7D" w:rsidRDefault="000133B8" w:rsidP="003A5E6A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29" w:type="dxa"/>
        <w:tblLayout w:type="fixed"/>
        <w:tblLook w:val="04A0" w:firstRow="1" w:lastRow="0" w:firstColumn="1" w:lastColumn="0" w:noHBand="0" w:noVBand="1"/>
      </w:tblPr>
      <w:tblGrid>
        <w:gridCol w:w="1345"/>
        <w:gridCol w:w="4195"/>
        <w:gridCol w:w="3789"/>
      </w:tblGrid>
      <w:tr w:rsidR="00D5210C" w:rsidRPr="001D1E7D" w14:paraId="194E0A7D" w14:textId="77777777" w:rsidTr="00D5210C">
        <w:trPr>
          <w:trHeight w:val="382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FF2C59A" w14:textId="77777777" w:rsidR="00D5210C" w:rsidRPr="001D1E7D" w:rsidRDefault="00D5210C" w:rsidP="00C620DE">
            <w:pPr>
              <w:jc w:val="center"/>
              <w:rPr>
                <w:b/>
              </w:rPr>
            </w:pPr>
            <w:r w:rsidRPr="001D1E7D">
              <w:rPr>
                <w:b/>
              </w:rPr>
              <w:lastRenderedPageBreak/>
              <w:t>Variable #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F937DAA" w14:textId="77777777" w:rsidR="00D5210C" w:rsidRPr="001D1E7D" w:rsidRDefault="00D5210C" w:rsidP="00C620DE">
            <w:pPr>
              <w:jc w:val="center"/>
              <w:rPr>
                <w:b/>
              </w:rPr>
            </w:pPr>
            <w:r w:rsidRPr="001D1E7D">
              <w:rPr>
                <w:b/>
              </w:rPr>
              <w:t>Variable Name</w:t>
            </w:r>
          </w:p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84898A2" w14:textId="2CB17E71" w:rsidR="00D5210C" w:rsidRPr="001D1E7D" w:rsidRDefault="00D5210C" w:rsidP="00C620DE">
            <w:pPr>
              <w:jc w:val="center"/>
              <w:rPr>
                <w:b/>
              </w:rPr>
            </w:pPr>
            <w:r w:rsidRPr="001D1E7D">
              <w:rPr>
                <w:b/>
              </w:rPr>
              <w:t>D</w:t>
            </w:r>
            <w:r w:rsidRPr="001D1E7D">
              <w:rPr>
                <w:b/>
              </w:rPr>
              <w:t>U pairs</w:t>
            </w:r>
          </w:p>
        </w:tc>
      </w:tr>
      <w:tr w:rsidR="00D5210C" w:rsidRPr="001D1E7D" w14:paraId="2A36A1DE" w14:textId="77777777" w:rsidTr="00D5210C">
        <w:trPr>
          <w:trHeight w:val="186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1F51142" w14:textId="77777777" w:rsidR="00D5210C" w:rsidRPr="001D1E7D" w:rsidRDefault="00D5210C" w:rsidP="00C620DE">
            <w:r w:rsidRPr="001D1E7D">
              <w:t>1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1A4057E" w14:textId="77777777" w:rsidR="00D5210C" w:rsidRPr="001D1E7D" w:rsidRDefault="00D5210C" w:rsidP="00C620DE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C73778E" w14:textId="77777777" w:rsidR="00D5210C" w:rsidRPr="001D1E7D" w:rsidRDefault="00D5210C" w:rsidP="00C620DE"/>
        </w:tc>
      </w:tr>
      <w:tr w:rsidR="00D5210C" w:rsidRPr="001D1E7D" w14:paraId="271D39C4" w14:textId="77777777" w:rsidTr="00D5210C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CEC99B1" w14:textId="77777777" w:rsidR="00D5210C" w:rsidRPr="001D1E7D" w:rsidRDefault="00D5210C" w:rsidP="00C620DE">
            <w:r w:rsidRPr="001D1E7D">
              <w:t>2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BD0DF2F" w14:textId="77777777" w:rsidR="00D5210C" w:rsidRPr="001D1E7D" w:rsidRDefault="00D5210C" w:rsidP="00C620DE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70EFDA4" w14:textId="77777777" w:rsidR="00D5210C" w:rsidRPr="001D1E7D" w:rsidRDefault="00D5210C" w:rsidP="00C620DE"/>
        </w:tc>
      </w:tr>
      <w:tr w:rsidR="00D5210C" w:rsidRPr="001D1E7D" w14:paraId="39910D75" w14:textId="77777777" w:rsidTr="00D5210C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73DD7DD" w14:textId="77777777" w:rsidR="00D5210C" w:rsidRPr="001D1E7D" w:rsidRDefault="00D5210C" w:rsidP="00C620DE">
            <w:r w:rsidRPr="001D1E7D">
              <w:t>3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A8F13F4" w14:textId="77777777" w:rsidR="00D5210C" w:rsidRPr="001D1E7D" w:rsidRDefault="00D5210C" w:rsidP="00C620DE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DFD22E0" w14:textId="77777777" w:rsidR="00D5210C" w:rsidRPr="001D1E7D" w:rsidRDefault="00D5210C" w:rsidP="00C620DE"/>
        </w:tc>
      </w:tr>
    </w:tbl>
    <w:p w14:paraId="555B705F" w14:textId="77777777" w:rsidR="00D5210C" w:rsidRPr="001D1E7D" w:rsidRDefault="00D5210C" w:rsidP="003A5E6A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5A066F" w:rsidRPr="001D1E7D" w14:paraId="6BB4AE1B" w14:textId="77777777" w:rsidTr="00C620DE">
        <w:trPr>
          <w:trHeight w:val="759"/>
        </w:trPr>
        <w:tc>
          <w:tcPr>
            <w:tcW w:w="845" w:type="dxa"/>
          </w:tcPr>
          <w:p w14:paraId="145488DC" w14:textId="77777777" w:rsidR="005A066F" w:rsidRPr="001D1E7D" w:rsidRDefault="005A066F" w:rsidP="00C620DE">
            <w:pPr>
              <w:pStyle w:val="BodyText"/>
              <w:jc w:val="center"/>
              <w:rPr>
                <w:b/>
                <w:szCs w:val="24"/>
              </w:rPr>
            </w:pPr>
            <w:r w:rsidRPr="001D1E7D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0A13235C" w14:textId="77777777" w:rsidR="005A066F" w:rsidRPr="001D1E7D" w:rsidRDefault="005A066F" w:rsidP="00C620DE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1D1E7D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1B40462F" w14:textId="77777777" w:rsidR="005A066F" w:rsidRPr="001D1E7D" w:rsidRDefault="005A066F" w:rsidP="00C620DE">
            <w:pPr>
              <w:pStyle w:val="BodyText"/>
              <w:jc w:val="center"/>
              <w:rPr>
                <w:b/>
                <w:szCs w:val="24"/>
              </w:rPr>
            </w:pPr>
            <w:r w:rsidRPr="001D1E7D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0BD130AD" w14:textId="77777777" w:rsidR="005A066F" w:rsidRPr="001D1E7D" w:rsidRDefault="005A066F" w:rsidP="00C620DE">
            <w:pPr>
              <w:pStyle w:val="BodyText"/>
              <w:jc w:val="center"/>
              <w:rPr>
                <w:b/>
                <w:szCs w:val="24"/>
              </w:rPr>
            </w:pPr>
            <w:r w:rsidRPr="001D1E7D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734507C7" w14:textId="77777777" w:rsidR="005A066F" w:rsidRPr="001D1E7D" w:rsidRDefault="005A066F" w:rsidP="00C620DE">
            <w:pPr>
              <w:pStyle w:val="BodyText"/>
              <w:jc w:val="center"/>
              <w:rPr>
                <w:b/>
                <w:szCs w:val="24"/>
              </w:rPr>
            </w:pPr>
            <w:r w:rsidRPr="001D1E7D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3A486091" w14:textId="77777777" w:rsidR="005A066F" w:rsidRPr="001D1E7D" w:rsidRDefault="005A066F" w:rsidP="00C620DE">
            <w:pPr>
              <w:pStyle w:val="BodyText"/>
              <w:jc w:val="center"/>
              <w:rPr>
                <w:b/>
                <w:szCs w:val="24"/>
              </w:rPr>
            </w:pPr>
            <w:r w:rsidRPr="001D1E7D">
              <w:rPr>
                <w:b/>
                <w:szCs w:val="24"/>
              </w:rPr>
              <w:t>Comments/Remarks</w:t>
            </w:r>
          </w:p>
          <w:p w14:paraId="05AD7D83" w14:textId="77777777" w:rsidR="005A066F" w:rsidRPr="001D1E7D" w:rsidRDefault="005A066F" w:rsidP="00C620DE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5A066F" w:rsidRPr="00BA5495" w14:paraId="0C466617" w14:textId="77777777" w:rsidTr="00C620DE">
        <w:trPr>
          <w:trHeight w:val="759"/>
        </w:trPr>
        <w:tc>
          <w:tcPr>
            <w:tcW w:w="845" w:type="dxa"/>
          </w:tcPr>
          <w:p w14:paraId="0D881F66" w14:textId="77777777" w:rsidR="005A066F" w:rsidRPr="00BA5495" w:rsidRDefault="005A066F" w:rsidP="00C620DE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3A293A96" w14:textId="77777777" w:rsidR="005A066F" w:rsidRPr="00BA5495" w:rsidRDefault="005A066F" w:rsidP="00C620DE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5AB95E9D" w14:textId="77777777" w:rsidR="005A066F" w:rsidRPr="00BA5495" w:rsidRDefault="005A066F" w:rsidP="00C620DE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146F89E0" w14:textId="77777777" w:rsidR="005A066F" w:rsidRPr="00BA5495" w:rsidRDefault="005A066F" w:rsidP="00C620DE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16090BE0" w14:textId="77777777" w:rsidR="005A066F" w:rsidRPr="00BA5495" w:rsidRDefault="005A066F" w:rsidP="00C620DE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74195E5F" w14:textId="77777777" w:rsidR="005A066F" w:rsidRPr="00BA5495" w:rsidRDefault="005A066F" w:rsidP="00C620DE">
            <w:pPr>
              <w:pStyle w:val="BodyText"/>
              <w:jc w:val="center"/>
              <w:rPr>
                <w:szCs w:val="24"/>
              </w:rPr>
            </w:pPr>
          </w:p>
        </w:tc>
      </w:tr>
      <w:tr w:rsidR="005A066F" w:rsidRPr="00BA5495" w14:paraId="707104D3" w14:textId="77777777" w:rsidTr="00C620DE">
        <w:trPr>
          <w:trHeight w:val="759"/>
        </w:trPr>
        <w:tc>
          <w:tcPr>
            <w:tcW w:w="845" w:type="dxa"/>
          </w:tcPr>
          <w:p w14:paraId="03C73256" w14:textId="77777777" w:rsidR="005A066F" w:rsidRPr="00BA5495" w:rsidRDefault="005A066F" w:rsidP="00C620DE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0BE2C6A4" w14:textId="77777777" w:rsidR="005A066F" w:rsidRPr="00BA5495" w:rsidRDefault="005A066F" w:rsidP="00C620DE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15EB3A4D" w14:textId="77777777" w:rsidR="005A066F" w:rsidRPr="00BA5495" w:rsidRDefault="005A066F" w:rsidP="00C620DE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7C2862B4" w14:textId="77777777" w:rsidR="005A066F" w:rsidRPr="00BA5495" w:rsidRDefault="005A066F" w:rsidP="00C620DE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345F7F37" w14:textId="77777777" w:rsidR="005A066F" w:rsidRPr="00BA5495" w:rsidRDefault="005A066F" w:rsidP="00C620DE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4EA02324" w14:textId="77777777" w:rsidR="005A066F" w:rsidRPr="00BA5495" w:rsidRDefault="005A066F" w:rsidP="00C620DE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29EC0C29" w14:textId="77777777" w:rsidR="000133B8" w:rsidRDefault="000133B8" w:rsidP="003A5E6A">
      <w:pPr>
        <w:pStyle w:val="BodyText"/>
        <w:rPr>
          <w:b/>
          <w:bCs/>
          <w:sz w:val="36"/>
          <w:szCs w:val="36"/>
          <w:u w:val="single"/>
        </w:rPr>
      </w:pPr>
    </w:p>
    <w:p w14:paraId="641DDA1A" w14:textId="77777777" w:rsidR="000133B8" w:rsidRDefault="000133B8" w:rsidP="003A5E6A">
      <w:pPr>
        <w:pStyle w:val="BodyText"/>
        <w:rPr>
          <w:b/>
          <w:bCs/>
          <w:sz w:val="36"/>
          <w:szCs w:val="36"/>
          <w:u w:val="single"/>
        </w:rPr>
      </w:pPr>
    </w:p>
    <w:p w14:paraId="3461F849" w14:textId="523EF930" w:rsidR="003A5E6A" w:rsidRPr="00BA5495" w:rsidRDefault="003A5E6A" w:rsidP="003A5E6A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 w:rsidR="00351892" w:rsidRPr="00BA5495">
        <w:rPr>
          <w:b/>
          <w:bCs/>
          <w:sz w:val="36"/>
          <w:szCs w:val="36"/>
          <w:u w:val="single"/>
        </w:rPr>
        <w:t>2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2D7EC73C" w14:textId="233A7A21" w:rsidR="003A5E6A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6EAEB746" w14:textId="3D5B3756" w:rsidR="00CD375C" w:rsidRDefault="00CD375C" w:rsidP="003A5E6A">
      <w:pPr>
        <w:pStyle w:val="BodyText"/>
        <w:rPr>
          <w:szCs w:val="24"/>
        </w:rPr>
      </w:pPr>
      <w:r w:rsidRPr="00CD375C">
        <w:rPr>
          <w:szCs w:val="24"/>
        </w:rPr>
        <w:t>https://github.com/openjdk/jdk/tree/master/src/java.base/share/classes/java/time</w:t>
      </w:r>
      <w:r>
        <w:rPr>
          <w:szCs w:val="24"/>
        </w:rPr>
        <w:t>/Duration.java</w:t>
      </w:r>
    </w:p>
    <w:p w14:paraId="126A1E13" w14:textId="4B7FCEE1" w:rsidR="003A5E6A" w:rsidRPr="00D4086D" w:rsidRDefault="004308F0" w:rsidP="00D4086D">
      <w:pPr>
        <w:pStyle w:val="BodyText"/>
        <w:rPr>
          <w:b/>
          <w:bCs/>
          <w:sz w:val="32"/>
          <w:szCs w:val="32"/>
        </w:rPr>
      </w:pPr>
      <w:r w:rsidRPr="004308F0">
        <w:rPr>
          <w:b/>
          <w:bCs/>
          <w:noProof/>
          <w:sz w:val="32"/>
          <w:szCs w:val="32"/>
        </w:rPr>
        <w:drawing>
          <wp:inline distT="0" distB="0" distL="0" distR="0" wp14:anchorId="241735FA" wp14:editId="08BBE471">
            <wp:extent cx="6351270" cy="29375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5127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E6A" w:rsidRPr="00BA5495">
        <w:rPr>
          <w:b/>
          <w:bCs/>
          <w:sz w:val="32"/>
          <w:szCs w:val="32"/>
        </w:rPr>
        <w:t xml:space="preserve">CFG: </w:t>
      </w:r>
    </w:p>
    <w:p w14:paraId="4A479736" w14:textId="55FF9269" w:rsidR="00D4086D" w:rsidRPr="00BA5495" w:rsidRDefault="00D4086D" w:rsidP="006F5A38">
      <w:pPr>
        <w:pStyle w:val="BodyText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80A2E6B" wp14:editId="2768DAD1">
            <wp:extent cx="3462020" cy="3716676"/>
            <wp:effectExtent l="0" t="0" r="5080" b="0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768" cy="37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742E" w14:textId="2AB2FEE8" w:rsidR="003A5E6A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p w14:paraId="2FE9E35F" w14:textId="353336A4" w:rsidR="00574705" w:rsidRPr="00BA5495" w:rsidRDefault="00574705" w:rsidP="003A5E6A">
      <w:pPr>
        <w:pStyle w:val="BodyText"/>
        <w:rPr>
          <w:b/>
          <w:bCs/>
          <w:sz w:val="32"/>
          <w:szCs w:val="32"/>
        </w:rPr>
      </w:pPr>
      <w:r>
        <w:t>Line 414 exception case is not covered under sir’s guidance.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4"/>
        <w:gridCol w:w="1727"/>
        <w:gridCol w:w="1369"/>
        <w:gridCol w:w="1750"/>
        <w:gridCol w:w="1186"/>
        <w:gridCol w:w="2475"/>
      </w:tblGrid>
      <w:tr w:rsidR="003A5E6A" w:rsidRPr="00BA5495" w14:paraId="78B9598E" w14:textId="77777777" w:rsidTr="009B0794">
        <w:trPr>
          <w:trHeight w:val="759"/>
        </w:trPr>
        <w:tc>
          <w:tcPr>
            <w:tcW w:w="845" w:type="dxa"/>
          </w:tcPr>
          <w:p w14:paraId="6E45C1CE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4" w:type="dxa"/>
          </w:tcPr>
          <w:p w14:paraId="0528E56A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0CF5C470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4B7DC79E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335FC474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0" w:type="dxa"/>
          </w:tcPr>
          <w:p w14:paraId="7C0057A0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342E8BE3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540DCBCC" w14:textId="77777777" w:rsidTr="009B0794">
        <w:trPr>
          <w:trHeight w:val="759"/>
        </w:trPr>
        <w:tc>
          <w:tcPr>
            <w:tcW w:w="845" w:type="dxa"/>
          </w:tcPr>
          <w:p w14:paraId="79AD9179" w14:textId="37162DE2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54" w:type="dxa"/>
          </w:tcPr>
          <w:p w14:paraId="12B2B696" w14:textId="0CE47727" w:rsidR="003A5E6A" w:rsidRPr="00BA5495" w:rsidRDefault="006F27F2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text = </w:t>
            </w:r>
            <w:r w:rsidR="00A421F8">
              <w:rPr>
                <w:szCs w:val="24"/>
              </w:rPr>
              <w:t>“</w:t>
            </w:r>
            <w:r w:rsidR="00FD7FAA" w:rsidRPr="00FD7FAA">
              <w:rPr>
                <w:szCs w:val="24"/>
              </w:rPr>
              <w:t>PT6H</w:t>
            </w:r>
            <w:r w:rsidR="00A421F8">
              <w:rPr>
                <w:szCs w:val="24"/>
              </w:rPr>
              <w:t>”</w:t>
            </w:r>
            <w:r w:rsidR="00FD7FAA" w:rsidRPr="00FD7FAA">
              <w:rPr>
                <w:szCs w:val="24"/>
              </w:rPr>
              <w:t xml:space="preserve">   </w:t>
            </w:r>
          </w:p>
        </w:tc>
        <w:tc>
          <w:tcPr>
            <w:tcW w:w="1322" w:type="dxa"/>
          </w:tcPr>
          <w:p w14:paraId="6D13540F" w14:textId="33CB0166" w:rsidR="003A5E6A" w:rsidRPr="00BA5495" w:rsidRDefault="00A421F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FD7FAA" w:rsidRPr="00FD7FAA">
              <w:rPr>
                <w:szCs w:val="24"/>
              </w:rPr>
              <w:t>6 hours</w:t>
            </w:r>
            <w:r>
              <w:rPr>
                <w:szCs w:val="24"/>
              </w:rPr>
              <w:t>”</w:t>
            </w:r>
            <w:r w:rsidR="00FD7FAA" w:rsidRPr="00FD7FAA">
              <w:rPr>
                <w:szCs w:val="24"/>
              </w:rPr>
              <w:t xml:space="preserve"> </w:t>
            </w:r>
          </w:p>
        </w:tc>
        <w:tc>
          <w:tcPr>
            <w:tcW w:w="1764" w:type="dxa"/>
          </w:tcPr>
          <w:p w14:paraId="198CACCD" w14:textId="125E62B5" w:rsidR="003A5E6A" w:rsidRPr="00BA5495" w:rsidRDefault="00DD2877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294435">
              <w:rPr>
                <w:szCs w:val="24"/>
              </w:rPr>
              <w:t>6 hours</w:t>
            </w:r>
            <w:r>
              <w:rPr>
                <w:szCs w:val="24"/>
              </w:rPr>
              <w:t>”</w:t>
            </w:r>
          </w:p>
        </w:tc>
        <w:tc>
          <w:tcPr>
            <w:tcW w:w="1186" w:type="dxa"/>
          </w:tcPr>
          <w:p w14:paraId="44CDF6EF" w14:textId="772EDDEF" w:rsidR="003A5E6A" w:rsidRPr="00BA5495" w:rsidRDefault="00294435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2C870D16" w14:textId="1B4E1FB6" w:rsidR="003A5E6A" w:rsidRPr="00BA5495" w:rsidRDefault="00294435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statements</w:t>
            </w:r>
            <w:r w:rsidR="003B6A30">
              <w:rPr>
                <w:szCs w:val="24"/>
              </w:rPr>
              <w:t xml:space="preserve"> from 391 to </w:t>
            </w:r>
            <w:r w:rsidR="003A433B">
              <w:rPr>
                <w:szCs w:val="24"/>
              </w:rPr>
              <w:t>395, 398 to 412</w:t>
            </w:r>
          </w:p>
        </w:tc>
      </w:tr>
      <w:tr w:rsidR="003B6A30" w:rsidRPr="00BA5495" w14:paraId="0D68D542" w14:textId="77777777" w:rsidTr="009B0794">
        <w:trPr>
          <w:trHeight w:val="759"/>
        </w:trPr>
        <w:tc>
          <w:tcPr>
            <w:tcW w:w="845" w:type="dxa"/>
          </w:tcPr>
          <w:p w14:paraId="1CE2A25C" w14:textId="09CA0844" w:rsidR="003B6A30" w:rsidRPr="00BA5495" w:rsidRDefault="003B6A30" w:rsidP="00616C3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2</w:t>
            </w:r>
          </w:p>
        </w:tc>
        <w:tc>
          <w:tcPr>
            <w:tcW w:w="1754" w:type="dxa"/>
          </w:tcPr>
          <w:p w14:paraId="3D7B6369" w14:textId="55465C0A" w:rsidR="003B6A30" w:rsidRPr="00FD7FAA" w:rsidRDefault="006F27F2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text = </w:t>
            </w:r>
            <w:r w:rsidR="00A421F8">
              <w:rPr>
                <w:szCs w:val="24"/>
              </w:rPr>
              <w:t>“</w:t>
            </w:r>
            <w:r w:rsidR="003B6A30">
              <w:rPr>
                <w:szCs w:val="24"/>
              </w:rPr>
              <w:t>G3D</w:t>
            </w:r>
            <w:r w:rsidR="00A421F8">
              <w:rPr>
                <w:szCs w:val="24"/>
              </w:rPr>
              <w:t>”</w:t>
            </w:r>
          </w:p>
        </w:tc>
        <w:tc>
          <w:tcPr>
            <w:tcW w:w="1322" w:type="dxa"/>
          </w:tcPr>
          <w:p w14:paraId="41A191A1" w14:textId="2AF2E540" w:rsidR="003B6A30" w:rsidRPr="00FD7FAA" w:rsidRDefault="00A421F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3B6A30">
              <w:rPr>
                <w:szCs w:val="24"/>
              </w:rPr>
              <w:t>Exception</w:t>
            </w:r>
            <w:r>
              <w:rPr>
                <w:szCs w:val="24"/>
              </w:rPr>
              <w:t>”</w:t>
            </w:r>
          </w:p>
        </w:tc>
        <w:tc>
          <w:tcPr>
            <w:tcW w:w="1764" w:type="dxa"/>
          </w:tcPr>
          <w:p w14:paraId="6E5CA933" w14:textId="42D50C20" w:rsidR="003B6A30" w:rsidRDefault="00DD2877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3B6A30">
              <w:rPr>
                <w:szCs w:val="24"/>
              </w:rPr>
              <w:t>Exception</w:t>
            </w:r>
            <w:r>
              <w:rPr>
                <w:szCs w:val="24"/>
              </w:rPr>
              <w:t>”</w:t>
            </w:r>
          </w:p>
        </w:tc>
        <w:tc>
          <w:tcPr>
            <w:tcW w:w="1186" w:type="dxa"/>
          </w:tcPr>
          <w:p w14:paraId="73D3EFF4" w14:textId="2D56C121" w:rsidR="003B6A30" w:rsidRDefault="003B6A30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24A9492C" w14:textId="5E0DDFA9" w:rsidR="003B6A30" w:rsidRDefault="003B6A30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419</w:t>
            </w:r>
          </w:p>
        </w:tc>
      </w:tr>
      <w:tr w:rsidR="00616C3B" w:rsidRPr="00BA5495" w14:paraId="0D574CA0" w14:textId="77777777" w:rsidTr="009B0794">
        <w:trPr>
          <w:trHeight w:val="759"/>
        </w:trPr>
        <w:tc>
          <w:tcPr>
            <w:tcW w:w="845" w:type="dxa"/>
          </w:tcPr>
          <w:p w14:paraId="625A2FDB" w14:textId="69235A62" w:rsidR="00616C3B" w:rsidRDefault="00616C3B" w:rsidP="00616C3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3</w:t>
            </w:r>
          </w:p>
        </w:tc>
        <w:tc>
          <w:tcPr>
            <w:tcW w:w="1754" w:type="dxa"/>
          </w:tcPr>
          <w:p w14:paraId="38EACB10" w14:textId="1C64B13C" w:rsidR="00616C3B" w:rsidRDefault="006F27F2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text = </w:t>
            </w:r>
            <w:r w:rsidR="00A421F8">
              <w:rPr>
                <w:szCs w:val="24"/>
              </w:rPr>
              <w:t>“</w:t>
            </w:r>
            <w:r w:rsidR="00616C3B">
              <w:rPr>
                <w:szCs w:val="24"/>
              </w:rPr>
              <w:t>-P</w:t>
            </w:r>
            <w:r w:rsidR="003A433B">
              <w:rPr>
                <w:szCs w:val="24"/>
              </w:rPr>
              <w:t>2D</w:t>
            </w:r>
            <w:r w:rsidR="00A421F8">
              <w:rPr>
                <w:szCs w:val="24"/>
              </w:rPr>
              <w:t>”</w:t>
            </w:r>
          </w:p>
        </w:tc>
        <w:tc>
          <w:tcPr>
            <w:tcW w:w="1322" w:type="dxa"/>
          </w:tcPr>
          <w:p w14:paraId="227CEADF" w14:textId="64F434C1" w:rsidR="00616C3B" w:rsidRDefault="00A421F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3A433B">
              <w:rPr>
                <w:szCs w:val="24"/>
              </w:rPr>
              <w:t>-2 days</w:t>
            </w:r>
            <w:r>
              <w:rPr>
                <w:szCs w:val="24"/>
              </w:rPr>
              <w:t>”</w:t>
            </w:r>
          </w:p>
        </w:tc>
        <w:tc>
          <w:tcPr>
            <w:tcW w:w="1764" w:type="dxa"/>
          </w:tcPr>
          <w:p w14:paraId="2D4B407C" w14:textId="6268AB60" w:rsidR="00616C3B" w:rsidRDefault="00DD2877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3A433B">
              <w:rPr>
                <w:szCs w:val="24"/>
              </w:rPr>
              <w:t>-2 da</w:t>
            </w:r>
            <w:r w:rsidR="00B37114">
              <w:rPr>
                <w:szCs w:val="24"/>
              </w:rPr>
              <w:t>y</w:t>
            </w:r>
            <w:r w:rsidR="003A433B">
              <w:rPr>
                <w:szCs w:val="24"/>
              </w:rPr>
              <w:t>s</w:t>
            </w:r>
            <w:r>
              <w:rPr>
                <w:szCs w:val="24"/>
              </w:rPr>
              <w:t>”</w:t>
            </w:r>
          </w:p>
        </w:tc>
        <w:tc>
          <w:tcPr>
            <w:tcW w:w="1186" w:type="dxa"/>
          </w:tcPr>
          <w:p w14:paraId="3AF595DC" w14:textId="63D80ECE" w:rsidR="00616C3B" w:rsidRDefault="003A433B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7A82F754" w14:textId="6D1F8F59" w:rsidR="00616C3B" w:rsidRDefault="003A433B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statement </w:t>
            </w:r>
            <w:r w:rsidR="0070740E">
              <w:rPr>
                <w:szCs w:val="24"/>
              </w:rPr>
              <w:t>396</w:t>
            </w:r>
          </w:p>
        </w:tc>
      </w:tr>
    </w:tbl>
    <w:p w14:paraId="4187A106" w14:textId="77777777" w:rsidR="00F02768" w:rsidRPr="00BA5495" w:rsidRDefault="00F02768" w:rsidP="003A5E6A">
      <w:pPr>
        <w:pStyle w:val="BodyText"/>
        <w:rPr>
          <w:rFonts w:cstheme="majorBidi"/>
          <w:szCs w:val="22"/>
        </w:rPr>
      </w:pPr>
    </w:p>
    <w:p w14:paraId="0104B9EE" w14:textId="6EDA2343" w:rsidR="003A5E6A" w:rsidRPr="00BA5495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61"/>
        <w:gridCol w:w="1326"/>
        <w:gridCol w:w="1755"/>
        <w:gridCol w:w="1186"/>
        <w:gridCol w:w="2478"/>
      </w:tblGrid>
      <w:tr w:rsidR="00202A13" w:rsidRPr="00BA5495" w14:paraId="6785F3AB" w14:textId="77777777" w:rsidTr="00616C3B">
        <w:trPr>
          <w:trHeight w:val="759"/>
        </w:trPr>
        <w:tc>
          <w:tcPr>
            <w:tcW w:w="846" w:type="dxa"/>
          </w:tcPr>
          <w:p w14:paraId="2D5D8FA4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795C588C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66BDF39F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0380DA1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216F9E6D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521D7345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EDBF655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202A13" w:rsidRPr="00BA5495" w14:paraId="67969393" w14:textId="77777777" w:rsidTr="00616C3B">
        <w:trPr>
          <w:trHeight w:val="759"/>
        </w:trPr>
        <w:tc>
          <w:tcPr>
            <w:tcW w:w="846" w:type="dxa"/>
          </w:tcPr>
          <w:p w14:paraId="18E1CA54" w14:textId="25998DA4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84" w:type="dxa"/>
          </w:tcPr>
          <w:p w14:paraId="291BBEE0" w14:textId="5B8C83E8" w:rsidR="003A5E6A" w:rsidRPr="00BA5495" w:rsidRDefault="0018415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 = “</w:t>
            </w:r>
            <w:r w:rsidRPr="00FD7FAA">
              <w:rPr>
                <w:szCs w:val="24"/>
              </w:rPr>
              <w:t>PT6H</w:t>
            </w:r>
            <w:r>
              <w:rPr>
                <w:szCs w:val="24"/>
              </w:rPr>
              <w:t>”</w:t>
            </w:r>
          </w:p>
        </w:tc>
        <w:tc>
          <w:tcPr>
            <w:tcW w:w="1334" w:type="dxa"/>
          </w:tcPr>
          <w:p w14:paraId="2876605B" w14:textId="4C5ED5E1" w:rsidR="003A5E6A" w:rsidRPr="00BA5495" w:rsidRDefault="0000301A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“6 hours”</w:t>
            </w:r>
          </w:p>
        </w:tc>
        <w:tc>
          <w:tcPr>
            <w:tcW w:w="1783" w:type="dxa"/>
          </w:tcPr>
          <w:p w14:paraId="605B59C0" w14:textId="1A867758" w:rsidR="003A5E6A" w:rsidRPr="00BA5495" w:rsidRDefault="00F6394E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“6 hours”</w:t>
            </w:r>
          </w:p>
        </w:tc>
        <w:tc>
          <w:tcPr>
            <w:tcW w:w="1119" w:type="dxa"/>
          </w:tcPr>
          <w:p w14:paraId="2B8EFAA9" w14:textId="7614AA55" w:rsidR="003A5E6A" w:rsidRPr="00BA5495" w:rsidRDefault="00F6394E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2732EC0E" w14:textId="490E0C86" w:rsidR="003A5E6A" w:rsidRPr="00BA5495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68363E">
              <w:rPr>
                <w:szCs w:val="24"/>
              </w:rPr>
              <w:t>B</w:t>
            </w:r>
            <w:r w:rsidR="00601D64">
              <w:rPr>
                <w:szCs w:val="24"/>
              </w:rPr>
              <w:t xml:space="preserve">393T, </w:t>
            </w:r>
            <w:r w:rsidR="0068363E">
              <w:rPr>
                <w:szCs w:val="24"/>
              </w:rPr>
              <w:t>B</w:t>
            </w:r>
            <w:r w:rsidR="00601D64">
              <w:rPr>
                <w:szCs w:val="24"/>
              </w:rPr>
              <w:t xml:space="preserve">395F, </w:t>
            </w:r>
            <w:r w:rsidR="0068363E">
              <w:rPr>
                <w:szCs w:val="24"/>
              </w:rPr>
              <w:t>B</w:t>
            </w:r>
            <w:r w:rsidR="00601D64">
              <w:rPr>
                <w:szCs w:val="24"/>
              </w:rPr>
              <w:t>404T</w:t>
            </w:r>
          </w:p>
        </w:tc>
      </w:tr>
      <w:tr w:rsidR="00202A13" w:rsidRPr="00BA5495" w14:paraId="3F70FCC9" w14:textId="77777777" w:rsidTr="00616C3B">
        <w:trPr>
          <w:trHeight w:val="759"/>
        </w:trPr>
        <w:tc>
          <w:tcPr>
            <w:tcW w:w="846" w:type="dxa"/>
          </w:tcPr>
          <w:p w14:paraId="16A85AFA" w14:textId="197E9B1E" w:rsidR="003A5E6A" w:rsidRPr="00BA5495" w:rsidRDefault="00EA27DE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lastRenderedPageBreak/>
              <w:t>2</w:t>
            </w:r>
          </w:p>
        </w:tc>
        <w:tc>
          <w:tcPr>
            <w:tcW w:w="1784" w:type="dxa"/>
          </w:tcPr>
          <w:p w14:paraId="53B6E3DD" w14:textId="30576522" w:rsidR="003A5E6A" w:rsidRPr="00BA5495" w:rsidRDefault="00601D6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 = “G3D”</w:t>
            </w:r>
          </w:p>
        </w:tc>
        <w:tc>
          <w:tcPr>
            <w:tcW w:w="1334" w:type="dxa"/>
          </w:tcPr>
          <w:p w14:paraId="2A507439" w14:textId="1275CEA3" w:rsidR="003A5E6A" w:rsidRPr="00BA5495" w:rsidRDefault="00601D6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783" w:type="dxa"/>
          </w:tcPr>
          <w:p w14:paraId="6B876780" w14:textId="3E19DD2A" w:rsidR="003A5E6A" w:rsidRPr="00BA5495" w:rsidRDefault="00601D6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119" w:type="dxa"/>
          </w:tcPr>
          <w:p w14:paraId="449A8D90" w14:textId="646D5FAA" w:rsidR="003A5E6A" w:rsidRPr="00BA5495" w:rsidRDefault="00601D6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7835B516" w14:textId="07714BF3" w:rsidR="003A5E6A" w:rsidRPr="00BA5495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68363E">
              <w:rPr>
                <w:szCs w:val="24"/>
              </w:rPr>
              <w:t>B</w:t>
            </w:r>
            <w:r w:rsidR="00601D64">
              <w:rPr>
                <w:szCs w:val="24"/>
              </w:rPr>
              <w:t>393F</w:t>
            </w:r>
          </w:p>
        </w:tc>
      </w:tr>
      <w:tr w:rsidR="007706C1" w:rsidRPr="00BA5495" w14:paraId="3DFA6C3F" w14:textId="77777777" w:rsidTr="00616C3B">
        <w:trPr>
          <w:trHeight w:val="759"/>
        </w:trPr>
        <w:tc>
          <w:tcPr>
            <w:tcW w:w="846" w:type="dxa"/>
          </w:tcPr>
          <w:p w14:paraId="19D34B6C" w14:textId="4B178C32" w:rsidR="00A859CA" w:rsidRDefault="00A859CA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84" w:type="dxa"/>
          </w:tcPr>
          <w:p w14:paraId="5A012DEC" w14:textId="2BF8AA6F" w:rsidR="00A859CA" w:rsidRDefault="00202A1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-PT6H3M</w:t>
            </w:r>
            <w:r>
              <w:rPr>
                <w:szCs w:val="24"/>
              </w:rPr>
              <w:t>”</w:t>
            </w:r>
          </w:p>
        </w:tc>
        <w:tc>
          <w:tcPr>
            <w:tcW w:w="1334" w:type="dxa"/>
          </w:tcPr>
          <w:p w14:paraId="7A4B9FB5" w14:textId="5F245303" w:rsidR="00A859CA" w:rsidRDefault="008D0CC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“-6 Hours and </w:t>
            </w:r>
            <w:r w:rsidRPr="008D0CC8">
              <w:rPr>
                <w:szCs w:val="24"/>
              </w:rPr>
              <w:t>-3 minutes</w:t>
            </w:r>
            <w:r>
              <w:rPr>
                <w:szCs w:val="24"/>
              </w:rPr>
              <w:t>”</w:t>
            </w:r>
          </w:p>
        </w:tc>
        <w:tc>
          <w:tcPr>
            <w:tcW w:w="1783" w:type="dxa"/>
          </w:tcPr>
          <w:p w14:paraId="423ACEF3" w14:textId="602D3E0C" w:rsidR="00A859CA" w:rsidRDefault="008D0CC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“-6 Hours and </w:t>
            </w:r>
            <w:r w:rsidRPr="008D0CC8">
              <w:rPr>
                <w:szCs w:val="24"/>
              </w:rPr>
              <w:t>-3 minutes</w:t>
            </w:r>
            <w:r>
              <w:rPr>
                <w:szCs w:val="24"/>
              </w:rPr>
              <w:t>”</w:t>
            </w:r>
          </w:p>
        </w:tc>
        <w:tc>
          <w:tcPr>
            <w:tcW w:w="1119" w:type="dxa"/>
          </w:tcPr>
          <w:p w14:paraId="65222534" w14:textId="67314DF9" w:rsidR="00A859CA" w:rsidRDefault="008D0CC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69FA2F6E" w14:textId="39207896" w:rsidR="00A859CA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68363E">
              <w:rPr>
                <w:szCs w:val="24"/>
              </w:rPr>
              <w:t>B</w:t>
            </w:r>
            <w:r w:rsidR="000C2BCC">
              <w:rPr>
                <w:szCs w:val="24"/>
              </w:rPr>
              <w:t>393T,</w:t>
            </w:r>
            <w:r w:rsidR="0068363E">
              <w:rPr>
                <w:szCs w:val="24"/>
              </w:rPr>
              <w:t xml:space="preserve"> B</w:t>
            </w:r>
            <w:r w:rsidR="00202A13">
              <w:rPr>
                <w:szCs w:val="24"/>
              </w:rPr>
              <w:t>395T</w:t>
            </w:r>
          </w:p>
        </w:tc>
      </w:tr>
      <w:tr w:rsidR="00020EF9" w:rsidRPr="00BA5495" w14:paraId="1E4E5744" w14:textId="77777777" w:rsidTr="00616C3B">
        <w:trPr>
          <w:trHeight w:val="759"/>
        </w:trPr>
        <w:tc>
          <w:tcPr>
            <w:tcW w:w="846" w:type="dxa"/>
          </w:tcPr>
          <w:p w14:paraId="0F089A6F" w14:textId="7F7FEBED" w:rsidR="00020EF9" w:rsidRDefault="0061474C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84" w:type="dxa"/>
          </w:tcPr>
          <w:p w14:paraId="58193D02" w14:textId="70E53854" w:rsidR="00020EF9" w:rsidRDefault="007706C1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PT</w:t>
            </w:r>
            <w:r>
              <w:rPr>
                <w:szCs w:val="24"/>
              </w:rPr>
              <w:t>D</w:t>
            </w:r>
            <w:r w:rsidRPr="00202A13">
              <w:rPr>
                <w:szCs w:val="24"/>
              </w:rPr>
              <w:t>HM</w:t>
            </w:r>
            <w:r>
              <w:rPr>
                <w:szCs w:val="24"/>
              </w:rPr>
              <w:t>”</w:t>
            </w:r>
          </w:p>
        </w:tc>
        <w:tc>
          <w:tcPr>
            <w:tcW w:w="1334" w:type="dxa"/>
          </w:tcPr>
          <w:p w14:paraId="5B4667C4" w14:textId="376A0ECD" w:rsidR="00020EF9" w:rsidRDefault="007706C1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783" w:type="dxa"/>
          </w:tcPr>
          <w:p w14:paraId="3707B594" w14:textId="3DC3E9E4" w:rsidR="00020EF9" w:rsidRDefault="007706C1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119" w:type="dxa"/>
          </w:tcPr>
          <w:p w14:paraId="3DCDAD68" w14:textId="68739618" w:rsidR="00020EF9" w:rsidRDefault="007706C1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168242EE" w14:textId="0EC57E57" w:rsidR="00020EF9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68363E">
              <w:rPr>
                <w:szCs w:val="24"/>
              </w:rPr>
              <w:t>B</w:t>
            </w:r>
            <w:r w:rsidR="007706C1">
              <w:rPr>
                <w:szCs w:val="24"/>
              </w:rPr>
              <w:t>404F</w:t>
            </w:r>
          </w:p>
        </w:tc>
      </w:tr>
    </w:tbl>
    <w:p w14:paraId="6C9E8528" w14:textId="77777777" w:rsidR="003A5E6A" w:rsidRPr="00BA5495" w:rsidRDefault="003A5E6A" w:rsidP="003A5E6A">
      <w:pPr>
        <w:pStyle w:val="BodyText"/>
        <w:rPr>
          <w:rFonts w:cstheme="majorBidi"/>
          <w:szCs w:val="22"/>
        </w:rPr>
      </w:pPr>
    </w:p>
    <w:p w14:paraId="18673D14" w14:textId="77777777" w:rsidR="003A5E6A" w:rsidRPr="00BA5495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4"/>
        <w:gridCol w:w="1327"/>
        <w:gridCol w:w="1760"/>
        <w:gridCol w:w="1186"/>
        <w:gridCol w:w="2479"/>
      </w:tblGrid>
      <w:tr w:rsidR="003A5E6A" w:rsidRPr="00BA5495" w14:paraId="526A5FD8" w14:textId="77777777" w:rsidTr="00FD6E57">
        <w:trPr>
          <w:trHeight w:val="759"/>
        </w:trPr>
        <w:tc>
          <w:tcPr>
            <w:tcW w:w="845" w:type="dxa"/>
          </w:tcPr>
          <w:p w14:paraId="4B9EF152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4" w:type="dxa"/>
          </w:tcPr>
          <w:p w14:paraId="2B9CB473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7" w:type="dxa"/>
          </w:tcPr>
          <w:p w14:paraId="35C37B91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0" w:type="dxa"/>
          </w:tcPr>
          <w:p w14:paraId="276830B6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63217115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79" w:type="dxa"/>
          </w:tcPr>
          <w:p w14:paraId="14FC30F6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9EF0A49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66E1A6CB" w14:textId="77777777" w:rsidTr="00FD6E57">
        <w:trPr>
          <w:trHeight w:val="759"/>
        </w:trPr>
        <w:tc>
          <w:tcPr>
            <w:tcW w:w="845" w:type="dxa"/>
          </w:tcPr>
          <w:p w14:paraId="55EBCCB1" w14:textId="048BED5B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54" w:type="dxa"/>
          </w:tcPr>
          <w:p w14:paraId="5218795E" w14:textId="643E521C" w:rsidR="003A5E6A" w:rsidRPr="00BA5495" w:rsidRDefault="0068363E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text = “PT6H” </w:t>
            </w:r>
          </w:p>
        </w:tc>
        <w:tc>
          <w:tcPr>
            <w:tcW w:w="1327" w:type="dxa"/>
          </w:tcPr>
          <w:p w14:paraId="0FF4E78A" w14:textId="27AFEB4F" w:rsidR="003A5E6A" w:rsidRPr="00BA5495" w:rsidRDefault="0068363E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“6 hours”</w:t>
            </w:r>
          </w:p>
        </w:tc>
        <w:tc>
          <w:tcPr>
            <w:tcW w:w="1760" w:type="dxa"/>
          </w:tcPr>
          <w:p w14:paraId="41634B2F" w14:textId="50AB637D" w:rsidR="003A5E6A" w:rsidRPr="00BA5495" w:rsidRDefault="0068363E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“6 hours”</w:t>
            </w:r>
          </w:p>
        </w:tc>
        <w:tc>
          <w:tcPr>
            <w:tcW w:w="1186" w:type="dxa"/>
          </w:tcPr>
          <w:p w14:paraId="194830CE" w14:textId="130F3CFC" w:rsidR="003A5E6A" w:rsidRPr="00BA5495" w:rsidRDefault="0068363E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01850371" w14:textId="1FFB2434" w:rsidR="003A5E6A" w:rsidRPr="00BA5495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68363E">
              <w:rPr>
                <w:szCs w:val="24"/>
              </w:rPr>
              <w:t>C</w:t>
            </w:r>
            <w:r w:rsidR="004C38A6">
              <w:rPr>
                <w:szCs w:val="24"/>
              </w:rPr>
              <w:t>393T,</w:t>
            </w:r>
            <w:r w:rsidR="00B72FBF">
              <w:rPr>
                <w:szCs w:val="24"/>
              </w:rPr>
              <w:t xml:space="preserve"> C395F, </w:t>
            </w:r>
            <w:r w:rsidR="00524975">
              <w:rPr>
                <w:szCs w:val="24"/>
              </w:rPr>
              <w:br/>
            </w:r>
            <w:r w:rsidR="00B72FBF">
              <w:rPr>
                <w:szCs w:val="24"/>
              </w:rPr>
              <w:t>C404</w:t>
            </w:r>
            <w:r w:rsidR="00524975">
              <w:rPr>
                <w:szCs w:val="24"/>
              </w:rPr>
              <w:t>-1</w:t>
            </w:r>
            <w:r w:rsidR="00B72FBF">
              <w:rPr>
                <w:szCs w:val="24"/>
              </w:rPr>
              <w:t>T</w:t>
            </w:r>
          </w:p>
        </w:tc>
      </w:tr>
      <w:tr w:rsidR="003A5E6A" w:rsidRPr="00BA5495" w14:paraId="4D070C43" w14:textId="77777777" w:rsidTr="00FD6E57">
        <w:trPr>
          <w:trHeight w:val="759"/>
        </w:trPr>
        <w:tc>
          <w:tcPr>
            <w:tcW w:w="845" w:type="dxa"/>
          </w:tcPr>
          <w:p w14:paraId="79C8A20B" w14:textId="1352CF08" w:rsidR="003A5E6A" w:rsidRPr="00BA5495" w:rsidRDefault="00FC4187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4" w:type="dxa"/>
          </w:tcPr>
          <w:p w14:paraId="20FD85AC" w14:textId="1EBCD10B" w:rsidR="003A5E6A" w:rsidRPr="00BA5495" w:rsidRDefault="00FC4187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 = “G3D”</w:t>
            </w:r>
          </w:p>
        </w:tc>
        <w:tc>
          <w:tcPr>
            <w:tcW w:w="1327" w:type="dxa"/>
          </w:tcPr>
          <w:p w14:paraId="38FDCCC2" w14:textId="1FA8D1D0" w:rsidR="003A5E6A" w:rsidRPr="00BA5495" w:rsidRDefault="00FC4187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760" w:type="dxa"/>
          </w:tcPr>
          <w:p w14:paraId="7BA50DEF" w14:textId="4E9092C2" w:rsidR="003A5E6A" w:rsidRPr="00BA5495" w:rsidRDefault="00FC4187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186" w:type="dxa"/>
          </w:tcPr>
          <w:p w14:paraId="06147367" w14:textId="7C4F6766" w:rsidR="003A5E6A" w:rsidRPr="00BA5495" w:rsidRDefault="00FC4187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599BE758" w14:textId="30FD523D" w:rsidR="003A5E6A" w:rsidRPr="00BA5495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FC4187">
              <w:rPr>
                <w:szCs w:val="24"/>
              </w:rPr>
              <w:t>C393F</w:t>
            </w:r>
          </w:p>
        </w:tc>
      </w:tr>
      <w:tr w:rsidR="00FD6E57" w:rsidRPr="00BA5495" w14:paraId="23B607E2" w14:textId="77777777" w:rsidTr="00FD6E57">
        <w:trPr>
          <w:trHeight w:val="759"/>
        </w:trPr>
        <w:tc>
          <w:tcPr>
            <w:tcW w:w="845" w:type="dxa"/>
          </w:tcPr>
          <w:p w14:paraId="52828A5D" w14:textId="03BC4F57" w:rsidR="00FD6E57" w:rsidRDefault="00FD6E57" w:rsidP="00FD6E57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54" w:type="dxa"/>
          </w:tcPr>
          <w:p w14:paraId="7502F0CB" w14:textId="1879A93F" w:rsidR="00FD6E57" w:rsidRDefault="00FD6E57" w:rsidP="00FD6E5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PT</w:t>
            </w:r>
            <w:r w:rsidR="003D6C8D">
              <w:rPr>
                <w:szCs w:val="24"/>
              </w:rPr>
              <w:t>-</w:t>
            </w:r>
            <w:r w:rsidRPr="00202A13">
              <w:rPr>
                <w:szCs w:val="24"/>
              </w:rPr>
              <w:t>6</w:t>
            </w:r>
            <w:r w:rsidR="009C3B9C">
              <w:rPr>
                <w:szCs w:val="24"/>
              </w:rPr>
              <w:t>D6H</w:t>
            </w:r>
            <w:r>
              <w:rPr>
                <w:szCs w:val="24"/>
              </w:rPr>
              <w:t>”</w:t>
            </w:r>
          </w:p>
        </w:tc>
        <w:tc>
          <w:tcPr>
            <w:tcW w:w="1327" w:type="dxa"/>
          </w:tcPr>
          <w:p w14:paraId="0CDC81E0" w14:textId="2C6753AF" w:rsidR="00FD6E57" w:rsidRDefault="00FD6E57" w:rsidP="00FD6E5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3D6C8D">
              <w:rPr>
                <w:szCs w:val="24"/>
              </w:rPr>
              <w:t>-</w:t>
            </w:r>
            <w:r>
              <w:rPr>
                <w:szCs w:val="24"/>
              </w:rPr>
              <w:t xml:space="preserve">6 </w:t>
            </w:r>
            <w:r w:rsidR="0094284E">
              <w:rPr>
                <w:szCs w:val="24"/>
              </w:rPr>
              <w:t>Days</w:t>
            </w:r>
            <w:r>
              <w:rPr>
                <w:szCs w:val="24"/>
              </w:rPr>
              <w:t xml:space="preserve"> and </w:t>
            </w:r>
            <w:r w:rsidR="0094284E">
              <w:rPr>
                <w:szCs w:val="24"/>
              </w:rPr>
              <w:t>6</w:t>
            </w:r>
            <w:r w:rsidRPr="008D0CC8">
              <w:rPr>
                <w:szCs w:val="24"/>
              </w:rPr>
              <w:t xml:space="preserve"> </w:t>
            </w:r>
            <w:r w:rsidR="0094284E">
              <w:rPr>
                <w:szCs w:val="24"/>
              </w:rPr>
              <w:t>Hours</w:t>
            </w:r>
            <w:r>
              <w:rPr>
                <w:szCs w:val="24"/>
              </w:rPr>
              <w:t>”</w:t>
            </w:r>
          </w:p>
        </w:tc>
        <w:tc>
          <w:tcPr>
            <w:tcW w:w="1760" w:type="dxa"/>
          </w:tcPr>
          <w:p w14:paraId="026F3809" w14:textId="4B73FA5A" w:rsidR="00FD6E57" w:rsidRDefault="00E8275F" w:rsidP="00FD6E5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“-6 Days and 6</w:t>
            </w:r>
            <w:r w:rsidRPr="008D0CC8">
              <w:rPr>
                <w:szCs w:val="24"/>
              </w:rPr>
              <w:t xml:space="preserve"> </w:t>
            </w:r>
            <w:r>
              <w:rPr>
                <w:szCs w:val="24"/>
              </w:rPr>
              <w:t>Hours”</w:t>
            </w:r>
          </w:p>
        </w:tc>
        <w:tc>
          <w:tcPr>
            <w:tcW w:w="1186" w:type="dxa"/>
          </w:tcPr>
          <w:p w14:paraId="7FC55395" w14:textId="2E9E4FE7" w:rsidR="00FD6E57" w:rsidRDefault="00FD6E57" w:rsidP="00FD6E5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502482AD" w14:textId="3FC9915D" w:rsidR="00FD6E57" w:rsidRDefault="00FD6E57" w:rsidP="00FD6E5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E97D88">
              <w:rPr>
                <w:szCs w:val="24"/>
              </w:rPr>
              <w:t>C</w:t>
            </w:r>
            <w:r>
              <w:rPr>
                <w:szCs w:val="24"/>
              </w:rPr>
              <w:t xml:space="preserve">393T, </w:t>
            </w:r>
            <w:r w:rsidR="004B00D7">
              <w:rPr>
                <w:szCs w:val="24"/>
              </w:rPr>
              <w:t>C</w:t>
            </w:r>
            <w:r>
              <w:rPr>
                <w:szCs w:val="24"/>
              </w:rPr>
              <w:t>395T</w:t>
            </w:r>
            <w:r w:rsidR="003D6C8D">
              <w:rPr>
                <w:szCs w:val="24"/>
              </w:rPr>
              <w:t>, C404</w:t>
            </w:r>
            <w:r w:rsidR="00196E50">
              <w:rPr>
                <w:szCs w:val="24"/>
              </w:rPr>
              <w:t>-1F, C404-2T</w:t>
            </w:r>
          </w:p>
        </w:tc>
      </w:tr>
      <w:tr w:rsidR="009C3B9C" w:rsidRPr="00BA5495" w14:paraId="0DA90A7E" w14:textId="77777777" w:rsidTr="00FD6E57">
        <w:trPr>
          <w:trHeight w:val="759"/>
        </w:trPr>
        <w:tc>
          <w:tcPr>
            <w:tcW w:w="845" w:type="dxa"/>
          </w:tcPr>
          <w:p w14:paraId="76D0EFC9" w14:textId="2651B209" w:rsidR="009C3B9C" w:rsidRDefault="009C3B9C" w:rsidP="009C3B9C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54" w:type="dxa"/>
          </w:tcPr>
          <w:p w14:paraId="488BE5EF" w14:textId="330A4B0F" w:rsidR="009C3B9C" w:rsidRDefault="009C3B9C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PT</w:t>
            </w:r>
            <w:r w:rsidR="006F0981">
              <w:rPr>
                <w:szCs w:val="24"/>
              </w:rPr>
              <w:t>-6D</w:t>
            </w:r>
            <w:r w:rsidR="00F55422">
              <w:rPr>
                <w:szCs w:val="24"/>
              </w:rPr>
              <w:t>-</w:t>
            </w:r>
            <w:r w:rsidRPr="00202A13">
              <w:rPr>
                <w:szCs w:val="24"/>
              </w:rPr>
              <w:t>6H</w:t>
            </w:r>
            <w:r w:rsidR="00264201">
              <w:rPr>
                <w:szCs w:val="24"/>
              </w:rPr>
              <w:t>6</w:t>
            </w:r>
            <w:r w:rsidRPr="00202A13">
              <w:rPr>
                <w:szCs w:val="24"/>
              </w:rPr>
              <w:t>M</w:t>
            </w:r>
            <w:r>
              <w:rPr>
                <w:szCs w:val="24"/>
              </w:rPr>
              <w:t>”</w:t>
            </w:r>
          </w:p>
        </w:tc>
        <w:tc>
          <w:tcPr>
            <w:tcW w:w="1327" w:type="dxa"/>
          </w:tcPr>
          <w:p w14:paraId="3A00DBAA" w14:textId="45C4A8A9" w:rsidR="009C3B9C" w:rsidRDefault="009C3B9C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4C0B3D">
              <w:rPr>
                <w:szCs w:val="24"/>
              </w:rPr>
              <w:t xml:space="preserve">-6 Days and </w:t>
            </w:r>
            <w:r w:rsidR="00206EEA">
              <w:rPr>
                <w:szCs w:val="24"/>
              </w:rPr>
              <w:t>-</w:t>
            </w:r>
            <w:r>
              <w:rPr>
                <w:szCs w:val="24"/>
              </w:rPr>
              <w:t xml:space="preserve">6 Hours and </w:t>
            </w:r>
            <w:r w:rsidR="006F0981">
              <w:rPr>
                <w:szCs w:val="24"/>
              </w:rPr>
              <w:t>6</w:t>
            </w:r>
            <w:r w:rsidRPr="008D0CC8">
              <w:rPr>
                <w:szCs w:val="24"/>
              </w:rPr>
              <w:t xml:space="preserve"> minutes</w:t>
            </w:r>
            <w:r>
              <w:rPr>
                <w:szCs w:val="24"/>
              </w:rPr>
              <w:t>”</w:t>
            </w:r>
          </w:p>
        </w:tc>
        <w:tc>
          <w:tcPr>
            <w:tcW w:w="1760" w:type="dxa"/>
          </w:tcPr>
          <w:p w14:paraId="4DF7DA6E" w14:textId="3C4BA321" w:rsidR="009C3B9C" w:rsidRDefault="00295242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“-6 Days and -6 Hours and 6</w:t>
            </w:r>
            <w:r w:rsidRPr="008D0CC8">
              <w:rPr>
                <w:szCs w:val="24"/>
              </w:rPr>
              <w:t xml:space="preserve"> minutes</w:t>
            </w:r>
            <w:r>
              <w:rPr>
                <w:szCs w:val="24"/>
              </w:rPr>
              <w:t>”</w:t>
            </w:r>
          </w:p>
        </w:tc>
        <w:tc>
          <w:tcPr>
            <w:tcW w:w="1186" w:type="dxa"/>
          </w:tcPr>
          <w:p w14:paraId="3883875A" w14:textId="1EF1D4FB" w:rsidR="009C3B9C" w:rsidRDefault="009C3B9C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28EC55EC" w14:textId="4D48F59B" w:rsidR="009C3B9C" w:rsidRDefault="009B529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C393T, C395T, C404-1F, C404-2F, C404-3T</w:t>
            </w:r>
          </w:p>
        </w:tc>
      </w:tr>
      <w:tr w:rsidR="001409CC" w:rsidRPr="00BA5495" w14:paraId="04D416C7" w14:textId="77777777" w:rsidTr="00FD6E57">
        <w:trPr>
          <w:trHeight w:val="759"/>
        </w:trPr>
        <w:tc>
          <w:tcPr>
            <w:tcW w:w="845" w:type="dxa"/>
          </w:tcPr>
          <w:p w14:paraId="531AB381" w14:textId="58FB8252" w:rsidR="001409CC" w:rsidRDefault="001409CC" w:rsidP="009C3B9C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5</w:t>
            </w:r>
          </w:p>
        </w:tc>
        <w:tc>
          <w:tcPr>
            <w:tcW w:w="1754" w:type="dxa"/>
          </w:tcPr>
          <w:p w14:paraId="42653733" w14:textId="3EBC5DBB" w:rsidR="001409CC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PT</w:t>
            </w:r>
            <w:r>
              <w:rPr>
                <w:szCs w:val="24"/>
              </w:rPr>
              <w:t>-6D-</w:t>
            </w:r>
            <w:r w:rsidRPr="00202A13">
              <w:rPr>
                <w:szCs w:val="24"/>
              </w:rPr>
              <w:t>6H</w:t>
            </w:r>
            <w:r>
              <w:rPr>
                <w:szCs w:val="24"/>
              </w:rPr>
              <w:t>-6</w:t>
            </w:r>
            <w:r w:rsidRPr="00202A13">
              <w:rPr>
                <w:szCs w:val="24"/>
              </w:rPr>
              <w:t>M</w:t>
            </w:r>
            <w:r>
              <w:rPr>
                <w:szCs w:val="24"/>
              </w:rPr>
              <w:t>6S”</w:t>
            </w:r>
          </w:p>
        </w:tc>
        <w:tc>
          <w:tcPr>
            <w:tcW w:w="1327" w:type="dxa"/>
          </w:tcPr>
          <w:p w14:paraId="4003897A" w14:textId="6B9009E3" w:rsidR="001409CC" w:rsidRDefault="009B529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“-6 Days and -6 Hours and -6</w:t>
            </w:r>
            <w:r w:rsidRPr="008D0CC8">
              <w:rPr>
                <w:szCs w:val="24"/>
              </w:rPr>
              <w:t xml:space="preserve"> minutes</w:t>
            </w:r>
            <w:r>
              <w:rPr>
                <w:szCs w:val="24"/>
              </w:rPr>
              <w:t xml:space="preserve"> and 6 seconds”</w:t>
            </w:r>
          </w:p>
        </w:tc>
        <w:tc>
          <w:tcPr>
            <w:tcW w:w="1760" w:type="dxa"/>
          </w:tcPr>
          <w:p w14:paraId="62BDE103" w14:textId="74FDDEDE" w:rsidR="001409CC" w:rsidRDefault="00295242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“-6 Days and -6 Hours and </w:t>
            </w:r>
            <w:r w:rsidR="005B23A4">
              <w:rPr>
                <w:szCs w:val="24"/>
              </w:rPr>
              <w:t>-</w:t>
            </w:r>
            <w:r>
              <w:rPr>
                <w:szCs w:val="24"/>
              </w:rPr>
              <w:t>6</w:t>
            </w:r>
            <w:r w:rsidRPr="008D0CC8">
              <w:rPr>
                <w:szCs w:val="24"/>
              </w:rPr>
              <w:t xml:space="preserve"> minutes</w:t>
            </w:r>
            <w:r w:rsidR="005B23A4">
              <w:rPr>
                <w:szCs w:val="24"/>
              </w:rPr>
              <w:t xml:space="preserve"> and</w:t>
            </w:r>
            <w:r w:rsidR="00283E9B">
              <w:rPr>
                <w:szCs w:val="24"/>
              </w:rPr>
              <w:t xml:space="preserve"> 6 seconds</w:t>
            </w:r>
            <w:r>
              <w:rPr>
                <w:szCs w:val="24"/>
              </w:rPr>
              <w:t>”</w:t>
            </w:r>
          </w:p>
        </w:tc>
        <w:tc>
          <w:tcPr>
            <w:tcW w:w="1186" w:type="dxa"/>
          </w:tcPr>
          <w:p w14:paraId="296E2C2C" w14:textId="5100537B" w:rsidR="001409CC" w:rsidRDefault="009B529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02A16609" w14:textId="5D16F513" w:rsidR="001409CC" w:rsidRDefault="009B529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C393T, C395T, C404-1F, C404-2F, C404-3F, C404-4T</w:t>
            </w:r>
          </w:p>
        </w:tc>
      </w:tr>
      <w:tr w:rsidR="00E56987" w:rsidRPr="00BA5495" w14:paraId="5E7382C7" w14:textId="77777777" w:rsidTr="00FD6E57">
        <w:trPr>
          <w:trHeight w:val="759"/>
        </w:trPr>
        <w:tc>
          <w:tcPr>
            <w:tcW w:w="845" w:type="dxa"/>
          </w:tcPr>
          <w:p w14:paraId="55198E63" w14:textId="26A4E935" w:rsidR="00E56987" w:rsidRDefault="00E56987" w:rsidP="009C3B9C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6</w:t>
            </w:r>
          </w:p>
        </w:tc>
        <w:tc>
          <w:tcPr>
            <w:tcW w:w="1754" w:type="dxa"/>
          </w:tcPr>
          <w:p w14:paraId="50783C83" w14:textId="3EA31180" w:rsidR="00E56987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PT</w:t>
            </w:r>
            <w:r>
              <w:rPr>
                <w:szCs w:val="24"/>
              </w:rPr>
              <w:t>-6D-</w:t>
            </w:r>
            <w:r w:rsidRPr="00202A13">
              <w:rPr>
                <w:szCs w:val="24"/>
              </w:rPr>
              <w:t>6H</w:t>
            </w:r>
            <w:r>
              <w:rPr>
                <w:szCs w:val="24"/>
              </w:rPr>
              <w:t>-6</w:t>
            </w:r>
            <w:r w:rsidRPr="00202A13">
              <w:rPr>
                <w:szCs w:val="24"/>
              </w:rPr>
              <w:t>M</w:t>
            </w:r>
            <w:r>
              <w:rPr>
                <w:szCs w:val="24"/>
              </w:rPr>
              <w:t>-6S”</w:t>
            </w:r>
          </w:p>
        </w:tc>
        <w:tc>
          <w:tcPr>
            <w:tcW w:w="1327" w:type="dxa"/>
          </w:tcPr>
          <w:p w14:paraId="2FB6518C" w14:textId="56A2BC63" w:rsidR="00E56987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760" w:type="dxa"/>
          </w:tcPr>
          <w:p w14:paraId="0063272E" w14:textId="48ACFDD3" w:rsidR="00E56987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186" w:type="dxa"/>
          </w:tcPr>
          <w:p w14:paraId="76E2AF7A" w14:textId="25A40F07" w:rsidR="00E56987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7172DC1F" w14:textId="730CDF3F" w:rsidR="00E56987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C393T, C395T, C404-1F, C404-2F, C404-3F, C404-4F</w:t>
            </w:r>
          </w:p>
        </w:tc>
      </w:tr>
    </w:tbl>
    <w:p w14:paraId="6D9416AD" w14:textId="77777777" w:rsidR="005F6A29" w:rsidRDefault="005F6A29" w:rsidP="004B17F0">
      <w:pPr>
        <w:pStyle w:val="BodyText"/>
        <w:rPr>
          <w:rFonts w:cstheme="majorBidi"/>
        </w:rPr>
      </w:pPr>
    </w:p>
    <w:p w14:paraId="0A977FD8" w14:textId="77777777" w:rsidR="0077049C" w:rsidRPr="00BA5495" w:rsidRDefault="0077049C" w:rsidP="0077049C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Boundary Interior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7049C" w:rsidRPr="00BA5495" w14:paraId="058CDB8B" w14:textId="77777777" w:rsidTr="00BC0AAD">
        <w:trPr>
          <w:trHeight w:val="759"/>
        </w:trPr>
        <w:tc>
          <w:tcPr>
            <w:tcW w:w="845" w:type="dxa"/>
          </w:tcPr>
          <w:p w14:paraId="711049EC" w14:textId="77777777" w:rsidR="0077049C" w:rsidRPr="00BA5495" w:rsidRDefault="0077049C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18F0D561" w14:textId="77777777" w:rsidR="0077049C" w:rsidRPr="00BA5495" w:rsidRDefault="0077049C" w:rsidP="00BC0AAD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6A369A6A" w14:textId="77777777" w:rsidR="0077049C" w:rsidRPr="00BA5495" w:rsidRDefault="0077049C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4BCECCD8" w14:textId="77777777" w:rsidR="0077049C" w:rsidRPr="00BA5495" w:rsidRDefault="0077049C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5795495E" w14:textId="77777777" w:rsidR="0077049C" w:rsidRPr="00BA5495" w:rsidRDefault="0077049C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152C7F41" w14:textId="77777777" w:rsidR="0077049C" w:rsidRPr="00BA5495" w:rsidRDefault="0077049C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671AADDD" w14:textId="77777777" w:rsidR="0077049C" w:rsidRPr="00BA5495" w:rsidRDefault="0077049C" w:rsidP="00BC0AAD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7049C" w:rsidRPr="00BA5495" w14:paraId="34891958" w14:textId="77777777" w:rsidTr="00BC0AAD">
        <w:trPr>
          <w:trHeight w:val="759"/>
        </w:trPr>
        <w:tc>
          <w:tcPr>
            <w:tcW w:w="845" w:type="dxa"/>
          </w:tcPr>
          <w:p w14:paraId="07CF1853" w14:textId="77777777" w:rsidR="0077049C" w:rsidRPr="00BA5495" w:rsidRDefault="0077049C" w:rsidP="00BC0AAD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2EE4DDCD" w14:textId="77777777" w:rsidR="0077049C" w:rsidRPr="00BA5495" w:rsidRDefault="0077049C" w:rsidP="00BC0AAD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1D1DDD6A" w14:textId="77777777" w:rsidR="0077049C" w:rsidRPr="00BA5495" w:rsidRDefault="0077049C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1DC3DA1E" w14:textId="77777777" w:rsidR="0077049C" w:rsidRPr="00BA5495" w:rsidRDefault="0077049C" w:rsidP="00BC0AAD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7D93639F" w14:textId="77777777" w:rsidR="0077049C" w:rsidRPr="00BA5495" w:rsidRDefault="0077049C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1A61C9D8" w14:textId="77777777" w:rsidR="0077049C" w:rsidRPr="00BA5495" w:rsidRDefault="0077049C" w:rsidP="00BC0AAD">
            <w:pPr>
              <w:pStyle w:val="BodyText"/>
              <w:jc w:val="center"/>
              <w:rPr>
                <w:szCs w:val="24"/>
              </w:rPr>
            </w:pPr>
          </w:p>
        </w:tc>
      </w:tr>
      <w:tr w:rsidR="0077049C" w:rsidRPr="00BA5495" w14:paraId="14395ACD" w14:textId="77777777" w:rsidTr="00BC0AAD">
        <w:trPr>
          <w:trHeight w:val="759"/>
        </w:trPr>
        <w:tc>
          <w:tcPr>
            <w:tcW w:w="845" w:type="dxa"/>
          </w:tcPr>
          <w:p w14:paraId="0A9E0F73" w14:textId="77777777" w:rsidR="0077049C" w:rsidRPr="00BA5495" w:rsidRDefault="0077049C" w:rsidP="00BC0AA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6CC37761" w14:textId="77777777" w:rsidR="0077049C" w:rsidRPr="00BA5495" w:rsidRDefault="0077049C" w:rsidP="00BC0AAD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21C7C4D1" w14:textId="77777777" w:rsidR="0077049C" w:rsidRPr="00BA5495" w:rsidRDefault="0077049C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07D65414" w14:textId="77777777" w:rsidR="0077049C" w:rsidRPr="00BA5495" w:rsidRDefault="0077049C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4464480D" w14:textId="77777777" w:rsidR="0077049C" w:rsidRPr="00BA5495" w:rsidRDefault="0077049C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562CEAD2" w14:textId="77777777" w:rsidR="0077049C" w:rsidRPr="00BA5495" w:rsidRDefault="0077049C" w:rsidP="00BC0AAD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775D1C26" w14:textId="77777777" w:rsidR="0077049C" w:rsidRDefault="0077049C" w:rsidP="0077049C">
      <w:pPr>
        <w:pStyle w:val="BodyText"/>
        <w:rPr>
          <w:b/>
          <w:bCs/>
          <w:sz w:val="36"/>
          <w:szCs w:val="36"/>
          <w:u w:val="single"/>
        </w:rPr>
      </w:pPr>
    </w:p>
    <w:p w14:paraId="4A0DC80D" w14:textId="77777777" w:rsidR="0077049C" w:rsidRPr="00BA5495" w:rsidRDefault="0077049C" w:rsidP="0077049C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Loop Boundary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7049C" w:rsidRPr="00BA5495" w14:paraId="54936AC3" w14:textId="77777777" w:rsidTr="00BC0AAD">
        <w:trPr>
          <w:trHeight w:val="759"/>
        </w:trPr>
        <w:tc>
          <w:tcPr>
            <w:tcW w:w="845" w:type="dxa"/>
          </w:tcPr>
          <w:p w14:paraId="0DC08A72" w14:textId="77777777" w:rsidR="0077049C" w:rsidRPr="00BA5495" w:rsidRDefault="0077049C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2E8BE439" w14:textId="77777777" w:rsidR="0077049C" w:rsidRPr="00BA5495" w:rsidRDefault="0077049C" w:rsidP="00BC0AAD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47BF2A03" w14:textId="77777777" w:rsidR="0077049C" w:rsidRPr="00BA5495" w:rsidRDefault="0077049C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0BBB7DA0" w14:textId="77777777" w:rsidR="0077049C" w:rsidRPr="00BA5495" w:rsidRDefault="0077049C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32CF1002" w14:textId="77777777" w:rsidR="0077049C" w:rsidRPr="00BA5495" w:rsidRDefault="0077049C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4CA5EEFF" w14:textId="77777777" w:rsidR="0077049C" w:rsidRPr="00BA5495" w:rsidRDefault="0077049C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14CE976A" w14:textId="77777777" w:rsidR="0077049C" w:rsidRPr="00BA5495" w:rsidRDefault="0077049C" w:rsidP="00BC0AAD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7049C" w:rsidRPr="00BA5495" w14:paraId="4DD12576" w14:textId="77777777" w:rsidTr="00BC0AAD">
        <w:trPr>
          <w:trHeight w:val="759"/>
        </w:trPr>
        <w:tc>
          <w:tcPr>
            <w:tcW w:w="845" w:type="dxa"/>
          </w:tcPr>
          <w:p w14:paraId="3673AFF4" w14:textId="77777777" w:rsidR="0077049C" w:rsidRPr="00BA5495" w:rsidRDefault="0077049C" w:rsidP="00BC0AAD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0F31F9D0" w14:textId="77777777" w:rsidR="0077049C" w:rsidRPr="00BA5495" w:rsidRDefault="0077049C" w:rsidP="00BC0AAD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0B494FB2" w14:textId="77777777" w:rsidR="0077049C" w:rsidRPr="00BA5495" w:rsidRDefault="0077049C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16831CCF" w14:textId="77777777" w:rsidR="0077049C" w:rsidRPr="00BA5495" w:rsidRDefault="0077049C" w:rsidP="00BC0AAD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3EF4ED11" w14:textId="77777777" w:rsidR="0077049C" w:rsidRPr="00BA5495" w:rsidRDefault="0077049C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55378409" w14:textId="77777777" w:rsidR="0077049C" w:rsidRPr="00BA5495" w:rsidRDefault="0077049C" w:rsidP="00BC0AAD">
            <w:pPr>
              <w:pStyle w:val="BodyText"/>
              <w:jc w:val="center"/>
              <w:rPr>
                <w:szCs w:val="24"/>
              </w:rPr>
            </w:pPr>
          </w:p>
        </w:tc>
      </w:tr>
      <w:tr w:rsidR="0077049C" w:rsidRPr="00BA5495" w14:paraId="647201C3" w14:textId="77777777" w:rsidTr="00BC0AAD">
        <w:trPr>
          <w:trHeight w:val="759"/>
        </w:trPr>
        <w:tc>
          <w:tcPr>
            <w:tcW w:w="845" w:type="dxa"/>
          </w:tcPr>
          <w:p w14:paraId="6B96F1B0" w14:textId="77777777" w:rsidR="0077049C" w:rsidRPr="00BA5495" w:rsidRDefault="0077049C" w:rsidP="00BC0AA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18C2D444" w14:textId="77777777" w:rsidR="0077049C" w:rsidRPr="00BA5495" w:rsidRDefault="0077049C" w:rsidP="00BC0AAD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0555FAC4" w14:textId="77777777" w:rsidR="0077049C" w:rsidRPr="00BA5495" w:rsidRDefault="0077049C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4E81DE4F" w14:textId="77777777" w:rsidR="0077049C" w:rsidRPr="00BA5495" w:rsidRDefault="0077049C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673A63E0" w14:textId="77777777" w:rsidR="0077049C" w:rsidRPr="00BA5495" w:rsidRDefault="0077049C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461666C9" w14:textId="77777777" w:rsidR="0077049C" w:rsidRPr="00BA5495" w:rsidRDefault="0077049C" w:rsidP="00BC0AAD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04BA8064" w14:textId="77777777" w:rsidR="0077049C" w:rsidRDefault="0077049C" w:rsidP="0077049C">
      <w:pPr>
        <w:pStyle w:val="BodyText"/>
        <w:rPr>
          <w:b/>
          <w:bCs/>
          <w:sz w:val="36"/>
          <w:szCs w:val="36"/>
          <w:u w:val="single"/>
        </w:rPr>
      </w:pPr>
    </w:p>
    <w:p w14:paraId="01DC3B0C" w14:textId="77777777" w:rsidR="0077049C" w:rsidRPr="00BA5495" w:rsidRDefault="0077049C" w:rsidP="0077049C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Basis Path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7049C" w:rsidRPr="00BA5495" w14:paraId="0B8986EF" w14:textId="77777777" w:rsidTr="00BC0AAD">
        <w:trPr>
          <w:trHeight w:val="759"/>
        </w:trPr>
        <w:tc>
          <w:tcPr>
            <w:tcW w:w="845" w:type="dxa"/>
          </w:tcPr>
          <w:p w14:paraId="78D1F01B" w14:textId="77777777" w:rsidR="0077049C" w:rsidRPr="00BA5495" w:rsidRDefault="0077049C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28F53738" w14:textId="77777777" w:rsidR="0077049C" w:rsidRPr="00BA5495" w:rsidRDefault="0077049C" w:rsidP="00BC0AAD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6254300A" w14:textId="77777777" w:rsidR="0077049C" w:rsidRPr="00BA5495" w:rsidRDefault="0077049C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52C3E186" w14:textId="77777777" w:rsidR="0077049C" w:rsidRPr="00BA5495" w:rsidRDefault="0077049C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3FAFAF1E" w14:textId="77777777" w:rsidR="0077049C" w:rsidRPr="00BA5495" w:rsidRDefault="0077049C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51DDD8C8" w14:textId="77777777" w:rsidR="0077049C" w:rsidRPr="00BA5495" w:rsidRDefault="0077049C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6D2440D" w14:textId="77777777" w:rsidR="0077049C" w:rsidRPr="00BA5495" w:rsidRDefault="0077049C" w:rsidP="00BC0AAD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7049C" w:rsidRPr="00BA5495" w14:paraId="7F1B738D" w14:textId="77777777" w:rsidTr="00BC0AAD">
        <w:trPr>
          <w:trHeight w:val="759"/>
        </w:trPr>
        <w:tc>
          <w:tcPr>
            <w:tcW w:w="845" w:type="dxa"/>
          </w:tcPr>
          <w:p w14:paraId="360A3AFE" w14:textId="77777777" w:rsidR="0077049C" w:rsidRPr="00BA5495" w:rsidRDefault="0077049C" w:rsidP="00BC0AAD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4185F6A5" w14:textId="77777777" w:rsidR="0077049C" w:rsidRPr="00BA5495" w:rsidRDefault="0077049C" w:rsidP="00BC0AAD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4B53DFA6" w14:textId="77777777" w:rsidR="0077049C" w:rsidRPr="00BA5495" w:rsidRDefault="0077049C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6BB7B69F" w14:textId="77777777" w:rsidR="0077049C" w:rsidRPr="00BA5495" w:rsidRDefault="0077049C" w:rsidP="00BC0AAD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01E5F15E" w14:textId="77777777" w:rsidR="0077049C" w:rsidRPr="00BA5495" w:rsidRDefault="0077049C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6D696382" w14:textId="77777777" w:rsidR="0077049C" w:rsidRPr="00BA5495" w:rsidRDefault="0077049C" w:rsidP="00BC0AAD">
            <w:pPr>
              <w:pStyle w:val="BodyText"/>
              <w:jc w:val="center"/>
              <w:rPr>
                <w:szCs w:val="24"/>
              </w:rPr>
            </w:pPr>
          </w:p>
        </w:tc>
      </w:tr>
      <w:tr w:rsidR="0077049C" w:rsidRPr="00BA5495" w14:paraId="57C916C1" w14:textId="77777777" w:rsidTr="00BC0AAD">
        <w:trPr>
          <w:trHeight w:val="759"/>
        </w:trPr>
        <w:tc>
          <w:tcPr>
            <w:tcW w:w="845" w:type="dxa"/>
          </w:tcPr>
          <w:p w14:paraId="5B2CECC5" w14:textId="77777777" w:rsidR="0077049C" w:rsidRPr="00BA5495" w:rsidRDefault="0077049C" w:rsidP="00BC0AA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658427D7" w14:textId="77777777" w:rsidR="0077049C" w:rsidRPr="00BA5495" w:rsidRDefault="0077049C" w:rsidP="00BC0AAD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19F960FD" w14:textId="77777777" w:rsidR="0077049C" w:rsidRPr="00BA5495" w:rsidRDefault="0077049C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0F0A8362" w14:textId="77777777" w:rsidR="0077049C" w:rsidRPr="00BA5495" w:rsidRDefault="0077049C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215F064B" w14:textId="77777777" w:rsidR="0077049C" w:rsidRPr="00BA5495" w:rsidRDefault="0077049C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55812DDB" w14:textId="77777777" w:rsidR="0077049C" w:rsidRPr="00BA5495" w:rsidRDefault="0077049C" w:rsidP="00BC0AAD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504C34F7" w14:textId="77777777" w:rsidR="0077049C" w:rsidRDefault="0077049C" w:rsidP="00D630F1">
      <w:pPr>
        <w:pStyle w:val="BodyText"/>
        <w:rPr>
          <w:b/>
          <w:bCs/>
          <w:sz w:val="36"/>
          <w:szCs w:val="36"/>
          <w:u w:val="single"/>
        </w:rPr>
      </w:pPr>
    </w:p>
    <w:p w14:paraId="0C7D3264" w14:textId="77777777" w:rsidR="001D1E7D" w:rsidRPr="000133B8" w:rsidRDefault="001D1E7D" w:rsidP="001D1E7D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 Flow Testing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76" w:type="dxa"/>
        <w:tblLayout w:type="fixed"/>
        <w:tblLook w:val="04A0" w:firstRow="1" w:lastRow="0" w:firstColumn="1" w:lastColumn="0" w:noHBand="0" w:noVBand="1"/>
      </w:tblPr>
      <w:tblGrid>
        <w:gridCol w:w="1118"/>
        <w:gridCol w:w="2419"/>
        <w:gridCol w:w="2419"/>
        <w:gridCol w:w="3420"/>
      </w:tblGrid>
      <w:tr w:rsidR="001D1E7D" w:rsidRPr="005A1999" w14:paraId="11DB94B2" w14:textId="77777777" w:rsidTr="00C620DE">
        <w:trPr>
          <w:trHeight w:val="444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A02E3EB" w14:textId="77777777" w:rsidR="001D1E7D" w:rsidRPr="005A1999" w:rsidRDefault="001D1E7D" w:rsidP="00C620DE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#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BEE940D" w14:textId="77777777" w:rsidR="001D1E7D" w:rsidRPr="005A1999" w:rsidRDefault="001D1E7D" w:rsidP="00C620DE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Name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AB27CDB" w14:textId="77777777" w:rsidR="001D1E7D" w:rsidRPr="005A1999" w:rsidRDefault="001D1E7D" w:rsidP="00C620DE">
            <w:pPr>
              <w:jc w:val="center"/>
              <w:rPr>
                <w:b/>
              </w:rPr>
            </w:pPr>
            <w:r w:rsidRPr="005A1999">
              <w:rPr>
                <w:b/>
              </w:rPr>
              <w:t>Definitions</w:t>
            </w:r>
          </w:p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C6CB800" w14:textId="77777777" w:rsidR="001D1E7D" w:rsidRPr="005A1999" w:rsidRDefault="001D1E7D" w:rsidP="00C620DE">
            <w:pPr>
              <w:jc w:val="center"/>
              <w:rPr>
                <w:b/>
              </w:rPr>
            </w:pPr>
            <w:r w:rsidRPr="005A1999">
              <w:rPr>
                <w:b/>
              </w:rPr>
              <w:t>Uses</w:t>
            </w:r>
          </w:p>
        </w:tc>
      </w:tr>
      <w:tr w:rsidR="001D1E7D" w:rsidRPr="005A1999" w14:paraId="3017D298" w14:textId="77777777" w:rsidTr="00C620DE">
        <w:trPr>
          <w:trHeight w:val="217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FE42916" w14:textId="77777777" w:rsidR="001D1E7D" w:rsidRPr="005A1999" w:rsidRDefault="001D1E7D" w:rsidP="00C620DE">
            <w:r w:rsidRPr="005A1999">
              <w:t>1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F090236" w14:textId="77777777" w:rsidR="001D1E7D" w:rsidRPr="005A1999" w:rsidRDefault="001D1E7D" w:rsidP="00C620DE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7A6CDEC" w14:textId="77777777" w:rsidR="001D1E7D" w:rsidRPr="005A1999" w:rsidRDefault="001D1E7D" w:rsidP="00C620DE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536BDAF" w14:textId="77777777" w:rsidR="001D1E7D" w:rsidRPr="005A1999" w:rsidRDefault="001D1E7D" w:rsidP="00C620DE"/>
        </w:tc>
      </w:tr>
      <w:tr w:rsidR="001D1E7D" w:rsidRPr="005A1999" w14:paraId="01FC9773" w14:textId="77777777" w:rsidTr="00C620DE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CF6D9E7" w14:textId="77777777" w:rsidR="001D1E7D" w:rsidRPr="005A1999" w:rsidRDefault="001D1E7D" w:rsidP="00C620DE">
            <w:r w:rsidRPr="005A1999">
              <w:t>2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5122DBD" w14:textId="77777777" w:rsidR="001D1E7D" w:rsidRPr="005A1999" w:rsidRDefault="001D1E7D" w:rsidP="00C620DE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57175B0" w14:textId="77777777" w:rsidR="001D1E7D" w:rsidRPr="005A1999" w:rsidRDefault="001D1E7D" w:rsidP="00C620DE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CBCCC76" w14:textId="77777777" w:rsidR="001D1E7D" w:rsidRPr="005A1999" w:rsidRDefault="001D1E7D" w:rsidP="00C620DE"/>
        </w:tc>
      </w:tr>
      <w:tr w:rsidR="001D1E7D" w:rsidRPr="005A1999" w14:paraId="54F81690" w14:textId="77777777" w:rsidTr="00C620DE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24ABC51" w14:textId="77777777" w:rsidR="001D1E7D" w:rsidRPr="005A1999" w:rsidRDefault="001D1E7D" w:rsidP="00C620DE">
            <w:r w:rsidRPr="005A1999">
              <w:t>3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8274958" w14:textId="77777777" w:rsidR="001D1E7D" w:rsidRPr="005A1999" w:rsidRDefault="001D1E7D" w:rsidP="00C620DE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6357E40" w14:textId="77777777" w:rsidR="001D1E7D" w:rsidRPr="005A1999" w:rsidRDefault="001D1E7D" w:rsidP="00C620DE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D392974" w14:textId="77777777" w:rsidR="001D1E7D" w:rsidRPr="005A1999" w:rsidRDefault="001D1E7D" w:rsidP="00C620DE"/>
        </w:tc>
      </w:tr>
    </w:tbl>
    <w:p w14:paraId="4C8680D5" w14:textId="77777777" w:rsidR="001D1E7D" w:rsidRPr="005A1999" w:rsidRDefault="001D1E7D" w:rsidP="001D1E7D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29" w:type="dxa"/>
        <w:tblLayout w:type="fixed"/>
        <w:tblLook w:val="04A0" w:firstRow="1" w:lastRow="0" w:firstColumn="1" w:lastColumn="0" w:noHBand="0" w:noVBand="1"/>
      </w:tblPr>
      <w:tblGrid>
        <w:gridCol w:w="1345"/>
        <w:gridCol w:w="4195"/>
        <w:gridCol w:w="3789"/>
      </w:tblGrid>
      <w:tr w:rsidR="001D1E7D" w:rsidRPr="005A1999" w14:paraId="155E7D62" w14:textId="77777777" w:rsidTr="00C620DE">
        <w:trPr>
          <w:trHeight w:val="382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F094225" w14:textId="77777777" w:rsidR="001D1E7D" w:rsidRPr="005A1999" w:rsidRDefault="001D1E7D" w:rsidP="00C620DE">
            <w:pPr>
              <w:jc w:val="center"/>
              <w:rPr>
                <w:b/>
              </w:rPr>
            </w:pPr>
            <w:r w:rsidRPr="005A1999">
              <w:rPr>
                <w:b/>
              </w:rPr>
              <w:lastRenderedPageBreak/>
              <w:t>Variable #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13B6C52" w14:textId="77777777" w:rsidR="001D1E7D" w:rsidRPr="005A1999" w:rsidRDefault="001D1E7D" w:rsidP="00C620DE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Name</w:t>
            </w:r>
          </w:p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FB74853" w14:textId="77777777" w:rsidR="001D1E7D" w:rsidRPr="005A1999" w:rsidRDefault="001D1E7D" w:rsidP="00C620DE">
            <w:pPr>
              <w:jc w:val="center"/>
              <w:rPr>
                <w:b/>
              </w:rPr>
            </w:pPr>
            <w:r w:rsidRPr="005A1999">
              <w:rPr>
                <w:b/>
              </w:rPr>
              <w:t>DU pairs</w:t>
            </w:r>
          </w:p>
        </w:tc>
      </w:tr>
      <w:tr w:rsidR="001D1E7D" w:rsidRPr="005A1999" w14:paraId="0928602E" w14:textId="77777777" w:rsidTr="00C620DE">
        <w:trPr>
          <w:trHeight w:val="186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4FCE6C0" w14:textId="77777777" w:rsidR="001D1E7D" w:rsidRPr="005A1999" w:rsidRDefault="001D1E7D" w:rsidP="00C620DE">
            <w:r w:rsidRPr="005A1999">
              <w:t>1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52D3EE6" w14:textId="77777777" w:rsidR="001D1E7D" w:rsidRPr="005A1999" w:rsidRDefault="001D1E7D" w:rsidP="00C620DE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3D2CDA7" w14:textId="77777777" w:rsidR="001D1E7D" w:rsidRPr="005A1999" w:rsidRDefault="001D1E7D" w:rsidP="00C620DE"/>
        </w:tc>
      </w:tr>
      <w:tr w:rsidR="001D1E7D" w:rsidRPr="005A1999" w14:paraId="45794F7D" w14:textId="77777777" w:rsidTr="00C620DE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CFE7663" w14:textId="77777777" w:rsidR="001D1E7D" w:rsidRPr="005A1999" w:rsidRDefault="001D1E7D" w:rsidP="00C620DE">
            <w:r w:rsidRPr="005A1999">
              <w:t>2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9109E36" w14:textId="77777777" w:rsidR="001D1E7D" w:rsidRPr="005A1999" w:rsidRDefault="001D1E7D" w:rsidP="00C620DE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D926D57" w14:textId="77777777" w:rsidR="001D1E7D" w:rsidRPr="005A1999" w:rsidRDefault="001D1E7D" w:rsidP="00C620DE"/>
        </w:tc>
      </w:tr>
      <w:tr w:rsidR="001D1E7D" w:rsidRPr="005A1999" w14:paraId="27DC005F" w14:textId="77777777" w:rsidTr="00C620DE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9EB40AE" w14:textId="77777777" w:rsidR="001D1E7D" w:rsidRPr="005A1999" w:rsidRDefault="001D1E7D" w:rsidP="00C620DE">
            <w:r w:rsidRPr="005A1999">
              <w:t>3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11D3DFC" w14:textId="77777777" w:rsidR="001D1E7D" w:rsidRPr="005A1999" w:rsidRDefault="001D1E7D" w:rsidP="00C620DE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9DFC02B" w14:textId="77777777" w:rsidR="001D1E7D" w:rsidRPr="005A1999" w:rsidRDefault="001D1E7D" w:rsidP="00C620DE"/>
        </w:tc>
      </w:tr>
    </w:tbl>
    <w:p w14:paraId="3E0712AE" w14:textId="77777777" w:rsidR="001D1E7D" w:rsidRDefault="001D1E7D" w:rsidP="001D1E7D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1D1E7D" w:rsidRPr="00BA5495" w14:paraId="6CDDC6EE" w14:textId="77777777" w:rsidTr="00C620DE">
        <w:trPr>
          <w:trHeight w:val="759"/>
        </w:trPr>
        <w:tc>
          <w:tcPr>
            <w:tcW w:w="845" w:type="dxa"/>
          </w:tcPr>
          <w:p w14:paraId="306472B5" w14:textId="77777777" w:rsidR="001D1E7D" w:rsidRPr="00BA5495" w:rsidRDefault="001D1E7D" w:rsidP="00C620DE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189146E6" w14:textId="77777777" w:rsidR="001D1E7D" w:rsidRPr="00BA5495" w:rsidRDefault="001D1E7D" w:rsidP="00C620DE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1859A16D" w14:textId="77777777" w:rsidR="001D1E7D" w:rsidRPr="00BA5495" w:rsidRDefault="001D1E7D" w:rsidP="00C620DE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41928B18" w14:textId="77777777" w:rsidR="001D1E7D" w:rsidRPr="00BA5495" w:rsidRDefault="001D1E7D" w:rsidP="00C620DE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2DEEEFE9" w14:textId="77777777" w:rsidR="001D1E7D" w:rsidRPr="00BA5495" w:rsidRDefault="001D1E7D" w:rsidP="00C620DE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42768F77" w14:textId="77777777" w:rsidR="001D1E7D" w:rsidRPr="00BA5495" w:rsidRDefault="001D1E7D" w:rsidP="00C620DE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596AAF8E" w14:textId="77777777" w:rsidR="001D1E7D" w:rsidRPr="00BA5495" w:rsidRDefault="001D1E7D" w:rsidP="00C620DE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1D1E7D" w:rsidRPr="00BA5495" w14:paraId="12D3B843" w14:textId="77777777" w:rsidTr="00C620DE">
        <w:trPr>
          <w:trHeight w:val="759"/>
        </w:trPr>
        <w:tc>
          <w:tcPr>
            <w:tcW w:w="845" w:type="dxa"/>
          </w:tcPr>
          <w:p w14:paraId="13258B54" w14:textId="77777777" w:rsidR="001D1E7D" w:rsidRPr="00BA5495" w:rsidRDefault="001D1E7D" w:rsidP="00C620DE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225EDA87" w14:textId="77777777" w:rsidR="001D1E7D" w:rsidRPr="00BA5495" w:rsidRDefault="001D1E7D" w:rsidP="00C620DE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2BF22BAF" w14:textId="77777777" w:rsidR="001D1E7D" w:rsidRPr="00BA5495" w:rsidRDefault="001D1E7D" w:rsidP="00C620DE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0482ACB9" w14:textId="77777777" w:rsidR="001D1E7D" w:rsidRPr="00BA5495" w:rsidRDefault="001D1E7D" w:rsidP="00C620DE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2428E803" w14:textId="77777777" w:rsidR="001D1E7D" w:rsidRPr="00BA5495" w:rsidRDefault="001D1E7D" w:rsidP="00C620DE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50597469" w14:textId="77777777" w:rsidR="001D1E7D" w:rsidRPr="00BA5495" w:rsidRDefault="001D1E7D" w:rsidP="00C620DE">
            <w:pPr>
              <w:pStyle w:val="BodyText"/>
              <w:jc w:val="center"/>
              <w:rPr>
                <w:szCs w:val="24"/>
              </w:rPr>
            </w:pPr>
          </w:p>
        </w:tc>
      </w:tr>
      <w:tr w:rsidR="001D1E7D" w:rsidRPr="00BA5495" w14:paraId="574D89B7" w14:textId="77777777" w:rsidTr="00C620DE">
        <w:trPr>
          <w:trHeight w:val="759"/>
        </w:trPr>
        <w:tc>
          <w:tcPr>
            <w:tcW w:w="845" w:type="dxa"/>
          </w:tcPr>
          <w:p w14:paraId="5F50AD31" w14:textId="77777777" w:rsidR="001D1E7D" w:rsidRPr="00BA5495" w:rsidRDefault="001D1E7D" w:rsidP="00C620DE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35111C40" w14:textId="77777777" w:rsidR="001D1E7D" w:rsidRPr="00BA5495" w:rsidRDefault="001D1E7D" w:rsidP="00C620DE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6C7588DB" w14:textId="77777777" w:rsidR="001D1E7D" w:rsidRPr="00BA5495" w:rsidRDefault="001D1E7D" w:rsidP="00C620DE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74102FF1" w14:textId="77777777" w:rsidR="001D1E7D" w:rsidRPr="00BA5495" w:rsidRDefault="001D1E7D" w:rsidP="00C620DE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2C0C3074" w14:textId="77777777" w:rsidR="001D1E7D" w:rsidRPr="00BA5495" w:rsidRDefault="001D1E7D" w:rsidP="00C620DE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6AABAE60" w14:textId="77777777" w:rsidR="001D1E7D" w:rsidRPr="00BA5495" w:rsidRDefault="001D1E7D" w:rsidP="00C620DE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7F661744" w14:textId="77777777" w:rsidR="0077049C" w:rsidRDefault="0077049C" w:rsidP="00D630F1">
      <w:pPr>
        <w:pStyle w:val="BodyText"/>
        <w:rPr>
          <w:b/>
          <w:bCs/>
          <w:sz w:val="36"/>
          <w:szCs w:val="36"/>
          <w:u w:val="single"/>
        </w:rPr>
      </w:pPr>
    </w:p>
    <w:p w14:paraId="2ED30BAB" w14:textId="1698CFBC" w:rsidR="00D630F1" w:rsidRPr="00BA5495" w:rsidRDefault="00D630F1" w:rsidP="00D630F1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3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71737E47" w14:textId="61FAED6D" w:rsidR="00D630F1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553643B6" w14:textId="7EE21EF9" w:rsidR="00F6785B" w:rsidRDefault="00F6785B" w:rsidP="00D630F1">
      <w:pPr>
        <w:pStyle w:val="BodyText"/>
        <w:rPr>
          <w:szCs w:val="24"/>
        </w:rPr>
      </w:pPr>
      <w:r w:rsidRPr="00CD375C">
        <w:rPr>
          <w:szCs w:val="24"/>
        </w:rPr>
        <w:t>https://github.com/openjdk/jdk/tree/master/src/java.base/share/classes/java/</w:t>
      </w:r>
      <w:r>
        <w:rPr>
          <w:szCs w:val="24"/>
        </w:rPr>
        <w:t>math/</w:t>
      </w:r>
      <w:r w:rsidRPr="00F6785B">
        <w:rPr>
          <w:szCs w:val="24"/>
        </w:rPr>
        <w:t xml:space="preserve"> </w:t>
      </w:r>
      <w:r w:rsidRPr="00F56D35">
        <w:rPr>
          <w:szCs w:val="24"/>
        </w:rPr>
        <w:t>MutableBigInteger.java</w:t>
      </w:r>
    </w:p>
    <w:p w14:paraId="3F2E8EBF" w14:textId="203842CD" w:rsidR="000E4E5D" w:rsidRPr="00BA5495" w:rsidRDefault="007C5D0A" w:rsidP="00F61EED">
      <w:pPr>
        <w:pStyle w:val="BodyText"/>
        <w:jc w:val="center"/>
        <w:rPr>
          <w:b/>
          <w:bCs/>
          <w:sz w:val="32"/>
          <w:szCs w:val="32"/>
        </w:rPr>
      </w:pPr>
      <w:r w:rsidRPr="007C5D0A">
        <w:rPr>
          <w:b/>
          <w:bCs/>
          <w:noProof/>
          <w:sz w:val="32"/>
          <w:szCs w:val="32"/>
        </w:rPr>
        <w:drawing>
          <wp:inline distT="0" distB="0" distL="0" distR="0" wp14:anchorId="296772EA" wp14:editId="42A9AD05">
            <wp:extent cx="3789680" cy="2756512"/>
            <wp:effectExtent l="0" t="0" r="127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95270" cy="276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5DDB" w14:textId="0BCE0AB6" w:rsidR="00D630F1" w:rsidRPr="00BA5495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4CDD8255" w14:textId="2F8902D8" w:rsidR="00D630F1" w:rsidRDefault="00F872F8" w:rsidP="00D630F1">
      <w:pPr>
        <w:pStyle w:val="BodyText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63EE1C0" wp14:editId="45DEADC3">
            <wp:extent cx="3011805" cy="3273716"/>
            <wp:effectExtent l="0" t="0" r="0" b="3175"/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882" cy="328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0F1" w:rsidRPr="00BA5495">
        <w:rPr>
          <w:sz w:val="32"/>
          <w:szCs w:val="32"/>
        </w:rPr>
        <w:t xml:space="preserve"> </w:t>
      </w:r>
    </w:p>
    <w:p w14:paraId="61F92465" w14:textId="77777777" w:rsidR="004C234E" w:rsidRPr="00BA5495" w:rsidRDefault="004C234E" w:rsidP="00D630F1">
      <w:pPr>
        <w:pStyle w:val="BodyText"/>
        <w:jc w:val="center"/>
        <w:rPr>
          <w:sz w:val="32"/>
          <w:szCs w:val="32"/>
        </w:rPr>
      </w:pPr>
    </w:p>
    <w:p w14:paraId="68DDE6BF" w14:textId="77777777" w:rsidR="00D630F1" w:rsidRPr="00BA5495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0"/>
        <w:gridCol w:w="1638"/>
        <w:gridCol w:w="1491"/>
        <w:gridCol w:w="1732"/>
        <w:gridCol w:w="1186"/>
        <w:gridCol w:w="2464"/>
      </w:tblGrid>
      <w:tr w:rsidR="00D630F1" w:rsidRPr="00BA5495" w14:paraId="5C4E30B4" w14:textId="77777777" w:rsidTr="00742D1D">
        <w:trPr>
          <w:trHeight w:val="759"/>
        </w:trPr>
        <w:tc>
          <w:tcPr>
            <w:tcW w:w="845" w:type="dxa"/>
          </w:tcPr>
          <w:p w14:paraId="23EA0E7F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653AE132" w14:textId="77777777" w:rsidR="00D630F1" w:rsidRPr="00BA5495" w:rsidRDefault="00D630F1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1EDE2ACF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4C1D1367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127E25D8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0C7E97A1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6F8BABE4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42D1D" w:rsidRPr="00BA5495" w14:paraId="41972835" w14:textId="77777777" w:rsidTr="00742D1D">
        <w:trPr>
          <w:trHeight w:val="759"/>
        </w:trPr>
        <w:tc>
          <w:tcPr>
            <w:tcW w:w="845" w:type="dxa"/>
          </w:tcPr>
          <w:p w14:paraId="3EAF525E" w14:textId="4AAF201E" w:rsidR="00742D1D" w:rsidRPr="00BA5495" w:rsidRDefault="00742D1D" w:rsidP="00742D1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52FC4CF1" w14:textId="77777777" w:rsidR="00742D1D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 = 16</w:t>
            </w:r>
          </w:p>
          <w:p w14:paraId="66F7A5FB" w14:textId="684B219D" w:rsidR="00742D1D" w:rsidRPr="00BA5495" w:rsidRDefault="00742D1D" w:rsidP="00742D1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       d = 1</w:t>
            </w:r>
          </w:p>
        </w:tc>
        <w:tc>
          <w:tcPr>
            <w:tcW w:w="1322" w:type="dxa"/>
          </w:tcPr>
          <w:p w14:paraId="45A7731D" w14:textId="61F1076B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16</w:t>
            </w:r>
          </w:p>
        </w:tc>
        <w:tc>
          <w:tcPr>
            <w:tcW w:w="1764" w:type="dxa"/>
          </w:tcPr>
          <w:p w14:paraId="43F7ECB6" w14:textId="76B688E8" w:rsidR="00742D1D" w:rsidRPr="00BA5495" w:rsidRDefault="00742D1D" w:rsidP="00742D1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16</w:t>
            </w:r>
          </w:p>
        </w:tc>
        <w:tc>
          <w:tcPr>
            <w:tcW w:w="1186" w:type="dxa"/>
          </w:tcPr>
          <w:p w14:paraId="1940DF68" w14:textId="53AF21D8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68C751B9" w14:textId="00B23529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1850-1857</w:t>
            </w:r>
          </w:p>
        </w:tc>
      </w:tr>
      <w:tr w:rsidR="00742D1D" w:rsidRPr="00BA5495" w14:paraId="6F2EB0EA" w14:textId="77777777" w:rsidTr="00742D1D">
        <w:trPr>
          <w:trHeight w:val="759"/>
        </w:trPr>
        <w:tc>
          <w:tcPr>
            <w:tcW w:w="845" w:type="dxa"/>
          </w:tcPr>
          <w:p w14:paraId="5EEE58B6" w14:textId="677FE71E" w:rsidR="00742D1D" w:rsidRPr="00BA5495" w:rsidRDefault="00742D1D" w:rsidP="00742D1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  <w:r w:rsidRPr="00BA5495">
              <w:rPr>
                <w:b/>
                <w:iCs/>
                <w:szCs w:val="24"/>
              </w:rPr>
              <w:t xml:space="preserve"> </w:t>
            </w:r>
          </w:p>
        </w:tc>
        <w:tc>
          <w:tcPr>
            <w:tcW w:w="1753" w:type="dxa"/>
          </w:tcPr>
          <w:p w14:paraId="30D26934" w14:textId="77777777" w:rsidR="00742D1D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 = 10</w:t>
            </w:r>
          </w:p>
          <w:p w14:paraId="131ABAAC" w14:textId="77777777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d = 3</w:t>
            </w:r>
          </w:p>
          <w:p w14:paraId="78CE27B0" w14:textId="68CCFBD7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322" w:type="dxa"/>
          </w:tcPr>
          <w:p w14:paraId="0378169B" w14:textId="77777777" w:rsidR="00742D1D" w:rsidRPr="00093907" w:rsidRDefault="00742D1D" w:rsidP="00742D1D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 w:rsidRPr="00093907">
              <w:rPr>
                <w:rFonts w:cs="Courier New"/>
                <w:color w:val="000000"/>
                <w:spacing w:val="0"/>
                <w:szCs w:val="24"/>
              </w:rPr>
              <w:t>4294967299</w:t>
            </w:r>
          </w:p>
          <w:p w14:paraId="17D58885" w14:textId="5961C50C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3107DBAD" w14:textId="77777777" w:rsidR="00742D1D" w:rsidRPr="00093907" w:rsidRDefault="00742D1D" w:rsidP="00742D1D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 w:rsidRPr="00093907">
              <w:rPr>
                <w:rFonts w:cs="Courier New"/>
                <w:color w:val="000000"/>
                <w:spacing w:val="0"/>
                <w:szCs w:val="24"/>
              </w:rPr>
              <w:t>4294967299</w:t>
            </w:r>
          </w:p>
          <w:p w14:paraId="75E31A46" w14:textId="77777777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2473E5F8" w14:textId="15834B80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0D4A1C5C" w14:textId="08B3C41D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1850,1851,1852, 1860-186</w:t>
            </w:r>
            <w:r w:rsidR="00A01858">
              <w:rPr>
                <w:szCs w:val="24"/>
              </w:rPr>
              <w:t>8</w:t>
            </w:r>
            <w:r>
              <w:rPr>
                <w:szCs w:val="24"/>
              </w:rPr>
              <w:t>, 1873</w:t>
            </w:r>
          </w:p>
        </w:tc>
      </w:tr>
      <w:tr w:rsidR="00742D1D" w:rsidRPr="00BA5495" w14:paraId="7666E679" w14:textId="77777777" w:rsidTr="00742D1D">
        <w:trPr>
          <w:trHeight w:val="759"/>
        </w:trPr>
        <w:tc>
          <w:tcPr>
            <w:tcW w:w="845" w:type="dxa"/>
          </w:tcPr>
          <w:p w14:paraId="02A41AD2" w14:textId="64A4A67E" w:rsidR="00742D1D" w:rsidRDefault="00742D1D" w:rsidP="00742D1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53" w:type="dxa"/>
          </w:tcPr>
          <w:p w14:paraId="6CA59A2A" w14:textId="19A57873" w:rsidR="00742D1D" w:rsidRDefault="00A01858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322" w:type="dxa"/>
          </w:tcPr>
          <w:p w14:paraId="28184016" w14:textId="7C0A9603" w:rsidR="00742D1D" w:rsidRPr="00093907" w:rsidRDefault="00A01858" w:rsidP="00905DDE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center"/>
              <w:rPr>
                <w:rFonts w:cs="Courier New"/>
                <w:color w:val="000000"/>
                <w:spacing w:val="0"/>
                <w:szCs w:val="24"/>
              </w:rPr>
            </w:pPr>
            <w:r>
              <w:rPr>
                <w:rFonts w:cs="Courier New"/>
                <w:color w:val="000000"/>
                <w:spacing w:val="0"/>
                <w:szCs w:val="24"/>
              </w:rPr>
              <w:t>-</w:t>
            </w:r>
          </w:p>
        </w:tc>
        <w:tc>
          <w:tcPr>
            <w:tcW w:w="1764" w:type="dxa"/>
          </w:tcPr>
          <w:p w14:paraId="455F5C17" w14:textId="3D29E0CF" w:rsidR="00742D1D" w:rsidRPr="00093907" w:rsidRDefault="00A01858" w:rsidP="00905DDE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center"/>
              <w:rPr>
                <w:rFonts w:cs="Courier New"/>
                <w:color w:val="000000"/>
                <w:spacing w:val="0"/>
                <w:szCs w:val="24"/>
              </w:rPr>
            </w:pPr>
            <w:r>
              <w:rPr>
                <w:rFonts w:cs="Courier New"/>
                <w:color w:val="000000"/>
                <w:spacing w:val="0"/>
                <w:szCs w:val="24"/>
              </w:rPr>
              <w:t>-</w:t>
            </w:r>
          </w:p>
        </w:tc>
        <w:tc>
          <w:tcPr>
            <w:tcW w:w="1186" w:type="dxa"/>
          </w:tcPr>
          <w:p w14:paraId="765CBEDC" w14:textId="0AA23873" w:rsidR="00742D1D" w:rsidRDefault="00A01858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2481" w:type="dxa"/>
          </w:tcPr>
          <w:p w14:paraId="5F12FC53" w14:textId="6E81D7F8" w:rsidR="00742D1D" w:rsidRDefault="00A01858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Statement 1869- 1870 I think this is a dead code, I could not find any such case in which</w:t>
            </w:r>
            <w:r w:rsidR="00231A7D">
              <w:rPr>
                <w:szCs w:val="24"/>
              </w:rPr>
              <w:t xml:space="preserve"> the condition at 1868 becomes True</w:t>
            </w:r>
          </w:p>
        </w:tc>
      </w:tr>
    </w:tbl>
    <w:p w14:paraId="6D45E363" w14:textId="77777777" w:rsidR="00D630F1" w:rsidRPr="00BA5495" w:rsidRDefault="00D630F1" w:rsidP="00D630F1">
      <w:pPr>
        <w:pStyle w:val="BodyText"/>
        <w:rPr>
          <w:rFonts w:cstheme="majorBidi"/>
          <w:szCs w:val="22"/>
        </w:rPr>
      </w:pPr>
    </w:p>
    <w:p w14:paraId="2D3139D6" w14:textId="77777777" w:rsidR="00D630F1" w:rsidRPr="00BA5495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0"/>
        <w:gridCol w:w="1638"/>
        <w:gridCol w:w="1491"/>
        <w:gridCol w:w="1732"/>
        <w:gridCol w:w="1186"/>
        <w:gridCol w:w="2464"/>
      </w:tblGrid>
      <w:tr w:rsidR="00D630F1" w:rsidRPr="00BA5495" w14:paraId="31BF3B04" w14:textId="77777777" w:rsidTr="00231A7D">
        <w:trPr>
          <w:trHeight w:val="759"/>
        </w:trPr>
        <w:tc>
          <w:tcPr>
            <w:tcW w:w="840" w:type="dxa"/>
          </w:tcPr>
          <w:p w14:paraId="54849DBC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638" w:type="dxa"/>
          </w:tcPr>
          <w:p w14:paraId="7EA40AB6" w14:textId="77777777" w:rsidR="00D630F1" w:rsidRPr="00BA5495" w:rsidRDefault="00D630F1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491" w:type="dxa"/>
          </w:tcPr>
          <w:p w14:paraId="763BEB04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32" w:type="dxa"/>
          </w:tcPr>
          <w:p w14:paraId="73B3DEE1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567A4344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64" w:type="dxa"/>
          </w:tcPr>
          <w:p w14:paraId="2B736657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529DAE5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42D1D" w:rsidRPr="00BA5495" w14:paraId="2A8B9BFA" w14:textId="77777777" w:rsidTr="00231A7D">
        <w:trPr>
          <w:trHeight w:val="759"/>
        </w:trPr>
        <w:tc>
          <w:tcPr>
            <w:tcW w:w="840" w:type="dxa"/>
          </w:tcPr>
          <w:p w14:paraId="1047C84C" w14:textId="2AC43DEC" w:rsidR="00742D1D" w:rsidRPr="00BA5495" w:rsidRDefault="00742D1D" w:rsidP="00742D1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638" w:type="dxa"/>
          </w:tcPr>
          <w:p w14:paraId="71CDF9AF" w14:textId="77777777" w:rsidR="00742D1D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 = 16</w:t>
            </w:r>
          </w:p>
          <w:p w14:paraId="2CDBB5CC" w14:textId="05F0A6B0" w:rsidR="00742D1D" w:rsidRPr="00BA5495" w:rsidRDefault="00742D1D" w:rsidP="00742D1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       d = 1</w:t>
            </w:r>
          </w:p>
        </w:tc>
        <w:tc>
          <w:tcPr>
            <w:tcW w:w="1491" w:type="dxa"/>
          </w:tcPr>
          <w:p w14:paraId="03DA10B4" w14:textId="7C376801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16</w:t>
            </w:r>
          </w:p>
        </w:tc>
        <w:tc>
          <w:tcPr>
            <w:tcW w:w="1732" w:type="dxa"/>
          </w:tcPr>
          <w:p w14:paraId="5FBF88B4" w14:textId="749DE5CC" w:rsidR="00742D1D" w:rsidRPr="00BA5495" w:rsidRDefault="00742D1D" w:rsidP="00742D1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16</w:t>
            </w:r>
          </w:p>
        </w:tc>
        <w:tc>
          <w:tcPr>
            <w:tcW w:w="1186" w:type="dxa"/>
          </w:tcPr>
          <w:p w14:paraId="51EC4DE3" w14:textId="6885B1A0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64" w:type="dxa"/>
          </w:tcPr>
          <w:p w14:paraId="7174D7E7" w14:textId="611150FF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B1853T</w:t>
            </w:r>
          </w:p>
        </w:tc>
      </w:tr>
      <w:tr w:rsidR="00742D1D" w:rsidRPr="00BA5495" w14:paraId="635EAB2B" w14:textId="77777777" w:rsidTr="00231A7D">
        <w:trPr>
          <w:trHeight w:val="759"/>
        </w:trPr>
        <w:tc>
          <w:tcPr>
            <w:tcW w:w="840" w:type="dxa"/>
          </w:tcPr>
          <w:p w14:paraId="48EB7E64" w14:textId="31E69252" w:rsidR="00742D1D" w:rsidRPr="00BA5495" w:rsidRDefault="00742D1D" w:rsidP="00742D1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638" w:type="dxa"/>
          </w:tcPr>
          <w:p w14:paraId="47D6385C" w14:textId="77777777" w:rsidR="00742D1D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 = 10</w:t>
            </w:r>
          </w:p>
          <w:p w14:paraId="003D065B" w14:textId="77777777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d = 3</w:t>
            </w:r>
          </w:p>
          <w:p w14:paraId="0D5CA17E" w14:textId="2713A731" w:rsidR="00742D1D" w:rsidRPr="00BA5495" w:rsidRDefault="00742D1D" w:rsidP="00742D1D">
            <w:pPr>
              <w:pStyle w:val="BodyText"/>
              <w:rPr>
                <w:szCs w:val="24"/>
              </w:rPr>
            </w:pPr>
          </w:p>
        </w:tc>
        <w:tc>
          <w:tcPr>
            <w:tcW w:w="1491" w:type="dxa"/>
          </w:tcPr>
          <w:p w14:paraId="402977DF" w14:textId="77777777" w:rsidR="00742D1D" w:rsidRPr="00093907" w:rsidRDefault="00742D1D" w:rsidP="00742D1D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 w:rsidRPr="00093907">
              <w:rPr>
                <w:rFonts w:cs="Courier New"/>
                <w:color w:val="000000"/>
                <w:spacing w:val="0"/>
                <w:szCs w:val="24"/>
              </w:rPr>
              <w:t>4294967299</w:t>
            </w:r>
          </w:p>
          <w:p w14:paraId="35AC061D" w14:textId="088F1296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32" w:type="dxa"/>
          </w:tcPr>
          <w:p w14:paraId="11E8834D" w14:textId="77777777" w:rsidR="00742D1D" w:rsidRPr="00093907" w:rsidRDefault="00742D1D" w:rsidP="00742D1D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 w:rsidRPr="00093907">
              <w:rPr>
                <w:rFonts w:cs="Courier New"/>
                <w:color w:val="000000"/>
                <w:spacing w:val="0"/>
                <w:szCs w:val="24"/>
              </w:rPr>
              <w:t>4294967299</w:t>
            </w:r>
          </w:p>
          <w:p w14:paraId="237347E0" w14:textId="77777777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18991ED7" w14:textId="2001E84F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64" w:type="dxa"/>
          </w:tcPr>
          <w:p w14:paraId="4540D601" w14:textId="14F3F955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7945C0">
              <w:rPr>
                <w:szCs w:val="24"/>
              </w:rPr>
              <w:t xml:space="preserve">B1853F , </w:t>
            </w:r>
            <w:r>
              <w:rPr>
                <w:szCs w:val="24"/>
              </w:rPr>
              <w:t>B18</w:t>
            </w:r>
            <w:r w:rsidR="002E3996">
              <w:rPr>
                <w:szCs w:val="24"/>
              </w:rPr>
              <w:t>64TF</w:t>
            </w:r>
            <w:r w:rsidR="007945C0">
              <w:rPr>
                <w:szCs w:val="24"/>
              </w:rPr>
              <w:t xml:space="preserve">, B1864F </w:t>
            </w:r>
          </w:p>
        </w:tc>
      </w:tr>
      <w:tr w:rsidR="00231A7D" w:rsidRPr="00BA5495" w14:paraId="408CFE3D" w14:textId="77777777" w:rsidTr="00231A7D">
        <w:trPr>
          <w:trHeight w:val="759"/>
        </w:trPr>
        <w:tc>
          <w:tcPr>
            <w:tcW w:w="840" w:type="dxa"/>
          </w:tcPr>
          <w:p w14:paraId="5D726403" w14:textId="4CC07B5C" w:rsidR="00231A7D" w:rsidRDefault="00231A7D" w:rsidP="00231A7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638" w:type="dxa"/>
          </w:tcPr>
          <w:p w14:paraId="0873BD1B" w14:textId="0F49460D" w:rsidR="00231A7D" w:rsidRDefault="00231A7D" w:rsidP="00231A7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491" w:type="dxa"/>
          </w:tcPr>
          <w:p w14:paraId="5B2A6B81" w14:textId="09111B18" w:rsidR="00231A7D" w:rsidRPr="00093907" w:rsidRDefault="00231A7D" w:rsidP="00231A7D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>
              <w:rPr>
                <w:rFonts w:cs="Courier New"/>
                <w:color w:val="000000"/>
                <w:spacing w:val="0"/>
                <w:szCs w:val="24"/>
              </w:rPr>
              <w:t>-</w:t>
            </w:r>
          </w:p>
        </w:tc>
        <w:tc>
          <w:tcPr>
            <w:tcW w:w="1732" w:type="dxa"/>
          </w:tcPr>
          <w:p w14:paraId="056B24A2" w14:textId="70492E4C" w:rsidR="00231A7D" w:rsidRPr="00093907" w:rsidRDefault="00231A7D" w:rsidP="00231A7D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>
              <w:rPr>
                <w:rFonts w:cs="Courier New"/>
                <w:color w:val="000000"/>
                <w:spacing w:val="0"/>
                <w:szCs w:val="24"/>
              </w:rPr>
              <w:t>-</w:t>
            </w:r>
          </w:p>
        </w:tc>
        <w:tc>
          <w:tcPr>
            <w:tcW w:w="1186" w:type="dxa"/>
          </w:tcPr>
          <w:p w14:paraId="7A691C7C" w14:textId="42821DDC" w:rsidR="00231A7D" w:rsidRDefault="00231A7D" w:rsidP="00231A7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2464" w:type="dxa"/>
          </w:tcPr>
          <w:p w14:paraId="2D76C5BF" w14:textId="0D9DEF14" w:rsidR="00231A7D" w:rsidRDefault="00231A7D" w:rsidP="00231A7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Statement 1869- 1870 I think this is a dead code, I could not find any such case in which the condition at 1868 becomes True</w:t>
            </w:r>
          </w:p>
        </w:tc>
      </w:tr>
    </w:tbl>
    <w:p w14:paraId="41D98369" w14:textId="77777777" w:rsidR="00D630F1" w:rsidRPr="00BA5495" w:rsidRDefault="00D630F1" w:rsidP="00D630F1">
      <w:pPr>
        <w:pStyle w:val="BodyText"/>
        <w:rPr>
          <w:rFonts w:cstheme="majorBidi"/>
          <w:szCs w:val="22"/>
        </w:rPr>
      </w:pPr>
    </w:p>
    <w:p w14:paraId="50933779" w14:textId="77777777" w:rsidR="00D630F1" w:rsidRPr="00BA5495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0"/>
        <w:gridCol w:w="1638"/>
        <w:gridCol w:w="1491"/>
        <w:gridCol w:w="1732"/>
        <w:gridCol w:w="1186"/>
        <w:gridCol w:w="2464"/>
      </w:tblGrid>
      <w:tr w:rsidR="00D630F1" w:rsidRPr="00BA5495" w14:paraId="1F852E63" w14:textId="77777777" w:rsidTr="00231A7D">
        <w:trPr>
          <w:trHeight w:val="759"/>
        </w:trPr>
        <w:tc>
          <w:tcPr>
            <w:tcW w:w="840" w:type="dxa"/>
          </w:tcPr>
          <w:p w14:paraId="3AC3FF1D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638" w:type="dxa"/>
          </w:tcPr>
          <w:p w14:paraId="0C1ED36E" w14:textId="77777777" w:rsidR="00D630F1" w:rsidRPr="00BA5495" w:rsidRDefault="00D630F1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491" w:type="dxa"/>
          </w:tcPr>
          <w:p w14:paraId="15A1D8EA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32" w:type="dxa"/>
          </w:tcPr>
          <w:p w14:paraId="7D0B3417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31DA4134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64" w:type="dxa"/>
          </w:tcPr>
          <w:p w14:paraId="1D0442A2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77CF30E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8765E" w:rsidRPr="00BA5495" w14:paraId="5768AB18" w14:textId="77777777" w:rsidTr="00231A7D">
        <w:trPr>
          <w:trHeight w:val="759"/>
        </w:trPr>
        <w:tc>
          <w:tcPr>
            <w:tcW w:w="840" w:type="dxa"/>
          </w:tcPr>
          <w:p w14:paraId="53515EAF" w14:textId="73AD1F58" w:rsidR="0088765E" w:rsidRPr="00BA5495" w:rsidRDefault="0088765E" w:rsidP="0088765E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638" w:type="dxa"/>
          </w:tcPr>
          <w:p w14:paraId="53987A5D" w14:textId="77777777" w:rsidR="0088765E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 = 16</w:t>
            </w:r>
          </w:p>
          <w:p w14:paraId="73AA4DCA" w14:textId="1B9B2452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       d = 1</w:t>
            </w:r>
          </w:p>
        </w:tc>
        <w:tc>
          <w:tcPr>
            <w:tcW w:w="1491" w:type="dxa"/>
          </w:tcPr>
          <w:p w14:paraId="67774600" w14:textId="29CD0BCC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16</w:t>
            </w:r>
          </w:p>
        </w:tc>
        <w:tc>
          <w:tcPr>
            <w:tcW w:w="1732" w:type="dxa"/>
          </w:tcPr>
          <w:p w14:paraId="65C56582" w14:textId="3A4A58D1" w:rsidR="0088765E" w:rsidRPr="00BA5495" w:rsidRDefault="0088765E" w:rsidP="0088765E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16</w:t>
            </w:r>
          </w:p>
        </w:tc>
        <w:tc>
          <w:tcPr>
            <w:tcW w:w="1186" w:type="dxa"/>
          </w:tcPr>
          <w:p w14:paraId="60D42190" w14:textId="513E1D3F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64" w:type="dxa"/>
          </w:tcPr>
          <w:p w14:paraId="45187C63" w14:textId="37A379EF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C1853T</w:t>
            </w:r>
          </w:p>
        </w:tc>
      </w:tr>
      <w:tr w:rsidR="0088765E" w:rsidRPr="00BA5495" w14:paraId="59D48573" w14:textId="77777777" w:rsidTr="00231A7D">
        <w:trPr>
          <w:trHeight w:val="759"/>
        </w:trPr>
        <w:tc>
          <w:tcPr>
            <w:tcW w:w="840" w:type="dxa"/>
          </w:tcPr>
          <w:p w14:paraId="65789C58" w14:textId="09545948" w:rsidR="0088765E" w:rsidRPr="00BA5495" w:rsidRDefault="0088765E" w:rsidP="0088765E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638" w:type="dxa"/>
          </w:tcPr>
          <w:p w14:paraId="03F1CCCB" w14:textId="77777777" w:rsidR="0088765E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 = 10</w:t>
            </w:r>
          </w:p>
          <w:p w14:paraId="6E4A2C9C" w14:textId="77777777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d = 3</w:t>
            </w:r>
          </w:p>
          <w:p w14:paraId="5F12D9FF" w14:textId="49EB5BA7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491" w:type="dxa"/>
          </w:tcPr>
          <w:p w14:paraId="2E9E4499" w14:textId="77777777" w:rsidR="0088765E" w:rsidRPr="00093907" w:rsidRDefault="0088765E" w:rsidP="0088765E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 w:rsidRPr="00093907">
              <w:rPr>
                <w:rFonts w:cs="Courier New"/>
                <w:color w:val="000000"/>
                <w:spacing w:val="0"/>
                <w:szCs w:val="24"/>
              </w:rPr>
              <w:t>4294967299</w:t>
            </w:r>
          </w:p>
          <w:p w14:paraId="7141F967" w14:textId="26F6347C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32" w:type="dxa"/>
          </w:tcPr>
          <w:p w14:paraId="08BA7907" w14:textId="77777777" w:rsidR="0088765E" w:rsidRPr="00093907" w:rsidRDefault="0088765E" w:rsidP="0088765E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 w:rsidRPr="00093907">
              <w:rPr>
                <w:rFonts w:cs="Courier New"/>
                <w:color w:val="000000"/>
                <w:spacing w:val="0"/>
                <w:szCs w:val="24"/>
              </w:rPr>
              <w:t>4294967299</w:t>
            </w:r>
          </w:p>
          <w:p w14:paraId="0B09E898" w14:textId="77777777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162CD295" w14:textId="74C1B40B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64" w:type="dxa"/>
          </w:tcPr>
          <w:p w14:paraId="50975CEB" w14:textId="550BFAEF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C1853F , C1864TF, C1864F </w:t>
            </w:r>
          </w:p>
        </w:tc>
      </w:tr>
      <w:tr w:rsidR="00231A7D" w:rsidRPr="00BA5495" w14:paraId="7C67A874" w14:textId="77777777" w:rsidTr="00231A7D">
        <w:trPr>
          <w:trHeight w:val="759"/>
        </w:trPr>
        <w:tc>
          <w:tcPr>
            <w:tcW w:w="840" w:type="dxa"/>
          </w:tcPr>
          <w:p w14:paraId="32CAFE0A" w14:textId="21DD013C" w:rsidR="00231A7D" w:rsidRDefault="00231A7D" w:rsidP="00231A7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638" w:type="dxa"/>
          </w:tcPr>
          <w:p w14:paraId="30809D86" w14:textId="36850FD9" w:rsidR="00231A7D" w:rsidRDefault="00231A7D" w:rsidP="00231A7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491" w:type="dxa"/>
          </w:tcPr>
          <w:p w14:paraId="5127F9FE" w14:textId="29BDC263" w:rsidR="00231A7D" w:rsidRPr="00093907" w:rsidRDefault="00231A7D" w:rsidP="00231A7D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>
              <w:rPr>
                <w:rFonts w:cs="Courier New"/>
                <w:color w:val="000000"/>
                <w:spacing w:val="0"/>
                <w:szCs w:val="24"/>
              </w:rPr>
              <w:t>-</w:t>
            </w:r>
          </w:p>
        </w:tc>
        <w:tc>
          <w:tcPr>
            <w:tcW w:w="1732" w:type="dxa"/>
          </w:tcPr>
          <w:p w14:paraId="05AE56B9" w14:textId="6FD71F89" w:rsidR="00231A7D" w:rsidRPr="00093907" w:rsidRDefault="00231A7D" w:rsidP="00231A7D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>
              <w:rPr>
                <w:rFonts w:cs="Courier New"/>
                <w:color w:val="000000"/>
                <w:spacing w:val="0"/>
                <w:szCs w:val="24"/>
              </w:rPr>
              <w:t>-</w:t>
            </w:r>
          </w:p>
        </w:tc>
        <w:tc>
          <w:tcPr>
            <w:tcW w:w="1186" w:type="dxa"/>
          </w:tcPr>
          <w:p w14:paraId="0C41BBB2" w14:textId="2AE1C73A" w:rsidR="00231A7D" w:rsidRDefault="00231A7D" w:rsidP="00231A7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2464" w:type="dxa"/>
          </w:tcPr>
          <w:p w14:paraId="50CA4FE3" w14:textId="32A4CAAC" w:rsidR="00231A7D" w:rsidRDefault="00231A7D" w:rsidP="00231A7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Statement 1869- 1870 I think this is a dead code, I could not find any such case in which the condition at 1868 becomes True</w:t>
            </w:r>
          </w:p>
        </w:tc>
      </w:tr>
    </w:tbl>
    <w:p w14:paraId="49108410" w14:textId="48476BDF" w:rsidR="00D630F1" w:rsidRDefault="00D630F1" w:rsidP="00D630F1">
      <w:pPr>
        <w:pStyle w:val="BodyText"/>
        <w:rPr>
          <w:rFonts w:cstheme="majorBidi"/>
        </w:rPr>
      </w:pPr>
    </w:p>
    <w:p w14:paraId="7815D235" w14:textId="77777777" w:rsidR="0077049C" w:rsidRPr="00BA5495" w:rsidRDefault="0077049C" w:rsidP="0077049C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Boundary Interior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7049C" w:rsidRPr="00BA5495" w14:paraId="69D05A5F" w14:textId="77777777" w:rsidTr="00BC0AAD">
        <w:trPr>
          <w:trHeight w:val="759"/>
        </w:trPr>
        <w:tc>
          <w:tcPr>
            <w:tcW w:w="845" w:type="dxa"/>
          </w:tcPr>
          <w:p w14:paraId="782E3C47" w14:textId="77777777" w:rsidR="0077049C" w:rsidRPr="00BA5495" w:rsidRDefault="0077049C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20CB67E8" w14:textId="77777777" w:rsidR="0077049C" w:rsidRPr="00BA5495" w:rsidRDefault="0077049C" w:rsidP="00BC0AAD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365DE95A" w14:textId="77777777" w:rsidR="0077049C" w:rsidRPr="00BA5495" w:rsidRDefault="0077049C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4BCDF2C4" w14:textId="77777777" w:rsidR="0077049C" w:rsidRPr="00BA5495" w:rsidRDefault="0077049C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36E73793" w14:textId="77777777" w:rsidR="0077049C" w:rsidRPr="00BA5495" w:rsidRDefault="0077049C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5F4BCB3B" w14:textId="77777777" w:rsidR="0077049C" w:rsidRPr="00BA5495" w:rsidRDefault="0077049C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9C0858D" w14:textId="77777777" w:rsidR="0077049C" w:rsidRPr="00BA5495" w:rsidRDefault="0077049C" w:rsidP="00BC0AAD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7049C" w:rsidRPr="00BA5495" w14:paraId="6B9C8E13" w14:textId="77777777" w:rsidTr="00BC0AAD">
        <w:trPr>
          <w:trHeight w:val="759"/>
        </w:trPr>
        <w:tc>
          <w:tcPr>
            <w:tcW w:w="845" w:type="dxa"/>
          </w:tcPr>
          <w:p w14:paraId="7927DAEE" w14:textId="77777777" w:rsidR="0077049C" w:rsidRPr="00BA5495" w:rsidRDefault="0077049C" w:rsidP="00BC0AAD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lastRenderedPageBreak/>
              <w:t>1</w:t>
            </w:r>
          </w:p>
        </w:tc>
        <w:tc>
          <w:tcPr>
            <w:tcW w:w="1753" w:type="dxa"/>
          </w:tcPr>
          <w:p w14:paraId="0906D64C" w14:textId="77777777" w:rsidR="0077049C" w:rsidRPr="00BA5495" w:rsidRDefault="0077049C" w:rsidP="00BC0AAD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6657E292" w14:textId="77777777" w:rsidR="0077049C" w:rsidRPr="00BA5495" w:rsidRDefault="0077049C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549BE762" w14:textId="77777777" w:rsidR="0077049C" w:rsidRPr="00BA5495" w:rsidRDefault="0077049C" w:rsidP="00BC0AAD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7C088D77" w14:textId="77777777" w:rsidR="0077049C" w:rsidRPr="00BA5495" w:rsidRDefault="0077049C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6F27F986" w14:textId="77777777" w:rsidR="0077049C" w:rsidRPr="00BA5495" w:rsidRDefault="0077049C" w:rsidP="00BC0AAD">
            <w:pPr>
              <w:pStyle w:val="BodyText"/>
              <w:jc w:val="center"/>
              <w:rPr>
                <w:szCs w:val="24"/>
              </w:rPr>
            </w:pPr>
          </w:p>
        </w:tc>
      </w:tr>
      <w:tr w:rsidR="0077049C" w:rsidRPr="00BA5495" w14:paraId="54DDE911" w14:textId="77777777" w:rsidTr="00BC0AAD">
        <w:trPr>
          <w:trHeight w:val="759"/>
        </w:trPr>
        <w:tc>
          <w:tcPr>
            <w:tcW w:w="845" w:type="dxa"/>
          </w:tcPr>
          <w:p w14:paraId="70036D9A" w14:textId="77777777" w:rsidR="0077049C" w:rsidRPr="00BA5495" w:rsidRDefault="0077049C" w:rsidP="00BC0AA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4E90B324" w14:textId="77777777" w:rsidR="0077049C" w:rsidRPr="00BA5495" w:rsidRDefault="0077049C" w:rsidP="00BC0AAD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20355235" w14:textId="77777777" w:rsidR="0077049C" w:rsidRPr="00BA5495" w:rsidRDefault="0077049C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389F84D6" w14:textId="77777777" w:rsidR="0077049C" w:rsidRPr="00BA5495" w:rsidRDefault="0077049C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5AB7C774" w14:textId="77777777" w:rsidR="0077049C" w:rsidRPr="00BA5495" w:rsidRDefault="0077049C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576B9271" w14:textId="77777777" w:rsidR="0077049C" w:rsidRPr="00BA5495" w:rsidRDefault="0077049C" w:rsidP="00BC0AAD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60432038" w14:textId="77777777" w:rsidR="0077049C" w:rsidRDefault="0077049C" w:rsidP="0077049C">
      <w:pPr>
        <w:pStyle w:val="BodyText"/>
        <w:rPr>
          <w:b/>
          <w:bCs/>
          <w:sz w:val="36"/>
          <w:szCs w:val="36"/>
          <w:u w:val="single"/>
        </w:rPr>
      </w:pPr>
    </w:p>
    <w:p w14:paraId="0A37E588" w14:textId="77777777" w:rsidR="0077049C" w:rsidRPr="00BA5495" w:rsidRDefault="0077049C" w:rsidP="0077049C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Loop Boundary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7049C" w:rsidRPr="00BA5495" w14:paraId="36104E6C" w14:textId="77777777" w:rsidTr="00BC0AAD">
        <w:trPr>
          <w:trHeight w:val="759"/>
        </w:trPr>
        <w:tc>
          <w:tcPr>
            <w:tcW w:w="845" w:type="dxa"/>
          </w:tcPr>
          <w:p w14:paraId="1D6D3613" w14:textId="77777777" w:rsidR="0077049C" w:rsidRPr="00BA5495" w:rsidRDefault="0077049C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01C03C11" w14:textId="77777777" w:rsidR="0077049C" w:rsidRPr="00BA5495" w:rsidRDefault="0077049C" w:rsidP="00BC0AAD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46CCFE64" w14:textId="77777777" w:rsidR="0077049C" w:rsidRPr="00BA5495" w:rsidRDefault="0077049C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41480E3C" w14:textId="77777777" w:rsidR="0077049C" w:rsidRPr="00BA5495" w:rsidRDefault="0077049C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0456DE5B" w14:textId="77777777" w:rsidR="0077049C" w:rsidRPr="00BA5495" w:rsidRDefault="0077049C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139CF246" w14:textId="77777777" w:rsidR="0077049C" w:rsidRPr="00BA5495" w:rsidRDefault="0077049C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707172A" w14:textId="77777777" w:rsidR="0077049C" w:rsidRPr="00BA5495" w:rsidRDefault="0077049C" w:rsidP="00BC0AAD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7049C" w:rsidRPr="00BA5495" w14:paraId="7A4C4888" w14:textId="77777777" w:rsidTr="00BC0AAD">
        <w:trPr>
          <w:trHeight w:val="759"/>
        </w:trPr>
        <w:tc>
          <w:tcPr>
            <w:tcW w:w="845" w:type="dxa"/>
          </w:tcPr>
          <w:p w14:paraId="2A9D4680" w14:textId="77777777" w:rsidR="0077049C" w:rsidRPr="00BA5495" w:rsidRDefault="0077049C" w:rsidP="00BC0AAD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6EA657FE" w14:textId="77777777" w:rsidR="0077049C" w:rsidRPr="00BA5495" w:rsidRDefault="0077049C" w:rsidP="00BC0AAD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7E8A8DA7" w14:textId="77777777" w:rsidR="0077049C" w:rsidRPr="00BA5495" w:rsidRDefault="0077049C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24692C8A" w14:textId="77777777" w:rsidR="0077049C" w:rsidRPr="00BA5495" w:rsidRDefault="0077049C" w:rsidP="00BC0AAD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71DE811F" w14:textId="77777777" w:rsidR="0077049C" w:rsidRPr="00BA5495" w:rsidRDefault="0077049C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000C7E0C" w14:textId="77777777" w:rsidR="0077049C" w:rsidRPr="00BA5495" w:rsidRDefault="0077049C" w:rsidP="00BC0AAD">
            <w:pPr>
              <w:pStyle w:val="BodyText"/>
              <w:jc w:val="center"/>
              <w:rPr>
                <w:szCs w:val="24"/>
              </w:rPr>
            </w:pPr>
          </w:p>
        </w:tc>
      </w:tr>
      <w:tr w:rsidR="0077049C" w:rsidRPr="00BA5495" w14:paraId="34735A0E" w14:textId="77777777" w:rsidTr="00BC0AAD">
        <w:trPr>
          <w:trHeight w:val="759"/>
        </w:trPr>
        <w:tc>
          <w:tcPr>
            <w:tcW w:w="845" w:type="dxa"/>
          </w:tcPr>
          <w:p w14:paraId="5B876FC2" w14:textId="77777777" w:rsidR="0077049C" w:rsidRPr="00BA5495" w:rsidRDefault="0077049C" w:rsidP="00BC0AA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75D751BF" w14:textId="77777777" w:rsidR="0077049C" w:rsidRPr="00BA5495" w:rsidRDefault="0077049C" w:rsidP="00BC0AAD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6067F848" w14:textId="77777777" w:rsidR="0077049C" w:rsidRPr="00BA5495" w:rsidRDefault="0077049C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0FACD194" w14:textId="77777777" w:rsidR="0077049C" w:rsidRPr="00BA5495" w:rsidRDefault="0077049C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73F0D20F" w14:textId="77777777" w:rsidR="0077049C" w:rsidRPr="00BA5495" w:rsidRDefault="0077049C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78B78B99" w14:textId="77777777" w:rsidR="0077049C" w:rsidRPr="00BA5495" w:rsidRDefault="0077049C" w:rsidP="00BC0AAD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48528D19" w14:textId="77777777" w:rsidR="0077049C" w:rsidRDefault="0077049C" w:rsidP="0077049C">
      <w:pPr>
        <w:pStyle w:val="BodyText"/>
        <w:rPr>
          <w:b/>
          <w:bCs/>
          <w:sz w:val="36"/>
          <w:szCs w:val="36"/>
          <w:u w:val="single"/>
        </w:rPr>
      </w:pPr>
    </w:p>
    <w:p w14:paraId="21FBD2E6" w14:textId="77777777" w:rsidR="0077049C" w:rsidRPr="00BA5495" w:rsidRDefault="0077049C" w:rsidP="0077049C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Basis Path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7049C" w:rsidRPr="00BA5495" w14:paraId="124C954C" w14:textId="77777777" w:rsidTr="00BC0AAD">
        <w:trPr>
          <w:trHeight w:val="759"/>
        </w:trPr>
        <w:tc>
          <w:tcPr>
            <w:tcW w:w="845" w:type="dxa"/>
          </w:tcPr>
          <w:p w14:paraId="54D67AB9" w14:textId="77777777" w:rsidR="0077049C" w:rsidRPr="00BA5495" w:rsidRDefault="0077049C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432EFBC0" w14:textId="77777777" w:rsidR="0077049C" w:rsidRPr="00BA5495" w:rsidRDefault="0077049C" w:rsidP="00BC0AAD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7C7CC7D8" w14:textId="77777777" w:rsidR="0077049C" w:rsidRPr="00BA5495" w:rsidRDefault="0077049C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5A0B942A" w14:textId="77777777" w:rsidR="0077049C" w:rsidRPr="00BA5495" w:rsidRDefault="0077049C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09400247" w14:textId="77777777" w:rsidR="0077049C" w:rsidRPr="00BA5495" w:rsidRDefault="0077049C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77A40A4C" w14:textId="77777777" w:rsidR="0077049C" w:rsidRPr="00BA5495" w:rsidRDefault="0077049C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6B2C01C3" w14:textId="77777777" w:rsidR="0077049C" w:rsidRPr="00BA5495" w:rsidRDefault="0077049C" w:rsidP="00BC0AAD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7049C" w:rsidRPr="00BA5495" w14:paraId="54F05887" w14:textId="77777777" w:rsidTr="00BC0AAD">
        <w:trPr>
          <w:trHeight w:val="759"/>
        </w:trPr>
        <w:tc>
          <w:tcPr>
            <w:tcW w:w="845" w:type="dxa"/>
          </w:tcPr>
          <w:p w14:paraId="1F08370A" w14:textId="77777777" w:rsidR="0077049C" w:rsidRPr="00BA5495" w:rsidRDefault="0077049C" w:rsidP="00BC0AAD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1934377A" w14:textId="77777777" w:rsidR="0077049C" w:rsidRPr="00BA5495" w:rsidRDefault="0077049C" w:rsidP="00BC0AAD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034109AF" w14:textId="77777777" w:rsidR="0077049C" w:rsidRPr="00BA5495" w:rsidRDefault="0077049C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711D2130" w14:textId="77777777" w:rsidR="0077049C" w:rsidRPr="00BA5495" w:rsidRDefault="0077049C" w:rsidP="00BC0AAD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058F2B80" w14:textId="77777777" w:rsidR="0077049C" w:rsidRPr="00BA5495" w:rsidRDefault="0077049C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608477AF" w14:textId="77777777" w:rsidR="0077049C" w:rsidRPr="00BA5495" w:rsidRDefault="0077049C" w:rsidP="00BC0AAD">
            <w:pPr>
              <w:pStyle w:val="BodyText"/>
              <w:jc w:val="center"/>
              <w:rPr>
                <w:szCs w:val="24"/>
              </w:rPr>
            </w:pPr>
          </w:p>
        </w:tc>
      </w:tr>
      <w:tr w:rsidR="0077049C" w:rsidRPr="00BA5495" w14:paraId="3E1D82B8" w14:textId="77777777" w:rsidTr="00BC0AAD">
        <w:trPr>
          <w:trHeight w:val="759"/>
        </w:trPr>
        <w:tc>
          <w:tcPr>
            <w:tcW w:w="845" w:type="dxa"/>
          </w:tcPr>
          <w:p w14:paraId="238118B9" w14:textId="77777777" w:rsidR="0077049C" w:rsidRPr="00BA5495" w:rsidRDefault="0077049C" w:rsidP="00BC0AA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2A9E3757" w14:textId="77777777" w:rsidR="0077049C" w:rsidRPr="00BA5495" w:rsidRDefault="0077049C" w:rsidP="00BC0AAD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12BDDF0C" w14:textId="77777777" w:rsidR="0077049C" w:rsidRPr="00BA5495" w:rsidRDefault="0077049C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19228C0E" w14:textId="77777777" w:rsidR="0077049C" w:rsidRPr="00BA5495" w:rsidRDefault="0077049C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5D63AD81" w14:textId="77777777" w:rsidR="0077049C" w:rsidRPr="00BA5495" w:rsidRDefault="0077049C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54042573" w14:textId="77777777" w:rsidR="0077049C" w:rsidRPr="00BA5495" w:rsidRDefault="0077049C" w:rsidP="00BC0AAD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7A65A62B" w14:textId="77777777" w:rsidR="0077049C" w:rsidRDefault="0077049C" w:rsidP="001F3460">
      <w:pPr>
        <w:pStyle w:val="BodyText"/>
        <w:rPr>
          <w:b/>
          <w:bCs/>
          <w:sz w:val="36"/>
          <w:szCs w:val="36"/>
          <w:u w:val="single"/>
        </w:rPr>
      </w:pPr>
    </w:p>
    <w:p w14:paraId="54A92073" w14:textId="77777777" w:rsidR="001D1E7D" w:rsidRPr="000133B8" w:rsidRDefault="001D1E7D" w:rsidP="001D1E7D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 Flow Testing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76" w:type="dxa"/>
        <w:tblLayout w:type="fixed"/>
        <w:tblLook w:val="04A0" w:firstRow="1" w:lastRow="0" w:firstColumn="1" w:lastColumn="0" w:noHBand="0" w:noVBand="1"/>
      </w:tblPr>
      <w:tblGrid>
        <w:gridCol w:w="1118"/>
        <w:gridCol w:w="2419"/>
        <w:gridCol w:w="2419"/>
        <w:gridCol w:w="3420"/>
      </w:tblGrid>
      <w:tr w:rsidR="001D1E7D" w:rsidRPr="005A1999" w14:paraId="14D3C56E" w14:textId="77777777" w:rsidTr="00C620DE">
        <w:trPr>
          <w:trHeight w:val="444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74EB5FD" w14:textId="77777777" w:rsidR="001D1E7D" w:rsidRPr="005A1999" w:rsidRDefault="001D1E7D" w:rsidP="00C620DE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#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A89F6D" w14:textId="77777777" w:rsidR="001D1E7D" w:rsidRPr="005A1999" w:rsidRDefault="001D1E7D" w:rsidP="00C620DE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Name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CF8DD75" w14:textId="77777777" w:rsidR="001D1E7D" w:rsidRPr="005A1999" w:rsidRDefault="001D1E7D" w:rsidP="00C620DE">
            <w:pPr>
              <w:jc w:val="center"/>
              <w:rPr>
                <w:b/>
              </w:rPr>
            </w:pPr>
            <w:r w:rsidRPr="005A1999">
              <w:rPr>
                <w:b/>
              </w:rPr>
              <w:t>Definitions</w:t>
            </w:r>
          </w:p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254A892" w14:textId="77777777" w:rsidR="001D1E7D" w:rsidRPr="005A1999" w:rsidRDefault="001D1E7D" w:rsidP="00C620DE">
            <w:pPr>
              <w:jc w:val="center"/>
              <w:rPr>
                <w:b/>
              </w:rPr>
            </w:pPr>
            <w:r w:rsidRPr="005A1999">
              <w:rPr>
                <w:b/>
              </w:rPr>
              <w:t>Uses</w:t>
            </w:r>
          </w:p>
        </w:tc>
      </w:tr>
      <w:tr w:rsidR="001D1E7D" w:rsidRPr="005A1999" w14:paraId="5C0D3DDD" w14:textId="77777777" w:rsidTr="00C620DE">
        <w:trPr>
          <w:trHeight w:val="217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B49BF04" w14:textId="77777777" w:rsidR="001D1E7D" w:rsidRPr="005A1999" w:rsidRDefault="001D1E7D" w:rsidP="00C620DE">
            <w:r w:rsidRPr="005A1999">
              <w:t>1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731BCD0" w14:textId="77777777" w:rsidR="001D1E7D" w:rsidRPr="005A1999" w:rsidRDefault="001D1E7D" w:rsidP="00C620DE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A2578E3" w14:textId="77777777" w:rsidR="001D1E7D" w:rsidRPr="005A1999" w:rsidRDefault="001D1E7D" w:rsidP="00C620DE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A9B8A16" w14:textId="77777777" w:rsidR="001D1E7D" w:rsidRPr="005A1999" w:rsidRDefault="001D1E7D" w:rsidP="00C620DE"/>
        </w:tc>
      </w:tr>
      <w:tr w:rsidR="001D1E7D" w:rsidRPr="005A1999" w14:paraId="247F9703" w14:textId="77777777" w:rsidTr="00C620DE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30B3941" w14:textId="77777777" w:rsidR="001D1E7D" w:rsidRPr="005A1999" w:rsidRDefault="001D1E7D" w:rsidP="00C620DE">
            <w:r w:rsidRPr="005A1999">
              <w:t>2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0A030A7" w14:textId="77777777" w:rsidR="001D1E7D" w:rsidRPr="005A1999" w:rsidRDefault="001D1E7D" w:rsidP="00C620DE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C775FCB" w14:textId="77777777" w:rsidR="001D1E7D" w:rsidRPr="005A1999" w:rsidRDefault="001D1E7D" w:rsidP="00C620DE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AA2D986" w14:textId="77777777" w:rsidR="001D1E7D" w:rsidRPr="005A1999" w:rsidRDefault="001D1E7D" w:rsidP="00C620DE"/>
        </w:tc>
      </w:tr>
      <w:tr w:rsidR="001D1E7D" w:rsidRPr="005A1999" w14:paraId="275E2473" w14:textId="77777777" w:rsidTr="00C620DE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DD123CF" w14:textId="77777777" w:rsidR="001D1E7D" w:rsidRPr="005A1999" w:rsidRDefault="001D1E7D" w:rsidP="00C620DE">
            <w:r w:rsidRPr="005A1999">
              <w:t>3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B578E3E" w14:textId="77777777" w:rsidR="001D1E7D" w:rsidRPr="005A1999" w:rsidRDefault="001D1E7D" w:rsidP="00C620DE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8F8DCC2" w14:textId="77777777" w:rsidR="001D1E7D" w:rsidRPr="005A1999" w:rsidRDefault="001D1E7D" w:rsidP="00C620DE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E39B840" w14:textId="77777777" w:rsidR="001D1E7D" w:rsidRPr="005A1999" w:rsidRDefault="001D1E7D" w:rsidP="00C620DE"/>
        </w:tc>
      </w:tr>
    </w:tbl>
    <w:p w14:paraId="61A92844" w14:textId="77777777" w:rsidR="001D1E7D" w:rsidRPr="005A1999" w:rsidRDefault="001D1E7D" w:rsidP="001D1E7D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29" w:type="dxa"/>
        <w:tblLayout w:type="fixed"/>
        <w:tblLook w:val="04A0" w:firstRow="1" w:lastRow="0" w:firstColumn="1" w:lastColumn="0" w:noHBand="0" w:noVBand="1"/>
      </w:tblPr>
      <w:tblGrid>
        <w:gridCol w:w="1345"/>
        <w:gridCol w:w="4195"/>
        <w:gridCol w:w="3789"/>
      </w:tblGrid>
      <w:tr w:rsidR="001D1E7D" w:rsidRPr="005A1999" w14:paraId="469EB60C" w14:textId="77777777" w:rsidTr="00C620DE">
        <w:trPr>
          <w:trHeight w:val="382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17AA666" w14:textId="77777777" w:rsidR="001D1E7D" w:rsidRPr="005A1999" w:rsidRDefault="001D1E7D" w:rsidP="00C620DE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#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94E6DE5" w14:textId="77777777" w:rsidR="001D1E7D" w:rsidRPr="005A1999" w:rsidRDefault="001D1E7D" w:rsidP="00C620DE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Name</w:t>
            </w:r>
          </w:p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0DAD809" w14:textId="77777777" w:rsidR="001D1E7D" w:rsidRPr="005A1999" w:rsidRDefault="001D1E7D" w:rsidP="00C620DE">
            <w:pPr>
              <w:jc w:val="center"/>
              <w:rPr>
                <w:b/>
              </w:rPr>
            </w:pPr>
            <w:r w:rsidRPr="005A1999">
              <w:rPr>
                <w:b/>
              </w:rPr>
              <w:t>DU pairs</w:t>
            </w:r>
          </w:p>
        </w:tc>
      </w:tr>
      <w:tr w:rsidR="001D1E7D" w:rsidRPr="005A1999" w14:paraId="77F1186D" w14:textId="77777777" w:rsidTr="00C620DE">
        <w:trPr>
          <w:trHeight w:val="186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1BACFF6" w14:textId="77777777" w:rsidR="001D1E7D" w:rsidRPr="005A1999" w:rsidRDefault="001D1E7D" w:rsidP="00C620DE">
            <w:r w:rsidRPr="005A1999">
              <w:t>1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6C8F5E6" w14:textId="77777777" w:rsidR="001D1E7D" w:rsidRPr="005A1999" w:rsidRDefault="001D1E7D" w:rsidP="00C620DE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68E30C0" w14:textId="77777777" w:rsidR="001D1E7D" w:rsidRPr="005A1999" w:rsidRDefault="001D1E7D" w:rsidP="00C620DE"/>
        </w:tc>
      </w:tr>
      <w:tr w:rsidR="001D1E7D" w:rsidRPr="005A1999" w14:paraId="7DEDEF62" w14:textId="77777777" w:rsidTr="00C620DE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7431644" w14:textId="77777777" w:rsidR="001D1E7D" w:rsidRPr="005A1999" w:rsidRDefault="001D1E7D" w:rsidP="00C620DE">
            <w:r w:rsidRPr="005A1999">
              <w:t>2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3BA1487" w14:textId="77777777" w:rsidR="001D1E7D" w:rsidRPr="005A1999" w:rsidRDefault="001D1E7D" w:rsidP="00C620DE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4B2798C" w14:textId="77777777" w:rsidR="001D1E7D" w:rsidRPr="005A1999" w:rsidRDefault="001D1E7D" w:rsidP="00C620DE"/>
        </w:tc>
      </w:tr>
      <w:tr w:rsidR="001D1E7D" w:rsidRPr="005A1999" w14:paraId="6E6333E2" w14:textId="77777777" w:rsidTr="00C620DE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C0588CD" w14:textId="77777777" w:rsidR="001D1E7D" w:rsidRPr="005A1999" w:rsidRDefault="001D1E7D" w:rsidP="00C620DE">
            <w:r w:rsidRPr="005A1999">
              <w:t>3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B5DE03C" w14:textId="77777777" w:rsidR="001D1E7D" w:rsidRPr="005A1999" w:rsidRDefault="001D1E7D" w:rsidP="00C620DE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B704DBE" w14:textId="77777777" w:rsidR="001D1E7D" w:rsidRPr="005A1999" w:rsidRDefault="001D1E7D" w:rsidP="00C620DE"/>
        </w:tc>
      </w:tr>
    </w:tbl>
    <w:p w14:paraId="6ECA5857" w14:textId="77777777" w:rsidR="001D1E7D" w:rsidRDefault="001D1E7D" w:rsidP="001D1E7D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1D1E7D" w:rsidRPr="00BA5495" w14:paraId="25591975" w14:textId="77777777" w:rsidTr="00C620DE">
        <w:trPr>
          <w:trHeight w:val="759"/>
        </w:trPr>
        <w:tc>
          <w:tcPr>
            <w:tcW w:w="845" w:type="dxa"/>
          </w:tcPr>
          <w:p w14:paraId="63ABE987" w14:textId="77777777" w:rsidR="001D1E7D" w:rsidRPr="00BA5495" w:rsidRDefault="001D1E7D" w:rsidP="00C620DE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53" w:type="dxa"/>
          </w:tcPr>
          <w:p w14:paraId="552ADDD9" w14:textId="77777777" w:rsidR="001D1E7D" w:rsidRPr="00BA5495" w:rsidRDefault="001D1E7D" w:rsidP="00C620DE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688DA6B2" w14:textId="77777777" w:rsidR="001D1E7D" w:rsidRPr="00BA5495" w:rsidRDefault="001D1E7D" w:rsidP="00C620DE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1D40E4D7" w14:textId="77777777" w:rsidR="001D1E7D" w:rsidRPr="00BA5495" w:rsidRDefault="001D1E7D" w:rsidP="00C620DE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5D97CE57" w14:textId="77777777" w:rsidR="001D1E7D" w:rsidRPr="00BA5495" w:rsidRDefault="001D1E7D" w:rsidP="00C620DE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23D3CF53" w14:textId="77777777" w:rsidR="001D1E7D" w:rsidRPr="00BA5495" w:rsidRDefault="001D1E7D" w:rsidP="00C620DE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FC57653" w14:textId="77777777" w:rsidR="001D1E7D" w:rsidRPr="00BA5495" w:rsidRDefault="001D1E7D" w:rsidP="00C620DE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1D1E7D" w:rsidRPr="00BA5495" w14:paraId="38B6CC29" w14:textId="77777777" w:rsidTr="00C620DE">
        <w:trPr>
          <w:trHeight w:val="759"/>
        </w:trPr>
        <w:tc>
          <w:tcPr>
            <w:tcW w:w="845" w:type="dxa"/>
          </w:tcPr>
          <w:p w14:paraId="66326608" w14:textId="77777777" w:rsidR="001D1E7D" w:rsidRPr="00BA5495" w:rsidRDefault="001D1E7D" w:rsidP="00C620DE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36813A84" w14:textId="77777777" w:rsidR="001D1E7D" w:rsidRPr="00BA5495" w:rsidRDefault="001D1E7D" w:rsidP="00C620DE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16AEAC3A" w14:textId="77777777" w:rsidR="001D1E7D" w:rsidRPr="00BA5495" w:rsidRDefault="001D1E7D" w:rsidP="00C620DE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4611F17B" w14:textId="77777777" w:rsidR="001D1E7D" w:rsidRPr="00BA5495" w:rsidRDefault="001D1E7D" w:rsidP="00C620DE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3969CF4E" w14:textId="77777777" w:rsidR="001D1E7D" w:rsidRPr="00BA5495" w:rsidRDefault="001D1E7D" w:rsidP="00C620DE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2B42B216" w14:textId="77777777" w:rsidR="001D1E7D" w:rsidRPr="00BA5495" w:rsidRDefault="001D1E7D" w:rsidP="00C620DE">
            <w:pPr>
              <w:pStyle w:val="BodyText"/>
              <w:jc w:val="center"/>
              <w:rPr>
                <w:szCs w:val="24"/>
              </w:rPr>
            </w:pPr>
          </w:p>
        </w:tc>
      </w:tr>
      <w:tr w:rsidR="001D1E7D" w:rsidRPr="00BA5495" w14:paraId="062495BE" w14:textId="77777777" w:rsidTr="00C620DE">
        <w:trPr>
          <w:trHeight w:val="759"/>
        </w:trPr>
        <w:tc>
          <w:tcPr>
            <w:tcW w:w="845" w:type="dxa"/>
          </w:tcPr>
          <w:p w14:paraId="57C31663" w14:textId="77777777" w:rsidR="001D1E7D" w:rsidRPr="00BA5495" w:rsidRDefault="001D1E7D" w:rsidP="00C620DE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723EB778" w14:textId="77777777" w:rsidR="001D1E7D" w:rsidRPr="00BA5495" w:rsidRDefault="001D1E7D" w:rsidP="00C620DE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6B1158D3" w14:textId="77777777" w:rsidR="001D1E7D" w:rsidRPr="00BA5495" w:rsidRDefault="001D1E7D" w:rsidP="00C620DE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13897597" w14:textId="77777777" w:rsidR="001D1E7D" w:rsidRPr="00BA5495" w:rsidRDefault="001D1E7D" w:rsidP="00C620DE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1B70DABB" w14:textId="77777777" w:rsidR="001D1E7D" w:rsidRPr="00BA5495" w:rsidRDefault="001D1E7D" w:rsidP="00C620DE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5383E63D" w14:textId="77777777" w:rsidR="001D1E7D" w:rsidRPr="00BA5495" w:rsidRDefault="001D1E7D" w:rsidP="00C620DE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5C27A5F0" w14:textId="77777777" w:rsidR="0077049C" w:rsidRDefault="0077049C" w:rsidP="001F3460">
      <w:pPr>
        <w:pStyle w:val="BodyText"/>
        <w:rPr>
          <w:b/>
          <w:bCs/>
          <w:sz w:val="36"/>
          <w:szCs w:val="36"/>
          <w:u w:val="single"/>
        </w:rPr>
      </w:pPr>
    </w:p>
    <w:p w14:paraId="0A0FBC9B" w14:textId="6EE4D761" w:rsidR="001F3460" w:rsidRDefault="008E011A" w:rsidP="001F3460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4</w:t>
      </w:r>
      <w:r w:rsidRPr="00BA5495">
        <w:rPr>
          <w:b/>
          <w:bCs/>
          <w:sz w:val="36"/>
          <w:szCs w:val="36"/>
          <w:u w:val="single"/>
        </w:rPr>
        <w:t>:</w:t>
      </w:r>
      <w:r w:rsidR="001F3460" w:rsidRPr="001F3460">
        <w:rPr>
          <w:b/>
          <w:bCs/>
          <w:sz w:val="32"/>
          <w:szCs w:val="32"/>
        </w:rPr>
        <w:t xml:space="preserve"> </w:t>
      </w:r>
    </w:p>
    <w:p w14:paraId="18C32ED9" w14:textId="77777777" w:rsidR="001F3460" w:rsidRDefault="001F3460" w:rsidP="001F3460">
      <w:pPr>
        <w:pStyle w:val="BodyText"/>
        <w:rPr>
          <w:bCs/>
          <w:szCs w:val="24"/>
        </w:rPr>
      </w:pPr>
      <w:r w:rsidRPr="001F3460">
        <w:t>Decodes a byte array from Base64 format.</w:t>
      </w:r>
      <w:r w:rsidRPr="001F3460">
        <w:rPr>
          <w:bCs/>
          <w:szCs w:val="24"/>
        </w:rPr>
        <w:t xml:space="preserve"> </w:t>
      </w:r>
    </w:p>
    <w:p w14:paraId="29C4213F" w14:textId="2DD3E7C0" w:rsidR="008E011A" w:rsidRPr="001F3460" w:rsidRDefault="001F3460" w:rsidP="008E011A">
      <w:pPr>
        <w:pStyle w:val="BodyText"/>
        <w:rPr>
          <w:bCs/>
          <w:szCs w:val="24"/>
        </w:rPr>
      </w:pPr>
      <w:r>
        <w:rPr>
          <w:bCs/>
          <w:szCs w:val="24"/>
        </w:rPr>
        <w:t>Note: map2[] table is populated in another constructor function.</w:t>
      </w:r>
    </w:p>
    <w:p w14:paraId="4C034896" w14:textId="11DB86ED" w:rsidR="001F3460" w:rsidRPr="001F3460" w:rsidRDefault="008E011A" w:rsidP="001F3460">
      <w:pPr>
        <w:pStyle w:val="BodyText"/>
        <w:rPr>
          <w:bCs/>
          <w:szCs w:val="24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3EB2EE22" w14:textId="35046EEC" w:rsidR="001F3460" w:rsidRPr="001F3460" w:rsidRDefault="001F3460" w:rsidP="001F3460">
      <w:r w:rsidRPr="001F3460">
        <w:t>timesheet-master\src\main\java\timeSheet\util\properties\Base64Coder.java</w:t>
      </w:r>
    </w:p>
    <w:p w14:paraId="74DB1BCB" w14:textId="6D43ADC7" w:rsidR="008E011A" w:rsidRPr="00BA5495" w:rsidRDefault="001F3460" w:rsidP="008E011A">
      <w:pPr>
        <w:pStyle w:val="BodyText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86EA2A7" wp14:editId="622DA1E4">
            <wp:extent cx="5523739" cy="3177540"/>
            <wp:effectExtent l="0" t="0" r="127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53887" cy="319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4298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14F580D6" w14:textId="5FCB955E" w:rsidR="008E011A" w:rsidRPr="00BA5495" w:rsidRDefault="00AC18C7" w:rsidP="001F3460">
      <w:pPr>
        <w:pStyle w:val="BodyText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02E2465" wp14:editId="27155D0F">
            <wp:extent cx="4672330" cy="88639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unc2_decod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330" cy="886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936E" w14:textId="65F19FF9" w:rsidR="006E6AC9" w:rsidRDefault="008E011A" w:rsidP="006E6AC9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Statement Coverage:</w:t>
      </w:r>
    </w:p>
    <w:p w14:paraId="0192FB16" w14:textId="7EB7367B" w:rsidR="006E6AC9" w:rsidRPr="006E6AC9" w:rsidRDefault="006E6AC9" w:rsidP="006E6AC9">
      <w:pPr>
        <w:pStyle w:val="BodyText"/>
        <w:rPr>
          <w:b/>
          <w:bCs/>
          <w:sz w:val="32"/>
          <w:szCs w:val="32"/>
        </w:rPr>
      </w:pPr>
      <w:r>
        <w:t>Exception cases are not covered under sir’s guidance.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7"/>
        <w:gridCol w:w="1321"/>
        <w:gridCol w:w="1762"/>
        <w:gridCol w:w="1186"/>
        <w:gridCol w:w="2480"/>
      </w:tblGrid>
      <w:tr w:rsidR="008E011A" w:rsidRPr="00BA5495" w14:paraId="037F7B9D" w14:textId="77777777" w:rsidTr="00616C3B">
        <w:trPr>
          <w:trHeight w:val="759"/>
        </w:trPr>
        <w:tc>
          <w:tcPr>
            <w:tcW w:w="846" w:type="dxa"/>
          </w:tcPr>
          <w:p w14:paraId="551198EB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1F2453ED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4FB47BCB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59FE0CA3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0237A6A8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2C011B8D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18AC39F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3341CF07" w14:textId="77777777" w:rsidTr="00616C3B">
        <w:trPr>
          <w:trHeight w:val="759"/>
        </w:trPr>
        <w:tc>
          <w:tcPr>
            <w:tcW w:w="846" w:type="dxa"/>
          </w:tcPr>
          <w:p w14:paraId="4CB5E923" w14:textId="3175F882" w:rsidR="008E011A" w:rsidRPr="00BA5495" w:rsidRDefault="001F3460" w:rsidP="00616C3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84" w:type="dxa"/>
          </w:tcPr>
          <w:p w14:paraId="1E7B82B3" w14:textId="77777777" w:rsidR="008E011A" w:rsidRDefault="001F3460" w:rsidP="001F3460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E5655A">
              <w:rPr>
                <w:szCs w:val="24"/>
              </w:rPr>
              <w:t>QUJD</w:t>
            </w:r>
            <w:r>
              <w:rPr>
                <w:szCs w:val="24"/>
              </w:rPr>
              <w:t>’</w:t>
            </w:r>
          </w:p>
          <w:p w14:paraId="53E2A959" w14:textId="77777777" w:rsidR="001F3460" w:rsidRDefault="001F3460" w:rsidP="001F3460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iOff = 0</w:t>
            </w:r>
          </w:p>
          <w:p w14:paraId="79BDB8E8" w14:textId="1121D002" w:rsidR="001F3460" w:rsidRPr="00BA5495" w:rsidRDefault="001F3460" w:rsidP="001F3460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iLen = 4</w:t>
            </w:r>
          </w:p>
        </w:tc>
        <w:tc>
          <w:tcPr>
            <w:tcW w:w="1334" w:type="dxa"/>
          </w:tcPr>
          <w:p w14:paraId="7E6B8A46" w14:textId="7B1D4DD1" w:rsidR="008E011A" w:rsidRPr="00BA5495" w:rsidRDefault="001F3460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783" w:type="dxa"/>
          </w:tcPr>
          <w:p w14:paraId="7EA49224" w14:textId="127DC9AE" w:rsidR="008E011A" w:rsidRPr="00BA5495" w:rsidRDefault="001F3460" w:rsidP="001F346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119" w:type="dxa"/>
          </w:tcPr>
          <w:p w14:paraId="0A8772E1" w14:textId="14B19AA0" w:rsidR="008E011A" w:rsidRPr="00BA5495" w:rsidRDefault="001F3460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094EE8B3" w14:textId="444D74A9" w:rsidR="008E011A" w:rsidRPr="00BA5495" w:rsidRDefault="006E6AC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No padding</w:t>
            </w:r>
          </w:p>
        </w:tc>
      </w:tr>
      <w:tr w:rsidR="008E011A" w:rsidRPr="00BA5495" w14:paraId="53FDA773" w14:textId="77777777" w:rsidTr="00616C3B">
        <w:trPr>
          <w:trHeight w:val="759"/>
        </w:trPr>
        <w:tc>
          <w:tcPr>
            <w:tcW w:w="846" w:type="dxa"/>
          </w:tcPr>
          <w:p w14:paraId="7EB01BA0" w14:textId="1ADEC8B0" w:rsidR="008E011A" w:rsidRPr="00BA5495" w:rsidRDefault="006E6AC9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84" w:type="dxa"/>
          </w:tcPr>
          <w:p w14:paraId="04AACA45" w14:textId="77777777" w:rsidR="008E011A" w:rsidRDefault="006E6AC9" w:rsidP="006E6AC9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6E6AC9">
              <w:rPr>
                <w:szCs w:val="24"/>
              </w:rPr>
              <w:t>QQ==</w:t>
            </w:r>
            <w:r>
              <w:rPr>
                <w:szCs w:val="24"/>
              </w:rPr>
              <w:t>’</w:t>
            </w:r>
          </w:p>
          <w:p w14:paraId="147F9149" w14:textId="77777777" w:rsidR="006E6AC9" w:rsidRDefault="006E6AC9" w:rsidP="006E6AC9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iOff = 0</w:t>
            </w:r>
          </w:p>
          <w:p w14:paraId="4520D265" w14:textId="2237CF7A" w:rsidR="006E6AC9" w:rsidRPr="00BA5495" w:rsidRDefault="006E6AC9" w:rsidP="006E6AC9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iLen = 4</w:t>
            </w:r>
          </w:p>
        </w:tc>
        <w:tc>
          <w:tcPr>
            <w:tcW w:w="1334" w:type="dxa"/>
          </w:tcPr>
          <w:p w14:paraId="17343D8B" w14:textId="64F60C75" w:rsidR="008E011A" w:rsidRPr="00BA5495" w:rsidRDefault="006E6AC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783" w:type="dxa"/>
          </w:tcPr>
          <w:p w14:paraId="4A29B099" w14:textId="306E0902" w:rsidR="008E011A" w:rsidRPr="00BA5495" w:rsidRDefault="006E6AC9" w:rsidP="001F346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119" w:type="dxa"/>
          </w:tcPr>
          <w:p w14:paraId="3C68B2C7" w14:textId="5A0DC893" w:rsidR="008E011A" w:rsidRPr="00BA5495" w:rsidRDefault="006E6AC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179F43ED" w14:textId="7D66EFD1" w:rsidR="008E011A" w:rsidRPr="00BA5495" w:rsidRDefault="006E6AC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Padded with ==</w:t>
            </w:r>
          </w:p>
        </w:tc>
      </w:tr>
    </w:tbl>
    <w:p w14:paraId="450DC423" w14:textId="7CF5654C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3C2A58FE" w14:textId="77777777" w:rsidR="008E011A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p w14:paraId="55B2156E" w14:textId="2BECEF02" w:rsidR="006E6AC9" w:rsidRPr="00BA5495" w:rsidRDefault="006E6AC9" w:rsidP="008E011A">
      <w:pPr>
        <w:pStyle w:val="BodyText"/>
        <w:rPr>
          <w:b/>
          <w:bCs/>
          <w:sz w:val="32"/>
          <w:szCs w:val="32"/>
        </w:rPr>
      </w:pPr>
      <w:r>
        <w:t>Exception cases are not covered under sir’s guidance.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6"/>
        <w:gridCol w:w="1321"/>
        <w:gridCol w:w="1763"/>
        <w:gridCol w:w="1186"/>
        <w:gridCol w:w="2480"/>
      </w:tblGrid>
      <w:tr w:rsidR="008E011A" w:rsidRPr="00BA5495" w14:paraId="14240C60" w14:textId="77777777" w:rsidTr="006E6AC9">
        <w:trPr>
          <w:trHeight w:val="759"/>
        </w:trPr>
        <w:tc>
          <w:tcPr>
            <w:tcW w:w="845" w:type="dxa"/>
          </w:tcPr>
          <w:p w14:paraId="3FA4DFC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6" w:type="dxa"/>
          </w:tcPr>
          <w:p w14:paraId="332A2838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1" w:type="dxa"/>
          </w:tcPr>
          <w:p w14:paraId="7355AC08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3" w:type="dxa"/>
          </w:tcPr>
          <w:p w14:paraId="38B597E2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29907F03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0" w:type="dxa"/>
          </w:tcPr>
          <w:p w14:paraId="27655BA0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678D22D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6E6AC9" w:rsidRPr="00BA5495" w14:paraId="6554373A" w14:textId="77777777" w:rsidTr="006E6AC9">
        <w:trPr>
          <w:trHeight w:val="759"/>
        </w:trPr>
        <w:tc>
          <w:tcPr>
            <w:tcW w:w="845" w:type="dxa"/>
          </w:tcPr>
          <w:p w14:paraId="45FB7473" w14:textId="1290B935" w:rsidR="006E6AC9" w:rsidRPr="00BA5495" w:rsidRDefault="006E6AC9" w:rsidP="006E6AC9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6" w:type="dxa"/>
          </w:tcPr>
          <w:p w14:paraId="3A4438F8" w14:textId="77777777" w:rsidR="006E6AC9" w:rsidRDefault="006E6AC9" w:rsidP="006E6AC9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E5655A">
              <w:rPr>
                <w:szCs w:val="24"/>
              </w:rPr>
              <w:t>QUJD</w:t>
            </w:r>
            <w:r>
              <w:rPr>
                <w:szCs w:val="24"/>
              </w:rPr>
              <w:t>’</w:t>
            </w:r>
          </w:p>
          <w:p w14:paraId="664A4933" w14:textId="77777777" w:rsidR="006E6AC9" w:rsidRDefault="006E6AC9" w:rsidP="006E6AC9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iOff = 0</w:t>
            </w:r>
          </w:p>
          <w:p w14:paraId="5AAF34BF" w14:textId="4AE711D4" w:rsidR="006E6AC9" w:rsidRPr="00BA5495" w:rsidRDefault="006E6AC9" w:rsidP="006E6AC9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iLen = 4</w:t>
            </w:r>
          </w:p>
        </w:tc>
        <w:tc>
          <w:tcPr>
            <w:tcW w:w="1321" w:type="dxa"/>
          </w:tcPr>
          <w:p w14:paraId="0E875C7B" w14:textId="2EEA6C94" w:rsidR="006E6AC9" w:rsidRPr="00BA5495" w:rsidRDefault="006E6AC9" w:rsidP="006E6AC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763" w:type="dxa"/>
          </w:tcPr>
          <w:p w14:paraId="79F38D08" w14:textId="234B3EA9" w:rsidR="006E6AC9" w:rsidRPr="00BA5495" w:rsidRDefault="006E6AC9" w:rsidP="006E6AC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186" w:type="dxa"/>
          </w:tcPr>
          <w:p w14:paraId="0F766E82" w14:textId="5CFD4FC5" w:rsidR="006E6AC9" w:rsidRPr="00BA5495" w:rsidRDefault="00BD70C1" w:rsidP="006E6AC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4D7A3BC8" w14:textId="12FCC47B" w:rsidR="006E6AC9" w:rsidRPr="00BA5495" w:rsidRDefault="006E6AC9" w:rsidP="006E6AC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109F, 115TF, 118T, 119T, </w:t>
            </w:r>
            <w:r w:rsidR="00BD70C1">
              <w:rPr>
                <w:szCs w:val="24"/>
              </w:rPr>
              <w:t>132T, 133T</w:t>
            </w:r>
          </w:p>
        </w:tc>
      </w:tr>
      <w:tr w:rsidR="00BD70C1" w:rsidRPr="00BA5495" w14:paraId="18788390" w14:textId="77777777" w:rsidTr="006E6AC9">
        <w:trPr>
          <w:trHeight w:val="759"/>
        </w:trPr>
        <w:tc>
          <w:tcPr>
            <w:tcW w:w="845" w:type="dxa"/>
          </w:tcPr>
          <w:p w14:paraId="6AD7A886" w14:textId="774794CE" w:rsidR="00BD70C1" w:rsidRPr="00BA5495" w:rsidRDefault="00BD70C1" w:rsidP="00BD70C1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6" w:type="dxa"/>
          </w:tcPr>
          <w:p w14:paraId="67E03017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6E6AC9">
              <w:rPr>
                <w:szCs w:val="24"/>
              </w:rPr>
              <w:t>QQ==</w:t>
            </w:r>
            <w:r>
              <w:rPr>
                <w:szCs w:val="24"/>
              </w:rPr>
              <w:t>’</w:t>
            </w:r>
          </w:p>
          <w:p w14:paraId="1EA1BF6B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iOff = 0</w:t>
            </w:r>
          </w:p>
          <w:p w14:paraId="6E691191" w14:textId="3E393646" w:rsidR="00BD70C1" w:rsidRPr="00BA5495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iLen = 4</w:t>
            </w:r>
          </w:p>
        </w:tc>
        <w:tc>
          <w:tcPr>
            <w:tcW w:w="1321" w:type="dxa"/>
          </w:tcPr>
          <w:p w14:paraId="4FD3CF4D" w14:textId="33E4036E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763" w:type="dxa"/>
          </w:tcPr>
          <w:p w14:paraId="0BC49EE8" w14:textId="4D64714C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186" w:type="dxa"/>
          </w:tcPr>
          <w:p w14:paraId="1110ED45" w14:textId="501D0D06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516B3261" w14:textId="3BEFA468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109TF, 115TF, 118F, 119F, 132F, 133F</w:t>
            </w:r>
          </w:p>
        </w:tc>
      </w:tr>
    </w:tbl>
    <w:p w14:paraId="625BFA5C" w14:textId="77777777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7DA08D76" w14:textId="77777777" w:rsidR="008E011A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p w14:paraId="3B99F598" w14:textId="1C6FA834" w:rsidR="006E6AC9" w:rsidRPr="00BA5495" w:rsidRDefault="006E6AC9" w:rsidP="008E011A">
      <w:pPr>
        <w:pStyle w:val="BodyText"/>
        <w:rPr>
          <w:b/>
          <w:bCs/>
          <w:sz w:val="32"/>
          <w:szCs w:val="32"/>
        </w:rPr>
      </w:pPr>
      <w:r>
        <w:t>Exception cases are not covered under sir’s guidance.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6C7ABC69" w14:textId="77777777" w:rsidTr="00BD70C1">
        <w:trPr>
          <w:trHeight w:val="759"/>
        </w:trPr>
        <w:tc>
          <w:tcPr>
            <w:tcW w:w="845" w:type="dxa"/>
          </w:tcPr>
          <w:p w14:paraId="135FD33E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5E37B03D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1970EF47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1C98257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13E27305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7163350B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5F6E9F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BD70C1" w:rsidRPr="00BA5495" w14:paraId="0255E3DD" w14:textId="77777777" w:rsidTr="00BD70C1">
        <w:trPr>
          <w:trHeight w:val="759"/>
        </w:trPr>
        <w:tc>
          <w:tcPr>
            <w:tcW w:w="845" w:type="dxa"/>
          </w:tcPr>
          <w:p w14:paraId="13D6CDCD" w14:textId="0D65B8ED" w:rsidR="00BD70C1" w:rsidRDefault="00BD70C1" w:rsidP="00BD70C1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47E2CCDB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E5655A">
              <w:rPr>
                <w:szCs w:val="24"/>
              </w:rPr>
              <w:t>QUJD</w:t>
            </w:r>
            <w:r>
              <w:rPr>
                <w:szCs w:val="24"/>
              </w:rPr>
              <w:t>’</w:t>
            </w:r>
          </w:p>
          <w:p w14:paraId="62D9D482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iOff = 0</w:t>
            </w:r>
          </w:p>
          <w:p w14:paraId="32A1E519" w14:textId="6896BE5F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iLen = 0</w:t>
            </w:r>
          </w:p>
        </w:tc>
        <w:tc>
          <w:tcPr>
            <w:tcW w:w="1322" w:type="dxa"/>
          </w:tcPr>
          <w:p w14:paraId="07DECFB2" w14:textId="23DBFC19" w:rsidR="00BD70C1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Empty String</w:t>
            </w:r>
          </w:p>
        </w:tc>
        <w:tc>
          <w:tcPr>
            <w:tcW w:w="1764" w:type="dxa"/>
          </w:tcPr>
          <w:p w14:paraId="09D28A74" w14:textId="6ABB4506" w:rsidR="00BD70C1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Empty String</w:t>
            </w:r>
          </w:p>
        </w:tc>
        <w:tc>
          <w:tcPr>
            <w:tcW w:w="1186" w:type="dxa"/>
          </w:tcPr>
          <w:p w14:paraId="6D162CC0" w14:textId="23A94B92" w:rsidR="00BD70C1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06BFACD4" w14:textId="394F4811" w:rsidR="00BD70C1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109aF, 115F</w:t>
            </w:r>
          </w:p>
        </w:tc>
      </w:tr>
      <w:tr w:rsidR="00BD70C1" w:rsidRPr="00BA5495" w14:paraId="2559EFE8" w14:textId="77777777" w:rsidTr="00BD70C1">
        <w:trPr>
          <w:trHeight w:val="759"/>
        </w:trPr>
        <w:tc>
          <w:tcPr>
            <w:tcW w:w="845" w:type="dxa"/>
          </w:tcPr>
          <w:p w14:paraId="3B9B08DF" w14:textId="27815FBF" w:rsidR="00BD70C1" w:rsidRPr="00BA5495" w:rsidRDefault="00BD70C1" w:rsidP="00BD70C1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2</w:t>
            </w:r>
          </w:p>
        </w:tc>
        <w:tc>
          <w:tcPr>
            <w:tcW w:w="1753" w:type="dxa"/>
          </w:tcPr>
          <w:p w14:paraId="23E52B44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E5655A">
              <w:rPr>
                <w:szCs w:val="24"/>
              </w:rPr>
              <w:t>QUJD</w:t>
            </w:r>
            <w:r>
              <w:rPr>
                <w:szCs w:val="24"/>
              </w:rPr>
              <w:t>’</w:t>
            </w:r>
          </w:p>
          <w:p w14:paraId="29B99A8F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iOff = 0</w:t>
            </w:r>
          </w:p>
          <w:p w14:paraId="45B02F40" w14:textId="506B2508" w:rsidR="00BD70C1" w:rsidRPr="00BA5495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lastRenderedPageBreak/>
              <w:t>iLen = 4</w:t>
            </w:r>
          </w:p>
        </w:tc>
        <w:tc>
          <w:tcPr>
            <w:tcW w:w="1322" w:type="dxa"/>
          </w:tcPr>
          <w:p w14:paraId="131174BB" w14:textId="61347AC3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lastRenderedPageBreak/>
              <w:t>‘ABC’</w:t>
            </w:r>
          </w:p>
        </w:tc>
        <w:tc>
          <w:tcPr>
            <w:tcW w:w="1764" w:type="dxa"/>
          </w:tcPr>
          <w:p w14:paraId="1FB7F28B" w14:textId="35566461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186" w:type="dxa"/>
          </w:tcPr>
          <w:p w14:paraId="6EE07258" w14:textId="49B667EE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338F8E7C" w14:textId="4F0316C1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109aT, 109bF, 115TF, 118T, 119T, 132T, 133T</w:t>
            </w:r>
          </w:p>
        </w:tc>
      </w:tr>
      <w:tr w:rsidR="00BD70C1" w:rsidRPr="00BA5495" w14:paraId="5378C852" w14:textId="77777777" w:rsidTr="00BD70C1">
        <w:trPr>
          <w:trHeight w:val="759"/>
        </w:trPr>
        <w:tc>
          <w:tcPr>
            <w:tcW w:w="845" w:type="dxa"/>
          </w:tcPr>
          <w:p w14:paraId="06556E5A" w14:textId="085D5F8F" w:rsidR="00BD70C1" w:rsidRPr="00BA5495" w:rsidRDefault="00BD70C1" w:rsidP="00BD70C1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53" w:type="dxa"/>
          </w:tcPr>
          <w:p w14:paraId="3F7D594F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6E6AC9">
              <w:rPr>
                <w:szCs w:val="24"/>
              </w:rPr>
              <w:t>QQ==</w:t>
            </w:r>
            <w:r>
              <w:rPr>
                <w:szCs w:val="24"/>
              </w:rPr>
              <w:t>’</w:t>
            </w:r>
          </w:p>
          <w:p w14:paraId="46D7EFE2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iOff = 0</w:t>
            </w:r>
          </w:p>
          <w:p w14:paraId="167728B9" w14:textId="651A962E" w:rsidR="00BD70C1" w:rsidRPr="00BA5495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iLen = 4</w:t>
            </w:r>
          </w:p>
        </w:tc>
        <w:tc>
          <w:tcPr>
            <w:tcW w:w="1322" w:type="dxa"/>
          </w:tcPr>
          <w:p w14:paraId="7461F342" w14:textId="4C509CB2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764" w:type="dxa"/>
          </w:tcPr>
          <w:p w14:paraId="6CBE11B3" w14:textId="4B9838B9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186" w:type="dxa"/>
          </w:tcPr>
          <w:p w14:paraId="52BA016D" w14:textId="01B0C617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44D5A71C" w14:textId="18EB1FF1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109aT, 109bTF, 115TF, 118F, 119F, 132F, 133F</w:t>
            </w:r>
          </w:p>
        </w:tc>
      </w:tr>
    </w:tbl>
    <w:p w14:paraId="77022EA3" w14:textId="2F4EDDE4" w:rsidR="008E011A" w:rsidRDefault="008E011A" w:rsidP="00D630F1">
      <w:pPr>
        <w:pStyle w:val="BodyText"/>
        <w:rPr>
          <w:rFonts w:cstheme="majorBidi"/>
        </w:rPr>
      </w:pPr>
    </w:p>
    <w:p w14:paraId="374EE623" w14:textId="77777777" w:rsidR="002E11DB" w:rsidRPr="00BA5495" w:rsidRDefault="002E11DB" w:rsidP="002E11D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Boundary Interior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2E11DB" w:rsidRPr="00BA5495" w14:paraId="4199E422" w14:textId="77777777" w:rsidTr="00BC0AAD">
        <w:trPr>
          <w:trHeight w:val="759"/>
        </w:trPr>
        <w:tc>
          <w:tcPr>
            <w:tcW w:w="845" w:type="dxa"/>
          </w:tcPr>
          <w:p w14:paraId="68DFAB59" w14:textId="77777777" w:rsidR="002E11DB" w:rsidRPr="00BA5495" w:rsidRDefault="002E11DB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67BD5EFB" w14:textId="77777777" w:rsidR="002E11DB" w:rsidRPr="00BA5495" w:rsidRDefault="002E11DB" w:rsidP="00BC0AAD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66F1A15E" w14:textId="77777777" w:rsidR="002E11DB" w:rsidRPr="00BA5495" w:rsidRDefault="002E11DB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5EC87959" w14:textId="77777777" w:rsidR="002E11DB" w:rsidRPr="00BA5495" w:rsidRDefault="002E11DB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4BE4423E" w14:textId="77777777" w:rsidR="002E11DB" w:rsidRPr="00BA5495" w:rsidRDefault="002E11DB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0ECE287B" w14:textId="77777777" w:rsidR="002E11DB" w:rsidRPr="00BA5495" w:rsidRDefault="002E11DB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15F3B600" w14:textId="77777777" w:rsidR="002E11DB" w:rsidRPr="00BA5495" w:rsidRDefault="002E11DB" w:rsidP="00BC0AAD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2E11DB" w:rsidRPr="00BA5495" w14:paraId="7C723443" w14:textId="77777777" w:rsidTr="00BC0AAD">
        <w:trPr>
          <w:trHeight w:val="759"/>
        </w:trPr>
        <w:tc>
          <w:tcPr>
            <w:tcW w:w="845" w:type="dxa"/>
          </w:tcPr>
          <w:p w14:paraId="47D1C6CA" w14:textId="77777777" w:rsidR="002E11DB" w:rsidRPr="00BA5495" w:rsidRDefault="002E11DB" w:rsidP="00BC0AAD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55C41670" w14:textId="77777777" w:rsidR="002E11DB" w:rsidRPr="00BA5495" w:rsidRDefault="002E11DB" w:rsidP="00BC0AAD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5E9DA578" w14:textId="77777777" w:rsidR="002E11DB" w:rsidRPr="00BA5495" w:rsidRDefault="002E11DB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60E1E42D" w14:textId="77777777" w:rsidR="002E11DB" w:rsidRPr="00BA5495" w:rsidRDefault="002E11DB" w:rsidP="00BC0AAD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54FB8EA7" w14:textId="77777777" w:rsidR="002E11DB" w:rsidRPr="00BA5495" w:rsidRDefault="002E11DB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519C839E" w14:textId="77777777" w:rsidR="002E11DB" w:rsidRPr="00BA5495" w:rsidRDefault="002E11DB" w:rsidP="00BC0AAD">
            <w:pPr>
              <w:pStyle w:val="BodyText"/>
              <w:jc w:val="center"/>
              <w:rPr>
                <w:szCs w:val="24"/>
              </w:rPr>
            </w:pPr>
          </w:p>
        </w:tc>
      </w:tr>
      <w:tr w:rsidR="002E11DB" w:rsidRPr="00BA5495" w14:paraId="4C687CB1" w14:textId="77777777" w:rsidTr="00BC0AAD">
        <w:trPr>
          <w:trHeight w:val="759"/>
        </w:trPr>
        <w:tc>
          <w:tcPr>
            <w:tcW w:w="845" w:type="dxa"/>
          </w:tcPr>
          <w:p w14:paraId="444BF5CF" w14:textId="77777777" w:rsidR="002E11DB" w:rsidRPr="00BA5495" w:rsidRDefault="002E11DB" w:rsidP="00BC0AA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3121EFA0" w14:textId="77777777" w:rsidR="002E11DB" w:rsidRPr="00BA5495" w:rsidRDefault="002E11DB" w:rsidP="00BC0AAD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7DF29667" w14:textId="77777777" w:rsidR="002E11DB" w:rsidRPr="00BA5495" w:rsidRDefault="002E11DB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5E80DFFB" w14:textId="77777777" w:rsidR="002E11DB" w:rsidRPr="00BA5495" w:rsidRDefault="002E11DB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111D960D" w14:textId="77777777" w:rsidR="002E11DB" w:rsidRPr="00BA5495" w:rsidRDefault="002E11DB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3712197C" w14:textId="77777777" w:rsidR="002E11DB" w:rsidRPr="00BA5495" w:rsidRDefault="002E11DB" w:rsidP="00BC0AAD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5F84798D" w14:textId="77777777" w:rsidR="002E11DB" w:rsidRDefault="002E11DB" w:rsidP="002E11DB">
      <w:pPr>
        <w:pStyle w:val="BodyText"/>
        <w:rPr>
          <w:b/>
          <w:bCs/>
          <w:sz w:val="36"/>
          <w:szCs w:val="36"/>
          <w:u w:val="single"/>
        </w:rPr>
      </w:pPr>
    </w:p>
    <w:p w14:paraId="7837FB99" w14:textId="77777777" w:rsidR="002E11DB" w:rsidRPr="00BA5495" w:rsidRDefault="002E11DB" w:rsidP="002E11D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Loop Boundary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2E11DB" w:rsidRPr="00BA5495" w14:paraId="4C84CB8E" w14:textId="77777777" w:rsidTr="00BC0AAD">
        <w:trPr>
          <w:trHeight w:val="759"/>
        </w:trPr>
        <w:tc>
          <w:tcPr>
            <w:tcW w:w="845" w:type="dxa"/>
          </w:tcPr>
          <w:p w14:paraId="16BC1392" w14:textId="77777777" w:rsidR="002E11DB" w:rsidRPr="00BA5495" w:rsidRDefault="002E11DB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48478C99" w14:textId="77777777" w:rsidR="002E11DB" w:rsidRPr="00BA5495" w:rsidRDefault="002E11DB" w:rsidP="00BC0AAD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7BE9AB23" w14:textId="77777777" w:rsidR="002E11DB" w:rsidRPr="00BA5495" w:rsidRDefault="002E11DB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4E574A96" w14:textId="77777777" w:rsidR="002E11DB" w:rsidRPr="00BA5495" w:rsidRDefault="002E11DB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05D5337D" w14:textId="77777777" w:rsidR="002E11DB" w:rsidRPr="00BA5495" w:rsidRDefault="002E11DB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5F24F177" w14:textId="77777777" w:rsidR="002E11DB" w:rsidRPr="00BA5495" w:rsidRDefault="002E11DB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7503EC5" w14:textId="77777777" w:rsidR="002E11DB" w:rsidRPr="00BA5495" w:rsidRDefault="002E11DB" w:rsidP="00BC0AAD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2E11DB" w:rsidRPr="00BA5495" w14:paraId="57820C77" w14:textId="77777777" w:rsidTr="00BC0AAD">
        <w:trPr>
          <w:trHeight w:val="759"/>
        </w:trPr>
        <w:tc>
          <w:tcPr>
            <w:tcW w:w="845" w:type="dxa"/>
          </w:tcPr>
          <w:p w14:paraId="1D81E513" w14:textId="77777777" w:rsidR="002E11DB" w:rsidRPr="00BA5495" w:rsidRDefault="002E11DB" w:rsidP="00BC0AAD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1B3DBF41" w14:textId="77777777" w:rsidR="002E11DB" w:rsidRPr="00BA5495" w:rsidRDefault="002E11DB" w:rsidP="00BC0AAD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2ADEE0AE" w14:textId="77777777" w:rsidR="002E11DB" w:rsidRPr="00BA5495" w:rsidRDefault="002E11DB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435E324D" w14:textId="77777777" w:rsidR="002E11DB" w:rsidRPr="00BA5495" w:rsidRDefault="002E11DB" w:rsidP="00BC0AAD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0FBC8B91" w14:textId="77777777" w:rsidR="002E11DB" w:rsidRPr="00BA5495" w:rsidRDefault="002E11DB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4F42FA1D" w14:textId="77777777" w:rsidR="002E11DB" w:rsidRPr="00BA5495" w:rsidRDefault="002E11DB" w:rsidP="00BC0AAD">
            <w:pPr>
              <w:pStyle w:val="BodyText"/>
              <w:jc w:val="center"/>
              <w:rPr>
                <w:szCs w:val="24"/>
              </w:rPr>
            </w:pPr>
          </w:p>
        </w:tc>
      </w:tr>
      <w:tr w:rsidR="002E11DB" w:rsidRPr="00BA5495" w14:paraId="61911CF9" w14:textId="77777777" w:rsidTr="00BC0AAD">
        <w:trPr>
          <w:trHeight w:val="759"/>
        </w:trPr>
        <w:tc>
          <w:tcPr>
            <w:tcW w:w="845" w:type="dxa"/>
          </w:tcPr>
          <w:p w14:paraId="33251A95" w14:textId="77777777" w:rsidR="002E11DB" w:rsidRPr="00BA5495" w:rsidRDefault="002E11DB" w:rsidP="00BC0AA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31798871" w14:textId="77777777" w:rsidR="002E11DB" w:rsidRPr="00BA5495" w:rsidRDefault="002E11DB" w:rsidP="00BC0AAD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1E742760" w14:textId="77777777" w:rsidR="002E11DB" w:rsidRPr="00BA5495" w:rsidRDefault="002E11DB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69175CEC" w14:textId="77777777" w:rsidR="002E11DB" w:rsidRPr="00BA5495" w:rsidRDefault="002E11DB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4054BBC7" w14:textId="77777777" w:rsidR="002E11DB" w:rsidRPr="00BA5495" w:rsidRDefault="002E11DB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0DB4864E" w14:textId="77777777" w:rsidR="002E11DB" w:rsidRPr="00BA5495" w:rsidRDefault="002E11DB" w:rsidP="00BC0AAD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71176F8" w14:textId="77777777" w:rsidR="002E11DB" w:rsidRDefault="002E11DB" w:rsidP="002E11DB">
      <w:pPr>
        <w:pStyle w:val="BodyText"/>
        <w:rPr>
          <w:b/>
          <w:bCs/>
          <w:sz w:val="36"/>
          <w:szCs w:val="36"/>
          <w:u w:val="single"/>
        </w:rPr>
      </w:pPr>
    </w:p>
    <w:p w14:paraId="140DBAE6" w14:textId="77777777" w:rsidR="002E11DB" w:rsidRPr="00BA5495" w:rsidRDefault="002E11DB" w:rsidP="002E11D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Basis Path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2E11DB" w:rsidRPr="00BA5495" w14:paraId="296ED711" w14:textId="77777777" w:rsidTr="00BC0AAD">
        <w:trPr>
          <w:trHeight w:val="759"/>
        </w:trPr>
        <w:tc>
          <w:tcPr>
            <w:tcW w:w="845" w:type="dxa"/>
          </w:tcPr>
          <w:p w14:paraId="6DC7C2DF" w14:textId="77777777" w:rsidR="002E11DB" w:rsidRPr="00BA5495" w:rsidRDefault="002E11DB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238BE37E" w14:textId="77777777" w:rsidR="002E11DB" w:rsidRPr="00BA5495" w:rsidRDefault="002E11DB" w:rsidP="00BC0AAD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48A323A0" w14:textId="77777777" w:rsidR="002E11DB" w:rsidRPr="00BA5495" w:rsidRDefault="002E11DB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359A9C93" w14:textId="77777777" w:rsidR="002E11DB" w:rsidRPr="00BA5495" w:rsidRDefault="002E11DB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07757904" w14:textId="77777777" w:rsidR="002E11DB" w:rsidRPr="00BA5495" w:rsidRDefault="002E11DB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40B0381D" w14:textId="77777777" w:rsidR="002E11DB" w:rsidRPr="00BA5495" w:rsidRDefault="002E11DB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3658A13" w14:textId="77777777" w:rsidR="002E11DB" w:rsidRPr="00BA5495" w:rsidRDefault="002E11DB" w:rsidP="00BC0AAD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2E11DB" w:rsidRPr="00BA5495" w14:paraId="5AE083CF" w14:textId="77777777" w:rsidTr="00BC0AAD">
        <w:trPr>
          <w:trHeight w:val="759"/>
        </w:trPr>
        <w:tc>
          <w:tcPr>
            <w:tcW w:w="845" w:type="dxa"/>
          </w:tcPr>
          <w:p w14:paraId="1C3D6AB0" w14:textId="77777777" w:rsidR="002E11DB" w:rsidRPr="00BA5495" w:rsidRDefault="002E11DB" w:rsidP="00BC0AAD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7B32AEA9" w14:textId="77777777" w:rsidR="002E11DB" w:rsidRPr="00BA5495" w:rsidRDefault="002E11DB" w:rsidP="00BC0AAD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62638998" w14:textId="77777777" w:rsidR="002E11DB" w:rsidRPr="00BA5495" w:rsidRDefault="002E11DB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1FA28455" w14:textId="77777777" w:rsidR="002E11DB" w:rsidRPr="00BA5495" w:rsidRDefault="002E11DB" w:rsidP="00BC0AAD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38BB6AE0" w14:textId="77777777" w:rsidR="002E11DB" w:rsidRPr="00BA5495" w:rsidRDefault="002E11DB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08FFDD7C" w14:textId="77777777" w:rsidR="002E11DB" w:rsidRPr="00BA5495" w:rsidRDefault="002E11DB" w:rsidP="00BC0AAD">
            <w:pPr>
              <w:pStyle w:val="BodyText"/>
              <w:jc w:val="center"/>
              <w:rPr>
                <w:szCs w:val="24"/>
              </w:rPr>
            </w:pPr>
          </w:p>
        </w:tc>
      </w:tr>
      <w:tr w:rsidR="002E11DB" w:rsidRPr="00BA5495" w14:paraId="15E13CF0" w14:textId="77777777" w:rsidTr="00BC0AAD">
        <w:trPr>
          <w:trHeight w:val="759"/>
        </w:trPr>
        <w:tc>
          <w:tcPr>
            <w:tcW w:w="845" w:type="dxa"/>
          </w:tcPr>
          <w:p w14:paraId="722D8B04" w14:textId="77777777" w:rsidR="002E11DB" w:rsidRPr="00BA5495" w:rsidRDefault="002E11DB" w:rsidP="00BC0AA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583B0B18" w14:textId="77777777" w:rsidR="002E11DB" w:rsidRPr="00BA5495" w:rsidRDefault="002E11DB" w:rsidP="00BC0AAD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6C256E42" w14:textId="77777777" w:rsidR="002E11DB" w:rsidRPr="00BA5495" w:rsidRDefault="002E11DB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7303D24F" w14:textId="77777777" w:rsidR="002E11DB" w:rsidRPr="00BA5495" w:rsidRDefault="002E11DB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74A8161C" w14:textId="77777777" w:rsidR="002E11DB" w:rsidRPr="00BA5495" w:rsidRDefault="002E11DB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6F652249" w14:textId="77777777" w:rsidR="002E11DB" w:rsidRPr="00BA5495" w:rsidRDefault="002E11DB" w:rsidP="00BC0AAD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7FA3505C" w14:textId="77777777" w:rsidR="002E11DB" w:rsidRDefault="002E11DB" w:rsidP="00D630F1">
      <w:pPr>
        <w:pStyle w:val="BodyText"/>
        <w:rPr>
          <w:rFonts w:cstheme="majorBidi"/>
        </w:rPr>
      </w:pPr>
    </w:p>
    <w:p w14:paraId="1304B1F6" w14:textId="77777777" w:rsidR="001D1E7D" w:rsidRPr="000133B8" w:rsidRDefault="001D1E7D" w:rsidP="001D1E7D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 Flow Testing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76" w:type="dxa"/>
        <w:tblLayout w:type="fixed"/>
        <w:tblLook w:val="04A0" w:firstRow="1" w:lastRow="0" w:firstColumn="1" w:lastColumn="0" w:noHBand="0" w:noVBand="1"/>
      </w:tblPr>
      <w:tblGrid>
        <w:gridCol w:w="1118"/>
        <w:gridCol w:w="2419"/>
        <w:gridCol w:w="2419"/>
        <w:gridCol w:w="3420"/>
      </w:tblGrid>
      <w:tr w:rsidR="001D1E7D" w:rsidRPr="000155AE" w14:paraId="2C538225" w14:textId="77777777" w:rsidTr="00C620DE">
        <w:trPr>
          <w:trHeight w:val="444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62BF8AB" w14:textId="77777777" w:rsidR="001D1E7D" w:rsidRPr="000155AE" w:rsidRDefault="001D1E7D" w:rsidP="00C620DE">
            <w:pPr>
              <w:jc w:val="center"/>
              <w:rPr>
                <w:b/>
              </w:rPr>
            </w:pPr>
            <w:r w:rsidRPr="000155AE">
              <w:rPr>
                <w:b/>
              </w:rPr>
              <w:lastRenderedPageBreak/>
              <w:t>Variable #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FEF8AD7" w14:textId="77777777" w:rsidR="001D1E7D" w:rsidRPr="000155AE" w:rsidRDefault="001D1E7D" w:rsidP="00C620DE">
            <w:pPr>
              <w:jc w:val="center"/>
              <w:rPr>
                <w:b/>
              </w:rPr>
            </w:pPr>
            <w:r w:rsidRPr="000155AE">
              <w:rPr>
                <w:b/>
              </w:rPr>
              <w:t>Variable Name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3AE4853" w14:textId="77777777" w:rsidR="001D1E7D" w:rsidRPr="000155AE" w:rsidRDefault="001D1E7D" w:rsidP="00C620DE">
            <w:pPr>
              <w:jc w:val="center"/>
              <w:rPr>
                <w:b/>
              </w:rPr>
            </w:pPr>
            <w:r w:rsidRPr="000155AE">
              <w:rPr>
                <w:b/>
              </w:rPr>
              <w:t>Definitions</w:t>
            </w:r>
          </w:p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0197969" w14:textId="77777777" w:rsidR="001D1E7D" w:rsidRPr="000155AE" w:rsidRDefault="001D1E7D" w:rsidP="00C620DE">
            <w:pPr>
              <w:jc w:val="center"/>
              <w:rPr>
                <w:b/>
              </w:rPr>
            </w:pPr>
            <w:r w:rsidRPr="000155AE">
              <w:rPr>
                <w:b/>
              </w:rPr>
              <w:t>Uses</w:t>
            </w:r>
          </w:p>
        </w:tc>
      </w:tr>
      <w:tr w:rsidR="001D1E7D" w:rsidRPr="000155AE" w14:paraId="54E9D957" w14:textId="77777777" w:rsidTr="00C620DE">
        <w:trPr>
          <w:trHeight w:val="217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AB4867B" w14:textId="77777777" w:rsidR="001D1E7D" w:rsidRPr="000155AE" w:rsidRDefault="001D1E7D" w:rsidP="00C620DE">
            <w:r w:rsidRPr="000155AE">
              <w:t>1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A97E9A3" w14:textId="77777777" w:rsidR="001D1E7D" w:rsidRPr="000155AE" w:rsidRDefault="001D1E7D" w:rsidP="00C620DE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0EADA98" w14:textId="77777777" w:rsidR="001D1E7D" w:rsidRPr="000155AE" w:rsidRDefault="001D1E7D" w:rsidP="00C620DE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CD0E4E4" w14:textId="77777777" w:rsidR="001D1E7D" w:rsidRPr="000155AE" w:rsidRDefault="001D1E7D" w:rsidP="00C620DE"/>
        </w:tc>
      </w:tr>
      <w:tr w:rsidR="001D1E7D" w:rsidRPr="000155AE" w14:paraId="6FC97978" w14:textId="77777777" w:rsidTr="00C620DE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A43C8A1" w14:textId="77777777" w:rsidR="001D1E7D" w:rsidRPr="000155AE" w:rsidRDefault="001D1E7D" w:rsidP="00C620DE">
            <w:r w:rsidRPr="000155AE">
              <w:t>2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574A328" w14:textId="77777777" w:rsidR="001D1E7D" w:rsidRPr="000155AE" w:rsidRDefault="001D1E7D" w:rsidP="00C620DE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6A3E0C3" w14:textId="77777777" w:rsidR="001D1E7D" w:rsidRPr="000155AE" w:rsidRDefault="001D1E7D" w:rsidP="00C620DE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7F291A0" w14:textId="77777777" w:rsidR="001D1E7D" w:rsidRPr="000155AE" w:rsidRDefault="001D1E7D" w:rsidP="00C620DE"/>
        </w:tc>
      </w:tr>
      <w:tr w:rsidR="001D1E7D" w:rsidRPr="000155AE" w14:paraId="73263B6E" w14:textId="77777777" w:rsidTr="00C620DE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F45E256" w14:textId="77777777" w:rsidR="001D1E7D" w:rsidRPr="000155AE" w:rsidRDefault="001D1E7D" w:rsidP="00C620DE">
            <w:r w:rsidRPr="000155AE">
              <w:t>3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708CCE4" w14:textId="77777777" w:rsidR="001D1E7D" w:rsidRPr="000155AE" w:rsidRDefault="001D1E7D" w:rsidP="00C620DE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7A923E5" w14:textId="77777777" w:rsidR="001D1E7D" w:rsidRPr="000155AE" w:rsidRDefault="001D1E7D" w:rsidP="00C620DE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ED2AC3A" w14:textId="77777777" w:rsidR="001D1E7D" w:rsidRPr="000155AE" w:rsidRDefault="001D1E7D" w:rsidP="00C620DE"/>
        </w:tc>
      </w:tr>
    </w:tbl>
    <w:p w14:paraId="1CC2EFA9" w14:textId="77777777" w:rsidR="001D1E7D" w:rsidRPr="000155AE" w:rsidRDefault="001D1E7D" w:rsidP="001D1E7D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29" w:type="dxa"/>
        <w:tblLayout w:type="fixed"/>
        <w:tblLook w:val="04A0" w:firstRow="1" w:lastRow="0" w:firstColumn="1" w:lastColumn="0" w:noHBand="0" w:noVBand="1"/>
      </w:tblPr>
      <w:tblGrid>
        <w:gridCol w:w="1345"/>
        <w:gridCol w:w="4195"/>
        <w:gridCol w:w="3789"/>
      </w:tblGrid>
      <w:tr w:rsidR="001D1E7D" w:rsidRPr="000155AE" w14:paraId="0358BC26" w14:textId="77777777" w:rsidTr="00C620DE">
        <w:trPr>
          <w:trHeight w:val="382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D70F43E" w14:textId="77777777" w:rsidR="001D1E7D" w:rsidRPr="000155AE" w:rsidRDefault="001D1E7D" w:rsidP="00C620DE">
            <w:pPr>
              <w:jc w:val="center"/>
              <w:rPr>
                <w:b/>
              </w:rPr>
            </w:pPr>
            <w:r w:rsidRPr="000155AE">
              <w:rPr>
                <w:b/>
              </w:rPr>
              <w:t>Variable #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156E428" w14:textId="77777777" w:rsidR="001D1E7D" w:rsidRPr="000155AE" w:rsidRDefault="001D1E7D" w:rsidP="00C620DE">
            <w:pPr>
              <w:jc w:val="center"/>
              <w:rPr>
                <w:b/>
              </w:rPr>
            </w:pPr>
            <w:r w:rsidRPr="000155AE">
              <w:rPr>
                <w:b/>
              </w:rPr>
              <w:t>Variable Name</w:t>
            </w:r>
          </w:p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D7BD9A1" w14:textId="77777777" w:rsidR="001D1E7D" w:rsidRPr="000155AE" w:rsidRDefault="001D1E7D" w:rsidP="00C620DE">
            <w:pPr>
              <w:jc w:val="center"/>
              <w:rPr>
                <w:b/>
              </w:rPr>
            </w:pPr>
            <w:r w:rsidRPr="000155AE">
              <w:rPr>
                <w:b/>
              </w:rPr>
              <w:t>DU pairs</w:t>
            </w:r>
          </w:p>
        </w:tc>
      </w:tr>
      <w:tr w:rsidR="001D1E7D" w:rsidRPr="000155AE" w14:paraId="6AEBDFAE" w14:textId="77777777" w:rsidTr="00C620DE">
        <w:trPr>
          <w:trHeight w:val="186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E36BC4B" w14:textId="77777777" w:rsidR="001D1E7D" w:rsidRPr="000155AE" w:rsidRDefault="001D1E7D" w:rsidP="00C620DE">
            <w:r w:rsidRPr="000155AE">
              <w:t>1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4E275D2" w14:textId="77777777" w:rsidR="001D1E7D" w:rsidRPr="000155AE" w:rsidRDefault="001D1E7D" w:rsidP="00C620DE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ECEB468" w14:textId="77777777" w:rsidR="001D1E7D" w:rsidRPr="000155AE" w:rsidRDefault="001D1E7D" w:rsidP="00C620DE"/>
        </w:tc>
      </w:tr>
      <w:tr w:rsidR="001D1E7D" w:rsidRPr="000155AE" w14:paraId="11D1C8AE" w14:textId="77777777" w:rsidTr="00C620DE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5F1179C" w14:textId="77777777" w:rsidR="001D1E7D" w:rsidRPr="000155AE" w:rsidRDefault="001D1E7D" w:rsidP="00C620DE">
            <w:r w:rsidRPr="000155AE">
              <w:t>2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D23B030" w14:textId="77777777" w:rsidR="001D1E7D" w:rsidRPr="000155AE" w:rsidRDefault="001D1E7D" w:rsidP="00C620DE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D2AE64D" w14:textId="77777777" w:rsidR="001D1E7D" w:rsidRPr="000155AE" w:rsidRDefault="001D1E7D" w:rsidP="00C620DE"/>
        </w:tc>
      </w:tr>
      <w:tr w:rsidR="001D1E7D" w:rsidRPr="000155AE" w14:paraId="10178BEF" w14:textId="77777777" w:rsidTr="00C620DE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80C713C" w14:textId="77777777" w:rsidR="001D1E7D" w:rsidRPr="000155AE" w:rsidRDefault="001D1E7D" w:rsidP="00C620DE">
            <w:r w:rsidRPr="000155AE">
              <w:t>3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060E336" w14:textId="77777777" w:rsidR="001D1E7D" w:rsidRPr="000155AE" w:rsidRDefault="001D1E7D" w:rsidP="00C620DE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FF97558" w14:textId="77777777" w:rsidR="001D1E7D" w:rsidRPr="000155AE" w:rsidRDefault="001D1E7D" w:rsidP="00C620DE"/>
        </w:tc>
      </w:tr>
    </w:tbl>
    <w:p w14:paraId="726016EE" w14:textId="77777777" w:rsidR="001D1E7D" w:rsidRPr="000155AE" w:rsidRDefault="001D1E7D" w:rsidP="001D1E7D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1D1E7D" w:rsidRPr="00BA5495" w14:paraId="0F7441CA" w14:textId="77777777" w:rsidTr="00C620DE">
        <w:trPr>
          <w:trHeight w:val="759"/>
        </w:trPr>
        <w:tc>
          <w:tcPr>
            <w:tcW w:w="845" w:type="dxa"/>
          </w:tcPr>
          <w:p w14:paraId="6B5C90C2" w14:textId="77777777" w:rsidR="001D1E7D" w:rsidRPr="00BA5495" w:rsidRDefault="001D1E7D" w:rsidP="00C620DE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592A5CAF" w14:textId="77777777" w:rsidR="001D1E7D" w:rsidRPr="00BA5495" w:rsidRDefault="001D1E7D" w:rsidP="00C620DE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4932894E" w14:textId="77777777" w:rsidR="001D1E7D" w:rsidRPr="00BA5495" w:rsidRDefault="001D1E7D" w:rsidP="00C620DE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32CA461C" w14:textId="77777777" w:rsidR="001D1E7D" w:rsidRPr="00BA5495" w:rsidRDefault="001D1E7D" w:rsidP="00C620DE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14F072AC" w14:textId="77777777" w:rsidR="001D1E7D" w:rsidRPr="00BA5495" w:rsidRDefault="001D1E7D" w:rsidP="00C620DE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676BE36F" w14:textId="77777777" w:rsidR="001D1E7D" w:rsidRPr="00BA5495" w:rsidRDefault="001D1E7D" w:rsidP="00C620DE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310106F2" w14:textId="77777777" w:rsidR="001D1E7D" w:rsidRPr="00BA5495" w:rsidRDefault="001D1E7D" w:rsidP="00C620DE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1D1E7D" w:rsidRPr="00BA5495" w14:paraId="4C361C77" w14:textId="77777777" w:rsidTr="00C620DE">
        <w:trPr>
          <w:trHeight w:val="759"/>
        </w:trPr>
        <w:tc>
          <w:tcPr>
            <w:tcW w:w="845" w:type="dxa"/>
          </w:tcPr>
          <w:p w14:paraId="7A0CADFB" w14:textId="77777777" w:rsidR="001D1E7D" w:rsidRPr="00BA5495" w:rsidRDefault="001D1E7D" w:rsidP="00C620DE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537B80F3" w14:textId="77777777" w:rsidR="001D1E7D" w:rsidRPr="00BA5495" w:rsidRDefault="001D1E7D" w:rsidP="00C620DE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440ED367" w14:textId="77777777" w:rsidR="001D1E7D" w:rsidRPr="00BA5495" w:rsidRDefault="001D1E7D" w:rsidP="00C620DE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07D0EA31" w14:textId="77777777" w:rsidR="001D1E7D" w:rsidRPr="00BA5495" w:rsidRDefault="001D1E7D" w:rsidP="00C620DE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74B5101F" w14:textId="77777777" w:rsidR="001D1E7D" w:rsidRPr="00BA5495" w:rsidRDefault="001D1E7D" w:rsidP="00C620DE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6138698C" w14:textId="77777777" w:rsidR="001D1E7D" w:rsidRPr="00BA5495" w:rsidRDefault="001D1E7D" w:rsidP="00C620DE">
            <w:pPr>
              <w:pStyle w:val="BodyText"/>
              <w:jc w:val="center"/>
              <w:rPr>
                <w:szCs w:val="24"/>
              </w:rPr>
            </w:pPr>
          </w:p>
        </w:tc>
      </w:tr>
      <w:tr w:rsidR="001D1E7D" w:rsidRPr="00BA5495" w14:paraId="535B123A" w14:textId="77777777" w:rsidTr="00C620DE">
        <w:trPr>
          <w:trHeight w:val="759"/>
        </w:trPr>
        <w:tc>
          <w:tcPr>
            <w:tcW w:w="845" w:type="dxa"/>
          </w:tcPr>
          <w:p w14:paraId="52EEDDB1" w14:textId="77777777" w:rsidR="001D1E7D" w:rsidRPr="00BA5495" w:rsidRDefault="001D1E7D" w:rsidP="00C620DE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30BBAEB0" w14:textId="77777777" w:rsidR="001D1E7D" w:rsidRPr="00BA5495" w:rsidRDefault="001D1E7D" w:rsidP="00C620DE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2B29522E" w14:textId="77777777" w:rsidR="001D1E7D" w:rsidRPr="00BA5495" w:rsidRDefault="001D1E7D" w:rsidP="00C620DE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6B428A0C" w14:textId="77777777" w:rsidR="001D1E7D" w:rsidRPr="00BA5495" w:rsidRDefault="001D1E7D" w:rsidP="00C620DE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72B6D84E" w14:textId="77777777" w:rsidR="001D1E7D" w:rsidRPr="00BA5495" w:rsidRDefault="001D1E7D" w:rsidP="00C620DE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6B95228B" w14:textId="77777777" w:rsidR="001D1E7D" w:rsidRPr="00BA5495" w:rsidRDefault="001D1E7D" w:rsidP="00C620DE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7A43EAA" w14:textId="77777777" w:rsidR="001D1E7D" w:rsidRDefault="001D1E7D" w:rsidP="008E011A">
      <w:pPr>
        <w:pStyle w:val="BodyText"/>
        <w:rPr>
          <w:b/>
          <w:bCs/>
          <w:sz w:val="36"/>
          <w:szCs w:val="36"/>
          <w:u w:val="single"/>
        </w:rPr>
      </w:pPr>
    </w:p>
    <w:p w14:paraId="3BD88580" w14:textId="44915CDC" w:rsidR="008E011A" w:rsidRPr="00BA5495" w:rsidRDefault="008E011A" w:rsidP="008E011A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5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7C864362" w14:textId="77777777" w:rsidR="008E011A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7DE2DEFF" w14:textId="77777777" w:rsidR="00AC18C7" w:rsidRDefault="001F3460" w:rsidP="001F3460">
      <w:r w:rsidRPr="001F3460">
        <w:t>https://github.com/openjdk/jdk/blob/master/src/java.base/share/classes/java/io/InputStream.</w:t>
      </w:r>
    </w:p>
    <w:p w14:paraId="50A85DE4" w14:textId="4CCFF602" w:rsidR="001F3460" w:rsidRDefault="00AC18C7" w:rsidP="001F3460">
      <w:r w:rsidRPr="001F3460">
        <w:t>J</w:t>
      </w:r>
      <w:r w:rsidR="001F3460" w:rsidRPr="001F3460">
        <w:t>ava</w:t>
      </w:r>
    </w:p>
    <w:p w14:paraId="611D8E01" w14:textId="77777777" w:rsidR="00AC18C7" w:rsidRPr="001F3460" w:rsidRDefault="00AC18C7" w:rsidP="00AC18C7">
      <w:r w:rsidRPr="00D116C6">
        <w:t>checkFromIndexSize</w:t>
      </w:r>
      <w:r>
        <w:t xml:space="preserve"> and read are external APIs. </w:t>
      </w:r>
      <w:r w:rsidRPr="00D116C6">
        <w:t>checkFromIndexSize</w:t>
      </w:r>
      <w:r>
        <w:t xml:space="preserve"> can be implemented as dummy stub while read is implemented as needed by each test case.</w:t>
      </w:r>
    </w:p>
    <w:p w14:paraId="372E6144" w14:textId="77777777" w:rsidR="00AC18C7" w:rsidRPr="001F3460" w:rsidRDefault="00AC18C7" w:rsidP="001F3460"/>
    <w:p w14:paraId="45D3F62B" w14:textId="2618757E" w:rsidR="008E011A" w:rsidRDefault="001F3460" w:rsidP="001F3460">
      <w:r>
        <w:rPr>
          <w:noProof/>
        </w:rPr>
        <w:lastRenderedPageBreak/>
        <w:drawing>
          <wp:inline distT="0" distB="0" distL="0" distR="0" wp14:anchorId="13601760" wp14:editId="686D84FB">
            <wp:extent cx="5638800" cy="47910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797C" w14:textId="77777777" w:rsidR="001F3460" w:rsidRPr="001F3460" w:rsidRDefault="001F3460" w:rsidP="001F3460"/>
    <w:p w14:paraId="6F97BB4A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2AF906C3" w14:textId="2954781E" w:rsidR="008E011A" w:rsidRPr="00BA5495" w:rsidRDefault="00AC18C7" w:rsidP="008E011A">
      <w:pPr>
        <w:pStyle w:val="BodyText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890D311" wp14:editId="7CD7BDDF">
            <wp:extent cx="4831715" cy="8863965"/>
            <wp:effectExtent l="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unc3_read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886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9990" w14:textId="77777777" w:rsidR="00AC18C7" w:rsidRPr="00BA5495" w:rsidRDefault="00AC18C7" w:rsidP="00AC18C7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4"/>
        <w:gridCol w:w="1322"/>
        <w:gridCol w:w="1764"/>
        <w:gridCol w:w="1186"/>
        <w:gridCol w:w="2480"/>
      </w:tblGrid>
      <w:tr w:rsidR="00AC18C7" w:rsidRPr="00BA5495" w14:paraId="129E4268" w14:textId="77777777" w:rsidTr="002B21B6">
        <w:trPr>
          <w:trHeight w:val="759"/>
        </w:trPr>
        <w:tc>
          <w:tcPr>
            <w:tcW w:w="845" w:type="dxa"/>
          </w:tcPr>
          <w:p w14:paraId="1741D4D9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4" w:type="dxa"/>
          </w:tcPr>
          <w:p w14:paraId="538F50C4" w14:textId="77777777" w:rsidR="00AC18C7" w:rsidRPr="00BA5495" w:rsidRDefault="00AC18C7" w:rsidP="002B21B6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3C1A4812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574B9E59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0B06A4EF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0" w:type="dxa"/>
          </w:tcPr>
          <w:p w14:paraId="18F22E2F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1DE26DE2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AC18C7" w:rsidRPr="00BA5495" w14:paraId="1CB892BA" w14:textId="77777777" w:rsidTr="002B21B6">
        <w:trPr>
          <w:trHeight w:val="759"/>
        </w:trPr>
        <w:tc>
          <w:tcPr>
            <w:tcW w:w="845" w:type="dxa"/>
          </w:tcPr>
          <w:p w14:paraId="5C66584F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4" w:type="dxa"/>
          </w:tcPr>
          <w:p w14:paraId="5D56C84E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654F50F8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2EE224DE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len = 3</w:t>
            </w:r>
          </w:p>
        </w:tc>
        <w:tc>
          <w:tcPr>
            <w:tcW w:w="1322" w:type="dxa"/>
          </w:tcPr>
          <w:p w14:paraId="34AD2C45" w14:textId="77777777" w:rsidR="00AC18C7" w:rsidRDefault="00AC18C7" w:rsidP="002B21B6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3,</w:t>
            </w:r>
          </w:p>
          <w:p w14:paraId="728821D0" w14:textId="77777777" w:rsidR="00AC18C7" w:rsidRPr="00BA5495" w:rsidRDefault="00AC18C7" w:rsidP="002B21B6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b[] =‘ABC’</w:t>
            </w:r>
          </w:p>
        </w:tc>
        <w:tc>
          <w:tcPr>
            <w:tcW w:w="1764" w:type="dxa"/>
          </w:tcPr>
          <w:p w14:paraId="6B862517" w14:textId="77777777" w:rsidR="00AC18C7" w:rsidRDefault="00AC18C7" w:rsidP="002B21B6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3,</w:t>
            </w:r>
          </w:p>
          <w:p w14:paraId="1449DF5D" w14:textId="77777777" w:rsidR="00AC18C7" w:rsidRPr="00BA5495" w:rsidRDefault="00AC18C7" w:rsidP="002B21B6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b[] =‘ABC’</w:t>
            </w:r>
          </w:p>
        </w:tc>
        <w:tc>
          <w:tcPr>
            <w:tcW w:w="1186" w:type="dxa"/>
          </w:tcPr>
          <w:p w14:paraId="710ABDF0" w14:textId="77777777" w:rsidR="00AC18C7" w:rsidRPr="00BA5495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44258125" w14:textId="77777777" w:rsidR="00AC18C7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External module API read() returns ‘A’, ‘B’, ‘C’ in consecutive calls.</w:t>
            </w:r>
          </w:p>
          <w:p w14:paraId="6DD84414" w14:textId="77777777" w:rsidR="00AC18C7" w:rsidRPr="00BA5495" w:rsidRDefault="00AC18C7" w:rsidP="002B21B6">
            <w:pPr>
              <w:pStyle w:val="BodyText"/>
              <w:jc w:val="center"/>
              <w:rPr>
                <w:szCs w:val="24"/>
              </w:rPr>
            </w:pPr>
          </w:p>
        </w:tc>
      </w:tr>
      <w:tr w:rsidR="00AC18C7" w:rsidRPr="00BA5495" w14:paraId="58C819F7" w14:textId="77777777" w:rsidTr="002B21B6">
        <w:trPr>
          <w:trHeight w:val="759"/>
        </w:trPr>
        <w:tc>
          <w:tcPr>
            <w:tcW w:w="845" w:type="dxa"/>
          </w:tcPr>
          <w:p w14:paraId="6FE1ACEE" w14:textId="77777777" w:rsidR="00AC18C7" w:rsidRPr="00BA5495" w:rsidRDefault="00AC18C7" w:rsidP="002B21B6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4" w:type="dxa"/>
          </w:tcPr>
          <w:p w14:paraId="3FB40B9D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792E6843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0462D791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len = 0</w:t>
            </w:r>
          </w:p>
        </w:tc>
        <w:tc>
          <w:tcPr>
            <w:tcW w:w="1322" w:type="dxa"/>
          </w:tcPr>
          <w:p w14:paraId="5EF487A7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0,</w:t>
            </w:r>
          </w:p>
          <w:p w14:paraId="6604F16D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764" w:type="dxa"/>
          </w:tcPr>
          <w:p w14:paraId="66AEC1AE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0,</w:t>
            </w:r>
          </w:p>
          <w:p w14:paraId="59491D4E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186" w:type="dxa"/>
          </w:tcPr>
          <w:p w14:paraId="64F62528" w14:textId="77777777" w:rsidR="00AC18C7" w:rsidRPr="00BA5495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51FC57FB" w14:textId="77777777" w:rsidR="00AC18C7" w:rsidRPr="00BA5495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External module API read() is never called</w:t>
            </w:r>
          </w:p>
        </w:tc>
      </w:tr>
      <w:tr w:rsidR="00AC18C7" w:rsidRPr="00BA5495" w14:paraId="10EB6F97" w14:textId="77777777" w:rsidTr="002B21B6">
        <w:trPr>
          <w:trHeight w:val="759"/>
        </w:trPr>
        <w:tc>
          <w:tcPr>
            <w:tcW w:w="845" w:type="dxa"/>
          </w:tcPr>
          <w:p w14:paraId="0F98F425" w14:textId="77777777" w:rsidR="00AC18C7" w:rsidRDefault="00AC18C7" w:rsidP="002B21B6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54" w:type="dxa"/>
          </w:tcPr>
          <w:p w14:paraId="79DAF9FE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60B57B35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2D449CDC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len = 3</w:t>
            </w:r>
          </w:p>
        </w:tc>
        <w:tc>
          <w:tcPr>
            <w:tcW w:w="1322" w:type="dxa"/>
          </w:tcPr>
          <w:p w14:paraId="3C428062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-1,</w:t>
            </w:r>
          </w:p>
          <w:p w14:paraId="5E440EFC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764" w:type="dxa"/>
          </w:tcPr>
          <w:p w14:paraId="73FFBC26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-1,</w:t>
            </w:r>
          </w:p>
          <w:p w14:paraId="34E1FF82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186" w:type="dxa"/>
          </w:tcPr>
          <w:p w14:paraId="5D13E1E3" w14:textId="77777777" w:rsidR="00AC18C7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5ECD9C20" w14:textId="77777777" w:rsidR="00AC18C7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External module API read() returns -1 to notify an error at first call.</w:t>
            </w:r>
          </w:p>
        </w:tc>
      </w:tr>
      <w:tr w:rsidR="00AC18C7" w:rsidRPr="00BA5495" w14:paraId="1CB6D080" w14:textId="77777777" w:rsidTr="002B21B6">
        <w:trPr>
          <w:trHeight w:val="759"/>
        </w:trPr>
        <w:tc>
          <w:tcPr>
            <w:tcW w:w="845" w:type="dxa"/>
          </w:tcPr>
          <w:p w14:paraId="33249FEA" w14:textId="77777777" w:rsidR="00AC18C7" w:rsidRDefault="00AC18C7" w:rsidP="002B21B6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54" w:type="dxa"/>
          </w:tcPr>
          <w:p w14:paraId="1F17A65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6955BC6F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192AE430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len = 3</w:t>
            </w:r>
          </w:p>
        </w:tc>
        <w:tc>
          <w:tcPr>
            <w:tcW w:w="1322" w:type="dxa"/>
          </w:tcPr>
          <w:p w14:paraId="1D80D490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1,</w:t>
            </w:r>
          </w:p>
          <w:p w14:paraId="72676AF5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‘A’</w:t>
            </w:r>
          </w:p>
        </w:tc>
        <w:tc>
          <w:tcPr>
            <w:tcW w:w="1764" w:type="dxa"/>
          </w:tcPr>
          <w:p w14:paraId="047F2042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1,</w:t>
            </w:r>
          </w:p>
          <w:p w14:paraId="1C054325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‘A’</w:t>
            </w:r>
          </w:p>
        </w:tc>
        <w:tc>
          <w:tcPr>
            <w:tcW w:w="1186" w:type="dxa"/>
          </w:tcPr>
          <w:p w14:paraId="10ED9AA4" w14:textId="77777777" w:rsidR="00AC18C7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065241E6" w14:textId="77777777" w:rsidR="00AC18C7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External module API read() returns ‘A’, -1 in consecutive calls.</w:t>
            </w:r>
          </w:p>
        </w:tc>
      </w:tr>
    </w:tbl>
    <w:p w14:paraId="2C697DF7" w14:textId="77777777" w:rsidR="00AC18C7" w:rsidRPr="00BA5495" w:rsidRDefault="00AC18C7" w:rsidP="00AC18C7">
      <w:pPr>
        <w:pStyle w:val="BodyText"/>
        <w:rPr>
          <w:rFonts w:cstheme="majorBidi"/>
          <w:szCs w:val="22"/>
        </w:rPr>
      </w:pPr>
    </w:p>
    <w:p w14:paraId="661240CC" w14:textId="77777777" w:rsidR="00AC18C7" w:rsidRPr="00BA5495" w:rsidRDefault="00AC18C7" w:rsidP="00AC18C7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AC18C7" w:rsidRPr="00BA5495" w14:paraId="6DE537E2" w14:textId="77777777" w:rsidTr="002B21B6">
        <w:trPr>
          <w:trHeight w:val="759"/>
        </w:trPr>
        <w:tc>
          <w:tcPr>
            <w:tcW w:w="845" w:type="dxa"/>
          </w:tcPr>
          <w:p w14:paraId="654CCAAB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4E07E5ED" w14:textId="77777777" w:rsidR="00AC18C7" w:rsidRPr="00BA5495" w:rsidRDefault="00AC18C7" w:rsidP="002B21B6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200C8CD7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1C83E27C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0A946260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798EC09B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480024D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AC18C7" w:rsidRPr="00BA5495" w14:paraId="55004A3A" w14:textId="77777777" w:rsidTr="002B21B6">
        <w:trPr>
          <w:trHeight w:val="759"/>
        </w:trPr>
        <w:tc>
          <w:tcPr>
            <w:tcW w:w="845" w:type="dxa"/>
          </w:tcPr>
          <w:p w14:paraId="0D9DD94F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7BA65714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3767A0FD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1D97D42B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len = 3</w:t>
            </w:r>
          </w:p>
        </w:tc>
        <w:tc>
          <w:tcPr>
            <w:tcW w:w="1322" w:type="dxa"/>
          </w:tcPr>
          <w:p w14:paraId="64B32952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3,</w:t>
            </w:r>
          </w:p>
          <w:p w14:paraId="4845155E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=‘ABC’</w:t>
            </w:r>
          </w:p>
        </w:tc>
        <w:tc>
          <w:tcPr>
            <w:tcW w:w="1764" w:type="dxa"/>
          </w:tcPr>
          <w:p w14:paraId="1D51842D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3,</w:t>
            </w:r>
          </w:p>
          <w:p w14:paraId="5B4881B2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=‘ABC’</w:t>
            </w:r>
          </w:p>
        </w:tc>
        <w:tc>
          <w:tcPr>
            <w:tcW w:w="1186" w:type="dxa"/>
          </w:tcPr>
          <w:p w14:paraId="07A47138" w14:textId="77777777" w:rsidR="00AC18C7" w:rsidRPr="00BA5495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4A9825DE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External module API read() returns ‘A’, ‘B’, ‘C’ in consecutive calls.</w:t>
            </w:r>
          </w:p>
          <w:p w14:paraId="49F19C26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280F, 285F, 292TF, 294F</w:t>
            </w:r>
          </w:p>
        </w:tc>
      </w:tr>
      <w:tr w:rsidR="00AC18C7" w:rsidRPr="00BA5495" w14:paraId="17231127" w14:textId="77777777" w:rsidTr="002B21B6">
        <w:trPr>
          <w:trHeight w:val="759"/>
        </w:trPr>
        <w:tc>
          <w:tcPr>
            <w:tcW w:w="845" w:type="dxa"/>
          </w:tcPr>
          <w:p w14:paraId="072C668B" w14:textId="77777777" w:rsidR="00AC18C7" w:rsidRPr="00BA5495" w:rsidRDefault="00AC18C7" w:rsidP="002B21B6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4D66A34F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7593EC1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46D5C2EA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len = 0</w:t>
            </w:r>
          </w:p>
        </w:tc>
        <w:tc>
          <w:tcPr>
            <w:tcW w:w="1322" w:type="dxa"/>
          </w:tcPr>
          <w:p w14:paraId="11A375A2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0,</w:t>
            </w:r>
          </w:p>
          <w:p w14:paraId="46E48D89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764" w:type="dxa"/>
          </w:tcPr>
          <w:p w14:paraId="491697C3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0,</w:t>
            </w:r>
          </w:p>
          <w:p w14:paraId="02C8E943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186" w:type="dxa"/>
          </w:tcPr>
          <w:p w14:paraId="70A96583" w14:textId="77777777" w:rsidR="00AC18C7" w:rsidRPr="00BA5495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2DA838F2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External module API read() is never called.</w:t>
            </w:r>
          </w:p>
          <w:p w14:paraId="299D6B1D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280T</w:t>
            </w:r>
          </w:p>
        </w:tc>
      </w:tr>
      <w:tr w:rsidR="00AC18C7" w:rsidRPr="00BA5495" w14:paraId="62AF1369" w14:textId="77777777" w:rsidTr="002B21B6">
        <w:trPr>
          <w:trHeight w:val="759"/>
        </w:trPr>
        <w:tc>
          <w:tcPr>
            <w:tcW w:w="845" w:type="dxa"/>
          </w:tcPr>
          <w:p w14:paraId="3755C1F0" w14:textId="77777777" w:rsidR="00AC18C7" w:rsidRDefault="00AC18C7" w:rsidP="002B21B6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lastRenderedPageBreak/>
              <w:t>3</w:t>
            </w:r>
          </w:p>
        </w:tc>
        <w:tc>
          <w:tcPr>
            <w:tcW w:w="1753" w:type="dxa"/>
          </w:tcPr>
          <w:p w14:paraId="6FFDD393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77AAA1DD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6810980A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len = 3</w:t>
            </w:r>
          </w:p>
        </w:tc>
        <w:tc>
          <w:tcPr>
            <w:tcW w:w="1322" w:type="dxa"/>
          </w:tcPr>
          <w:p w14:paraId="5FA5A21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-1,</w:t>
            </w:r>
          </w:p>
          <w:p w14:paraId="7048C3EA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764" w:type="dxa"/>
          </w:tcPr>
          <w:p w14:paraId="3290ED9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-1,</w:t>
            </w:r>
          </w:p>
          <w:p w14:paraId="7CF8280D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186" w:type="dxa"/>
          </w:tcPr>
          <w:p w14:paraId="57256545" w14:textId="77777777" w:rsidR="00AC18C7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50AAED4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External module API read() returns -1 to notify an error at first call.</w:t>
            </w:r>
          </w:p>
          <w:p w14:paraId="485E3F4C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280F, 285T</w:t>
            </w:r>
          </w:p>
        </w:tc>
      </w:tr>
      <w:tr w:rsidR="00AC18C7" w:rsidRPr="00BA5495" w14:paraId="02CD0AFB" w14:textId="77777777" w:rsidTr="002B21B6">
        <w:trPr>
          <w:trHeight w:val="759"/>
        </w:trPr>
        <w:tc>
          <w:tcPr>
            <w:tcW w:w="845" w:type="dxa"/>
          </w:tcPr>
          <w:p w14:paraId="718883F3" w14:textId="77777777" w:rsidR="00AC18C7" w:rsidRDefault="00AC18C7" w:rsidP="002B21B6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53" w:type="dxa"/>
          </w:tcPr>
          <w:p w14:paraId="1D3AF532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79DD32A3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35EC8F40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len = 3</w:t>
            </w:r>
          </w:p>
        </w:tc>
        <w:tc>
          <w:tcPr>
            <w:tcW w:w="1322" w:type="dxa"/>
          </w:tcPr>
          <w:p w14:paraId="4F4063CA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1,</w:t>
            </w:r>
          </w:p>
          <w:p w14:paraId="7441188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‘A’</w:t>
            </w:r>
          </w:p>
        </w:tc>
        <w:tc>
          <w:tcPr>
            <w:tcW w:w="1764" w:type="dxa"/>
          </w:tcPr>
          <w:p w14:paraId="00577660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1,</w:t>
            </w:r>
          </w:p>
          <w:p w14:paraId="3664E750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‘A’</w:t>
            </w:r>
          </w:p>
        </w:tc>
        <w:tc>
          <w:tcPr>
            <w:tcW w:w="1186" w:type="dxa"/>
          </w:tcPr>
          <w:p w14:paraId="580AC8DF" w14:textId="77777777" w:rsidR="00AC18C7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30C8EEF3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External module API read() returns ‘A’, -1 in consecutive calls.</w:t>
            </w:r>
          </w:p>
          <w:p w14:paraId="2783B53F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280F, 285F, 292T, 294T</w:t>
            </w:r>
          </w:p>
        </w:tc>
      </w:tr>
    </w:tbl>
    <w:p w14:paraId="0F2AF18A" w14:textId="77777777" w:rsidR="00AC18C7" w:rsidRPr="00BA5495" w:rsidRDefault="00AC18C7" w:rsidP="00AC18C7">
      <w:pPr>
        <w:pStyle w:val="BodyText"/>
        <w:rPr>
          <w:rFonts w:cstheme="majorBidi"/>
          <w:szCs w:val="22"/>
        </w:rPr>
      </w:pPr>
    </w:p>
    <w:p w14:paraId="7D80F101" w14:textId="77777777" w:rsidR="00AC18C7" w:rsidRPr="00BA5495" w:rsidRDefault="00AC18C7" w:rsidP="00AC18C7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AC18C7" w:rsidRPr="00BA5495" w14:paraId="64BB2164" w14:textId="77777777" w:rsidTr="002B21B6">
        <w:trPr>
          <w:trHeight w:val="759"/>
        </w:trPr>
        <w:tc>
          <w:tcPr>
            <w:tcW w:w="845" w:type="dxa"/>
          </w:tcPr>
          <w:p w14:paraId="56AABB35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6EDCC63B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26ADA771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6EFD6401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09F25EEC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32302E38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D69F3CE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AC18C7" w:rsidRPr="00BA5495" w14:paraId="734D35D5" w14:textId="77777777" w:rsidTr="002B21B6">
        <w:trPr>
          <w:trHeight w:val="759"/>
        </w:trPr>
        <w:tc>
          <w:tcPr>
            <w:tcW w:w="845" w:type="dxa"/>
          </w:tcPr>
          <w:p w14:paraId="79FCE765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7646075F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7795C71D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48048A43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r>
              <w:rPr>
                <w:szCs w:val="24"/>
              </w:rPr>
              <w:t>len = 3</w:t>
            </w:r>
          </w:p>
        </w:tc>
        <w:tc>
          <w:tcPr>
            <w:tcW w:w="1322" w:type="dxa"/>
          </w:tcPr>
          <w:p w14:paraId="71390760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3,</w:t>
            </w:r>
          </w:p>
          <w:p w14:paraId="33DCE251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szCs w:val="24"/>
              </w:rPr>
              <w:t>b[] =‘ABC’</w:t>
            </w:r>
          </w:p>
        </w:tc>
        <w:tc>
          <w:tcPr>
            <w:tcW w:w="1764" w:type="dxa"/>
          </w:tcPr>
          <w:p w14:paraId="3BE2FB64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3,</w:t>
            </w:r>
          </w:p>
          <w:p w14:paraId="0DD30D7D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r>
              <w:rPr>
                <w:szCs w:val="24"/>
              </w:rPr>
              <w:t>b[] =‘ABC’</w:t>
            </w:r>
          </w:p>
        </w:tc>
        <w:tc>
          <w:tcPr>
            <w:tcW w:w="1186" w:type="dxa"/>
          </w:tcPr>
          <w:p w14:paraId="74B925EF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7DF1447F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External module API read() returns ‘A’, ‘B’, ‘C’ in consecutive calls.</w:t>
            </w:r>
          </w:p>
          <w:p w14:paraId="2BDDB3F3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szCs w:val="24"/>
              </w:rPr>
              <w:t>280F, 285F, 292TF, 294F</w:t>
            </w:r>
          </w:p>
        </w:tc>
      </w:tr>
      <w:tr w:rsidR="00AC18C7" w:rsidRPr="00BA5495" w14:paraId="395BFA0E" w14:textId="77777777" w:rsidTr="002B21B6">
        <w:trPr>
          <w:trHeight w:val="759"/>
        </w:trPr>
        <w:tc>
          <w:tcPr>
            <w:tcW w:w="845" w:type="dxa"/>
          </w:tcPr>
          <w:p w14:paraId="7417344C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393E34A1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2275E96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20887B0D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r>
              <w:rPr>
                <w:szCs w:val="24"/>
              </w:rPr>
              <w:t>len = 0</w:t>
            </w:r>
          </w:p>
        </w:tc>
        <w:tc>
          <w:tcPr>
            <w:tcW w:w="1322" w:type="dxa"/>
          </w:tcPr>
          <w:p w14:paraId="2EE558A5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0,</w:t>
            </w:r>
          </w:p>
          <w:p w14:paraId="2F869140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764" w:type="dxa"/>
          </w:tcPr>
          <w:p w14:paraId="587F1FE3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0,</w:t>
            </w:r>
          </w:p>
          <w:p w14:paraId="1FF726ED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186" w:type="dxa"/>
          </w:tcPr>
          <w:p w14:paraId="679D154E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10474EE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External module API read() is never called.</w:t>
            </w:r>
          </w:p>
          <w:p w14:paraId="1AAB5155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szCs w:val="24"/>
              </w:rPr>
              <w:t>280T</w:t>
            </w:r>
          </w:p>
        </w:tc>
      </w:tr>
      <w:tr w:rsidR="00AC18C7" w:rsidRPr="00BA5495" w14:paraId="6555C833" w14:textId="77777777" w:rsidTr="002B21B6">
        <w:trPr>
          <w:trHeight w:val="759"/>
        </w:trPr>
        <w:tc>
          <w:tcPr>
            <w:tcW w:w="845" w:type="dxa"/>
          </w:tcPr>
          <w:p w14:paraId="1894AC34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53" w:type="dxa"/>
          </w:tcPr>
          <w:p w14:paraId="1A9EF473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5F14A409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35E5D951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r>
              <w:rPr>
                <w:szCs w:val="24"/>
              </w:rPr>
              <w:t>len = 3</w:t>
            </w:r>
          </w:p>
        </w:tc>
        <w:tc>
          <w:tcPr>
            <w:tcW w:w="1322" w:type="dxa"/>
          </w:tcPr>
          <w:p w14:paraId="4DCECF6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-1,</w:t>
            </w:r>
          </w:p>
          <w:p w14:paraId="11F8114B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764" w:type="dxa"/>
          </w:tcPr>
          <w:p w14:paraId="74BC206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-1,</w:t>
            </w:r>
          </w:p>
          <w:p w14:paraId="70348F38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186" w:type="dxa"/>
          </w:tcPr>
          <w:p w14:paraId="2B675C58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374E5F55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External module API read() returns -1 to notify an error at first call.</w:t>
            </w:r>
          </w:p>
          <w:p w14:paraId="54ABFEAB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szCs w:val="24"/>
              </w:rPr>
              <w:t>280F, 285T</w:t>
            </w:r>
          </w:p>
        </w:tc>
      </w:tr>
      <w:tr w:rsidR="00AC18C7" w:rsidRPr="00BA5495" w14:paraId="66E949EE" w14:textId="77777777" w:rsidTr="002B21B6">
        <w:trPr>
          <w:trHeight w:val="759"/>
        </w:trPr>
        <w:tc>
          <w:tcPr>
            <w:tcW w:w="845" w:type="dxa"/>
          </w:tcPr>
          <w:p w14:paraId="26EE43D1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53" w:type="dxa"/>
          </w:tcPr>
          <w:p w14:paraId="1DAC62FF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795EA1B5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3E6E8B20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r>
              <w:rPr>
                <w:szCs w:val="24"/>
              </w:rPr>
              <w:t>len = 3</w:t>
            </w:r>
          </w:p>
        </w:tc>
        <w:tc>
          <w:tcPr>
            <w:tcW w:w="1322" w:type="dxa"/>
          </w:tcPr>
          <w:p w14:paraId="31DC1388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1,</w:t>
            </w:r>
          </w:p>
          <w:p w14:paraId="62E61821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szCs w:val="24"/>
              </w:rPr>
              <w:t>b[] = ‘A’</w:t>
            </w:r>
          </w:p>
        </w:tc>
        <w:tc>
          <w:tcPr>
            <w:tcW w:w="1764" w:type="dxa"/>
          </w:tcPr>
          <w:p w14:paraId="30388E05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1,</w:t>
            </w:r>
          </w:p>
          <w:p w14:paraId="04AD1C1A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r>
              <w:rPr>
                <w:szCs w:val="24"/>
              </w:rPr>
              <w:t>b[] = ‘A’</w:t>
            </w:r>
          </w:p>
        </w:tc>
        <w:tc>
          <w:tcPr>
            <w:tcW w:w="1186" w:type="dxa"/>
          </w:tcPr>
          <w:p w14:paraId="001BD376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468C0A51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External module API read() returns ‘A’, -1 in consecutive calls.</w:t>
            </w:r>
          </w:p>
          <w:p w14:paraId="0574A4F7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szCs w:val="24"/>
              </w:rPr>
              <w:t>280F, 285F, 292T, 294T</w:t>
            </w:r>
          </w:p>
        </w:tc>
      </w:tr>
    </w:tbl>
    <w:p w14:paraId="1EC62420" w14:textId="7CEB84BF" w:rsidR="00AC18C7" w:rsidRDefault="00AC18C7" w:rsidP="008E011A">
      <w:pPr>
        <w:pStyle w:val="BodyText"/>
        <w:rPr>
          <w:b/>
          <w:bCs/>
          <w:sz w:val="36"/>
          <w:szCs w:val="36"/>
          <w:u w:val="single"/>
        </w:rPr>
      </w:pPr>
    </w:p>
    <w:p w14:paraId="17DBFDF3" w14:textId="77777777" w:rsidR="002E11DB" w:rsidRPr="00BA5495" w:rsidRDefault="002E11DB" w:rsidP="002E11D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Boundary Interior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2E11DB" w:rsidRPr="00BA5495" w14:paraId="6C15B00C" w14:textId="77777777" w:rsidTr="00BC0AAD">
        <w:trPr>
          <w:trHeight w:val="759"/>
        </w:trPr>
        <w:tc>
          <w:tcPr>
            <w:tcW w:w="845" w:type="dxa"/>
          </w:tcPr>
          <w:p w14:paraId="6DAA02DB" w14:textId="77777777" w:rsidR="002E11DB" w:rsidRPr="00BA5495" w:rsidRDefault="002E11DB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2E3C7283" w14:textId="77777777" w:rsidR="002E11DB" w:rsidRPr="00BA5495" w:rsidRDefault="002E11DB" w:rsidP="00BC0AAD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6001D53E" w14:textId="77777777" w:rsidR="002E11DB" w:rsidRPr="00BA5495" w:rsidRDefault="002E11DB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415E9A91" w14:textId="77777777" w:rsidR="002E11DB" w:rsidRPr="00BA5495" w:rsidRDefault="002E11DB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655C8DDB" w14:textId="77777777" w:rsidR="002E11DB" w:rsidRPr="00BA5495" w:rsidRDefault="002E11DB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2ABAFAF4" w14:textId="77777777" w:rsidR="002E11DB" w:rsidRPr="00BA5495" w:rsidRDefault="002E11DB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623A27CC" w14:textId="77777777" w:rsidR="002E11DB" w:rsidRPr="00BA5495" w:rsidRDefault="002E11DB" w:rsidP="00BC0AAD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2E11DB" w:rsidRPr="00BA5495" w14:paraId="35FA8261" w14:textId="77777777" w:rsidTr="00BC0AAD">
        <w:trPr>
          <w:trHeight w:val="759"/>
        </w:trPr>
        <w:tc>
          <w:tcPr>
            <w:tcW w:w="845" w:type="dxa"/>
          </w:tcPr>
          <w:p w14:paraId="170FAEA1" w14:textId="77777777" w:rsidR="002E11DB" w:rsidRPr="00BA5495" w:rsidRDefault="002E11DB" w:rsidP="00BC0AAD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4FAB0A1D" w14:textId="77777777" w:rsidR="002E11DB" w:rsidRPr="00BA5495" w:rsidRDefault="002E11DB" w:rsidP="00BC0AAD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6FAFDA24" w14:textId="77777777" w:rsidR="002E11DB" w:rsidRPr="00BA5495" w:rsidRDefault="002E11DB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48508E97" w14:textId="77777777" w:rsidR="002E11DB" w:rsidRPr="00BA5495" w:rsidRDefault="002E11DB" w:rsidP="00BC0AAD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557B05E7" w14:textId="77777777" w:rsidR="002E11DB" w:rsidRPr="00BA5495" w:rsidRDefault="002E11DB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6B9E60F5" w14:textId="77777777" w:rsidR="002E11DB" w:rsidRPr="00BA5495" w:rsidRDefault="002E11DB" w:rsidP="00BC0AAD">
            <w:pPr>
              <w:pStyle w:val="BodyText"/>
              <w:jc w:val="center"/>
              <w:rPr>
                <w:szCs w:val="24"/>
              </w:rPr>
            </w:pPr>
          </w:p>
        </w:tc>
      </w:tr>
      <w:tr w:rsidR="002E11DB" w:rsidRPr="00BA5495" w14:paraId="2BB6E749" w14:textId="77777777" w:rsidTr="00BC0AAD">
        <w:trPr>
          <w:trHeight w:val="759"/>
        </w:trPr>
        <w:tc>
          <w:tcPr>
            <w:tcW w:w="845" w:type="dxa"/>
          </w:tcPr>
          <w:p w14:paraId="666881F4" w14:textId="77777777" w:rsidR="002E11DB" w:rsidRPr="00BA5495" w:rsidRDefault="002E11DB" w:rsidP="00BC0AA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524E48C1" w14:textId="77777777" w:rsidR="002E11DB" w:rsidRPr="00BA5495" w:rsidRDefault="002E11DB" w:rsidP="00BC0AAD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2049E929" w14:textId="77777777" w:rsidR="002E11DB" w:rsidRPr="00BA5495" w:rsidRDefault="002E11DB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4E828397" w14:textId="77777777" w:rsidR="002E11DB" w:rsidRPr="00BA5495" w:rsidRDefault="002E11DB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7FFF0C72" w14:textId="77777777" w:rsidR="002E11DB" w:rsidRPr="00BA5495" w:rsidRDefault="002E11DB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768D7463" w14:textId="77777777" w:rsidR="002E11DB" w:rsidRPr="00BA5495" w:rsidRDefault="002E11DB" w:rsidP="00BC0AAD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22D3B5F6" w14:textId="77777777" w:rsidR="002E11DB" w:rsidRDefault="002E11DB" w:rsidP="002E11DB">
      <w:pPr>
        <w:pStyle w:val="BodyText"/>
        <w:rPr>
          <w:b/>
          <w:bCs/>
          <w:sz w:val="36"/>
          <w:szCs w:val="36"/>
          <w:u w:val="single"/>
        </w:rPr>
      </w:pPr>
    </w:p>
    <w:p w14:paraId="2EF85B0F" w14:textId="77777777" w:rsidR="002E11DB" w:rsidRPr="00BA5495" w:rsidRDefault="002E11DB" w:rsidP="002E11D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Loop Boundary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2E11DB" w:rsidRPr="00BA5495" w14:paraId="42E0D091" w14:textId="77777777" w:rsidTr="00BC0AAD">
        <w:trPr>
          <w:trHeight w:val="759"/>
        </w:trPr>
        <w:tc>
          <w:tcPr>
            <w:tcW w:w="845" w:type="dxa"/>
          </w:tcPr>
          <w:p w14:paraId="08CA2D3D" w14:textId="77777777" w:rsidR="002E11DB" w:rsidRPr="00BA5495" w:rsidRDefault="002E11DB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4F362805" w14:textId="77777777" w:rsidR="002E11DB" w:rsidRPr="00BA5495" w:rsidRDefault="002E11DB" w:rsidP="00BC0AAD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6BAA1DC2" w14:textId="77777777" w:rsidR="002E11DB" w:rsidRPr="00BA5495" w:rsidRDefault="002E11DB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7844826D" w14:textId="77777777" w:rsidR="002E11DB" w:rsidRPr="00BA5495" w:rsidRDefault="002E11DB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774C7F9D" w14:textId="77777777" w:rsidR="002E11DB" w:rsidRPr="00BA5495" w:rsidRDefault="002E11DB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4CC89927" w14:textId="77777777" w:rsidR="002E11DB" w:rsidRPr="00BA5495" w:rsidRDefault="002E11DB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6A85565" w14:textId="77777777" w:rsidR="002E11DB" w:rsidRPr="00BA5495" w:rsidRDefault="002E11DB" w:rsidP="00BC0AAD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2E11DB" w:rsidRPr="00BA5495" w14:paraId="0D2A55BD" w14:textId="77777777" w:rsidTr="00BC0AAD">
        <w:trPr>
          <w:trHeight w:val="759"/>
        </w:trPr>
        <w:tc>
          <w:tcPr>
            <w:tcW w:w="845" w:type="dxa"/>
          </w:tcPr>
          <w:p w14:paraId="45AE3274" w14:textId="77777777" w:rsidR="002E11DB" w:rsidRPr="00BA5495" w:rsidRDefault="002E11DB" w:rsidP="00BC0AAD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46D25592" w14:textId="77777777" w:rsidR="002E11DB" w:rsidRPr="00BA5495" w:rsidRDefault="002E11DB" w:rsidP="00BC0AAD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0E299C2E" w14:textId="77777777" w:rsidR="002E11DB" w:rsidRPr="00BA5495" w:rsidRDefault="002E11DB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6D5957E4" w14:textId="77777777" w:rsidR="002E11DB" w:rsidRPr="00BA5495" w:rsidRDefault="002E11DB" w:rsidP="00BC0AAD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178DB519" w14:textId="77777777" w:rsidR="002E11DB" w:rsidRPr="00BA5495" w:rsidRDefault="002E11DB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32694FE2" w14:textId="77777777" w:rsidR="002E11DB" w:rsidRPr="00BA5495" w:rsidRDefault="002E11DB" w:rsidP="00BC0AAD">
            <w:pPr>
              <w:pStyle w:val="BodyText"/>
              <w:jc w:val="center"/>
              <w:rPr>
                <w:szCs w:val="24"/>
              </w:rPr>
            </w:pPr>
          </w:p>
        </w:tc>
      </w:tr>
      <w:tr w:rsidR="002E11DB" w:rsidRPr="00BA5495" w14:paraId="1C9728F1" w14:textId="77777777" w:rsidTr="00BC0AAD">
        <w:trPr>
          <w:trHeight w:val="759"/>
        </w:trPr>
        <w:tc>
          <w:tcPr>
            <w:tcW w:w="845" w:type="dxa"/>
          </w:tcPr>
          <w:p w14:paraId="2C27F5D3" w14:textId="77777777" w:rsidR="002E11DB" w:rsidRPr="00BA5495" w:rsidRDefault="002E11DB" w:rsidP="00BC0AA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140E620B" w14:textId="77777777" w:rsidR="002E11DB" w:rsidRPr="00BA5495" w:rsidRDefault="002E11DB" w:rsidP="00BC0AAD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06D3F0EE" w14:textId="77777777" w:rsidR="002E11DB" w:rsidRPr="00BA5495" w:rsidRDefault="002E11DB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0BCE7F08" w14:textId="77777777" w:rsidR="002E11DB" w:rsidRPr="00BA5495" w:rsidRDefault="002E11DB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0BEBFB99" w14:textId="77777777" w:rsidR="002E11DB" w:rsidRPr="00BA5495" w:rsidRDefault="002E11DB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771FDE11" w14:textId="77777777" w:rsidR="002E11DB" w:rsidRPr="00BA5495" w:rsidRDefault="002E11DB" w:rsidP="00BC0AAD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6E0A5547" w14:textId="77777777" w:rsidR="002E11DB" w:rsidRDefault="002E11DB" w:rsidP="002E11DB">
      <w:pPr>
        <w:pStyle w:val="BodyText"/>
        <w:rPr>
          <w:b/>
          <w:bCs/>
          <w:sz w:val="36"/>
          <w:szCs w:val="36"/>
          <w:u w:val="single"/>
        </w:rPr>
      </w:pPr>
    </w:p>
    <w:p w14:paraId="1D7679AF" w14:textId="77777777" w:rsidR="002E11DB" w:rsidRPr="00BA5495" w:rsidRDefault="002E11DB" w:rsidP="002E11D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Basis Path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2E11DB" w:rsidRPr="00BA5495" w14:paraId="22ED6F37" w14:textId="77777777" w:rsidTr="00BC0AAD">
        <w:trPr>
          <w:trHeight w:val="759"/>
        </w:trPr>
        <w:tc>
          <w:tcPr>
            <w:tcW w:w="845" w:type="dxa"/>
          </w:tcPr>
          <w:p w14:paraId="6526EFD6" w14:textId="77777777" w:rsidR="002E11DB" w:rsidRPr="00BA5495" w:rsidRDefault="002E11DB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21CBC69A" w14:textId="77777777" w:rsidR="002E11DB" w:rsidRPr="00BA5495" w:rsidRDefault="002E11DB" w:rsidP="00BC0AAD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218EBDF7" w14:textId="77777777" w:rsidR="002E11DB" w:rsidRPr="00BA5495" w:rsidRDefault="002E11DB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7C1A7329" w14:textId="77777777" w:rsidR="002E11DB" w:rsidRPr="00BA5495" w:rsidRDefault="002E11DB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1DC0E235" w14:textId="77777777" w:rsidR="002E11DB" w:rsidRPr="00BA5495" w:rsidRDefault="002E11DB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0BB2DDE7" w14:textId="77777777" w:rsidR="002E11DB" w:rsidRPr="00BA5495" w:rsidRDefault="002E11DB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67F7A7CE" w14:textId="77777777" w:rsidR="002E11DB" w:rsidRPr="00BA5495" w:rsidRDefault="002E11DB" w:rsidP="00BC0AAD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2E11DB" w:rsidRPr="00BA5495" w14:paraId="2C19C3C2" w14:textId="77777777" w:rsidTr="00BC0AAD">
        <w:trPr>
          <w:trHeight w:val="759"/>
        </w:trPr>
        <w:tc>
          <w:tcPr>
            <w:tcW w:w="845" w:type="dxa"/>
          </w:tcPr>
          <w:p w14:paraId="09D0619B" w14:textId="77777777" w:rsidR="002E11DB" w:rsidRPr="00BA5495" w:rsidRDefault="002E11DB" w:rsidP="00BC0AAD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1A3D3BDF" w14:textId="77777777" w:rsidR="002E11DB" w:rsidRPr="00BA5495" w:rsidRDefault="002E11DB" w:rsidP="00BC0AAD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3A2E9535" w14:textId="77777777" w:rsidR="002E11DB" w:rsidRPr="00BA5495" w:rsidRDefault="002E11DB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281ED8C3" w14:textId="77777777" w:rsidR="002E11DB" w:rsidRPr="00BA5495" w:rsidRDefault="002E11DB" w:rsidP="00BC0AAD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426E87C2" w14:textId="77777777" w:rsidR="002E11DB" w:rsidRPr="00BA5495" w:rsidRDefault="002E11DB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255AEBEE" w14:textId="77777777" w:rsidR="002E11DB" w:rsidRPr="00BA5495" w:rsidRDefault="002E11DB" w:rsidP="00BC0AAD">
            <w:pPr>
              <w:pStyle w:val="BodyText"/>
              <w:jc w:val="center"/>
              <w:rPr>
                <w:szCs w:val="24"/>
              </w:rPr>
            </w:pPr>
          </w:p>
        </w:tc>
      </w:tr>
      <w:tr w:rsidR="002E11DB" w:rsidRPr="00BA5495" w14:paraId="5C7CE8BF" w14:textId="77777777" w:rsidTr="00BC0AAD">
        <w:trPr>
          <w:trHeight w:val="759"/>
        </w:trPr>
        <w:tc>
          <w:tcPr>
            <w:tcW w:w="845" w:type="dxa"/>
          </w:tcPr>
          <w:p w14:paraId="7377A916" w14:textId="77777777" w:rsidR="002E11DB" w:rsidRPr="00BA5495" w:rsidRDefault="002E11DB" w:rsidP="00BC0AA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509EB95C" w14:textId="77777777" w:rsidR="002E11DB" w:rsidRPr="00BA5495" w:rsidRDefault="002E11DB" w:rsidP="00BC0AAD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7439EEBD" w14:textId="77777777" w:rsidR="002E11DB" w:rsidRPr="00BA5495" w:rsidRDefault="002E11DB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6D88AD36" w14:textId="77777777" w:rsidR="002E11DB" w:rsidRPr="00BA5495" w:rsidRDefault="002E11DB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2F69E7D4" w14:textId="77777777" w:rsidR="002E11DB" w:rsidRPr="00BA5495" w:rsidRDefault="002E11DB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0CEF898F" w14:textId="77777777" w:rsidR="002E11DB" w:rsidRPr="00BA5495" w:rsidRDefault="002E11DB" w:rsidP="00BC0AAD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7250911D" w14:textId="27F35981" w:rsidR="002E11DB" w:rsidRDefault="002E11DB" w:rsidP="008E011A">
      <w:pPr>
        <w:pStyle w:val="BodyText"/>
        <w:rPr>
          <w:b/>
          <w:bCs/>
          <w:sz w:val="36"/>
          <w:szCs w:val="36"/>
          <w:u w:val="single"/>
        </w:rPr>
      </w:pPr>
    </w:p>
    <w:p w14:paraId="2795630B" w14:textId="77777777" w:rsidR="000155AE" w:rsidRPr="000133B8" w:rsidRDefault="000155AE" w:rsidP="000155AE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 Flow Testing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76" w:type="dxa"/>
        <w:tblLayout w:type="fixed"/>
        <w:tblLook w:val="04A0" w:firstRow="1" w:lastRow="0" w:firstColumn="1" w:lastColumn="0" w:noHBand="0" w:noVBand="1"/>
      </w:tblPr>
      <w:tblGrid>
        <w:gridCol w:w="1118"/>
        <w:gridCol w:w="2419"/>
        <w:gridCol w:w="2419"/>
        <w:gridCol w:w="3420"/>
      </w:tblGrid>
      <w:tr w:rsidR="000155AE" w:rsidRPr="005A1999" w14:paraId="712FBD6F" w14:textId="77777777" w:rsidTr="00C620DE">
        <w:trPr>
          <w:trHeight w:val="444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9055F16" w14:textId="77777777" w:rsidR="000155AE" w:rsidRPr="005A1999" w:rsidRDefault="000155AE" w:rsidP="00C620DE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#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E1D8A69" w14:textId="77777777" w:rsidR="000155AE" w:rsidRPr="005A1999" w:rsidRDefault="000155AE" w:rsidP="00C620DE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Name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E53B98E" w14:textId="77777777" w:rsidR="000155AE" w:rsidRPr="005A1999" w:rsidRDefault="000155AE" w:rsidP="00C620DE">
            <w:pPr>
              <w:jc w:val="center"/>
              <w:rPr>
                <w:b/>
              </w:rPr>
            </w:pPr>
            <w:r w:rsidRPr="005A1999">
              <w:rPr>
                <w:b/>
              </w:rPr>
              <w:t>Definitions</w:t>
            </w:r>
          </w:p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D026D81" w14:textId="77777777" w:rsidR="000155AE" w:rsidRPr="005A1999" w:rsidRDefault="000155AE" w:rsidP="00C620DE">
            <w:pPr>
              <w:jc w:val="center"/>
              <w:rPr>
                <w:b/>
              </w:rPr>
            </w:pPr>
            <w:r w:rsidRPr="005A1999">
              <w:rPr>
                <w:b/>
              </w:rPr>
              <w:t>Uses</w:t>
            </w:r>
          </w:p>
        </w:tc>
      </w:tr>
      <w:tr w:rsidR="000155AE" w:rsidRPr="005A1999" w14:paraId="722A88AA" w14:textId="77777777" w:rsidTr="00C620DE">
        <w:trPr>
          <w:trHeight w:val="217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F8347C8" w14:textId="77777777" w:rsidR="000155AE" w:rsidRPr="005A1999" w:rsidRDefault="000155AE" w:rsidP="00C620DE">
            <w:r w:rsidRPr="005A1999">
              <w:t>1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A659241" w14:textId="77777777" w:rsidR="000155AE" w:rsidRPr="005A1999" w:rsidRDefault="000155AE" w:rsidP="00C620DE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5A8B636" w14:textId="77777777" w:rsidR="000155AE" w:rsidRPr="005A1999" w:rsidRDefault="000155AE" w:rsidP="00C620DE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462ECFD" w14:textId="77777777" w:rsidR="000155AE" w:rsidRPr="005A1999" w:rsidRDefault="000155AE" w:rsidP="00C620DE"/>
        </w:tc>
      </w:tr>
      <w:tr w:rsidR="000155AE" w:rsidRPr="005A1999" w14:paraId="03DAA3D4" w14:textId="77777777" w:rsidTr="00C620DE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4C9CB08" w14:textId="77777777" w:rsidR="000155AE" w:rsidRPr="005A1999" w:rsidRDefault="000155AE" w:rsidP="00C620DE">
            <w:r w:rsidRPr="005A1999">
              <w:t>2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C7ED3B0" w14:textId="77777777" w:rsidR="000155AE" w:rsidRPr="005A1999" w:rsidRDefault="000155AE" w:rsidP="00C620DE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88BE25A" w14:textId="77777777" w:rsidR="000155AE" w:rsidRPr="005A1999" w:rsidRDefault="000155AE" w:rsidP="00C620DE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9776140" w14:textId="77777777" w:rsidR="000155AE" w:rsidRPr="005A1999" w:rsidRDefault="000155AE" w:rsidP="00C620DE"/>
        </w:tc>
      </w:tr>
      <w:tr w:rsidR="000155AE" w:rsidRPr="005A1999" w14:paraId="7290361D" w14:textId="77777777" w:rsidTr="00C620DE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5CBABBE" w14:textId="77777777" w:rsidR="000155AE" w:rsidRPr="005A1999" w:rsidRDefault="000155AE" w:rsidP="00C620DE">
            <w:r w:rsidRPr="005A1999">
              <w:t>3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888CEA" w14:textId="77777777" w:rsidR="000155AE" w:rsidRPr="005A1999" w:rsidRDefault="000155AE" w:rsidP="00C620DE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E92AE46" w14:textId="77777777" w:rsidR="000155AE" w:rsidRPr="005A1999" w:rsidRDefault="000155AE" w:rsidP="00C620DE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C346EED" w14:textId="77777777" w:rsidR="000155AE" w:rsidRPr="005A1999" w:rsidRDefault="000155AE" w:rsidP="00C620DE"/>
        </w:tc>
      </w:tr>
    </w:tbl>
    <w:p w14:paraId="2178E355" w14:textId="77777777" w:rsidR="000155AE" w:rsidRPr="005A1999" w:rsidRDefault="000155AE" w:rsidP="000155AE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29" w:type="dxa"/>
        <w:tblLayout w:type="fixed"/>
        <w:tblLook w:val="04A0" w:firstRow="1" w:lastRow="0" w:firstColumn="1" w:lastColumn="0" w:noHBand="0" w:noVBand="1"/>
      </w:tblPr>
      <w:tblGrid>
        <w:gridCol w:w="1345"/>
        <w:gridCol w:w="4195"/>
        <w:gridCol w:w="3789"/>
      </w:tblGrid>
      <w:tr w:rsidR="000155AE" w:rsidRPr="005A1999" w14:paraId="58C1E56D" w14:textId="77777777" w:rsidTr="00C620DE">
        <w:trPr>
          <w:trHeight w:val="382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5B603D4" w14:textId="77777777" w:rsidR="000155AE" w:rsidRPr="005A1999" w:rsidRDefault="000155AE" w:rsidP="00C620DE">
            <w:pPr>
              <w:jc w:val="center"/>
              <w:rPr>
                <w:b/>
              </w:rPr>
            </w:pPr>
            <w:r w:rsidRPr="005A1999">
              <w:rPr>
                <w:b/>
              </w:rPr>
              <w:lastRenderedPageBreak/>
              <w:t>Variable #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2BDAE97" w14:textId="77777777" w:rsidR="000155AE" w:rsidRPr="005A1999" w:rsidRDefault="000155AE" w:rsidP="00C620DE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Name</w:t>
            </w:r>
          </w:p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1DF90C6" w14:textId="77777777" w:rsidR="000155AE" w:rsidRPr="005A1999" w:rsidRDefault="000155AE" w:rsidP="00C620DE">
            <w:pPr>
              <w:jc w:val="center"/>
              <w:rPr>
                <w:b/>
              </w:rPr>
            </w:pPr>
            <w:r w:rsidRPr="005A1999">
              <w:rPr>
                <w:b/>
              </w:rPr>
              <w:t>DU pairs</w:t>
            </w:r>
          </w:p>
        </w:tc>
      </w:tr>
      <w:tr w:rsidR="000155AE" w:rsidRPr="005A1999" w14:paraId="1005EBBA" w14:textId="77777777" w:rsidTr="00C620DE">
        <w:trPr>
          <w:trHeight w:val="186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18B7D36" w14:textId="77777777" w:rsidR="000155AE" w:rsidRPr="005A1999" w:rsidRDefault="000155AE" w:rsidP="00C620DE">
            <w:r w:rsidRPr="005A1999">
              <w:t>1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F4F48B2" w14:textId="77777777" w:rsidR="000155AE" w:rsidRPr="005A1999" w:rsidRDefault="000155AE" w:rsidP="00C620DE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FA4CAD4" w14:textId="77777777" w:rsidR="000155AE" w:rsidRPr="005A1999" w:rsidRDefault="000155AE" w:rsidP="00C620DE"/>
        </w:tc>
      </w:tr>
      <w:tr w:rsidR="000155AE" w:rsidRPr="005A1999" w14:paraId="6345E06F" w14:textId="77777777" w:rsidTr="00C620DE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E3107B3" w14:textId="77777777" w:rsidR="000155AE" w:rsidRPr="005A1999" w:rsidRDefault="000155AE" w:rsidP="00C620DE">
            <w:r w:rsidRPr="005A1999">
              <w:t>2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A0142A8" w14:textId="77777777" w:rsidR="000155AE" w:rsidRPr="005A1999" w:rsidRDefault="000155AE" w:rsidP="00C620DE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D66FEB3" w14:textId="77777777" w:rsidR="000155AE" w:rsidRPr="005A1999" w:rsidRDefault="000155AE" w:rsidP="00C620DE"/>
        </w:tc>
      </w:tr>
      <w:tr w:rsidR="000155AE" w:rsidRPr="005A1999" w14:paraId="0D57F352" w14:textId="77777777" w:rsidTr="00C620DE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ABFE023" w14:textId="77777777" w:rsidR="000155AE" w:rsidRPr="005A1999" w:rsidRDefault="000155AE" w:rsidP="00C620DE">
            <w:r w:rsidRPr="005A1999">
              <w:t>3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E066212" w14:textId="77777777" w:rsidR="000155AE" w:rsidRPr="005A1999" w:rsidRDefault="000155AE" w:rsidP="00C620DE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5ED580E" w14:textId="77777777" w:rsidR="000155AE" w:rsidRPr="005A1999" w:rsidRDefault="000155AE" w:rsidP="00C620DE"/>
        </w:tc>
      </w:tr>
    </w:tbl>
    <w:p w14:paraId="021E494A" w14:textId="77777777" w:rsidR="000155AE" w:rsidRDefault="000155AE" w:rsidP="000155AE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0155AE" w:rsidRPr="00BA5495" w14:paraId="048522AA" w14:textId="77777777" w:rsidTr="00C620DE">
        <w:trPr>
          <w:trHeight w:val="759"/>
        </w:trPr>
        <w:tc>
          <w:tcPr>
            <w:tcW w:w="845" w:type="dxa"/>
          </w:tcPr>
          <w:p w14:paraId="5EEE4DB5" w14:textId="77777777" w:rsidR="000155AE" w:rsidRPr="00BA5495" w:rsidRDefault="000155AE" w:rsidP="00C620DE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772810F0" w14:textId="77777777" w:rsidR="000155AE" w:rsidRPr="00BA5495" w:rsidRDefault="000155AE" w:rsidP="00C620DE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571EC584" w14:textId="77777777" w:rsidR="000155AE" w:rsidRPr="00BA5495" w:rsidRDefault="000155AE" w:rsidP="00C620DE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528C3C62" w14:textId="77777777" w:rsidR="000155AE" w:rsidRPr="00BA5495" w:rsidRDefault="000155AE" w:rsidP="00C620DE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68F556DD" w14:textId="77777777" w:rsidR="000155AE" w:rsidRPr="00BA5495" w:rsidRDefault="000155AE" w:rsidP="00C620DE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27123F44" w14:textId="77777777" w:rsidR="000155AE" w:rsidRPr="00BA5495" w:rsidRDefault="000155AE" w:rsidP="00C620DE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211EB86" w14:textId="77777777" w:rsidR="000155AE" w:rsidRPr="00BA5495" w:rsidRDefault="000155AE" w:rsidP="00C620DE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0155AE" w:rsidRPr="00BA5495" w14:paraId="22C8607E" w14:textId="77777777" w:rsidTr="00C620DE">
        <w:trPr>
          <w:trHeight w:val="759"/>
        </w:trPr>
        <w:tc>
          <w:tcPr>
            <w:tcW w:w="845" w:type="dxa"/>
          </w:tcPr>
          <w:p w14:paraId="028F82F8" w14:textId="77777777" w:rsidR="000155AE" w:rsidRPr="00BA5495" w:rsidRDefault="000155AE" w:rsidP="00C620DE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56A018D5" w14:textId="77777777" w:rsidR="000155AE" w:rsidRPr="00BA5495" w:rsidRDefault="000155AE" w:rsidP="00C620DE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56E58F88" w14:textId="77777777" w:rsidR="000155AE" w:rsidRPr="00BA5495" w:rsidRDefault="000155AE" w:rsidP="00C620DE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3FC02A6D" w14:textId="77777777" w:rsidR="000155AE" w:rsidRPr="00BA5495" w:rsidRDefault="000155AE" w:rsidP="00C620DE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4A285F27" w14:textId="77777777" w:rsidR="000155AE" w:rsidRPr="00BA5495" w:rsidRDefault="000155AE" w:rsidP="00C620DE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09D746EB" w14:textId="77777777" w:rsidR="000155AE" w:rsidRPr="00BA5495" w:rsidRDefault="000155AE" w:rsidP="00C620DE">
            <w:pPr>
              <w:pStyle w:val="BodyText"/>
              <w:jc w:val="center"/>
              <w:rPr>
                <w:szCs w:val="24"/>
              </w:rPr>
            </w:pPr>
          </w:p>
        </w:tc>
      </w:tr>
      <w:tr w:rsidR="000155AE" w:rsidRPr="00BA5495" w14:paraId="242A2BBC" w14:textId="77777777" w:rsidTr="00C620DE">
        <w:trPr>
          <w:trHeight w:val="759"/>
        </w:trPr>
        <w:tc>
          <w:tcPr>
            <w:tcW w:w="845" w:type="dxa"/>
          </w:tcPr>
          <w:p w14:paraId="7C2A814F" w14:textId="77777777" w:rsidR="000155AE" w:rsidRPr="00BA5495" w:rsidRDefault="000155AE" w:rsidP="00C620DE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05AFB51B" w14:textId="77777777" w:rsidR="000155AE" w:rsidRPr="00BA5495" w:rsidRDefault="000155AE" w:rsidP="00C620DE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40C37499" w14:textId="77777777" w:rsidR="000155AE" w:rsidRPr="00BA5495" w:rsidRDefault="000155AE" w:rsidP="00C620DE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255CD65E" w14:textId="77777777" w:rsidR="000155AE" w:rsidRPr="00BA5495" w:rsidRDefault="000155AE" w:rsidP="00C620DE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7598A43E" w14:textId="77777777" w:rsidR="000155AE" w:rsidRPr="00BA5495" w:rsidRDefault="000155AE" w:rsidP="00C620DE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7BE1E564" w14:textId="77777777" w:rsidR="000155AE" w:rsidRPr="00BA5495" w:rsidRDefault="000155AE" w:rsidP="00C620DE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3DBD7099" w14:textId="77777777" w:rsidR="000155AE" w:rsidRDefault="000155AE" w:rsidP="008E011A">
      <w:pPr>
        <w:pStyle w:val="BodyText"/>
        <w:rPr>
          <w:b/>
          <w:bCs/>
          <w:sz w:val="36"/>
          <w:szCs w:val="36"/>
          <w:u w:val="single"/>
        </w:rPr>
      </w:pPr>
    </w:p>
    <w:p w14:paraId="0DBDF47D" w14:textId="74698F64" w:rsidR="008E011A" w:rsidRPr="00BA5495" w:rsidRDefault="008E011A" w:rsidP="008E011A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6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4B5906E6" w14:textId="0B967DCC" w:rsidR="008E011A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2764A898" w14:textId="5BA48C82" w:rsidR="008D6B01" w:rsidRDefault="008D6B01" w:rsidP="008E011A">
      <w:pPr>
        <w:pStyle w:val="BodyText"/>
        <w:rPr>
          <w:b/>
          <w:bCs/>
          <w:sz w:val="32"/>
          <w:szCs w:val="32"/>
        </w:rPr>
      </w:pPr>
      <w:r w:rsidRPr="00CD375C">
        <w:rPr>
          <w:szCs w:val="24"/>
        </w:rPr>
        <w:t>https://github.com/openjdk/jdk/tree/master/src/java.base/share/classes/java/</w:t>
      </w:r>
      <w:r>
        <w:rPr>
          <w:szCs w:val="24"/>
        </w:rPr>
        <w:t>math/</w:t>
      </w:r>
      <w:r w:rsidRPr="00F6785B">
        <w:rPr>
          <w:szCs w:val="24"/>
        </w:rPr>
        <w:t xml:space="preserve"> </w:t>
      </w:r>
      <w:r w:rsidRPr="00F56D35">
        <w:rPr>
          <w:szCs w:val="24"/>
        </w:rPr>
        <w:t>MutableBigInteger.java</w:t>
      </w:r>
    </w:p>
    <w:p w14:paraId="316A74D4" w14:textId="186C044F" w:rsidR="008E011A" w:rsidRPr="00BA5495" w:rsidRDefault="00E34E4C" w:rsidP="008E011A">
      <w:pPr>
        <w:pStyle w:val="BodyText"/>
        <w:rPr>
          <w:b/>
          <w:bCs/>
          <w:sz w:val="32"/>
          <w:szCs w:val="32"/>
        </w:rPr>
      </w:pPr>
      <w:r w:rsidRPr="00E34E4C">
        <w:rPr>
          <w:b/>
          <w:bCs/>
          <w:noProof/>
          <w:sz w:val="32"/>
          <w:szCs w:val="32"/>
        </w:rPr>
        <w:drawing>
          <wp:inline distT="0" distB="0" distL="0" distR="0" wp14:anchorId="02EE08E5" wp14:editId="114F791C">
            <wp:extent cx="5732145" cy="3710305"/>
            <wp:effectExtent l="0" t="0" r="1905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C999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0B12D198" w14:textId="428F4EE5" w:rsidR="008E011A" w:rsidRPr="00BA5495" w:rsidRDefault="003845F2" w:rsidP="003845F2">
      <w:pPr>
        <w:pStyle w:val="BodyText"/>
        <w:tabs>
          <w:tab w:val="center" w:pos="4513"/>
          <w:tab w:val="left" w:pos="8244"/>
        </w:tabs>
        <w:jc w:val="left"/>
        <w:rPr>
          <w:sz w:val="32"/>
          <w:szCs w:val="32"/>
        </w:rPr>
      </w:pPr>
      <w:r>
        <w:rPr>
          <w:sz w:val="32"/>
          <w:szCs w:val="32"/>
        </w:rPr>
        <w:lastRenderedPageBreak/>
        <w:tab/>
      </w:r>
      <w:r>
        <w:rPr>
          <w:noProof/>
          <w:sz w:val="32"/>
          <w:szCs w:val="32"/>
        </w:rPr>
        <w:drawing>
          <wp:inline distT="0" distB="0" distL="0" distR="0" wp14:anchorId="194372D6" wp14:editId="44C0E51E">
            <wp:extent cx="3409950" cy="30518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455" cy="309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11A" w:rsidRPr="00BA5495">
        <w:rPr>
          <w:sz w:val="32"/>
          <w:szCs w:val="32"/>
        </w:rPr>
        <w:t>.</w:t>
      </w:r>
      <w:r>
        <w:rPr>
          <w:sz w:val="32"/>
          <w:szCs w:val="32"/>
        </w:rPr>
        <w:tab/>
      </w:r>
    </w:p>
    <w:p w14:paraId="6BFF73FB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05BAC266" w14:textId="77777777" w:rsidTr="00616C3B">
        <w:trPr>
          <w:trHeight w:val="759"/>
        </w:trPr>
        <w:tc>
          <w:tcPr>
            <w:tcW w:w="846" w:type="dxa"/>
          </w:tcPr>
          <w:p w14:paraId="42115420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2DD537DA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67CC7312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9676151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7E0D29D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5A0B90B2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8BAEA4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3EBB521D" w14:textId="77777777" w:rsidTr="00616C3B">
        <w:trPr>
          <w:trHeight w:val="759"/>
        </w:trPr>
        <w:tc>
          <w:tcPr>
            <w:tcW w:w="846" w:type="dxa"/>
          </w:tcPr>
          <w:p w14:paraId="68C0684B" w14:textId="62A10F20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84" w:type="dxa"/>
          </w:tcPr>
          <w:p w14:paraId="386DE9A7" w14:textId="6737F3A4" w:rsidR="00575267" w:rsidRPr="00BA5495" w:rsidRDefault="00C001D2" w:rsidP="0057526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a = </w:t>
            </w:r>
            <w:r w:rsidR="00575267">
              <w:rPr>
                <w:szCs w:val="24"/>
              </w:rPr>
              <w:t>15</w:t>
            </w:r>
            <w:r w:rsidR="00575267">
              <w:rPr>
                <w:szCs w:val="24"/>
              </w:rPr>
              <w:br/>
              <w:t>b = 0</w:t>
            </w:r>
          </w:p>
        </w:tc>
        <w:tc>
          <w:tcPr>
            <w:tcW w:w="1334" w:type="dxa"/>
          </w:tcPr>
          <w:p w14:paraId="6BA96E6D" w14:textId="5883CDA2" w:rsidR="008E011A" w:rsidRPr="00BA5495" w:rsidRDefault="0072470D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83" w:type="dxa"/>
          </w:tcPr>
          <w:p w14:paraId="5DFE45BB" w14:textId="4C1EA477" w:rsidR="008E011A" w:rsidRPr="00BA5495" w:rsidRDefault="0072470D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          15</w:t>
            </w:r>
          </w:p>
        </w:tc>
        <w:tc>
          <w:tcPr>
            <w:tcW w:w="1119" w:type="dxa"/>
          </w:tcPr>
          <w:p w14:paraId="7EC5F3C4" w14:textId="3AAC6DC9" w:rsidR="008E011A" w:rsidRPr="00BA5495" w:rsidRDefault="0072470D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0B25A86F" w14:textId="37E155D1" w:rsidR="008E011A" w:rsidRPr="00BA5495" w:rsidRDefault="0072470D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2047-2048</w:t>
            </w:r>
          </w:p>
        </w:tc>
      </w:tr>
      <w:tr w:rsidR="008E011A" w:rsidRPr="00BA5495" w14:paraId="4F33C238" w14:textId="77777777" w:rsidTr="00616C3B">
        <w:trPr>
          <w:trHeight w:val="759"/>
        </w:trPr>
        <w:tc>
          <w:tcPr>
            <w:tcW w:w="846" w:type="dxa"/>
          </w:tcPr>
          <w:p w14:paraId="3349E752" w14:textId="39EC66FE" w:rsidR="008E011A" w:rsidRPr="00BA5495" w:rsidRDefault="00FD7B97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  <w:r w:rsidR="008E011A" w:rsidRPr="00BA5495">
              <w:rPr>
                <w:b/>
                <w:iCs/>
                <w:szCs w:val="24"/>
              </w:rPr>
              <w:t xml:space="preserve"> </w:t>
            </w:r>
          </w:p>
        </w:tc>
        <w:tc>
          <w:tcPr>
            <w:tcW w:w="1784" w:type="dxa"/>
          </w:tcPr>
          <w:p w14:paraId="2D7CD7A1" w14:textId="77777777" w:rsidR="008E011A" w:rsidRDefault="003345F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0</w:t>
            </w:r>
          </w:p>
          <w:p w14:paraId="353C04E3" w14:textId="61D05745" w:rsidR="003345F3" w:rsidRPr="00BA5495" w:rsidRDefault="003345F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=15</w:t>
            </w:r>
          </w:p>
        </w:tc>
        <w:tc>
          <w:tcPr>
            <w:tcW w:w="1334" w:type="dxa"/>
          </w:tcPr>
          <w:p w14:paraId="5A9458F9" w14:textId="128A8E07" w:rsidR="008E011A" w:rsidRPr="00BA5495" w:rsidRDefault="003345F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83" w:type="dxa"/>
          </w:tcPr>
          <w:p w14:paraId="08262080" w14:textId="687399BC" w:rsidR="008E011A" w:rsidRPr="00BA5495" w:rsidRDefault="003345F3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119" w:type="dxa"/>
          </w:tcPr>
          <w:p w14:paraId="39B99263" w14:textId="1D516333" w:rsidR="008E011A" w:rsidRPr="00BA5495" w:rsidRDefault="003345F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1F31A92C" w14:textId="4667E9B2" w:rsidR="008E011A" w:rsidRPr="00BA5495" w:rsidRDefault="003345F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2049-2050</w:t>
            </w:r>
          </w:p>
        </w:tc>
      </w:tr>
      <w:tr w:rsidR="00616F08" w:rsidRPr="00BA5495" w14:paraId="25517518" w14:textId="77777777" w:rsidTr="00616C3B">
        <w:trPr>
          <w:trHeight w:val="759"/>
        </w:trPr>
        <w:tc>
          <w:tcPr>
            <w:tcW w:w="846" w:type="dxa"/>
          </w:tcPr>
          <w:p w14:paraId="5DBE8B29" w14:textId="4105DAE8" w:rsidR="00616F08" w:rsidRDefault="00616F08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84" w:type="dxa"/>
          </w:tcPr>
          <w:p w14:paraId="775CA2AE" w14:textId="197DE138" w:rsidR="00616F08" w:rsidRDefault="00616F08" w:rsidP="00616F0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98</w:t>
            </w:r>
          </w:p>
          <w:p w14:paraId="71ED806E" w14:textId="67D00FD3" w:rsidR="00616F08" w:rsidRDefault="00616F08" w:rsidP="00616F0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=56</w:t>
            </w:r>
          </w:p>
        </w:tc>
        <w:tc>
          <w:tcPr>
            <w:tcW w:w="1334" w:type="dxa"/>
          </w:tcPr>
          <w:p w14:paraId="3F64E250" w14:textId="680972F2" w:rsidR="00616F08" w:rsidRDefault="00616F0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783" w:type="dxa"/>
          </w:tcPr>
          <w:p w14:paraId="1C4AF5B3" w14:textId="7E4B189E" w:rsidR="00616F08" w:rsidRDefault="00616F0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119" w:type="dxa"/>
          </w:tcPr>
          <w:p w14:paraId="02C09751" w14:textId="0FBF8DCF" w:rsidR="00616F08" w:rsidRDefault="00616F0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Pass </w:t>
            </w:r>
          </w:p>
        </w:tc>
        <w:tc>
          <w:tcPr>
            <w:tcW w:w="2485" w:type="dxa"/>
          </w:tcPr>
          <w:p w14:paraId="3179B640" w14:textId="68134DBD" w:rsidR="00616F08" w:rsidRDefault="00616F0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2047,2049, 2051-2069</w:t>
            </w:r>
          </w:p>
        </w:tc>
      </w:tr>
    </w:tbl>
    <w:p w14:paraId="0FAEB1E4" w14:textId="77777777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3BEB3F9C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53F013B1" w14:textId="77777777" w:rsidTr="00C86909">
        <w:trPr>
          <w:trHeight w:val="759"/>
        </w:trPr>
        <w:tc>
          <w:tcPr>
            <w:tcW w:w="845" w:type="dxa"/>
          </w:tcPr>
          <w:p w14:paraId="4AF41DF6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122E3B7D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12ACEB14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0EC30861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6B2527DC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0B770CB9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12FDAF6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12F72977" w14:textId="77777777" w:rsidTr="00C86909">
        <w:trPr>
          <w:trHeight w:val="759"/>
        </w:trPr>
        <w:tc>
          <w:tcPr>
            <w:tcW w:w="845" w:type="dxa"/>
          </w:tcPr>
          <w:p w14:paraId="3C303EC0" w14:textId="49164AF9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21E4103D" w14:textId="40F19DA6" w:rsidR="008E011A" w:rsidRPr="00BA5495" w:rsidRDefault="005D1E4F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15</w:t>
            </w:r>
            <w:r>
              <w:rPr>
                <w:szCs w:val="24"/>
              </w:rPr>
              <w:br/>
              <w:t>b = 0</w:t>
            </w:r>
          </w:p>
        </w:tc>
        <w:tc>
          <w:tcPr>
            <w:tcW w:w="1322" w:type="dxa"/>
          </w:tcPr>
          <w:p w14:paraId="454FA863" w14:textId="62800EC1" w:rsidR="008E011A" w:rsidRPr="00BA5495" w:rsidRDefault="005D1E4F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64" w:type="dxa"/>
          </w:tcPr>
          <w:p w14:paraId="1BFBA899" w14:textId="005A475C" w:rsidR="008E011A" w:rsidRPr="00BA5495" w:rsidRDefault="005D1E4F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186" w:type="dxa"/>
          </w:tcPr>
          <w:p w14:paraId="207FA5C3" w14:textId="75B3C5AA" w:rsidR="008E011A" w:rsidRPr="00BA5495" w:rsidRDefault="00C8690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5C06FBCF" w14:textId="3755F465" w:rsidR="008E011A" w:rsidRPr="00BA5495" w:rsidRDefault="00C8690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B2047T</w:t>
            </w:r>
          </w:p>
        </w:tc>
      </w:tr>
      <w:tr w:rsidR="00C86909" w:rsidRPr="00BA5495" w14:paraId="09D1AE88" w14:textId="77777777" w:rsidTr="00C86909">
        <w:trPr>
          <w:trHeight w:val="759"/>
        </w:trPr>
        <w:tc>
          <w:tcPr>
            <w:tcW w:w="845" w:type="dxa"/>
          </w:tcPr>
          <w:p w14:paraId="2EFE77F9" w14:textId="799049B8" w:rsidR="00C86909" w:rsidRPr="00BA5495" w:rsidRDefault="00C86909" w:rsidP="00C86909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02B83F50" w14:textId="77777777" w:rsidR="00C86909" w:rsidRDefault="00C86909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0</w:t>
            </w:r>
          </w:p>
          <w:p w14:paraId="734D58B5" w14:textId="71619C9A" w:rsidR="00C86909" w:rsidRPr="00BA5495" w:rsidRDefault="00C86909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=15</w:t>
            </w:r>
          </w:p>
        </w:tc>
        <w:tc>
          <w:tcPr>
            <w:tcW w:w="1322" w:type="dxa"/>
          </w:tcPr>
          <w:p w14:paraId="7950FC01" w14:textId="48C1B729" w:rsidR="00C86909" w:rsidRPr="00BA5495" w:rsidRDefault="00C86909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64" w:type="dxa"/>
          </w:tcPr>
          <w:p w14:paraId="32E0B411" w14:textId="4A9C6A00" w:rsidR="00C86909" w:rsidRPr="00BA5495" w:rsidRDefault="00C86909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186" w:type="dxa"/>
          </w:tcPr>
          <w:p w14:paraId="7168B3D5" w14:textId="6D9B4E20" w:rsidR="00C86909" w:rsidRPr="00BA5495" w:rsidRDefault="00C86909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58C7F367" w14:textId="1C74F4E1" w:rsidR="00C86909" w:rsidRPr="00BA5495" w:rsidRDefault="00C86909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B2049T, B2047F</w:t>
            </w:r>
          </w:p>
        </w:tc>
      </w:tr>
      <w:tr w:rsidR="008B0303" w:rsidRPr="00BA5495" w14:paraId="6A8FFE5A" w14:textId="77777777" w:rsidTr="00C86909">
        <w:trPr>
          <w:trHeight w:val="759"/>
        </w:trPr>
        <w:tc>
          <w:tcPr>
            <w:tcW w:w="845" w:type="dxa"/>
          </w:tcPr>
          <w:p w14:paraId="7120C5C1" w14:textId="311DB051" w:rsidR="008B0303" w:rsidRDefault="008B0303" w:rsidP="00C86909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lastRenderedPageBreak/>
              <w:t>3</w:t>
            </w:r>
          </w:p>
        </w:tc>
        <w:tc>
          <w:tcPr>
            <w:tcW w:w="1753" w:type="dxa"/>
          </w:tcPr>
          <w:p w14:paraId="26FA52F6" w14:textId="77777777" w:rsidR="008B0303" w:rsidRDefault="008B0303" w:rsidP="008B030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98</w:t>
            </w:r>
          </w:p>
          <w:p w14:paraId="114F6B69" w14:textId="6C4D7B22" w:rsidR="008B0303" w:rsidRDefault="008B0303" w:rsidP="008B030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=56</w:t>
            </w:r>
          </w:p>
        </w:tc>
        <w:tc>
          <w:tcPr>
            <w:tcW w:w="1322" w:type="dxa"/>
          </w:tcPr>
          <w:p w14:paraId="2ED85D02" w14:textId="491C42D7" w:rsidR="008B0303" w:rsidRDefault="008B0303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764" w:type="dxa"/>
          </w:tcPr>
          <w:p w14:paraId="3D74E29A" w14:textId="061A0C7E" w:rsidR="008B0303" w:rsidRDefault="008B0303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186" w:type="dxa"/>
          </w:tcPr>
          <w:p w14:paraId="482615B9" w14:textId="439406F9" w:rsidR="008B0303" w:rsidRDefault="008B0303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781C23A2" w14:textId="7BB26E2F" w:rsidR="008B0303" w:rsidRDefault="008B0303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B2047F, B2049F, B2060TF, B2061T</w:t>
            </w:r>
          </w:p>
        </w:tc>
      </w:tr>
      <w:tr w:rsidR="003E2DFC" w:rsidRPr="00BA5495" w14:paraId="42E4F9BD" w14:textId="77777777" w:rsidTr="00C86909">
        <w:trPr>
          <w:trHeight w:val="759"/>
        </w:trPr>
        <w:tc>
          <w:tcPr>
            <w:tcW w:w="845" w:type="dxa"/>
          </w:tcPr>
          <w:p w14:paraId="785433AD" w14:textId="6D361305" w:rsidR="003E2DFC" w:rsidRDefault="003E2DFC" w:rsidP="003E2DFC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53" w:type="dxa"/>
          </w:tcPr>
          <w:p w14:paraId="61B6815E" w14:textId="4F493547" w:rsidR="003E2DFC" w:rsidRDefault="003E2DFC" w:rsidP="003E2DF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56</w:t>
            </w:r>
          </w:p>
          <w:p w14:paraId="514F6630" w14:textId="7C6EB15A" w:rsidR="003E2DFC" w:rsidRDefault="003E2DFC" w:rsidP="003E2DF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=98</w:t>
            </w:r>
          </w:p>
        </w:tc>
        <w:tc>
          <w:tcPr>
            <w:tcW w:w="1322" w:type="dxa"/>
          </w:tcPr>
          <w:p w14:paraId="6E102078" w14:textId="2A7BFAE0" w:rsidR="003E2DFC" w:rsidRDefault="003E2DFC" w:rsidP="003E2DF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764" w:type="dxa"/>
          </w:tcPr>
          <w:p w14:paraId="7BBA7E0C" w14:textId="71541C3E" w:rsidR="003E2DFC" w:rsidRDefault="003E2DFC" w:rsidP="003E2DF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186" w:type="dxa"/>
          </w:tcPr>
          <w:p w14:paraId="3C828646" w14:textId="42CC718E" w:rsidR="003E2DFC" w:rsidRDefault="003E2DFC" w:rsidP="003E2DF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76660544" w14:textId="28BE732E" w:rsidR="003E2DFC" w:rsidRDefault="003E2DFC" w:rsidP="003E2DF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B2047F, B2049F, B2060TF, B2061F</w:t>
            </w:r>
          </w:p>
        </w:tc>
      </w:tr>
    </w:tbl>
    <w:p w14:paraId="4C215166" w14:textId="77777777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353CA686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4A24D54B" w14:textId="77777777" w:rsidTr="00516633">
        <w:trPr>
          <w:trHeight w:val="759"/>
        </w:trPr>
        <w:tc>
          <w:tcPr>
            <w:tcW w:w="845" w:type="dxa"/>
          </w:tcPr>
          <w:p w14:paraId="72CD2ECE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448983A8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6A8C9062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2D8BDCF7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69A8AFA4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07672476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1AEE7C57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516633" w:rsidRPr="00BA5495" w14:paraId="70016FD7" w14:textId="77777777" w:rsidTr="00516633">
        <w:trPr>
          <w:trHeight w:val="759"/>
        </w:trPr>
        <w:tc>
          <w:tcPr>
            <w:tcW w:w="845" w:type="dxa"/>
          </w:tcPr>
          <w:p w14:paraId="0217873A" w14:textId="2401CCD9" w:rsidR="00516633" w:rsidRPr="00BA5495" w:rsidRDefault="00516633" w:rsidP="00516633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5BAB5B8A" w14:textId="001452C5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15</w:t>
            </w:r>
            <w:r>
              <w:rPr>
                <w:szCs w:val="24"/>
              </w:rPr>
              <w:br/>
              <w:t>b = 0</w:t>
            </w:r>
          </w:p>
        </w:tc>
        <w:tc>
          <w:tcPr>
            <w:tcW w:w="1322" w:type="dxa"/>
          </w:tcPr>
          <w:p w14:paraId="57E3A210" w14:textId="7ABBA14A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64" w:type="dxa"/>
          </w:tcPr>
          <w:p w14:paraId="52CD23FE" w14:textId="0B278CE5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186" w:type="dxa"/>
          </w:tcPr>
          <w:p w14:paraId="22EA9B7F" w14:textId="0754EE28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1D5C10E9" w14:textId="153E8E1C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D162D7">
              <w:rPr>
                <w:szCs w:val="24"/>
              </w:rPr>
              <w:t>C</w:t>
            </w:r>
            <w:r>
              <w:rPr>
                <w:szCs w:val="24"/>
              </w:rPr>
              <w:t>2047T</w:t>
            </w:r>
          </w:p>
        </w:tc>
      </w:tr>
      <w:tr w:rsidR="00516633" w:rsidRPr="00BA5495" w14:paraId="7FFAC877" w14:textId="77777777" w:rsidTr="00516633">
        <w:trPr>
          <w:trHeight w:val="759"/>
        </w:trPr>
        <w:tc>
          <w:tcPr>
            <w:tcW w:w="845" w:type="dxa"/>
          </w:tcPr>
          <w:p w14:paraId="022C89F7" w14:textId="4CF49B70" w:rsidR="00516633" w:rsidRPr="00BA5495" w:rsidRDefault="00516633" w:rsidP="00516633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030E927A" w14:textId="77777777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0</w:t>
            </w:r>
          </w:p>
          <w:p w14:paraId="01B569C7" w14:textId="611604BF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=15</w:t>
            </w:r>
          </w:p>
        </w:tc>
        <w:tc>
          <w:tcPr>
            <w:tcW w:w="1322" w:type="dxa"/>
          </w:tcPr>
          <w:p w14:paraId="27A7AEBE" w14:textId="19C10295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64" w:type="dxa"/>
          </w:tcPr>
          <w:p w14:paraId="66E78961" w14:textId="1C8CCE0C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186" w:type="dxa"/>
          </w:tcPr>
          <w:p w14:paraId="5B8E490B" w14:textId="60C95383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7C952008" w14:textId="64A67FA2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1478F7">
              <w:rPr>
                <w:szCs w:val="24"/>
              </w:rPr>
              <w:t>C</w:t>
            </w:r>
            <w:r>
              <w:rPr>
                <w:szCs w:val="24"/>
              </w:rPr>
              <w:t xml:space="preserve">2049T, </w:t>
            </w:r>
            <w:r w:rsidR="001478F7">
              <w:rPr>
                <w:szCs w:val="24"/>
              </w:rPr>
              <w:t>C</w:t>
            </w:r>
            <w:r>
              <w:rPr>
                <w:szCs w:val="24"/>
              </w:rPr>
              <w:t>2047F</w:t>
            </w:r>
          </w:p>
        </w:tc>
      </w:tr>
      <w:tr w:rsidR="00516633" w:rsidRPr="00BA5495" w14:paraId="16CD5DE5" w14:textId="77777777" w:rsidTr="00516633">
        <w:trPr>
          <w:trHeight w:val="759"/>
        </w:trPr>
        <w:tc>
          <w:tcPr>
            <w:tcW w:w="845" w:type="dxa"/>
          </w:tcPr>
          <w:p w14:paraId="7B3C7C59" w14:textId="5F97C9B2" w:rsidR="00516633" w:rsidRDefault="00516633" w:rsidP="00516633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53" w:type="dxa"/>
          </w:tcPr>
          <w:p w14:paraId="5D2191A5" w14:textId="77777777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98</w:t>
            </w:r>
          </w:p>
          <w:p w14:paraId="5A7B6B4D" w14:textId="6BDD5AEE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=56</w:t>
            </w:r>
          </w:p>
        </w:tc>
        <w:tc>
          <w:tcPr>
            <w:tcW w:w="1322" w:type="dxa"/>
          </w:tcPr>
          <w:p w14:paraId="4BD0444F" w14:textId="25F63D32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764" w:type="dxa"/>
          </w:tcPr>
          <w:p w14:paraId="0FD974A7" w14:textId="72966DD2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186" w:type="dxa"/>
          </w:tcPr>
          <w:p w14:paraId="245CD800" w14:textId="0FFFF625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18D74DB8" w14:textId="1E41D165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1478F7">
              <w:rPr>
                <w:szCs w:val="24"/>
              </w:rPr>
              <w:t>C</w:t>
            </w:r>
            <w:r>
              <w:rPr>
                <w:szCs w:val="24"/>
              </w:rPr>
              <w:t xml:space="preserve">2047F, </w:t>
            </w:r>
            <w:r w:rsidR="001478F7">
              <w:rPr>
                <w:szCs w:val="24"/>
              </w:rPr>
              <w:t>C</w:t>
            </w:r>
            <w:r>
              <w:rPr>
                <w:szCs w:val="24"/>
              </w:rPr>
              <w:t xml:space="preserve">2049F, </w:t>
            </w:r>
            <w:r w:rsidR="001478F7">
              <w:rPr>
                <w:szCs w:val="24"/>
              </w:rPr>
              <w:t>C</w:t>
            </w:r>
            <w:r>
              <w:rPr>
                <w:szCs w:val="24"/>
              </w:rPr>
              <w:t xml:space="preserve">2060TF, </w:t>
            </w:r>
            <w:r w:rsidR="001478F7">
              <w:rPr>
                <w:szCs w:val="24"/>
              </w:rPr>
              <w:t>C</w:t>
            </w:r>
            <w:r>
              <w:rPr>
                <w:szCs w:val="24"/>
              </w:rPr>
              <w:t>2061T</w:t>
            </w:r>
          </w:p>
        </w:tc>
      </w:tr>
      <w:tr w:rsidR="00516633" w:rsidRPr="00BA5495" w14:paraId="0488C627" w14:textId="77777777" w:rsidTr="00516633">
        <w:trPr>
          <w:trHeight w:val="759"/>
        </w:trPr>
        <w:tc>
          <w:tcPr>
            <w:tcW w:w="845" w:type="dxa"/>
          </w:tcPr>
          <w:p w14:paraId="3D578A0C" w14:textId="0E267EBE" w:rsidR="00516633" w:rsidRDefault="00516633" w:rsidP="00516633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53" w:type="dxa"/>
          </w:tcPr>
          <w:p w14:paraId="75D8F7D1" w14:textId="77777777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56</w:t>
            </w:r>
          </w:p>
          <w:p w14:paraId="6257C50D" w14:textId="1FA800FE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=98</w:t>
            </w:r>
          </w:p>
        </w:tc>
        <w:tc>
          <w:tcPr>
            <w:tcW w:w="1322" w:type="dxa"/>
          </w:tcPr>
          <w:p w14:paraId="5C2F63A1" w14:textId="0B3AD1B0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764" w:type="dxa"/>
          </w:tcPr>
          <w:p w14:paraId="210E0483" w14:textId="6A8B165D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186" w:type="dxa"/>
          </w:tcPr>
          <w:p w14:paraId="31CFD415" w14:textId="74E5EE49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0D07EFD7" w14:textId="10F50A85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EA12FB">
              <w:rPr>
                <w:szCs w:val="24"/>
              </w:rPr>
              <w:t>C</w:t>
            </w:r>
            <w:r>
              <w:rPr>
                <w:szCs w:val="24"/>
              </w:rPr>
              <w:t xml:space="preserve">2047F, </w:t>
            </w:r>
            <w:r w:rsidR="00EA12FB">
              <w:rPr>
                <w:szCs w:val="24"/>
              </w:rPr>
              <w:t>C</w:t>
            </w:r>
            <w:r>
              <w:rPr>
                <w:szCs w:val="24"/>
              </w:rPr>
              <w:t xml:space="preserve">2049F, </w:t>
            </w:r>
            <w:r w:rsidR="00EA12FB">
              <w:rPr>
                <w:szCs w:val="24"/>
              </w:rPr>
              <w:t>C</w:t>
            </w:r>
            <w:r>
              <w:rPr>
                <w:szCs w:val="24"/>
              </w:rPr>
              <w:t xml:space="preserve">2060TF, </w:t>
            </w:r>
            <w:r w:rsidR="00EA12FB">
              <w:rPr>
                <w:szCs w:val="24"/>
              </w:rPr>
              <w:t>C</w:t>
            </w:r>
            <w:r>
              <w:rPr>
                <w:szCs w:val="24"/>
              </w:rPr>
              <w:t>2061F</w:t>
            </w:r>
          </w:p>
        </w:tc>
      </w:tr>
    </w:tbl>
    <w:p w14:paraId="4850E6AA" w14:textId="62ADF454" w:rsidR="00D630F1" w:rsidRDefault="00D630F1" w:rsidP="004B17F0">
      <w:pPr>
        <w:pStyle w:val="BodyText"/>
        <w:rPr>
          <w:rFonts w:cstheme="majorBidi"/>
        </w:rPr>
      </w:pPr>
    </w:p>
    <w:p w14:paraId="04C94449" w14:textId="77777777" w:rsidR="000155AE" w:rsidRPr="000133B8" w:rsidRDefault="000155AE" w:rsidP="000155AE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 Flow Testing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76" w:type="dxa"/>
        <w:tblLayout w:type="fixed"/>
        <w:tblLook w:val="04A0" w:firstRow="1" w:lastRow="0" w:firstColumn="1" w:lastColumn="0" w:noHBand="0" w:noVBand="1"/>
      </w:tblPr>
      <w:tblGrid>
        <w:gridCol w:w="1118"/>
        <w:gridCol w:w="2419"/>
        <w:gridCol w:w="2419"/>
        <w:gridCol w:w="3420"/>
      </w:tblGrid>
      <w:tr w:rsidR="000155AE" w:rsidRPr="005A1999" w14:paraId="4232A0D1" w14:textId="77777777" w:rsidTr="00C620DE">
        <w:trPr>
          <w:trHeight w:val="444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84D5D94" w14:textId="77777777" w:rsidR="000155AE" w:rsidRPr="005A1999" w:rsidRDefault="000155AE" w:rsidP="00C620DE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#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B0BC9AD" w14:textId="77777777" w:rsidR="000155AE" w:rsidRPr="005A1999" w:rsidRDefault="000155AE" w:rsidP="00C620DE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Name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E44B7FB" w14:textId="77777777" w:rsidR="000155AE" w:rsidRPr="005A1999" w:rsidRDefault="000155AE" w:rsidP="00C620DE">
            <w:pPr>
              <w:jc w:val="center"/>
              <w:rPr>
                <w:b/>
              </w:rPr>
            </w:pPr>
            <w:r w:rsidRPr="005A1999">
              <w:rPr>
                <w:b/>
              </w:rPr>
              <w:t>Definitions</w:t>
            </w:r>
          </w:p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D52F2A0" w14:textId="77777777" w:rsidR="000155AE" w:rsidRPr="005A1999" w:rsidRDefault="000155AE" w:rsidP="00C620DE">
            <w:pPr>
              <w:jc w:val="center"/>
              <w:rPr>
                <w:b/>
              </w:rPr>
            </w:pPr>
            <w:r w:rsidRPr="005A1999">
              <w:rPr>
                <w:b/>
              </w:rPr>
              <w:t>Uses</w:t>
            </w:r>
          </w:p>
        </w:tc>
      </w:tr>
      <w:tr w:rsidR="000155AE" w:rsidRPr="005A1999" w14:paraId="3B558C11" w14:textId="77777777" w:rsidTr="00C620DE">
        <w:trPr>
          <w:trHeight w:val="217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B5050B6" w14:textId="77777777" w:rsidR="000155AE" w:rsidRPr="005A1999" w:rsidRDefault="000155AE" w:rsidP="00C620DE">
            <w:r w:rsidRPr="005A1999">
              <w:t>1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3352757" w14:textId="77777777" w:rsidR="000155AE" w:rsidRPr="005A1999" w:rsidRDefault="000155AE" w:rsidP="00C620DE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9330A8C" w14:textId="77777777" w:rsidR="000155AE" w:rsidRPr="005A1999" w:rsidRDefault="000155AE" w:rsidP="00C620DE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62883CF" w14:textId="77777777" w:rsidR="000155AE" w:rsidRPr="005A1999" w:rsidRDefault="000155AE" w:rsidP="00C620DE"/>
        </w:tc>
      </w:tr>
      <w:tr w:rsidR="000155AE" w:rsidRPr="005A1999" w14:paraId="786C2A7F" w14:textId="77777777" w:rsidTr="00C620DE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BEB4948" w14:textId="77777777" w:rsidR="000155AE" w:rsidRPr="005A1999" w:rsidRDefault="000155AE" w:rsidP="00C620DE">
            <w:r w:rsidRPr="005A1999">
              <w:t>2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C673894" w14:textId="77777777" w:rsidR="000155AE" w:rsidRPr="005A1999" w:rsidRDefault="000155AE" w:rsidP="00C620DE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EF27569" w14:textId="77777777" w:rsidR="000155AE" w:rsidRPr="005A1999" w:rsidRDefault="000155AE" w:rsidP="00C620DE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68F097F" w14:textId="77777777" w:rsidR="000155AE" w:rsidRPr="005A1999" w:rsidRDefault="000155AE" w:rsidP="00C620DE"/>
        </w:tc>
      </w:tr>
      <w:tr w:rsidR="000155AE" w:rsidRPr="005A1999" w14:paraId="0C1A3B42" w14:textId="77777777" w:rsidTr="00C620DE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8A73069" w14:textId="77777777" w:rsidR="000155AE" w:rsidRPr="005A1999" w:rsidRDefault="000155AE" w:rsidP="00C620DE">
            <w:r w:rsidRPr="005A1999">
              <w:t>3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0F92A19" w14:textId="77777777" w:rsidR="000155AE" w:rsidRPr="005A1999" w:rsidRDefault="000155AE" w:rsidP="00C620DE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D0E7E3" w14:textId="77777777" w:rsidR="000155AE" w:rsidRPr="005A1999" w:rsidRDefault="000155AE" w:rsidP="00C620DE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65CAB08" w14:textId="77777777" w:rsidR="000155AE" w:rsidRPr="005A1999" w:rsidRDefault="000155AE" w:rsidP="00C620DE"/>
        </w:tc>
      </w:tr>
    </w:tbl>
    <w:p w14:paraId="65601549" w14:textId="77777777" w:rsidR="000155AE" w:rsidRPr="005A1999" w:rsidRDefault="000155AE" w:rsidP="000155AE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29" w:type="dxa"/>
        <w:tblLayout w:type="fixed"/>
        <w:tblLook w:val="04A0" w:firstRow="1" w:lastRow="0" w:firstColumn="1" w:lastColumn="0" w:noHBand="0" w:noVBand="1"/>
      </w:tblPr>
      <w:tblGrid>
        <w:gridCol w:w="1345"/>
        <w:gridCol w:w="4195"/>
        <w:gridCol w:w="3789"/>
      </w:tblGrid>
      <w:tr w:rsidR="000155AE" w:rsidRPr="005A1999" w14:paraId="0F38D277" w14:textId="77777777" w:rsidTr="00C620DE">
        <w:trPr>
          <w:trHeight w:val="382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21D8835" w14:textId="77777777" w:rsidR="000155AE" w:rsidRPr="005A1999" w:rsidRDefault="000155AE" w:rsidP="00C620DE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#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1FF284E" w14:textId="77777777" w:rsidR="000155AE" w:rsidRPr="005A1999" w:rsidRDefault="000155AE" w:rsidP="00C620DE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Name</w:t>
            </w:r>
          </w:p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4BA0404" w14:textId="77777777" w:rsidR="000155AE" w:rsidRPr="005A1999" w:rsidRDefault="000155AE" w:rsidP="00C620DE">
            <w:pPr>
              <w:jc w:val="center"/>
              <w:rPr>
                <w:b/>
              </w:rPr>
            </w:pPr>
            <w:r w:rsidRPr="005A1999">
              <w:rPr>
                <w:b/>
              </w:rPr>
              <w:t>DU pairs</w:t>
            </w:r>
          </w:p>
        </w:tc>
      </w:tr>
      <w:tr w:rsidR="000155AE" w:rsidRPr="005A1999" w14:paraId="570E6F59" w14:textId="77777777" w:rsidTr="00C620DE">
        <w:trPr>
          <w:trHeight w:val="186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1EEDDE0" w14:textId="77777777" w:rsidR="000155AE" w:rsidRPr="005A1999" w:rsidRDefault="000155AE" w:rsidP="00C620DE">
            <w:r w:rsidRPr="005A1999">
              <w:t>1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3C28829" w14:textId="77777777" w:rsidR="000155AE" w:rsidRPr="005A1999" w:rsidRDefault="000155AE" w:rsidP="00C620DE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8EE3FB3" w14:textId="77777777" w:rsidR="000155AE" w:rsidRPr="005A1999" w:rsidRDefault="000155AE" w:rsidP="00C620DE"/>
        </w:tc>
      </w:tr>
      <w:tr w:rsidR="000155AE" w:rsidRPr="005A1999" w14:paraId="0D2CF6CD" w14:textId="77777777" w:rsidTr="00C620DE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FD28172" w14:textId="77777777" w:rsidR="000155AE" w:rsidRPr="005A1999" w:rsidRDefault="000155AE" w:rsidP="00C620DE">
            <w:r w:rsidRPr="005A1999">
              <w:t>2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9BCE3A2" w14:textId="77777777" w:rsidR="000155AE" w:rsidRPr="005A1999" w:rsidRDefault="000155AE" w:rsidP="00C620DE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E7582EF" w14:textId="77777777" w:rsidR="000155AE" w:rsidRPr="005A1999" w:rsidRDefault="000155AE" w:rsidP="00C620DE"/>
        </w:tc>
      </w:tr>
      <w:tr w:rsidR="000155AE" w:rsidRPr="005A1999" w14:paraId="1046FAF0" w14:textId="77777777" w:rsidTr="00C620DE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104C023" w14:textId="77777777" w:rsidR="000155AE" w:rsidRPr="005A1999" w:rsidRDefault="000155AE" w:rsidP="00C620DE">
            <w:r w:rsidRPr="005A1999">
              <w:t>3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E4BB1E3" w14:textId="77777777" w:rsidR="000155AE" w:rsidRPr="005A1999" w:rsidRDefault="000155AE" w:rsidP="00C620DE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8F453FE" w14:textId="77777777" w:rsidR="000155AE" w:rsidRPr="005A1999" w:rsidRDefault="000155AE" w:rsidP="00C620DE"/>
        </w:tc>
      </w:tr>
    </w:tbl>
    <w:p w14:paraId="0E157D7E" w14:textId="77777777" w:rsidR="000155AE" w:rsidRDefault="000155AE" w:rsidP="000155AE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0155AE" w:rsidRPr="00BA5495" w14:paraId="63D57B1D" w14:textId="77777777" w:rsidTr="00C620DE">
        <w:trPr>
          <w:trHeight w:val="759"/>
        </w:trPr>
        <w:tc>
          <w:tcPr>
            <w:tcW w:w="845" w:type="dxa"/>
          </w:tcPr>
          <w:p w14:paraId="697BF601" w14:textId="77777777" w:rsidR="000155AE" w:rsidRPr="00BA5495" w:rsidRDefault="000155AE" w:rsidP="00C620DE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53" w:type="dxa"/>
          </w:tcPr>
          <w:p w14:paraId="53997D26" w14:textId="77777777" w:rsidR="000155AE" w:rsidRPr="00BA5495" w:rsidRDefault="000155AE" w:rsidP="00C620DE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4262ED27" w14:textId="77777777" w:rsidR="000155AE" w:rsidRPr="00BA5495" w:rsidRDefault="000155AE" w:rsidP="00C620DE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6830BC8B" w14:textId="77777777" w:rsidR="000155AE" w:rsidRPr="00BA5495" w:rsidRDefault="000155AE" w:rsidP="00C620DE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30BE165C" w14:textId="77777777" w:rsidR="000155AE" w:rsidRPr="00BA5495" w:rsidRDefault="000155AE" w:rsidP="00C620DE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076C968D" w14:textId="77777777" w:rsidR="000155AE" w:rsidRPr="00BA5495" w:rsidRDefault="000155AE" w:rsidP="00C620DE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6BD84B81" w14:textId="77777777" w:rsidR="000155AE" w:rsidRPr="00BA5495" w:rsidRDefault="000155AE" w:rsidP="00C620DE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0155AE" w:rsidRPr="00BA5495" w14:paraId="076C22DF" w14:textId="77777777" w:rsidTr="00C620DE">
        <w:trPr>
          <w:trHeight w:val="759"/>
        </w:trPr>
        <w:tc>
          <w:tcPr>
            <w:tcW w:w="845" w:type="dxa"/>
          </w:tcPr>
          <w:p w14:paraId="0FE0ED11" w14:textId="77777777" w:rsidR="000155AE" w:rsidRPr="00BA5495" w:rsidRDefault="000155AE" w:rsidP="00C620DE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42F35D5F" w14:textId="77777777" w:rsidR="000155AE" w:rsidRPr="00BA5495" w:rsidRDefault="000155AE" w:rsidP="00C620DE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0D51E832" w14:textId="77777777" w:rsidR="000155AE" w:rsidRPr="00BA5495" w:rsidRDefault="000155AE" w:rsidP="00C620DE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1A45821C" w14:textId="77777777" w:rsidR="000155AE" w:rsidRPr="00BA5495" w:rsidRDefault="000155AE" w:rsidP="00C620DE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779D2BA2" w14:textId="77777777" w:rsidR="000155AE" w:rsidRPr="00BA5495" w:rsidRDefault="000155AE" w:rsidP="00C620DE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639FE048" w14:textId="77777777" w:rsidR="000155AE" w:rsidRPr="00BA5495" w:rsidRDefault="000155AE" w:rsidP="00C620DE">
            <w:pPr>
              <w:pStyle w:val="BodyText"/>
              <w:jc w:val="center"/>
              <w:rPr>
                <w:szCs w:val="24"/>
              </w:rPr>
            </w:pPr>
          </w:p>
        </w:tc>
      </w:tr>
      <w:tr w:rsidR="000155AE" w:rsidRPr="00BA5495" w14:paraId="5D08E888" w14:textId="77777777" w:rsidTr="00C620DE">
        <w:trPr>
          <w:trHeight w:val="759"/>
        </w:trPr>
        <w:tc>
          <w:tcPr>
            <w:tcW w:w="845" w:type="dxa"/>
          </w:tcPr>
          <w:p w14:paraId="5A826A06" w14:textId="77777777" w:rsidR="000155AE" w:rsidRPr="00BA5495" w:rsidRDefault="000155AE" w:rsidP="00C620DE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582A5E0A" w14:textId="77777777" w:rsidR="000155AE" w:rsidRPr="00BA5495" w:rsidRDefault="000155AE" w:rsidP="00C620DE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6C669B1E" w14:textId="77777777" w:rsidR="000155AE" w:rsidRPr="00BA5495" w:rsidRDefault="000155AE" w:rsidP="00C620DE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3759C6E9" w14:textId="77777777" w:rsidR="000155AE" w:rsidRPr="00BA5495" w:rsidRDefault="000155AE" w:rsidP="00C620DE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0A30999C" w14:textId="77777777" w:rsidR="000155AE" w:rsidRPr="00BA5495" w:rsidRDefault="000155AE" w:rsidP="00C620DE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0581BBA9" w14:textId="77777777" w:rsidR="000155AE" w:rsidRPr="00BA5495" w:rsidRDefault="000155AE" w:rsidP="00C620DE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46831BEC" w14:textId="00DC8F43" w:rsidR="00D630F1" w:rsidRDefault="00D630F1" w:rsidP="004B17F0">
      <w:pPr>
        <w:pStyle w:val="BodyText"/>
        <w:rPr>
          <w:rFonts w:cstheme="majorBidi"/>
        </w:rPr>
      </w:pPr>
    </w:p>
    <w:p w14:paraId="08067D32" w14:textId="4B44D5B3" w:rsidR="00910B50" w:rsidRPr="00BA5495" w:rsidRDefault="00910B50" w:rsidP="00910B50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7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2870A727" w14:textId="77777777" w:rsidR="000155AE" w:rsidRDefault="000155AE" w:rsidP="004B17F0">
      <w:pPr>
        <w:pStyle w:val="BodyText"/>
        <w:rPr>
          <w:rFonts w:cstheme="majorBidi"/>
        </w:rPr>
      </w:pPr>
    </w:p>
    <w:p w14:paraId="5741FEB0" w14:textId="77777777" w:rsidR="00DC7801" w:rsidRDefault="00DC7801" w:rsidP="00DC780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Source Code:</w:t>
      </w:r>
    </w:p>
    <w:p w14:paraId="19D49848" w14:textId="77777777" w:rsidR="00DC7801" w:rsidRDefault="007B799B" w:rsidP="00DC7801">
      <w:hyperlink r:id="rId40" w:history="1">
        <w:r w:rsidR="00DC7801" w:rsidRPr="00A06590">
          <w:rPr>
            <w:rStyle w:val="Hyperlink"/>
          </w:rPr>
          <w:t>https://github.com/openjdk/jdk/blob/master/src/java.base/share/classes/java/math/BitSieve.java</w:t>
        </w:r>
      </w:hyperlink>
    </w:p>
    <w:p w14:paraId="0BE2BCAE" w14:textId="77777777" w:rsidR="00DC7801" w:rsidRDefault="00DC7801" w:rsidP="00DC7801">
      <w:r>
        <w:t xml:space="preserve">bits are sieve bits where each bit represents a candidate odd integer. </w:t>
      </w:r>
      <w:r w:rsidRPr="003F7997">
        <w:t>primeToCertainty</w:t>
      </w:r>
      <w:r>
        <w:t xml:space="preserve"> is an external function which returns true if it is a prime with given probability.</w:t>
      </w:r>
    </w:p>
    <w:p w14:paraId="146D0D5F" w14:textId="77777777" w:rsidR="00DC7801" w:rsidRDefault="00DC7801" w:rsidP="00DC7801">
      <w:r w:rsidRPr="00BA5495">
        <w:t xml:space="preserve"> </w:t>
      </w:r>
      <w:r>
        <w:rPr>
          <w:noProof/>
        </w:rPr>
        <w:drawing>
          <wp:inline distT="0" distB="0" distL="0" distR="0" wp14:anchorId="047F75D2" wp14:editId="28D7A1E7">
            <wp:extent cx="5732145" cy="295656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6A4CB" w14:textId="77777777" w:rsidR="00DC7801" w:rsidRPr="003F7997" w:rsidRDefault="00DC7801" w:rsidP="00DC7801">
      <w:pPr>
        <w:jc w:val="left"/>
      </w:pPr>
    </w:p>
    <w:p w14:paraId="320CCAD3" w14:textId="77777777" w:rsidR="00DC7801" w:rsidRPr="00BA5495" w:rsidRDefault="00DC7801" w:rsidP="00DC780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2FCDDAA4" w14:textId="77777777" w:rsidR="00DC7801" w:rsidRPr="00BA5495" w:rsidRDefault="00DC7801" w:rsidP="00DC7801">
      <w:r>
        <w:rPr>
          <w:noProof/>
        </w:rPr>
        <w:lastRenderedPageBreak/>
        <w:drawing>
          <wp:inline distT="0" distB="0" distL="0" distR="0" wp14:anchorId="736ADFA0" wp14:editId="6611EC9E">
            <wp:extent cx="5732145" cy="8734425"/>
            <wp:effectExtent l="0" t="0" r="190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unc_retrieve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73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9A531" w14:textId="77777777" w:rsidR="00DC7801" w:rsidRPr="00BA5495" w:rsidRDefault="00DC7801" w:rsidP="00DC780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65"/>
        <w:gridCol w:w="1318"/>
        <w:gridCol w:w="1758"/>
        <w:gridCol w:w="1186"/>
        <w:gridCol w:w="2479"/>
      </w:tblGrid>
      <w:tr w:rsidR="00DC7801" w:rsidRPr="00BA5495" w14:paraId="57042CE4" w14:textId="77777777" w:rsidTr="00F872F8">
        <w:trPr>
          <w:trHeight w:val="759"/>
        </w:trPr>
        <w:tc>
          <w:tcPr>
            <w:tcW w:w="845" w:type="dxa"/>
          </w:tcPr>
          <w:p w14:paraId="2F52F396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65" w:type="dxa"/>
          </w:tcPr>
          <w:p w14:paraId="1C579078" w14:textId="77777777" w:rsidR="00DC7801" w:rsidRPr="00BA5495" w:rsidRDefault="00DC7801" w:rsidP="00F872F8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18" w:type="dxa"/>
          </w:tcPr>
          <w:p w14:paraId="664E104D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58" w:type="dxa"/>
          </w:tcPr>
          <w:p w14:paraId="5BD44977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7A133EDB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79" w:type="dxa"/>
          </w:tcPr>
          <w:p w14:paraId="4F5F5596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1763496A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C7801" w:rsidRPr="00BA5495" w14:paraId="3C208009" w14:textId="77777777" w:rsidTr="00F872F8">
        <w:trPr>
          <w:trHeight w:val="759"/>
        </w:trPr>
        <w:tc>
          <w:tcPr>
            <w:tcW w:w="845" w:type="dxa"/>
          </w:tcPr>
          <w:p w14:paraId="563B084F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65" w:type="dxa"/>
          </w:tcPr>
          <w:p w14:paraId="31BAA49A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initValue = 0;</w:t>
            </w:r>
          </w:p>
          <w:p w14:paraId="604982FB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certainity = </w:t>
            </w:r>
            <w:r w:rsidRPr="006C4D46">
              <w:rPr>
                <w:szCs w:val="24"/>
              </w:rPr>
              <w:t>100</w:t>
            </w:r>
            <w:r>
              <w:rPr>
                <w:szCs w:val="24"/>
              </w:rPr>
              <w:t>;</w:t>
            </w:r>
          </w:p>
          <w:p w14:paraId="7F32CB9E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random = 10</w:t>
            </w:r>
          </w:p>
          <w:p w14:paraId="5ABA76F1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bits[] = b’11111010’</w:t>
            </w:r>
          </w:p>
        </w:tc>
        <w:tc>
          <w:tcPr>
            <w:tcW w:w="1318" w:type="dxa"/>
          </w:tcPr>
          <w:p w14:paraId="3E71CFD8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257</w:t>
            </w:r>
          </w:p>
        </w:tc>
        <w:tc>
          <w:tcPr>
            <w:tcW w:w="1758" w:type="dxa"/>
          </w:tcPr>
          <w:p w14:paraId="2F3F7892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257</w:t>
            </w:r>
          </w:p>
        </w:tc>
        <w:tc>
          <w:tcPr>
            <w:tcW w:w="1186" w:type="dxa"/>
          </w:tcPr>
          <w:p w14:paraId="3101507B" w14:textId="77777777" w:rsidR="00DC7801" w:rsidRPr="00BA5495" w:rsidRDefault="00DC7801" w:rsidP="00F872F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1A79578D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Stub </w:t>
            </w:r>
            <w:r w:rsidRPr="00990725">
              <w:rPr>
                <w:szCs w:val="24"/>
              </w:rPr>
              <w:t>primeToCertainty</w:t>
            </w:r>
            <w:r>
              <w:rPr>
                <w:szCs w:val="24"/>
              </w:rPr>
              <w:t xml:space="preserve"> shall return ‘False, True’ in consecutive calls.</w:t>
            </w:r>
          </w:p>
        </w:tc>
      </w:tr>
      <w:tr w:rsidR="00DC7801" w:rsidRPr="00BA5495" w14:paraId="7195BE9D" w14:textId="77777777" w:rsidTr="00F872F8">
        <w:trPr>
          <w:trHeight w:val="759"/>
        </w:trPr>
        <w:tc>
          <w:tcPr>
            <w:tcW w:w="845" w:type="dxa"/>
          </w:tcPr>
          <w:p w14:paraId="45DC9B82" w14:textId="77777777" w:rsidR="00DC7801" w:rsidRPr="00BA5495" w:rsidRDefault="00DC7801" w:rsidP="00F872F8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65" w:type="dxa"/>
          </w:tcPr>
          <w:p w14:paraId="3B469395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initValue = 0;</w:t>
            </w:r>
          </w:p>
          <w:p w14:paraId="1D988E4D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certainity = </w:t>
            </w:r>
            <w:r w:rsidRPr="006C4D46">
              <w:rPr>
                <w:szCs w:val="24"/>
              </w:rPr>
              <w:t>100</w:t>
            </w:r>
            <w:r>
              <w:rPr>
                <w:szCs w:val="24"/>
              </w:rPr>
              <w:t>;</w:t>
            </w:r>
          </w:p>
          <w:p w14:paraId="0097EB48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random = 10</w:t>
            </w:r>
          </w:p>
          <w:p w14:paraId="5F29CB52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bits[] = b’11111111’</w:t>
            </w:r>
          </w:p>
        </w:tc>
        <w:tc>
          <w:tcPr>
            <w:tcW w:w="1318" w:type="dxa"/>
          </w:tcPr>
          <w:p w14:paraId="616A0266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1758" w:type="dxa"/>
          </w:tcPr>
          <w:p w14:paraId="3AEAE0CA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1186" w:type="dxa"/>
          </w:tcPr>
          <w:p w14:paraId="5FBE8823" w14:textId="77777777" w:rsidR="00DC7801" w:rsidRPr="00BA5495" w:rsidRDefault="00DC7801" w:rsidP="00F872F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2B798FFE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Stub </w:t>
            </w:r>
            <w:r w:rsidRPr="00990725">
              <w:rPr>
                <w:szCs w:val="24"/>
              </w:rPr>
              <w:t>primeToCertainty</w:t>
            </w:r>
            <w:r>
              <w:rPr>
                <w:szCs w:val="24"/>
              </w:rPr>
              <w:t xml:space="preserve"> shall never be called.</w:t>
            </w:r>
          </w:p>
        </w:tc>
      </w:tr>
    </w:tbl>
    <w:p w14:paraId="18BE87D8" w14:textId="77777777" w:rsidR="00DC7801" w:rsidRPr="00BA5495" w:rsidRDefault="00DC7801" w:rsidP="00DC7801">
      <w:pPr>
        <w:pStyle w:val="BodyText"/>
        <w:rPr>
          <w:rFonts w:cstheme="majorBidi"/>
          <w:szCs w:val="22"/>
        </w:rPr>
      </w:pPr>
    </w:p>
    <w:p w14:paraId="606E3837" w14:textId="77777777" w:rsidR="00DC7801" w:rsidRPr="00BA5495" w:rsidRDefault="00DC7801" w:rsidP="00DC780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DC7801" w:rsidRPr="00BA5495" w14:paraId="4CF9E12D" w14:textId="77777777" w:rsidTr="00F872F8">
        <w:trPr>
          <w:trHeight w:val="759"/>
        </w:trPr>
        <w:tc>
          <w:tcPr>
            <w:tcW w:w="845" w:type="dxa"/>
          </w:tcPr>
          <w:p w14:paraId="7F6F9282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76548114" w14:textId="77777777" w:rsidR="00DC7801" w:rsidRPr="00BA5495" w:rsidRDefault="00DC7801" w:rsidP="00F872F8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22E8E636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5BD46887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7EBAE4BF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62E66E31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3D1E42EA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C7801" w:rsidRPr="00BA5495" w14:paraId="5F0CF15E" w14:textId="77777777" w:rsidTr="00F872F8">
        <w:trPr>
          <w:trHeight w:val="759"/>
        </w:trPr>
        <w:tc>
          <w:tcPr>
            <w:tcW w:w="845" w:type="dxa"/>
          </w:tcPr>
          <w:p w14:paraId="294050D8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236A2B9D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initValue = 0;</w:t>
            </w:r>
          </w:p>
          <w:p w14:paraId="3B17E1E7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certainity = </w:t>
            </w:r>
            <w:r w:rsidRPr="006C4D46">
              <w:rPr>
                <w:szCs w:val="24"/>
              </w:rPr>
              <w:t>100</w:t>
            </w:r>
            <w:r>
              <w:rPr>
                <w:szCs w:val="24"/>
              </w:rPr>
              <w:t>;</w:t>
            </w:r>
          </w:p>
          <w:p w14:paraId="1E4239C8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random = 10</w:t>
            </w:r>
          </w:p>
          <w:p w14:paraId="6DAF5F7B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bits[] = b’11111010’</w:t>
            </w:r>
          </w:p>
        </w:tc>
        <w:tc>
          <w:tcPr>
            <w:tcW w:w="1322" w:type="dxa"/>
          </w:tcPr>
          <w:p w14:paraId="7BEEE9DE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257</w:t>
            </w:r>
          </w:p>
        </w:tc>
        <w:tc>
          <w:tcPr>
            <w:tcW w:w="1764" w:type="dxa"/>
          </w:tcPr>
          <w:p w14:paraId="178ED0FA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257</w:t>
            </w:r>
          </w:p>
        </w:tc>
        <w:tc>
          <w:tcPr>
            <w:tcW w:w="1186" w:type="dxa"/>
          </w:tcPr>
          <w:p w14:paraId="5CF3CCE0" w14:textId="77777777" w:rsidR="00DC7801" w:rsidRPr="00BA5495" w:rsidRDefault="00DC7801" w:rsidP="00F872F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1007A736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Stub </w:t>
            </w:r>
            <w:r w:rsidRPr="00990725">
              <w:rPr>
                <w:szCs w:val="24"/>
              </w:rPr>
              <w:t>primeToCertainty</w:t>
            </w:r>
            <w:r>
              <w:rPr>
                <w:szCs w:val="24"/>
              </w:rPr>
              <w:t xml:space="preserve"> shall return ‘False, True’ in consecutive calls.</w:t>
            </w:r>
          </w:p>
          <w:p w14:paraId="10A6836F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197T, 199TF, 200TF, 203TF</w:t>
            </w:r>
          </w:p>
        </w:tc>
      </w:tr>
      <w:tr w:rsidR="00DC7801" w:rsidRPr="00BA5495" w14:paraId="2384C142" w14:textId="77777777" w:rsidTr="00F872F8">
        <w:trPr>
          <w:trHeight w:val="759"/>
        </w:trPr>
        <w:tc>
          <w:tcPr>
            <w:tcW w:w="845" w:type="dxa"/>
          </w:tcPr>
          <w:p w14:paraId="0E949E42" w14:textId="77777777" w:rsidR="00DC7801" w:rsidRPr="00BA5495" w:rsidRDefault="00DC7801" w:rsidP="00F872F8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76880E29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initValue = 0;</w:t>
            </w:r>
          </w:p>
          <w:p w14:paraId="5C941FF9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certainity = </w:t>
            </w:r>
            <w:r w:rsidRPr="006C4D46">
              <w:rPr>
                <w:szCs w:val="24"/>
              </w:rPr>
              <w:t>100</w:t>
            </w:r>
            <w:r>
              <w:rPr>
                <w:szCs w:val="24"/>
              </w:rPr>
              <w:t>;</w:t>
            </w:r>
          </w:p>
          <w:p w14:paraId="399B6EA5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random = 10</w:t>
            </w:r>
          </w:p>
          <w:p w14:paraId="1AF08BF5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bits[] = b’11111111’</w:t>
            </w:r>
          </w:p>
        </w:tc>
        <w:tc>
          <w:tcPr>
            <w:tcW w:w="1322" w:type="dxa"/>
          </w:tcPr>
          <w:p w14:paraId="1935EB95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1764" w:type="dxa"/>
          </w:tcPr>
          <w:p w14:paraId="449B61BC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1186" w:type="dxa"/>
          </w:tcPr>
          <w:p w14:paraId="18014264" w14:textId="77777777" w:rsidR="00DC7801" w:rsidRPr="00BA5495" w:rsidRDefault="00DC7801" w:rsidP="00F872F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035CA8AF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Stub </w:t>
            </w:r>
            <w:r w:rsidRPr="00990725">
              <w:rPr>
                <w:szCs w:val="24"/>
              </w:rPr>
              <w:t>primeToCertainty</w:t>
            </w:r>
            <w:r>
              <w:rPr>
                <w:szCs w:val="24"/>
              </w:rPr>
              <w:t xml:space="preserve"> shall never be called.</w:t>
            </w:r>
          </w:p>
          <w:p w14:paraId="14BFF773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197TF, 199TF, 200F</w:t>
            </w:r>
          </w:p>
        </w:tc>
      </w:tr>
    </w:tbl>
    <w:p w14:paraId="36F6C995" w14:textId="77777777" w:rsidR="00DC7801" w:rsidRPr="00BA5495" w:rsidRDefault="00DC7801" w:rsidP="00DC7801">
      <w:pPr>
        <w:pStyle w:val="BodyText"/>
        <w:rPr>
          <w:rFonts w:cstheme="majorBidi"/>
          <w:szCs w:val="22"/>
        </w:rPr>
      </w:pPr>
    </w:p>
    <w:p w14:paraId="34A03358" w14:textId="77777777" w:rsidR="00DC7801" w:rsidRPr="00BA5495" w:rsidRDefault="00DC7801" w:rsidP="00DC780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DC7801" w:rsidRPr="00BA5495" w14:paraId="6F36F593" w14:textId="77777777" w:rsidTr="00F872F8">
        <w:trPr>
          <w:trHeight w:val="759"/>
        </w:trPr>
        <w:tc>
          <w:tcPr>
            <w:tcW w:w="845" w:type="dxa"/>
          </w:tcPr>
          <w:p w14:paraId="00DE8520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73A5BB0B" w14:textId="77777777" w:rsidR="00DC7801" w:rsidRPr="00BA5495" w:rsidRDefault="00DC7801" w:rsidP="00F872F8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38058B76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47C3F3A0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43661F16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3FC3604A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551D3CB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C7801" w:rsidRPr="00BA5495" w14:paraId="7CD4CADF" w14:textId="77777777" w:rsidTr="00F872F8">
        <w:trPr>
          <w:trHeight w:val="759"/>
        </w:trPr>
        <w:tc>
          <w:tcPr>
            <w:tcW w:w="845" w:type="dxa"/>
          </w:tcPr>
          <w:p w14:paraId="2A77F8A6" w14:textId="77777777" w:rsidR="00DC7801" w:rsidRPr="00BA5495" w:rsidRDefault="00DC7801" w:rsidP="00F872F8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lastRenderedPageBreak/>
              <w:t>1</w:t>
            </w:r>
          </w:p>
        </w:tc>
        <w:tc>
          <w:tcPr>
            <w:tcW w:w="1753" w:type="dxa"/>
          </w:tcPr>
          <w:p w14:paraId="578AAFAD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initValue = 0;</w:t>
            </w:r>
          </w:p>
          <w:p w14:paraId="7E82629A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certainity = </w:t>
            </w:r>
            <w:r w:rsidRPr="006C4D46">
              <w:rPr>
                <w:szCs w:val="24"/>
              </w:rPr>
              <w:t>100</w:t>
            </w:r>
            <w:r>
              <w:rPr>
                <w:szCs w:val="24"/>
              </w:rPr>
              <w:t>;</w:t>
            </w:r>
          </w:p>
          <w:p w14:paraId="6B0D9738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random = 10</w:t>
            </w:r>
          </w:p>
          <w:p w14:paraId="036F2121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bits[] = b’11111010’</w:t>
            </w:r>
          </w:p>
        </w:tc>
        <w:tc>
          <w:tcPr>
            <w:tcW w:w="1322" w:type="dxa"/>
          </w:tcPr>
          <w:p w14:paraId="5956A41C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257</w:t>
            </w:r>
          </w:p>
        </w:tc>
        <w:tc>
          <w:tcPr>
            <w:tcW w:w="1764" w:type="dxa"/>
          </w:tcPr>
          <w:p w14:paraId="6BE2BE0E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257</w:t>
            </w:r>
          </w:p>
        </w:tc>
        <w:tc>
          <w:tcPr>
            <w:tcW w:w="1186" w:type="dxa"/>
          </w:tcPr>
          <w:p w14:paraId="74A210E6" w14:textId="77777777" w:rsidR="00DC7801" w:rsidRPr="00BA5495" w:rsidRDefault="00DC7801" w:rsidP="00F872F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086F4477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Stub </w:t>
            </w:r>
            <w:r w:rsidRPr="00990725">
              <w:rPr>
                <w:szCs w:val="24"/>
              </w:rPr>
              <w:t>primeToCertainty</w:t>
            </w:r>
            <w:r>
              <w:rPr>
                <w:szCs w:val="24"/>
              </w:rPr>
              <w:t xml:space="preserve"> shall return ‘False, True’ in consecutive calls.</w:t>
            </w:r>
          </w:p>
          <w:p w14:paraId="2FA234EA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197T, 199TF, 200TF, 203TF</w:t>
            </w:r>
          </w:p>
        </w:tc>
      </w:tr>
      <w:tr w:rsidR="00DC7801" w:rsidRPr="00BA5495" w14:paraId="0E2A36A8" w14:textId="77777777" w:rsidTr="00F872F8">
        <w:trPr>
          <w:trHeight w:val="759"/>
        </w:trPr>
        <w:tc>
          <w:tcPr>
            <w:tcW w:w="845" w:type="dxa"/>
          </w:tcPr>
          <w:p w14:paraId="0A77D35D" w14:textId="77777777" w:rsidR="00DC7801" w:rsidRPr="00BA5495" w:rsidRDefault="00DC7801" w:rsidP="00F872F8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31F43E20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initValue = 0;</w:t>
            </w:r>
          </w:p>
          <w:p w14:paraId="020012F7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certainity = </w:t>
            </w:r>
            <w:r w:rsidRPr="006C4D46">
              <w:rPr>
                <w:szCs w:val="24"/>
              </w:rPr>
              <w:t>100</w:t>
            </w:r>
            <w:r>
              <w:rPr>
                <w:szCs w:val="24"/>
              </w:rPr>
              <w:t>;</w:t>
            </w:r>
          </w:p>
          <w:p w14:paraId="57E45031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random = 10</w:t>
            </w:r>
          </w:p>
          <w:p w14:paraId="6CE5460F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bits[] = b’11111111’</w:t>
            </w:r>
          </w:p>
        </w:tc>
        <w:tc>
          <w:tcPr>
            <w:tcW w:w="1322" w:type="dxa"/>
          </w:tcPr>
          <w:p w14:paraId="32BDB1A0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1764" w:type="dxa"/>
          </w:tcPr>
          <w:p w14:paraId="32540A7D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1186" w:type="dxa"/>
          </w:tcPr>
          <w:p w14:paraId="5D231C33" w14:textId="77777777" w:rsidR="00DC7801" w:rsidRPr="00BA5495" w:rsidRDefault="00DC7801" w:rsidP="00F872F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26FDB29C" w14:textId="77777777" w:rsidR="00DC7801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Stub </w:t>
            </w:r>
            <w:r w:rsidRPr="00990725">
              <w:rPr>
                <w:szCs w:val="24"/>
              </w:rPr>
              <w:t>primeToCertainty</w:t>
            </w:r>
            <w:r>
              <w:rPr>
                <w:szCs w:val="24"/>
              </w:rPr>
              <w:t xml:space="preserve"> shall never be called.</w:t>
            </w:r>
          </w:p>
          <w:p w14:paraId="6DB9DB98" w14:textId="77777777" w:rsidR="00DC7801" w:rsidRPr="00BA5495" w:rsidRDefault="00DC7801" w:rsidP="00F872F8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197TF, 199TF, 200F</w:t>
            </w:r>
          </w:p>
        </w:tc>
      </w:tr>
    </w:tbl>
    <w:p w14:paraId="301B95F9" w14:textId="77777777" w:rsidR="007D406C" w:rsidRDefault="007D406C" w:rsidP="007D406C">
      <w:pPr>
        <w:pStyle w:val="BodyText"/>
        <w:rPr>
          <w:rFonts w:cstheme="majorBidi"/>
        </w:rPr>
      </w:pPr>
    </w:p>
    <w:p w14:paraId="3EF9D143" w14:textId="77777777" w:rsidR="002E11DB" w:rsidRPr="00BA5495" w:rsidRDefault="002E11DB" w:rsidP="002E11D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Boundary Interior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2E11DB" w:rsidRPr="00BA5495" w14:paraId="5844A2D6" w14:textId="77777777" w:rsidTr="00BC0AAD">
        <w:trPr>
          <w:trHeight w:val="759"/>
        </w:trPr>
        <w:tc>
          <w:tcPr>
            <w:tcW w:w="845" w:type="dxa"/>
          </w:tcPr>
          <w:p w14:paraId="10DDC412" w14:textId="77777777" w:rsidR="002E11DB" w:rsidRPr="00BA5495" w:rsidRDefault="002E11DB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26B79A04" w14:textId="77777777" w:rsidR="002E11DB" w:rsidRPr="00BA5495" w:rsidRDefault="002E11DB" w:rsidP="00BC0AAD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6C9C5D1F" w14:textId="77777777" w:rsidR="002E11DB" w:rsidRPr="00BA5495" w:rsidRDefault="002E11DB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45AD6E04" w14:textId="77777777" w:rsidR="002E11DB" w:rsidRPr="00BA5495" w:rsidRDefault="002E11DB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29625DC1" w14:textId="77777777" w:rsidR="002E11DB" w:rsidRPr="00BA5495" w:rsidRDefault="002E11DB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3DB387D6" w14:textId="77777777" w:rsidR="002E11DB" w:rsidRPr="00BA5495" w:rsidRDefault="002E11DB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B6EE49A" w14:textId="77777777" w:rsidR="002E11DB" w:rsidRPr="00BA5495" w:rsidRDefault="002E11DB" w:rsidP="00BC0AAD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2E11DB" w:rsidRPr="00BA5495" w14:paraId="6BCF9EDE" w14:textId="77777777" w:rsidTr="00BC0AAD">
        <w:trPr>
          <w:trHeight w:val="759"/>
        </w:trPr>
        <w:tc>
          <w:tcPr>
            <w:tcW w:w="845" w:type="dxa"/>
          </w:tcPr>
          <w:p w14:paraId="5C27E31A" w14:textId="77777777" w:rsidR="002E11DB" w:rsidRPr="00BA5495" w:rsidRDefault="002E11DB" w:rsidP="00BC0AAD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014043DA" w14:textId="77777777" w:rsidR="002E11DB" w:rsidRPr="00BA5495" w:rsidRDefault="002E11DB" w:rsidP="00BC0AAD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1977A8C9" w14:textId="77777777" w:rsidR="002E11DB" w:rsidRPr="00BA5495" w:rsidRDefault="002E11DB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1E92EF67" w14:textId="77777777" w:rsidR="002E11DB" w:rsidRPr="00BA5495" w:rsidRDefault="002E11DB" w:rsidP="00BC0AAD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05F7133B" w14:textId="77777777" w:rsidR="002E11DB" w:rsidRPr="00BA5495" w:rsidRDefault="002E11DB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72A9813B" w14:textId="77777777" w:rsidR="002E11DB" w:rsidRPr="00BA5495" w:rsidRDefault="002E11DB" w:rsidP="00BC0AAD">
            <w:pPr>
              <w:pStyle w:val="BodyText"/>
              <w:jc w:val="center"/>
              <w:rPr>
                <w:szCs w:val="24"/>
              </w:rPr>
            </w:pPr>
          </w:p>
        </w:tc>
      </w:tr>
      <w:tr w:rsidR="002E11DB" w:rsidRPr="00BA5495" w14:paraId="4AF3F4C1" w14:textId="77777777" w:rsidTr="00BC0AAD">
        <w:trPr>
          <w:trHeight w:val="759"/>
        </w:trPr>
        <w:tc>
          <w:tcPr>
            <w:tcW w:w="845" w:type="dxa"/>
          </w:tcPr>
          <w:p w14:paraId="170E9892" w14:textId="77777777" w:rsidR="002E11DB" w:rsidRPr="00BA5495" w:rsidRDefault="002E11DB" w:rsidP="00BC0AA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25FFDE80" w14:textId="77777777" w:rsidR="002E11DB" w:rsidRPr="00BA5495" w:rsidRDefault="002E11DB" w:rsidP="00BC0AAD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64079696" w14:textId="77777777" w:rsidR="002E11DB" w:rsidRPr="00BA5495" w:rsidRDefault="002E11DB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1228DA47" w14:textId="77777777" w:rsidR="002E11DB" w:rsidRPr="00BA5495" w:rsidRDefault="002E11DB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444A8AD8" w14:textId="77777777" w:rsidR="002E11DB" w:rsidRPr="00BA5495" w:rsidRDefault="002E11DB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7ABD4B05" w14:textId="77777777" w:rsidR="002E11DB" w:rsidRPr="00BA5495" w:rsidRDefault="002E11DB" w:rsidP="00BC0AAD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0C01665C" w14:textId="77777777" w:rsidR="002E11DB" w:rsidRDefault="002E11DB" w:rsidP="002E11DB">
      <w:pPr>
        <w:pStyle w:val="BodyText"/>
        <w:rPr>
          <w:b/>
          <w:bCs/>
          <w:sz w:val="36"/>
          <w:szCs w:val="36"/>
          <w:u w:val="single"/>
        </w:rPr>
      </w:pPr>
    </w:p>
    <w:p w14:paraId="2CC08D86" w14:textId="77777777" w:rsidR="002E11DB" w:rsidRPr="00BA5495" w:rsidRDefault="002E11DB" w:rsidP="002E11D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Loop Boundary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2E11DB" w:rsidRPr="00BA5495" w14:paraId="00FD9A00" w14:textId="77777777" w:rsidTr="00BC0AAD">
        <w:trPr>
          <w:trHeight w:val="759"/>
        </w:trPr>
        <w:tc>
          <w:tcPr>
            <w:tcW w:w="845" w:type="dxa"/>
          </w:tcPr>
          <w:p w14:paraId="720206B3" w14:textId="77777777" w:rsidR="002E11DB" w:rsidRPr="00BA5495" w:rsidRDefault="002E11DB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52C7E3A2" w14:textId="77777777" w:rsidR="002E11DB" w:rsidRPr="00BA5495" w:rsidRDefault="002E11DB" w:rsidP="00BC0AAD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59749930" w14:textId="77777777" w:rsidR="002E11DB" w:rsidRPr="00BA5495" w:rsidRDefault="002E11DB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6925B062" w14:textId="77777777" w:rsidR="002E11DB" w:rsidRPr="00BA5495" w:rsidRDefault="002E11DB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65EC99A8" w14:textId="77777777" w:rsidR="002E11DB" w:rsidRPr="00BA5495" w:rsidRDefault="002E11DB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40CFBE1D" w14:textId="77777777" w:rsidR="002E11DB" w:rsidRPr="00BA5495" w:rsidRDefault="002E11DB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CBD3094" w14:textId="77777777" w:rsidR="002E11DB" w:rsidRPr="00BA5495" w:rsidRDefault="002E11DB" w:rsidP="00BC0AAD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2E11DB" w:rsidRPr="00BA5495" w14:paraId="0D7FA961" w14:textId="77777777" w:rsidTr="00BC0AAD">
        <w:trPr>
          <w:trHeight w:val="759"/>
        </w:trPr>
        <w:tc>
          <w:tcPr>
            <w:tcW w:w="845" w:type="dxa"/>
          </w:tcPr>
          <w:p w14:paraId="1C09ABC6" w14:textId="77777777" w:rsidR="002E11DB" w:rsidRPr="00BA5495" w:rsidRDefault="002E11DB" w:rsidP="00BC0AAD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3A0F8021" w14:textId="77777777" w:rsidR="002E11DB" w:rsidRPr="00BA5495" w:rsidRDefault="002E11DB" w:rsidP="00BC0AAD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7FB355FA" w14:textId="77777777" w:rsidR="002E11DB" w:rsidRPr="00BA5495" w:rsidRDefault="002E11DB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1DF65434" w14:textId="77777777" w:rsidR="002E11DB" w:rsidRPr="00BA5495" w:rsidRDefault="002E11DB" w:rsidP="00BC0AAD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0E091673" w14:textId="77777777" w:rsidR="002E11DB" w:rsidRPr="00BA5495" w:rsidRDefault="002E11DB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0DAEFF2A" w14:textId="77777777" w:rsidR="002E11DB" w:rsidRPr="00BA5495" w:rsidRDefault="002E11DB" w:rsidP="00BC0AAD">
            <w:pPr>
              <w:pStyle w:val="BodyText"/>
              <w:jc w:val="center"/>
              <w:rPr>
                <w:szCs w:val="24"/>
              </w:rPr>
            </w:pPr>
          </w:p>
        </w:tc>
      </w:tr>
      <w:tr w:rsidR="002E11DB" w:rsidRPr="00BA5495" w14:paraId="447D838E" w14:textId="77777777" w:rsidTr="00BC0AAD">
        <w:trPr>
          <w:trHeight w:val="759"/>
        </w:trPr>
        <w:tc>
          <w:tcPr>
            <w:tcW w:w="845" w:type="dxa"/>
          </w:tcPr>
          <w:p w14:paraId="7591ADC6" w14:textId="77777777" w:rsidR="002E11DB" w:rsidRPr="00BA5495" w:rsidRDefault="002E11DB" w:rsidP="00BC0AA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70C48654" w14:textId="77777777" w:rsidR="002E11DB" w:rsidRPr="00BA5495" w:rsidRDefault="002E11DB" w:rsidP="00BC0AAD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3E623908" w14:textId="77777777" w:rsidR="002E11DB" w:rsidRPr="00BA5495" w:rsidRDefault="002E11DB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5932ACC4" w14:textId="77777777" w:rsidR="002E11DB" w:rsidRPr="00BA5495" w:rsidRDefault="002E11DB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081AB246" w14:textId="77777777" w:rsidR="002E11DB" w:rsidRPr="00BA5495" w:rsidRDefault="002E11DB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0335DD75" w14:textId="77777777" w:rsidR="002E11DB" w:rsidRPr="00BA5495" w:rsidRDefault="002E11DB" w:rsidP="00BC0AAD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E2CC551" w14:textId="77777777" w:rsidR="002E11DB" w:rsidRDefault="002E11DB" w:rsidP="002E11DB">
      <w:pPr>
        <w:pStyle w:val="BodyText"/>
        <w:rPr>
          <w:b/>
          <w:bCs/>
          <w:sz w:val="36"/>
          <w:szCs w:val="36"/>
          <w:u w:val="single"/>
        </w:rPr>
      </w:pPr>
    </w:p>
    <w:p w14:paraId="369A8008" w14:textId="77777777" w:rsidR="002E11DB" w:rsidRPr="00BA5495" w:rsidRDefault="002E11DB" w:rsidP="002E11DB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Basis Path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2E11DB" w:rsidRPr="00BA5495" w14:paraId="573ABE57" w14:textId="77777777" w:rsidTr="00BC0AAD">
        <w:trPr>
          <w:trHeight w:val="759"/>
        </w:trPr>
        <w:tc>
          <w:tcPr>
            <w:tcW w:w="845" w:type="dxa"/>
          </w:tcPr>
          <w:p w14:paraId="602E70F2" w14:textId="77777777" w:rsidR="002E11DB" w:rsidRPr="00BA5495" w:rsidRDefault="002E11DB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70AFDD09" w14:textId="77777777" w:rsidR="002E11DB" w:rsidRPr="00BA5495" w:rsidRDefault="002E11DB" w:rsidP="00BC0AAD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25BF9C68" w14:textId="77777777" w:rsidR="002E11DB" w:rsidRPr="00BA5495" w:rsidRDefault="002E11DB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42DFF841" w14:textId="77777777" w:rsidR="002E11DB" w:rsidRPr="00BA5495" w:rsidRDefault="002E11DB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2543B17A" w14:textId="77777777" w:rsidR="002E11DB" w:rsidRPr="00BA5495" w:rsidRDefault="002E11DB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30FC6352" w14:textId="77777777" w:rsidR="002E11DB" w:rsidRPr="00BA5495" w:rsidRDefault="002E11DB" w:rsidP="00BC0AA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5D7B1E00" w14:textId="77777777" w:rsidR="002E11DB" w:rsidRPr="00BA5495" w:rsidRDefault="002E11DB" w:rsidP="00BC0AAD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2E11DB" w:rsidRPr="00BA5495" w14:paraId="203BC095" w14:textId="77777777" w:rsidTr="00BC0AAD">
        <w:trPr>
          <w:trHeight w:val="759"/>
        </w:trPr>
        <w:tc>
          <w:tcPr>
            <w:tcW w:w="845" w:type="dxa"/>
          </w:tcPr>
          <w:p w14:paraId="03A4EF5E" w14:textId="77777777" w:rsidR="002E11DB" w:rsidRPr="00BA5495" w:rsidRDefault="002E11DB" w:rsidP="00BC0AAD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lastRenderedPageBreak/>
              <w:t>1</w:t>
            </w:r>
          </w:p>
        </w:tc>
        <w:tc>
          <w:tcPr>
            <w:tcW w:w="1753" w:type="dxa"/>
          </w:tcPr>
          <w:p w14:paraId="697FA1DE" w14:textId="77777777" w:rsidR="002E11DB" w:rsidRPr="00BA5495" w:rsidRDefault="002E11DB" w:rsidP="00BC0AAD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6071AEBE" w14:textId="77777777" w:rsidR="002E11DB" w:rsidRPr="00BA5495" w:rsidRDefault="002E11DB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04499AD9" w14:textId="77777777" w:rsidR="002E11DB" w:rsidRPr="00BA5495" w:rsidRDefault="002E11DB" w:rsidP="00BC0AAD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16C638EC" w14:textId="77777777" w:rsidR="002E11DB" w:rsidRPr="00BA5495" w:rsidRDefault="002E11DB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4D827127" w14:textId="77777777" w:rsidR="002E11DB" w:rsidRPr="00BA5495" w:rsidRDefault="002E11DB" w:rsidP="00BC0AAD">
            <w:pPr>
              <w:pStyle w:val="BodyText"/>
              <w:jc w:val="center"/>
              <w:rPr>
                <w:szCs w:val="24"/>
              </w:rPr>
            </w:pPr>
          </w:p>
        </w:tc>
      </w:tr>
      <w:tr w:rsidR="002E11DB" w:rsidRPr="00BA5495" w14:paraId="6A11A5F4" w14:textId="77777777" w:rsidTr="00BC0AAD">
        <w:trPr>
          <w:trHeight w:val="759"/>
        </w:trPr>
        <w:tc>
          <w:tcPr>
            <w:tcW w:w="845" w:type="dxa"/>
          </w:tcPr>
          <w:p w14:paraId="2F57DEAF" w14:textId="77777777" w:rsidR="002E11DB" w:rsidRPr="00BA5495" w:rsidRDefault="002E11DB" w:rsidP="00BC0AA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5906AF26" w14:textId="77777777" w:rsidR="002E11DB" w:rsidRPr="00BA5495" w:rsidRDefault="002E11DB" w:rsidP="00BC0AAD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707A1AE5" w14:textId="77777777" w:rsidR="002E11DB" w:rsidRPr="00BA5495" w:rsidRDefault="002E11DB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1766B815" w14:textId="77777777" w:rsidR="002E11DB" w:rsidRPr="00BA5495" w:rsidRDefault="002E11DB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5AB0BEE4" w14:textId="77777777" w:rsidR="002E11DB" w:rsidRPr="00BA5495" w:rsidRDefault="002E11DB" w:rsidP="00BC0AA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499812AF" w14:textId="77777777" w:rsidR="002E11DB" w:rsidRPr="00BA5495" w:rsidRDefault="002E11DB" w:rsidP="00BC0AAD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2D5544DB" w14:textId="77777777" w:rsidR="007D406C" w:rsidRPr="00BA5495" w:rsidRDefault="007D406C" w:rsidP="007D406C">
      <w:pPr>
        <w:pStyle w:val="BodyText"/>
        <w:rPr>
          <w:rFonts w:cstheme="majorBidi"/>
        </w:rPr>
      </w:pPr>
    </w:p>
    <w:p w14:paraId="139E17D5" w14:textId="77777777" w:rsidR="001557FF" w:rsidRDefault="001557FF" w:rsidP="001557FF">
      <w:pPr>
        <w:pStyle w:val="BodyText"/>
        <w:rPr>
          <w:rFonts w:cstheme="majorBidi"/>
        </w:rPr>
      </w:pPr>
    </w:p>
    <w:p w14:paraId="39CD94B4" w14:textId="77777777" w:rsidR="000155AE" w:rsidRPr="000133B8" w:rsidRDefault="000155AE" w:rsidP="000155AE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 Flow Testing</w:t>
      </w:r>
      <w:r w:rsidRPr="00BA5495">
        <w:rPr>
          <w:b/>
          <w:bCs/>
          <w:sz w:val="32"/>
          <w:szCs w:val="32"/>
        </w:rPr>
        <w:t>:</w:t>
      </w:r>
    </w:p>
    <w:tbl>
      <w:tblPr>
        <w:tblStyle w:val="TableGrid"/>
        <w:tblW w:w="9376" w:type="dxa"/>
        <w:tblLayout w:type="fixed"/>
        <w:tblLook w:val="04A0" w:firstRow="1" w:lastRow="0" w:firstColumn="1" w:lastColumn="0" w:noHBand="0" w:noVBand="1"/>
      </w:tblPr>
      <w:tblGrid>
        <w:gridCol w:w="1118"/>
        <w:gridCol w:w="2419"/>
        <w:gridCol w:w="2419"/>
        <w:gridCol w:w="3420"/>
      </w:tblGrid>
      <w:tr w:rsidR="000155AE" w:rsidRPr="005A1999" w14:paraId="65E87F66" w14:textId="77777777" w:rsidTr="00C620DE">
        <w:trPr>
          <w:trHeight w:val="444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ECE9B6E" w14:textId="77777777" w:rsidR="000155AE" w:rsidRPr="005A1999" w:rsidRDefault="000155AE" w:rsidP="00C620DE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#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72D7CDC" w14:textId="77777777" w:rsidR="000155AE" w:rsidRPr="005A1999" w:rsidRDefault="000155AE" w:rsidP="00C620DE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Name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71C0314" w14:textId="77777777" w:rsidR="000155AE" w:rsidRPr="005A1999" w:rsidRDefault="000155AE" w:rsidP="00C620DE">
            <w:pPr>
              <w:jc w:val="center"/>
              <w:rPr>
                <w:b/>
              </w:rPr>
            </w:pPr>
            <w:r w:rsidRPr="005A1999">
              <w:rPr>
                <w:b/>
              </w:rPr>
              <w:t>Definitions</w:t>
            </w:r>
          </w:p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8AED32E" w14:textId="77777777" w:rsidR="000155AE" w:rsidRPr="005A1999" w:rsidRDefault="000155AE" w:rsidP="00C620DE">
            <w:pPr>
              <w:jc w:val="center"/>
              <w:rPr>
                <w:b/>
              </w:rPr>
            </w:pPr>
            <w:r w:rsidRPr="005A1999">
              <w:rPr>
                <w:b/>
              </w:rPr>
              <w:t>Uses</w:t>
            </w:r>
          </w:p>
        </w:tc>
      </w:tr>
      <w:tr w:rsidR="000155AE" w:rsidRPr="005A1999" w14:paraId="44BBAF43" w14:textId="77777777" w:rsidTr="00C620DE">
        <w:trPr>
          <w:trHeight w:val="217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36C5747" w14:textId="77777777" w:rsidR="000155AE" w:rsidRPr="005A1999" w:rsidRDefault="000155AE" w:rsidP="00C620DE">
            <w:r w:rsidRPr="005A1999">
              <w:t>1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E5D15DD" w14:textId="77777777" w:rsidR="000155AE" w:rsidRPr="005A1999" w:rsidRDefault="000155AE" w:rsidP="00C620DE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41C754F" w14:textId="77777777" w:rsidR="000155AE" w:rsidRPr="005A1999" w:rsidRDefault="000155AE" w:rsidP="00C620DE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2CD301D" w14:textId="77777777" w:rsidR="000155AE" w:rsidRPr="005A1999" w:rsidRDefault="000155AE" w:rsidP="00C620DE"/>
        </w:tc>
      </w:tr>
      <w:tr w:rsidR="000155AE" w:rsidRPr="005A1999" w14:paraId="0F7546D0" w14:textId="77777777" w:rsidTr="00C620DE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F3F7860" w14:textId="77777777" w:rsidR="000155AE" w:rsidRPr="005A1999" w:rsidRDefault="000155AE" w:rsidP="00C620DE">
            <w:r w:rsidRPr="005A1999">
              <w:t>2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0F9EF50" w14:textId="77777777" w:rsidR="000155AE" w:rsidRPr="005A1999" w:rsidRDefault="000155AE" w:rsidP="00C620DE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F5EB464" w14:textId="77777777" w:rsidR="000155AE" w:rsidRPr="005A1999" w:rsidRDefault="000155AE" w:rsidP="00C620DE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F3B428F" w14:textId="77777777" w:rsidR="000155AE" w:rsidRPr="005A1999" w:rsidRDefault="000155AE" w:rsidP="00C620DE"/>
        </w:tc>
      </w:tr>
      <w:tr w:rsidR="000155AE" w:rsidRPr="005A1999" w14:paraId="3D4C979D" w14:textId="77777777" w:rsidTr="00C620DE">
        <w:trPr>
          <w:trHeight w:val="222"/>
        </w:trPr>
        <w:tc>
          <w:tcPr>
            <w:tcW w:w="11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12A4B64" w14:textId="77777777" w:rsidR="000155AE" w:rsidRPr="005A1999" w:rsidRDefault="000155AE" w:rsidP="00C620DE">
            <w:r w:rsidRPr="005A1999">
              <w:t>3</w:t>
            </w:r>
          </w:p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E9B0D26" w14:textId="77777777" w:rsidR="000155AE" w:rsidRPr="005A1999" w:rsidRDefault="000155AE" w:rsidP="00C620DE"/>
        </w:tc>
        <w:tc>
          <w:tcPr>
            <w:tcW w:w="24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D545221" w14:textId="77777777" w:rsidR="000155AE" w:rsidRPr="005A1999" w:rsidRDefault="000155AE" w:rsidP="00C620DE"/>
        </w:tc>
        <w:tc>
          <w:tcPr>
            <w:tcW w:w="34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6DFA869" w14:textId="77777777" w:rsidR="000155AE" w:rsidRPr="005A1999" w:rsidRDefault="000155AE" w:rsidP="00C620DE"/>
        </w:tc>
      </w:tr>
    </w:tbl>
    <w:p w14:paraId="3E614936" w14:textId="77777777" w:rsidR="000155AE" w:rsidRPr="005A1999" w:rsidRDefault="000155AE" w:rsidP="000155AE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29" w:type="dxa"/>
        <w:tblLayout w:type="fixed"/>
        <w:tblLook w:val="04A0" w:firstRow="1" w:lastRow="0" w:firstColumn="1" w:lastColumn="0" w:noHBand="0" w:noVBand="1"/>
      </w:tblPr>
      <w:tblGrid>
        <w:gridCol w:w="1345"/>
        <w:gridCol w:w="4195"/>
        <w:gridCol w:w="3789"/>
      </w:tblGrid>
      <w:tr w:rsidR="000155AE" w:rsidRPr="005A1999" w14:paraId="34A31041" w14:textId="77777777" w:rsidTr="00C620DE">
        <w:trPr>
          <w:trHeight w:val="382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5427B07" w14:textId="77777777" w:rsidR="000155AE" w:rsidRPr="005A1999" w:rsidRDefault="000155AE" w:rsidP="00C620DE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#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2769049" w14:textId="77777777" w:rsidR="000155AE" w:rsidRPr="005A1999" w:rsidRDefault="000155AE" w:rsidP="00C620DE">
            <w:pPr>
              <w:jc w:val="center"/>
              <w:rPr>
                <w:b/>
              </w:rPr>
            </w:pPr>
            <w:r w:rsidRPr="005A1999">
              <w:rPr>
                <w:b/>
              </w:rPr>
              <w:t>Variable Name</w:t>
            </w:r>
          </w:p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98A2B12" w14:textId="77777777" w:rsidR="000155AE" w:rsidRPr="005A1999" w:rsidRDefault="000155AE" w:rsidP="00C620DE">
            <w:pPr>
              <w:jc w:val="center"/>
              <w:rPr>
                <w:b/>
              </w:rPr>
            </w:pPr>
            <w:r w:rsidRPr="005A1999">
              <w:rPr>
                <w:b/>
              </w:rPr>
              <w:t>DU pairs</w:t>
            </w:r>
          </w:p>
        </w:tc>
      </w:tr>
      <w:tr w:rsidR="000155AE" w:rsidRPr="005A1999" w14:paraId="15311443" w14:textId="77777777" w:rsidTr="00C620DE">
        <w:trPr>
          <w:trHeight w:val="186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EB368B9" w14:textId="77777777" w:rsidR="000155AE" w:rsidRPr="005A1999" w:rsidRDefault="000155AE" w:rsidP="00C620DE">
            <w:r w:rsidRPr="005A1999">
              <w:t>1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3C57C9C" w14:textId="77777777" w:rsidR="000155AE" w:rsidRPr="005A1999" w:rsidRDefault="000155AE" w:rsidP="00C620DE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A4A732A" w14:textId="77777777" w:rsidR="000155AE" w:rsidRPr="005A1999" w:rsidRDefault="000155AE" w:rsidP="00C620DE"/>
        </w:tc>
      </w:tr>
      <w:tr w:rsidR="000155AE" w:rsidRPr="005A1999" w14:paraId="67F25C17" w14:textId="77777777" w:rsidTr="00C620DE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6E30783" w14:textId="77777777" w:rsidR="000155AE" w:rsidRPr="005A1999" w:rsidRDefault="000155AE" w:rsidP="00C620DE">
            <w:r w:rsidRPr="005A1999">
              <w:t>2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EA3F6C5" w14:textId="77777777" w:rsidR="000155AE" w:rsidRPr="005A1999" w:rsidRDefault="000155AE" w:rsidP="00C620DE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33EB6AA" w14:textId="77777777" w:rsidR="000155AE" w:rsidRPr="005A1999" w:rsidRDefault="000155AE" w:rsidP="00C620DE"/>
        </w:tc>
      </w:tr>
      <w:tr w:rsidR="000155AE" w:rsidRPr="005A1999" w14:paraId="724628B4" w14:textId="77777777" w:rsidTr="00C620DE">
        <w:trPr>
          <w:trHeight w:val="191"/>
        </w:trPr>
        <w:tc>
          <w:tcPr>
            <w:tcW w:w="1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7C3D15F" w14:textId="77777777" w:rsidR="000155AE" w:rsidRPr="005A1999" w:rsidRDefault="000155AE" w:rsidP="00C620DE">
            <w:r w:rsidRPr="005A1999">
              <w:t>3</w:t>
            </w:r>
          </w:p>
        </w:tc>
        <w:tc>
          <w:tcPr>
            <w:tcW w:w="41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E43FC63" w14:textId="77777777" w:rsidR="000155AE" w:rsidRPr="005A1999" w:rsidRDefault="000155AE" w:rsidP="00C620DE"/>
        </w:tc>
        <w:tc>
          <w:tcPr>
            <w:tcW w:w="37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1361165" w14:textId="77777777" w:rsidR="000155AE" w:rsidRPr="005A1999" w:rsidRDefault="000155AE" w:rsidP="00C620DE"/>
        </w:tc>
      </w:tr>
    </w:tbl>
    <w:p w14:paraId="08947981" w14:textId="77777777" w:rsidR="000155AE" w:rsidRDefault="000155AE" w:rsidP="000155AE">
      <w:pPr>
        <w:pStyle w:val="BodyText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0155AE" w:rsidRPr="00BA5495" w14:paraId="02948933" w14:textId="77777777" w:rsidTr="00C620DE">
        <w:trPr>
          <w:trHeight w:val="759"/>
        </w:trPr>
        <w:tc>
          <w:tcPr>
            <w:tcW w:w="845" w:type="dxa"/>
          </w:tcPr>
          <w:p w14:paraId="430603EF" w14:textId="77777777" w:rsidR="000155AE" w:rsidRPr="00BA5495" w:rsidRDefault="000155AE" w:rsidP="00C620DE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58D1B8E5" w14:textId="77777777" w:rsidR="000155AE" w:rsidRPr="00BA5495" w:rsidRDefault="000155AE" w:rsidP="00C620DE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00AF1791" w14:textId="77777777" w:rsidR="000155AE" w:rsidRPr="00BA5495" w:rsidRDefault="000155AE" w:rsidP="00C620DE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5827B824" w14:textId="77777777" w:rsidR="000155AE" w:rsidRPr="00BA5495" w:rsidRDefault="000155AE" w:rsidP="00C620DE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06D02C34" w14:textId="77777777" w:rsidR="000155AE" w:rsidRPr="00BA5495" w:rsidRDefault="000155AE" w:rsidP="00C620DE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7B3C6DC6" w14:textId="77777777" w:rsidR="000155AE" w:rsidRPr="00BA5495" w:rsidRDefault="000155AE" w:rsidP="00C620DE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584C4F8C" w14:textId="77777777" w:rsidR="000155AE" w:rsidRPr="00BA5495" w:rsidRDefault="000155AE" w:rsidP="00C620DE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0155AE" w:rsidRPr="00BA5495" w14:paraId="1728289E" w14:textId="77777777" w:rsidTr="00C620DE">
        <w:trPr>
          <w:trHeight w:val="759"/>
        </w:trPr>
        <w:tc>
          <w:tcPr>
            <w:tcW w:w="845" w:type="dxa"/>
          </w:tcPr>
          <w:p w14:paraId="17602D1E" w14:textId="77777777" w:rsidR="000155AE" w:rsidRPr="00BA5495" w:rsidRDefault="000155AE" w:rsidP="00C620DE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5FAF853B" w14:textId="77777777" w:rsidR="000155AE" w:rsidRPr="00BA5495" w:rsidRDefault="000155AE" w:rsidP="00C620DE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6B971527" w14:textId="77777777" w:rsidR="000155AE" w:rsidRPr="00BA5495" w:rsidRDefault="000155AE" w:rsidP="00C620DE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1E136884" w14:textId="77777777" w:rsidR="000155AE" w:rsidRPr="00BA5495" w:rsidRDefault="000155AE" w:rsidP="00C620DE">
            <w:pPr>
              <w:pStyle w:val="BodyText"/>
              <w:rPr>
                <w:szCs w:val="24"/>
              </w:rPr>
            </w:pPr>
          </w:p>
        </w:tc>
        <w:tc>
          <w:tcPr>
            <w:tcW w:w="1186" w:type="dxa"/>
          </w:tcPr>
          <w:p w14:paraId="699D406E" w14:textId="77777777" w:rsidR="000155AE" w:rsidRPr="00BA5495" w:rsidRDefault="000155AE" w:rsidP="00C620DE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50BDA9CE" w14:textId="77777777" w:rsidR="000155AE" w:rsidRPr="00BA5495" w:rsidRDefault="000155AE" w:rsidP="00C620DE">
            <w:pPr>
              <w:pStyle w:val="BodyText"/>
              <w:jc w:val="center"/>
              <w:rPr>
                <w:szCs w:val="24"/>
              </w:rPr>
            </w:pPr>
          </w:p>
        </w:tc>
      </w:tr>
      <w:tr w:rsidR="000155AE" w:rsidRPr="00BA5495" w14:paraId="027475BE" w14:textId="77777777" w:rsidTr="00C620DE">
        <w:trPr>
          <w:trHeight w:val="759"/>
        </w:trPr>
        <w:tc>
          <w:tcPr>
            <w:tcW w:w="845" w:type="dxa"/>
          </w:tcPr>
          <w:p w14:paraId="7AAAF4A2" w14:textId="77777777" w:rsidR="000155AE" w:rsidRPr="00BA5495" w:rsidRDefault="000155AE" w:rsidP="00C620DE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0B77F6BF" w14:textId="77777777" w:rsidR="000155AE" w:rsidRPr="00BA5495" w:rsidRDefault="000155AE" w:rsidP="00C620DE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1441B5A9" w14:textId="77777777" w:rsidR="000155AE" w:rsidRPr="00BA5495" w:rsidRDefault="000155AE" w:rsidP="00C620DE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37E2D7AE" w14:textId="77777777" w:rsidR="000155AE" w:rsidRPr="00BA5495" w:rsidRDefault="000155AE" w:rsidP="00C620DE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14790C66" w14:textId="77777777" w:rsidR="000155AE" w:rsidRPr="00BA5495" w:rsidRDefault="000155AE" w:rsidP="00C620DE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02DD64E6" w14:textId="77777777" w:rsidR="000155AE" w:rsidRPr="00BA5495" w:rsidRDefault="000155AE" w:rsidP="00C620DE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3304F3A3" w14:textId="77777777" w:rsidR="001557FF" w:rsidRPr="00BA5495" w:rsidRDefault="001557FF" w:rsidP="001557FF">
      <w:pPr>
        <w:pStyle w:val="BodyText"/>
        <w:rPr>
          <w:rFonts w:cstheme="majorBidi"/>
        </w:rPr>
      </w:pPr>
    </w:p>
    <w:p w14:paraId="5454CEC0" w14:textId="5780420C" w:rsidR="007D406C" w:rsidRDefault="007D406C" w:rsidP="004B17F0">
      <w:pPr>
        <w:pStyle w:val="BodyText"/>
        <w:rPr>
          <w:rFonts w:cstheme="majorBidi"/>
        </w:rPr>
      </w:pPr>
    </w:p>
    <w:p w14:paraId="6E72A9C9" w14:textId="3FE885A5" w:rsidR="008F65E8" w:rsidRDefault="008F65E8" w:rsidP="004B17F0">
      <w:pPr>
        <w:pStyle w:val="BodyText"/>
        <w:rPr>
          <w:rFonts w:cstheme="majorBidi"/>
        </w:rPr>
      </w:pPr>
    </w:p>
    <w:p w14:paraId="565BEE12" w14:textId="1FC90E4B" w:rsidR="008F65E8" w:rsidRDefault="008F65E8" w:rsidP="004B17F0">
      <w:pPr>
        <w:pStyle w:val="BodyText"/>
        <w:rPr>
          <w:rFonts w:cstheme="majorBidi"/>
        </w:rPr>
      </w:pPr>
    </w:p>
    <w:p w14:paraId="7F362058" w14:textId="5A83CCA6" w:rsidR="008F65E8" w:rsidRDefault="008F65E8" w:rsidP="004B17F0">
      <w:pPr>
        <w:pStyle w:val="BodyText"/>
        <w:rPr>
          <w:rFonts w:cstheme="majorBidi"/>
        </w:rPr>
      </w:pPr>
    </w:p>
    <w:p w14:paraId="0D4EDFBD" w14:textId="25EA0A90" w:rsidR="008F65E8" w:rsidRDefault="008F65E8" w:rsidP="004B17F0">
      <w:pPr>
        <w:pStyle w:val="BodyText"/>
        <w:rPr>
          <w:rFonts w:cstheme="majorBidi"/>
        </w:rPr>
      </w:pPr>
    </w:p>
    <w:p w14:paraId="5DCA5234" w14:textId="291CE64F" w:rsidR="008F65E8" w:rsidRDefault="008F65E8" w:rsidP="004B17F0">
      <w:pPr>
        <w:pStyle w:val="BodyText"/>
        <w:rPr>
          <w:rFonts w:cstheme="majorBidi"/>
        </w:rPr>
      </w:pPr>
    </w:p>
    <w:p w14:paraId="54BC268F" w14:textId="51202F30" w:rsidR="008F65E8" w:rsidRDefault="008F65E8" w:rsidP="004B17F0">
      <w:pPr>
        <w:pStyle w:val="BodyText"/>
        <w:rPr>
          <w:rFonts w:cstheme="majorBidi"/>
        </w:rPr>
      </w:pPr>
    </w:p>
    <w:p w14:paraId="5ABF2C36" w14:textId="485FAD48" w:rsidR="008F65E8" w:rsidRDefault="008F65E8" w:rsidP="004B17F0">
      <w:pPr>
        <w:pStyle w:val="BodyText"/>
        <w:rPr>
          <w:rFonts w:cstheme="majorBidi"/>
        </w:rPr>
      </w:pPr>
    </w:p>
    <w:p w14:paraId="198790C7" w14:textId="00C9F22C" w:rsidR="008F65E8" w:rsidRDefault="008F65E8" w:rsidP="004B17F0">
      <w:pPr>
        <w:pStyle w:val="BodyText"/>
        <w:rPr>
          <w:rFonts w:cstheme="majorBidi"/>
        </w:rPr>
      </w:pPr>
    </w:p>
    <w:p w14:paraId="5E5C2739" w14:textId="091DC8A9" w:rsidR="008F65E8" w:rsidRDefault="008F65E8" w:rsidP="004B17F0">
      <w:pPr>
        <w:pStyle w:val="BodyText"/>
        <w:rPr>
          <w:rFonts w:cstheme="majorBidi"/>
        </w:rPr>
      </w:pPr>
      <w:r>
        <w:rPr>
          <w:b/>
          <w:bCs/>
          <w:sz w:val="32"/>
          <w:szCs w:val="32"/>
        </w:rPr>
        <w:lastRenderedPageBreak/>
        <w:t>Project Contribution</w:t>
      </w:r>
    </w:p>
    <w:p w14:paraId="587A18C2" w14:textId="77777777" w:rsidR="008F65E8" w:rsidRDefault="008F65E8" w:rsidP="004B17F0">
      <w:pPr>
        <w:pStyle w:val="BodyText"/>
        <w:rPr>
          <w:rFonts w:cstheme="majorBidi"/>
        </w:rPr>
      </w:pPr>
    </w:p>
    <w:tbl>
      <w:tblPr>
        <w:tblStyle w:val="TableGrid"/>
        <w:tblW w:w="9633" w:type="dxa"/>
        <w:tblLook w:val="04A0" w:firstRow="1" w:lastRow="0" w:firstColumn="1" w:lastColumn="0" w:noHBand="0" w:noVBand="1"/>
      </w:tblPr>
      <w:tblGrid>
        <w:gridCol w:w="2397"/>
        <w:gridCol w:w="2309"/>
        <w:gridCol w:w="2309"/>
        <w:gridCol w:w="2618"/>
      </w:tblGrid>
      <w:tr w:rsidR="008F65E8" w:rsidRPr="00BA5495" w14:paraId="45C10B17" w14:textId="77777777" w:rsidTr="008F65E8">
        <w:trPr>
          <w:trHeight w:val="695"/>
        </w:trPr>
        <w:tc>
          <w:tcPr>
            <w:tcW w:w="2397" w:type="dxa"/>
          </w:tcPr>
          <w:p w14:paraId="39E2D549" w14:textId="0A594A50" w:rsidR="008F65E8" w:rsidRPr="00BA5495" w:rsidRDefault="008F65E8" w:rsidP="00C620DE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Member</w:t>
            </w:r>
          </w:p>
        </w:tc>
        <w:tc>
          <w:tcPr>
            <w:tcW w:w="2309" w:type="dxa"/>
          </w:tcPr>
          <w:p w14:paraId="4E1D15A1" w14:textId="36ABD954" w:rsidR="008F65E8" w:rsidRPr="00BA5495" w:rsidRDefault="008F65E8" w:rsidP="00C620DE">
            <w:pPr>
              <w:pStyle w:val="BodyText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Submission 1</w:t>
            </w:r>
          </w:p>
        </w:tc>
        <w:tc>
          <w:tcPr>
            <w:tcW w:w="2309" w:type="dxa"/>
          </w:tcPr>
          <w:p w14:paraId="4CD39F99" w14:textId="458629CB" w:rsidR="008F65E8" w:rsidRPr="00BA5495" w:rsidRDefault="008F65E8" w:rsidP="00C620DE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Submission 2</w:t>
            </w:r>
          </w:p>
        </w:tc>
        <w:tc>
          <w:tcPr>
            <w:tcW w:w="2618" w:type="dxa"/>
          </w:tcPr>
          <w:p w14:paraId="6D9E8FD0" w14:textId="0A6165C8" w:rsidR="008F65E8" w:rsidRPr="00BA5495" w:rsidRDefault="008F65E8" w:rsidP="00C620DE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bCs/>
                <w:szCs w:val="24"/>
              </w:rPr>
              <w:t>Submission 3</w:t>
            </w:r>
          </w:p>
        </w:tc>
      </w:tr>
      <w:tr w:rsidR="008F65E8" w:rsidRPr="00BA5495" w14:paraId="6EADD6BB" w14:textId="77777777" w:rsidTr="008F65E8">
        <w:trPr>
          <w:trHeight w:val="695"/>
        </w:trPr>
        <w:tc>
          <w:tcPr>
            <w:tcW w:w="2397" w:type="dxa"/>
          </w:tcPr>
          <w:p w14:paraId="19D346B4" w14:textId="0D72F38A" w:rsidR="008F65E8" w:rsidRPr="00BA5495" w:rsidRDefault="008F65E8" w:rsidP="00C620DE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Danish</w:t>
            </w:r>
          </w:p>
        </w:tc>
        <w:tc>
          <w:tcPr>
            <w:tcW w:w="2309" w:type="dxa"/>
          </w:tcPr>
          <w:p w14:paraId="594C1698" w14:textId="77777777" w:rsidR="008F65E8" w:rsidRPr="00BA5495" w:rsidRDefault="008F65E8" w:rsidP="00C620DE">
            <w:pPr>
              <w:pStyle w:val="BodyText"/>
              <w:rPr>
                <w:szCs w:val="24"/>
              </w:rPr>
            </w:pPr>
          </w:p>
        </w:tc>
        <w:tc>
          <w:tcPr>
            <w:tcW w:w="2309" w:type="dxa"/>
          </w:tcPr>
          <w:p w14:paraId="570BAFB1" w14:textId="77777777" w:rsidR="008F65E8" w:rsidRPr="00BA5495" w:rsidRDefault="008F65E8" w:rsidP="00C620DE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618" w:type="dxa"/>
          </w:tcPr>
          <w:p w14:paraId="765FF768" w14:textId="77777777" w:rsidR="008F65E8" w:rsidRPr="00BA5495" w:rsidRDefault="008F65E8" w:rsidP="00C620DE">
            <w:pPr>
              <w:pStyle w:val="BodyText"/>
              <w:rPr>
                <w:szCs w:val="24"/>
              </w:rPr>
            </w:pPr>
          </w:p>
        </w:tc>
      </w:tr>
      <w:tr w:rsidR="008F65E8" w:rsidRPr="00BA5495" w14:paraId="3260EA66" w14:textId="77777777" w:rsidTr="008F65E8">
        <w:trPr>
          <w:trHeight w:val="695"/>
        </w:trPr>
        <w:tc>
          <w:tcPr>
            <w:tcW w:w="2397" w:type="dxa"/>
          </w:tcPr>
          <w:p w14:paraId="1E13A904" w14:textId="066B7719" w:rsidR="008F65E8" w:rsidRPr="00BA5495" w:rsidRDefault="008F65E8" w:rsidP="00C620DE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Abu Bakar</w:t>
            </w:r>
          </w:p>
        </w:tc>
        <w:tc>
          <w:tcPr>
            <w:tcW w:w="2309" w:type="dxa"/>
          </w:tcPr>
          <w:p w14:paraId="7347B346" w14:textId="77777777" w:rsidR="008F65E8" w:rsidRPr="00BA5495" w:rsidRDefault="008F65E8" w:rsidP="00C620DE">
            <w:pPr>
              <w:pStyle w:val="BodyText"/>
              <w:rPr>
                <w:szCs w:val="24"/>
              </w:rPr>
            </w:pPr>
          </w:p>
        </w:tc>
        <w:tc>
          <w:tcPr>
            <w:tcW w:w="2309" w:type="dxa"/>
          </w:tcPr>
          <w:p w14:paraId="20B586CF" w14:textId="77777777" w:rsidR="008F65E8" w:rsidRPr="00BA5495" w:rsidRDefault="008F65E8" w:rsidP="00C620DE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618" w:type="dxa"/>
          </w:tcPr>
          <w:p w14:paraId="6F0168C5" w14:textId="77777777" w:rsidR="008F65E8" w:rsidRPr="00BA5495" w:rsidRDefault="008F65E8" w:rsidP="00C620DE">
            <w:pPr>
              <w:pStyle w:val="BodyText"/>
              <w:jc w:val="center"/>
              <w:rPr>
                <w:szCs w:val="24"/>
              </w:rPr>
            </w:pPr>
          </w:p>
        </w:tc>
      </w:tr>
      <w:tr w:rsidR="008F65E8" w:rsidRPr="00BA5495" w14:paraId="7750C4D2" w14:textId="77777777" w:rsidTr="008F65E8">
        <w:trPr>
          <w:trHeight w:val="695"/>
        </w:trPr>
        <w:tc>
          <w:tcPr>
            <w:tcW w:w="2397" w:type="dxa"/>
          </w:tcPr>
          <w:p w14:paraId="6CDEAA04" w14:textId="6EF93494" w:rsidR="008F65E8" w:rsidRDefault="008F65E8" w:rsidP="00C620DE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Awais</w:t>
            </w:r>
          </w:p>
        </w:tc>
        <w:tc>
          <w:tcPr>
            <w:tcW w:w="2309" w:type="dxa"/>
          </w:tcPr>
          <w:p w14:paraId="352D579C" w14:textId="77777777" w:rsidR="008F65E8" w:rsidRPr="00BA5495" w:rsidRDefault="008F65E8" w:rsidP="00C620DE">
            <w:pPr>
              <w:pStyle w:val="BodyText"/>
              <w:rPr>
                <w:szCs w:val="24"/>
              </w:rPr>
            </w:pPr>
          </w:p>
        </w:tc>
        <w:tc>
          <w:tcPr>
            <w:tcW w:w="2309" w:type="dxa"/>
          </w:tcPr>
          <w:p w14:paraId="2786D4C3" w14:textId="77777777" w:rsidR="008F65E8" w:rsidRPr="00BA5495" w:rsidRDefault="008F65E8" w:rsidP="00C620DE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618" w:type="dxa"/>
          </w:tcPr>
          <w:p w14:paraId="7A9D158D" w14:textId="77777777" w:rsidR="008F65E8" w:rsidRPr="00BA5495" w:rsidRDefault="008F65E8" w:rsidP="00C620DE">
            <w:pPr>
              <w:pStyle w:val="BodyText"/>
              <w:jc w:val="center"/>
              <w:rPr>
                <w:szCs w:val="24"/>
              </w:rPr>
            </w:pPr>
          </w:p>
        </w:tc>
      </w:tr>
      <w:tr w:rsidR="008F65E8" w:rsidRPr="00BA5495" w14:paraId="1A5F5A52" w14:textId="77777777" w:rsidTr="008F65E8">
        <w:trPr>
          <w:trHeight w:val="695"/>
        </w:trPr>
        <w:tc>
          <w:tcPr>
            <w:tcW w:w="2397" w:type="dxa"/>
          </w:tcPr>
          <w:p w14:paraId="74BF1EDB" w14:textId="125A5B1B" w:rsidR="008F65E8" w:rsidRDefault="008F65E8" w:rsidP="00C620DE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Musa</w:t>
            </w:r>
          </w:p>
        </w:tc>
        <w:tc>
          <w:tcPr>
            <w:tcW w:w="2309" w:type="dxa"/>
          </w:tcPr>
          <w:p w14:paraId="630FABD8" w14:textId="77777777" w:rsidR="008F65E8" w:rsidRPr="00BA5495" w:rsidRDefault="008F65E8" w:rsidP="00C620DE">
            <w:pPr>
              <w:pStyle w:val="BodyText"/>
              <w:rPr>
                <w:szCs w:val="24"/>
              </w:rPr>
            </w:pPr>
          </w:p>
        </w:tc>
        <w:tc>
          <w:tcPr>
            <w:tcW w:w="2309" w:type="dxa"/>
          </w:tcPr>
          <w:p w14:paraId="6B407A12" w14:textId="77777777" w:rsidR="008F65E8" w:rsidRPr="00BA5495" w:rsidRDefault="008F65E8" w:rsidP="00C620DE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618" w:type="dxa"/>
          </w:tcPr>
          <w:p w14:paraId="2398075E" w14:textId="77777777" w:rsidR="008F65E8" w:rsidRPr="00BA5495" w:rsidRDefault="008F65E8" w:rsidP="00C620DE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5565B523" w14:textId="77777777" w:rsidR="008F65E8" w:rsidRPr="00BA5495" w:rsidRDefault="008F65E8" w:rsidP="004B17F0">
      <w:pPr>
        <w:pStyle w:val="BodyText"/>
        <w:rPr>
          <w:rFonts w:cstheme="majorBidi"/>
        </w:rPr>
      </w:pPr>
    </w:p>
    <w:sectPr w:rsidR="008F65E8" w:rsidRPr="00BA5495" w:rsidSect="00701921">
      <w:footerReference w:type="even" r:id="rId43"/>
      <w:footerReference w:type="default" r:id="rId44"/>
      <w:footerReference w:type="first" r:id="rId45"/>
      <w:pgSz w:w="11907" w:h="16839" w:code="9"/>
      <w:pgMar w:top="1440" w:right="1440" w:bottom="1440" w:left="1440" w:header="1440" w:footer="144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AA347A" w14:textId="77777777" w:rsidR="007B799B" w:rsidRDefault="007B799B">
      <w:r>
        <w:separator/>
      </w:r>
    </w:p>
  </w:endnote>
  <w:endnote w:type="continuationSeparator" w:id="0">
    <w:p w14:paraId="02353973" w14:textId="77777777" w:rsidR="007B799B" w:rsidRDefault="007B79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012444" w14:textId="763F6597" w:rsidR="00F872F8" w:rsidRDefault="00F872F8">
    <w:pPr>
      <w:pStyle w:val="Footer"/>
    </w:pPr>
  </w:p>
  <w:p w14:paraId="2FB4C4BA" w14:textId="77777777" w:rsidR="00F872F8" w:rsidRPr="006E7BF2" w:rsidRDefault="00F872F8" w:rsidP="006E7BF2">
    <w:pPr>
      <w:pStyle w:val="Footer"/>
      <w:ind w:left="-1080"/>
      <w:jc w:val="left"/>
      <w:rPr>
        <w:rFonts w:ascii="Times New Roman" w:hAnsi="Times New Roma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622777" w14:textId="77777777" w:rsidR="00F872F8" w:rsidRDefault="00F872F8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</w:rPr>
      <w:t>v</w:t>
    </w:r>
    <w:r>
      <w:rPr>
        <w:rStyle w:val="PageNumber"/>
      </w:rPr>
      <w:fldChar w:fldCharType="end"/>
    </w:r>
  </w:p>
  <w:p w14:paraId="1E90C0D2" w14:textId="77777777" w:rsidR="00F872F8" w:rsidRDefault="00F872F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24712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8A3267" w14:textId="29FDAF67" w:rsidR="00F872F8" w:rsidRDefault="00F872F8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14:paraId="56BFF99E" w14:textId="12143036" w:rsidR="00F872F8" w:rsidRDefault="00F872F8" w:rsidP="00AE77D7">
    <w:pPr>
      <w:pStyle w:val="Footer"/>
      <w:jc w:val="both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38FC34" w14:textId="77777777" w:rsidR="00F872F8" w:rsidRDefault="00F872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565C4C" w14:textId="77777777" w:rsidR="007B799B" w:rsidRDefault="007B799B">
      <w:r>
        <w:separator/>
      </w:r>
    </w:p>
  </w:footnote>
  <w:footnote w:type="continuationSeparator" w:id="0">
    <w:p w14:paraId="5EE7D92D" w14:textId="77777777" w:rsidR="007B799B" w:rsidRDefault="007B79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112F1"/>
    <w:multiLevelType w:val="hybridMultilevel"/>
    <w:tmpl w:val="163C77C8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14D279A"/>
    <w:multiLevelType w:val="hybridMultilevel"/>
    <w:tmpl w:val="B274866A"/>
    <w:lvl w:ilvl="0" w:tplc="580C55EC">
      <w:start w:val="1"/>
      <w:numFmt w:val="bullet"/>
      <w:lvlText w:val="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0574F7"/>
    <w:multiLevelType w:val="hybridMultilevel"/>
    <w:tmpl w:val="0946187A"/>
    <w:lvl w:ilvl="0" w:tplc="040C000F">
      <w:start w:val="1"/>
      <w:numFmt w:val="decimal"/>
      <w:lvlText w:val="%1."/>
      <w:lvlJc w:val="left"/>
      <w:pPr>
        <w:tabs>
          <w:tab w:val="num" w:pos="717"/>
        </w:tabs>
        <w:ind w:left="717" w:hanging="360"/>
      </w:pPr>
    </w:lvl>
    <w:lvl w:ilvl="1" w:tplc="040C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7BA25B4"/>
    <w:multiLevelType w:val="hybridMultilevel"/>
    <w:tmpl w:val="50F2B272"/>
    <w:lvl w:ilvl="0" w:tplc="040C000F">
      <w:start w:val="1"/>
      <w:numFmt w:val="decimal"/>
      <w:lvlText w:val="%1."/>
      <w:lvlJc w:val="left"/>
      <w:pPr>
        <w:tabs>
          <w:tab w:val="num" w:pos="1105"/>
        </w:tabs>
        <w:ind w:left="1105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825"/>
        </w:tabs>
        <w:ind w:left="1825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545"/>
        </w:tabs>
        <w:ind w:left="2545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3265"/>
        </w:tabs>
        <w:ind w:left="3265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985"/>
        </w:tabs>
        <w:ind w:left="3985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705"/>
        </w:tabs>
        <w:ind w:left="4705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425"/>
        </w:tabs>
        <w:ind w:left="5425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6145"/>
        </w:tabs>
        <w:ind w:left="6145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865"/>
        </w:tabs>
        <w:ind w:left="6865" w:hanging="180"/>
      </w:pPr>
    </w:lvl>
  </w:abstractNum>
  <w:abstractNum w:abstractNumId="4" w15:restartNumberingAfterBreak="0">
    <w:nsid w:val="0EF86E68"/>
    <w:multiLevelType w:val="hybridMultilevel"/>
    <w:tmpl w:val="CD54B762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FC534F0"/>
    <w:multiLevelType w:val="hybridMultilevel"/>
    <w:tmpl w:val="46E075D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0D5C5B"/>
    <w:multiLevelType w:val="hybridMultilevel"/>
    <w:tmpl w:val="CDE687A0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C564C1D"/>
    <w:multiLevelType w:val="hybridMultilevel"/>
    <w:tmpl w:val="70A86876"/>
    <w:lvl w:ilvl="0" w:tplc="040C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C42D16"/>
    <w:multiLevelType w:val="hybridMultilevel"/>
    <w:tmpl w:val="B5F62160"/>
    <w:lvl w:ilvl="0" w:tplc="4E2A09EE">
      <w:start w:val="1"/>
      <w:numFmt w:val="bullet"/>
      <w:lvlText w:val="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0E325B"/>
    <w:multiLevelType w:val="hybridMultilevel"/>
    <w:tmpl w:val="4A24CF00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000DAE"/>
    <w:multiLevelType w:val="hybridMultilevel"/>
    <w:tmpl w:val="043CB35A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F431CB"/>
    <w:multiLevelType w:val="hybridMultilevel"/>
    <w:tmpl w:val="827A02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F42111"/>
    <w:multiLevelType w:val="hybridMultilevel"/>
    <w:tmpl w:val="3B56B47A"/>
    <w:lvl w:ilvl="0" w:tplc="56DEFABA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6587A34"/>
    <w:multiLevelType w:val="hybridMultilevel"/>
    <w:tmpl w:val="CE6A2E82"/>
    <w:lvl w:ilvl="0" w:tplc="040C0001">
      <w:start w:val="1"/>
      <w:numFmt w:val="bullet"/>
      <w:lvlText w:val=""/>
      <w:lvlJc w:val="left"/>
      <w:pPr>
        <w:tabs>
          <w:tab w:val="num" w:pos="1020"/>
        </w:tabs>
        <w:ind w:left="10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40"/>
        </w:tabs>
        <w:ind w:left="17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460"/>
        </w:tabs>
        <w:ind w:left="24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80"/>
        </w:tabs>
        <w:ind w:left="31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00"/>
        </w:tabs>
        <w:ind w:left="39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20"/>
        </w:tabs>
        <w:ind w:left="46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40"/>
        </w:tabs>
        <w:ind w:left="53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060"/>
        </w:tabs>
        <w:ind w:left="60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80"/>
        </w:tabs>
        <w:ind w:left="6780" w:hanging="360"/>
      </w:pPr>
      <w:rPr>
        <w:rFonts w:ascii="Wingdings" w:hAnsi="Wingdings" w:hint="default"/>
      </w:rPr>
    </w:lvl>
  </w:abstractNum>
  <w:abstractNum w:abstractNumId="14" w15:restartNumberingAfterBreak="0">
    <w:nsid w:val="36B90FF3"/>
    <w:multiLevelType w:val="multilevel"/>
    <w:tmpl w:val="0324F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357BB2"/>
    <w:multiLevelType w:val="hybridMultilevel"/>
    <w:tmpl w:val="48BA8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2F4BAC"/>
    <w:multiLevelType w:val="hybridMultilevel"/>
    <w:tmpl w:val="B7665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787793"/>
    <w:multiLevelType w:val="multilevel"/>
    <w:tmpl w:val="309AC9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839"/>
        </w:tabs>
        <w:ind w:left="839" w:hanging="72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eastAsia="Times New Roman" w:hint="default"/>
      </w:rPr>
    </w:lvl>
  </w:abstractNum>
  <w:abstractNum w:abstractNumId="18" w15:restartNumberingAfterBreak="0">
    <w:nsid w:val="3D3716D5"/>
    <w:multiLevelType w:val="hybridMultilevel"/>
    <w:tmpl w:val="5802CA04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00375CE"/>
    <w:multiLevelType w:val="hybridMultilevel"/>
    <w:tmpl w:val="3D380682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414D5955"/>
    <w:multiLevelType w:val="hybridMultilevel"/>
    <w:tmpl w:val="9ACE5E38"/>
    <w:lvl w:ilvl="0" w:tplc="040C0005">
      <w:start w:val="1"/>
      <w:numFmt w:val="bullet"/>
      <w:lvlText w:val=""/>
      <w:lvlJc w:val="left"/>
      <w:pPr>
        <w:tabs>
          <w:tab w:val="num" w:pos="958"/>
        </w:tabs>
        <w:ind w:left="95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678"/>
        </w:tabs>
        <w:ind w:left="167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398"/>
        </w:tabs>
        <w:ind w:left="239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18"/>
        </w:tabs>
        <w:ind w:left="311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838"/>
        </w:tabs>
        <w:ind w:left="383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558"/>
        </w:tabs>
        <w:ind w:left="455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278"/>
        </w:tabs>
        <w:ind w:left="527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998"/>
        </w:tabs>
        <w:ind w:left="599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18"/>
        </w:tabs>
        <w:ind w:left="6718" w:hanging="360"/>
      </w:pPr>
      <w:rPr>
        <w:rFonts w:ascii="Wingdings" w:hAnsi="Wingdings" w:hint="default"/>
      </w:rPr>
    </w:lvl>
  </w:abstractNum>
  <w:abstractNum w:abstractNumId="21" w15:restartNumberingAfterBreak="0">
    <w:nsid w:val="41533E1D"/>
    <w:multiLevelType w:val="hybridMultilevel"/>
    <w:tmpl w:val="4E7670C8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1E4DB0"/>
    <w:multiLevelType w:val="multilevel"/>
    <w:tmpl w:val="3B0A4F80"/>
    <w:lvl w:ilvl="0">
      <w:start w:val="1"/>
      <w:numFmt w:val="decimal"/>
      <w:lvlText w:val="%1"/>
      <w:lvlJc w:val="left"/>
      <w:pPr>
        <w:ind w:left="860" w:hanging="8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60" w:hanging="8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60" w:hanging="8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4B2227EB"/>
    <w:multiLevelType w:val="hybridMultilevel"/>
    <w:tmpl w:val="2DB4AB9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951AE4"/>
    <w:multiLevelType w:val="hybridMultilevel"/>
    <w:tmpl w:val="80303406"/>
    <w:lvl w:ilvl="0" w:tplc="040C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A6160B"/>
    <w:multiLevelType w:val="hybridMultilevel"/>
    <w:tmpl w:val="ABBE490C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50133041"/>
    <w:multiLevelType w:val="hybridMultilevel"/>
    <w:tmpl w:val="EEF245DC"/>
    <w:lvl w:ilvl="0" w:tplc="04090001">
      <w:start w:val="1"/>
      <w:numFmt w:val="bullet"/>
      <w:lvlText w:val=""/>
      <w:lvlJc w:val="left"/>
      <w:pPr>
        <w:ind w:left="10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27" w15:restartNumberingAfterBreak="0">
    <w:nsid w:val="51167CE0"/>
    <w:multiLevelType w:val="hybridMultilevel"/>
    <w:tmpl w:val="9D44B7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5E20D57"/>
    <w:multiLevelType w:val="multilevel"/>
    <w:tmpl w:val="447CDE78"/>
    <w:lvl w:ilvl="0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56CF7E58"/>
    <w:multiLevelType w:val="hybridMultilevel"/>
    <w:tmpl w:val="7CC8A79C"/>
    <w:lvl w:ilvl="0" w:tplc="040C0005">
      <w:start w:val="1"/>
      <w:numFmt w:val="bullet"/>
      <w:lvlText w:val=""/>
      <w:lvlJc w:val="left"/>
      <w:pPr>
        <w:tabs>
          <w:tab w:val="num" w:pos="958"/>
        </w:tabs>
        <w:ind w:left="95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678"/>
        </w:tabs>
        <w:ind w:left="167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398"/>
        </w:tabs>
        <w:ind w:left="239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18"/>
        </w:tabs>
        <w:ind w:left="311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838"/>
        </w:tabs>
        <w:ind w:left="383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558"/>
        </w:tabs>
        <w:ind w:left="455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278"/>
        </w:tabs>
        <w:ind w:left="527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998"/>
        </w:tabs>
        <w:ind w:left="599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18"/>
        </w:tabs>
        <w:ind w:left="6718" w:hanging="360"/>
      </w:pPr>
      <w:rPr>
        <w:rFonts w:ascii="Wingdings" w:hAnsi="Wingdings" w:hint="default"/>
      </w:rPr>
    </w:lvl>
  </w:abstractNum>
  <w:abstractNum w:abstractNumId="30" w15:restartNumberingAfterBreak="0">
    <w:nsid w:val="58D361D3"/>
    <w:multiLevelType w:val="multilevel"/>
    <w:tmpl w:val="5582B622"/>
    <w:lvl w:ilvl="0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596B30FF"/>
    <w:multiLevelType w:val="multilevel"/>
    <w:tmpl w:val="447CDE78"/>
    <w:lvl w:ilvl="0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5BB8645B"/>
    <w:multiLevelType w:val="hybridMultilevel"/>
    <w:tmpl w:val="A5121014"/>
    <w:lvl w:ilvl="0" w:tplc="040C0017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 w:tplc="040C0019">
      <w:start w:val="1"/>
      <w:numFmt w:val="lowerLetter"/>
      <w:lvlText w:val="%2."/>
      <w:lvlJc w:val="left"/>
      <w:pPr>
        <w:tabs>
          <w:tab w:val="num" w:pos="1437"/>
        </w:tabs>
        <w:ind w:left="1437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57"/>
        </w:tabs>
        <w:ind w:left="2157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77"/>
        </w:tabs>
        <w:ind w:left="2877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597"/>
        </w:tabs>
        <w:ind w:left="3597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17"/>
        </w:tabs>
        <w:ind w:left="4317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37"/>
        </w:tabs>
        <w:ind w:left="5037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57"/>
        </w:tabs>
        <w:ind w:left="5757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77"/>
        </w:tabs>
        <w:ind w:left="6477" w:hanging="180"/>
      </w:pPr>
    </w:lvl>
  </w:abstractNum>
  <w:abstractNum w:abstractNumId="33" w15:restartNumberingAfterBreak="0">
    <w:nsid w:val="5F2B316E"/>
    <w:multiLevelType w:val="multilevel"/>
    <w:tmpl w:val="309AC9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839"/>
        </w:tabs>
        <w:ind w:left="839" w:hanging="72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eastAsia="Times New Roman" w:hint="default"/>
      </w:rPr>
    </w:lvl>
  </w:abstractNum>
  <w:abstractNum w:abstractNumId="34" w15:restartNumberingAfterBreak="0">
    <w:nsid w:val="66065129"/>
    <w:multiLevelType w:val="hybridMultilevel"/>
    <w:tmpl w:val="9E1629AC"/>
    <w:lvl w:ilvl="0" w:tplc="040C0001">
      <w:start w:val="1"/>
      <w:numFmt w:val="bullet"/>
      <w:lvlText w:val=""/>
      <w:lvlJc w:val="left"/>
      <w:pPr>
        <w:tabs>
          <w:tab w:val="num" w:pos="958"/>
        </w:tabs>
        <w:ind w:left="95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678"/>
        </w:tabs>
        <w:ind w:left="167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398"/>
        </w:tabs>
        <w:ind w:left="239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18"/>
        </w:tabs>
        <w:ind w:left="311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838"/>
        </w:tabs>
        <w:ind w:left="383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558"/>
        </w:tabs>
        <w:ind w:left="455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278"/>
        </w:tabs>
        <w:ind w:left="527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998"/>
        </w:tabs>
        <w:ind w:left="599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18"/>
        </w:tabs>
        <w:ind w:left="6718" w:hanging="360"/>
      </w:pPr>
      <w:rPr>
        <w:rFonts w:ascii="Wingdings" w:hAnsi="Wingdings" w:hint="default"/>
      </w:rPr>
    </w:lvl>
  </w:abstractNum>
  <w:abstractNum w:abstractNumId="35" w15:restartNumberingAfterBreak="0">
    <w:nsid w:val="66407AC3"/>
    <w:multiLevelType w:val="hybridMultilevel"/>
    <w:tmpl w:val="0B74B58A"/>
    <w:lvl w:ilvl="0" w:tplc="93908EB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color w:val="auto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color w:val="auto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147860"/>
    <w:multiLevelType w:val="hybridMultilevel"/>
    <w:tmpl w:val="77F454E6"/>
    <w:lvl w:ilvl="0" w:tplc="040C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A05554"/>
    <w:multiLevelType w:val="hybridMultilevel"/>
    <w:tmpl w:val="60F4F23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A52A30"/>
    <w:multiLevelType w:val="singleLevel"/>
    <w:tmpl w:val="27D202C6"/>
    <w:lvl w:ilvl="0">
      <w:start w:val="1"/>
      <w:numFmt w:val="decimal"/>
      <w:pStyle w:val="ListNumber"/>
      <w:lvlText w:val="%1."/>
      <w:legacy w:legacy="1" w:legacySpace="0" w:legacyIndent="360"/>
      <w:lvlJc w:val="left"/>
      <w:pPr>
        <w:ind w:left="720" w:hanging="360"/>
      </w:pPr>
    </w:lvl>
  </w:abstractNum>
  <w:abstractNum w:abstractNumId="39" w15:restartNumberingAfterBreak="0">
    <w:nsid w:val="7D045871"/>
    <w:multiLevelType w:val="multilevel"/>
    <w:tmpl w:val="7CB25C62"/>
    <w:lvl w:ilvl="0">
      <w:start w:val="1"/>
      <w:numFmt w:val="decimal"/>
      <w:lvlText w:val="%1.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38"/>
    <w:lvlOverride w:ilvl="0">
      <w:lvl w:ilvl="0">
        <w:start w:val="1"/>
        <w:numFmt w:val="decimal"/>
        <w:pStyle w:val="ListNumber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2">
    <w:abstractNumId w:val="10"/>
  </w:num>
  <w:num w:numId="3">
    <w:abstractNumId w:val="8"/>
  </w:num>
  <w:num w:numId="4">
    <w:abstractNumId w:val="1"/>
  </w:num>
  <w:num w:numId="5">
    <w:abstractNumId w:val="37"/>
  </w:num>
  <w:num w:numId="6">
    <w:abstractNumId w:val="21"/>
  </w:num>
  <w:num w:numId="7">
    <w:abstractNumId w:val="9"/>
  </w:num>
  <w:num w:numId="8">
    <w:abstractNumId w:val="5"/>
  </w:num>
  <w:num w:numId="9">
    <w:abstractNumId w:val="23"/>
  </w:num>
  <w:num w:numId="10">
    <w:abstractNumId w:val="12"/>
  </w:num>
  <w:num w:numId="11">
    <w:abstractNumId w:val="24"/>
  </w:num>
  <w:num w:numId="12">
    <w:abstractNumId w:val="7"/>
  </w:num>
  <w:num w:numId="13">
    <w:abstractNumId w:val="2"/>
  </w:num>
  <w:num w:numId="14">
    <w:abstractNumId w:val="39"/>
  </w:num>
  <w:num w:numId="15">
    <w:abstractNumId w:val="30"/>
  </w:num>
  <w:num w:numId="16">
    <w:abstractNumId w:val="31"/>
  </w:num>
  <w:num w:numId="17">
    <w:abstractNumId w:val="32"/>
  </w:num>
  <w:num w:numId="18">
    <w:abstractNumId w:val="28"/>
  </w:num>
  <w:num w:numId="19">
    <w:abstractNumId w:val="36"/>
  </w:num>
  <w:num w:numId="20">
    <w:abstractNumId w:val="14"/>
  </w:num>
  <w:num w:numId="21">
    <w:abstractNumId w:val="38"/>
    <w:lvlOverride w:ilvl="0">
      <w:lvl w:ilvl="0">
        <w:start w:val="1"/>
        <w:numFmt w:val="decimal"/>
        <w:pStyle w:val="ListNumber"/>
        <w:lvlText w:val="%1."/>
        <w:legacy w:legacy="1" w:legacySpace="0" w:legacyIndent="360"/>
        <w:lvlJc w:val="left"/>
        <w:pPr>
          <w:ind w:left="720" w:hanging="360"/>
        </w:pPr>
      </w:lvl>
    </w:lvlOverride>
  </w:num>
  <w:num w:numId="22">
    <w:abstractNumId w:val="35"/>
  </w:num>
  <w:num w:numId="23">
    <w:abstractNumId w:val="25"/>
  </w:num>
  <w:num w:numId="24">
    <w:abstractNumId w:val="20"/>
  </w:num>
  <w:num w:numId="25">
    <w:abstractNumId w:val="13"/>
  </w:num>
  <w:num w:numId="26">
    <w:abstractNumId w:val="34"/>
  </w:num>
  <w:num w:numId="27">
    <w:abstractNumId w:val="0"/>
  </w:num>
  <w:num w:numId="28">
    <w:abstractNumId w:val="29"/>
  </w:num>
  <w:num w:numId="29">
    <w:abstractNumId w:val="4"/>
  </w:num>
  <w:num w:numId="30">
    <w:abstractNumId w:val="18"/>
  </w:num>
  <w:num w:numId="31">
    <w:abstractNumId w:val="19"/>
  </w:num>
  <w:num w:numId="32">
    <w:abstractNumId w:val="3"/>
  </w:num>
  <w:num w:numId="33">
    <w:abstractNumId w:val="6"/>
  </w:num>
  <w:num w:numId="34">
    <w:abstractNumId w:val="17"/>
  </w:num>
  <w:num w:numId="35">
    <w:abstractNumId w:val="33"/>
  </w:num>
  <w:num w:numId="36">
    <w:abstractNumId w:val="16"/>
  </w:num>
  <w:num w:numId="37">
    <w:abstractNumId w:val="27"/>
  </w:num>
  <w:num w:numId="38">
    <w:abstractNumId w:val="22"/>
  </w:num>
  <w:num w:numId="39">
    <w:abstractNumId w:val="11"/>
  </w:num>
  <w:num w:numId="40">
    <w:abstractNumId w:val="26"/>
  </w:num>
  <w:num w:numId="41">
    <w:abstractNumId w:val="1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8" w:dllVersion="513" w:checkStyle="1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13"/>
  <w:drawingGridHorizontalSpacing w:val="119"/>
  <w:drawingGridVerticalSpacing w:val="187"/>
  <w:displayHorizontalDrawingGridEvery w:val="2"/>
  <w:noPunctuationKerning/>
  <w:characterSpacingControl w:val="doNotCompress"/>
  <w:hdrShapeDefaults>
    <o:shapedefaults v:ext="edit" spidmax="2049" fill="f" fillcolor="white" stroke="f">
      <v:fill color="white" on="f"/>
      <v:stroke on="f"/>
      <v:textbox inset="0,0,0,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6BD6"/>
    <w:rsid w:val="00001075"/>
    <w:rsid w:val="00001BB1"/>
    <w:rsid w:val="00002A37"/>
    <w:rsid w:val="00002AFE"/>
    <w:rsid w:val="0000301A"/>
    <w:rsid w:val="00004C46"/>
    <w:rsid w:val="00007684"/>
    <w:rsid w:val="00012F01"/>
    <w:rsid w:val="000133B8"/>
    <w:rsid w:val="00013C40"/>
    <w:rsid w:val="000155AE"/>
    <w:rsid w:val="00016054"/>
    <w:rsid w:val="00016E7E"/>
    <w:rsid w:val="00017F8C"/>
    <w:rsid w:val="0002029A"/>
    <w:rsid w:val="00020A57"/>
    <w:rsid w:val="00020EF9"/>
    <w:rsid w:val="00021BE7"/>
    <w:rsid w:val="00021D99"/>
    <w:rsid w:val="00023B6B"/>
    <w:rsid w:val="0002477F"/>
    <w:rsid w:val="00024B9D"/>
    <w:rsid w:val="000253DC"/>
    <w:rsid w:val="00033558"/>
    <w:rsid w:val="00035049"/>
    <w:rsid w:val="00037134"/>
    <w:rsid w:val="0004099A"/>
    <w:rsid w:val="000411B1"/>
    <w:rsid w:val="00041AFD"/>
    <w:rsid w:val="00042A28"/>
    <w:rsid w:val="000446F4"/>
    <w:rsid w:val="0004612E"/>
    <w:rsid w:val="00046308"/>
    <w:rsid w:val="000521BC"/>
    <w:rsid w:val="00052B11"/>
    <w:rsid w:val="00052D8F"/>
    <w:rsid w:val="000539DC"/>
    <w:rsid w:val="00054C20"/>
    <w:rsid w:val="000568DD"/>
    <w:rsid w:val="00057014"/>
    <w:rsid w:val="000571B3"/>
    <w:rsid w:val="000574E4"/>
    <w:rsid w:val="00061201"/>
    <w:rsid w:val="0006148F"/>
    <w:rsid w:val="00062233"/>
    <w:rsid w:val="0006237A"/>
    <w:rsid w:val="000659D4"/>
    <w:rsid w:val="000662A4"/>
    <w:rsid w:val="0006657F"/>
    <w:rsid w:val="00066AE6"/>
    <w:rsid w:val="00067ADD"/>
    <w:rsid w:val="0007009A"/>
    <w:rsid w:val="0007013A"/>
    <w:rsid w:val="00070C77"/>
    <w:rsid w:val="00074906"/>
    <w:rsid w:val="00074E31"/>
    <w:rsid w:val="00075988"/>
    <w:rsid w:val="0007655A"/>
    <w:rsid w:val="0007680B"/>
    <w:rsid w:val="00080050"/>
    <w:rsid w:val="00082701"/>
    <w:rsid w:val="00082E0B"/>
    <w:rsid w:val="000833AF"/>
    <w:rsid w:val="00083FB1"/>
    <w:rsid w:val="000862E5"/>
    <w:rsid w:val="00086E90"/>
    <w:rsid w:val="000873D1"/>
    <w:rsid w:val="00087470"/>
    <w:rsid w:val="000908E9"/>
    <w:rsid w:val="00091EA6"/>
    <w:rsid w:val="0009216A"/>
    <w:rsid w:val="00093DD0"/>
    <w:rsid w:val="00094EF5"/>
    <w:rsid w:val="000A3F13"/>
    <w:rsid w:val="000A4CC7"/>
    <w:rsid w:val="000A5437"/>
    <w:rsid w:val="000A5AA9"/>
    <w:rsid w:val="000A5CB2"/>
    <w:rsid w:val="000A6349"/>
    <w:rsid w:val="000A6927"/>
    <w:rsid w:val="000A70E6"/>
    <w:rsid w:val="000A75BA"/>
    <w:rsid w:val="000B1096"/>
    <w:rsid w:val="000B203F"/>
    <w:rsid w:val="000B2252"/>
    <w:rsid w:val="000B2E6F"/>
    <w:rsid w:val="000B62DA"/>
    <w:rsid w:val="000B6996"/>
    <w:rsid w:val="000B6AB6"/>
    <w:rsid w:val="000B7AB6"/>
    <w:rsid w:val="000B7FFE"/>
    <w:rsid w:val="000C2092"/>
    <w:rsid w:val="000C22F5"/>
    <w:rsid w:val="000C2BCC"/>
    <w:rsid w:val="000C713B"/>
    <w:rsid w:val="000D212C"/>
    <w:rsid w:val="000D4126"/>
    <w:rsid w:val="000D45FB"/>
    <w:rsid w:val="000D5ECC"/>
    <w:rsid w:val="000D79F0"/>
    <w:rsid w:val="000E1B8E"/>
    <w:rsid w:val="000E1E83"/>
    <w:rsid w:val="000E4E5D"/>
    <w:rsid w:val="000E4E62"/>
    <w:rsid w:val="000E6662"/>
    <w:rsid w:val="000E7D79"/>
    <w:rsid w:val="000F2763"/>
    <w:rsid w:val="000F42C5"/>
    <w:rsid w:val="000F4853"/>
    <w:rsid w:val="000F592D"/>
    <w:rsid w:val="000F628D"/>
    <w:rsid w:val="000F6444"/>
    <w:rsid w:val="000F69B0"/>
    <w:rsid w:val="000F7411"/>
    <w:rsid w:val="00100661"/>
    <w:rsid w:val="001016F9"/>
    <w:rsid w:val="001042F6"/>
    <w:rsid w:val="0010643C"/>
    <w:rsid w:val="00106C79"/>
    <w:rsid w:val="0011100E"/>
    <w:rsid w:val="00111F98"/>
    <w:rsid w:val="0011237E"/>
    <w:rsid w:val="0011485A"/>
    <w:rsid w:val="001171B0"/>
    <w:rsid w:val="00117C6A"/>
    <w:rsid w:val="00120BBB"/>
    <w:rsid w:val="001214FB"/>
    <w:rsid w:val="00121527"/>
    <w:rsid w:val="001224A5"/>
    <w:rsid w:val="00123ECD"/>
    <w:rsid w:val="001245B5"/>
    <w:rsid w:val="00130212"/>
    <w:rsid w:val="001306C4"/>
    <w:rsid w:val="00131374"/>
    <w:rsid w:val="00132A1A"/>
    <w:rsid w:val="00133606"/>
    <w:rsid w:val="00133CD4"/>
    <w:rsid w:val="001355D8"/>
    <w:rsid w:val="00135AA8"/>
    <w:rsid w:val="0013668C"/>
    <w:rsid w:val="00136779"/>
    <w:rsid w:val="001367AC"/>
    <w:rsid w:val="00137E43"/>
    <w:rsid w:val="001409CC"/>
    <w:rsid w:val="001426FF"/>
    <w:rsid w:val="00143D7C"/>
    <w:rsid w:val="00145572"/>
    <w:rsid w:val="00146525"/>
    <w:rsid w:val="001467B6"/>
    <w:rsid w:val="00146B10"/>
    <w:rsid w:val="001478F7"/>
    <w:rsid w:val="00150E4E"/>
    <w:rsid w:val="00151460"/>
    <w:rsid w:val="0015339B"/>
    <w:rsid w:val="001543E4"/>
    <w:rsid w:val="00154D09"/>
    <w:rsid w:val="001557FF"/>
    <w:rsid w:val="00155D7A"/>
    <w:rsid w:val="0015772E"/>
    <w:rsid w:val="001619E2"/>
    <w:rsid w:val="00162FEB"/>
    <w:rsid w:val="00164022"/>
    <w:rsid w:val="00166453"/>
    <w:rsid w:val="00166DE9"/>
    <w:rsid w:val="00167B71"/>
    <w:rsid w:val="001743F8"/>
    <w:rsid w:val="00176D5A"/>
    <w:rsid w:val="00177B26"/>
    <w:rsid w:val="0018412A"/>
    <w:rsid w:val="00184153"/>
    <w:rsid w:val="0018424D"/>
    <w:rsid w:val="0018485C"/>
    <w:rsid w:val="00185E5D"/>
    <w:rsid w:val="00186957"/>
    <w:rsid w:val="00187207"/>
    <w:rsid w:val="00191114"/>
    <w:rsid w:val="001917DE"/>
    <w:rsid w:val="00194E10"/>
    <w:rsid w:val="00196CB6"/>
    <w:rsid w:val="00196CD9"/>
    <w:rsid w:val="00196E50"/>
    <w:rsid w:val="001A0647"/>
    <w:rsid w:val="001A06E7"/>
    <w:rsid w:val="001A1D5E"/>
    <w:rsid w:val="001A224D"/>
    <w:rsid w:val="001A38E1"/>
    <w:rsid w:val="001A43A4"/>
    <w:rsid w:val="001A484F"/>
    <w:rsid w:val="001A4DB7"/>
    <w:rsid w:val="001A60AA"/>
    <w:rsid w:val="001B03B8"/>
    <w:rsid w:val="001B19D5"/>
    <w:rsid w:val="001B1D21"/>
    <w:rsid w:val="001B2DDE"/>
    <w:rsid w:val="001B321C"/>
    <w:rsid w:val="001B37FF"/>
    <w:rsid w:val="001B5ADF"/>
    <w:rsid w:val="001B755C"/>
    <w:rsid w:val="001C044E"/>
    <w:rsid w:val="001C0E58"/>
    <w:rsid w:val="001C1A0D"/>
    <w:rsid w:val="001C421C"/>
    <w:rsid w:val="001C4343"/>
    <w:rsid w:val="001C5315"/>
    <w:rsid w:val="001C60A6"/>
    <w:rsid w:val="001D08FA"/>
    <w:rsid w:val="001D0D20"/>
    <w:rsid w:val="001D1E7D"/>
    <w:rsid w:val="001D2A6B"/>
    <w:rsid w:val="001D4F7C"/>
    <w:rsid w:val="001D7602"/>
    <w:rsid w:val="001D7765"/>
    <w:rsid w:val="001D7C0D"/>
    <w:rsid w:val="001E0DB6"/>
    <w:rsid w:val="001E4A5D"/>
    <w:rsid w:val="001E4BF5"/>
    <w:rsid w:val="001E5314"/>
    <w:rsid w:val="001E537B"/>
    <w:rsid w:val="001E7E44"/>
    <w:rsid w:val="001F139E"/>
    <w:rsid w:val="001F159A"/>
    <w:rsid w:val="001F2EE9"/>
    <w:rsid w:val="001F3460"/>
    <w:rsid w:val="001F47DA"/>
    <w:rsid w:val="001F6C0D"/>
    <w:rsid w:val="001F75D6"/>
    <w:rsid w:val="001F799E"/>
    <w:rsid w:val="00201098"/>
    <w:rsid w:val="00202789"/>
    <w:rsid w:val="00202A13"/>
    <w:rsid w:val="00204B93"/>
    <w:rsid w:val="00204CB3"/>
    <w:rsid w:val="0020502A"/>
    <w:rsid w:val="00206EEA"/>
    <w:rsid w:val="0021225D"/>
    <w:rsid w:val="00213902"/>
    <w:rsid w:val="00216166"/>
    <w:rsid w:val="0021720C"/>
    <w:rsid w:val="00217989"/>
    <w:rsid w:val="002179BA"/>
    <w:rsid w:val="0022154B"/>
    <w:rsid w:val="00221B6C"/>
    <w:rsid w:val="00222124"/>
    <w:rsid w:val="0022394B"/>
    <w:rsid w:val="00224908"/>
    <w:rsid w:val="002249AC"/>
    <w:rsid w:val="002252FA"/>
    <w:rsid w:val="00225659"/>
    <w:rsid w:val="002263CD"/>
    <w:rsid w:val="00231A7D"/>
    <w:rsid w:val="00233270"/>
    <w:rsid w:val="002361E3"/>
    <w:rsid w:val="0024243A"/>
    <w:rsid w:val="00243907"/>
    <w:rsid w:val="002455E4"/>
    <w:rsid w:val="00245B62"/>
    <w:rsid w:val="00245E3F"/>
    <w:rsid w:val="002465EB"/>
    <w:rsid w:val="00247307"/>
    <w:rsid w:val="00250A24"/>
    <w:rsid w:val="00251AA6"/>
    <w:rsid w:val="00254402"/>
    <w:rsid w:val="0025568B"/>
    <w:rsid w:val="002567FC"/>
    <w:rsid w:val="00256DF2"/>
    <w:rsid w:val="00262033"/>
    <w:rsid w:val="00263F34"/>
    <w:rsid w:val="00264201"/>
    <w:rsid w:val="002655F8"/>
    <w:rsid w:val="00266B50"/>
    <w:rsid w:val="00267EA2"/>
    <w:rsid w:val="002712E1"/>
    <w:rsid w:val="002719D6"/>
    <w:rsid w:val="00271AA2"/>
    <w:rsid w:val="00273327"/>
    <w:rsid w:val="00273545"/>
    <w:rsid w:val="002738AC"/>
    <w:rsid w:val="00275790"/>
    <w:rsid w:val="002760F3"/>
    <w:rsid w:val="0027663D"/>
    <w:rsid w:val="00276CE2"/>
    <w:rsid w:val="00277F33"/>
    <w:rsid w:val="00282688"/>
    <w:rsid w:val="002828ED"/>
    <w:rsid w:val="00282F7B"/>
    <w:rsid w:val="00283BF7"/>
    <w:rsid w:val="00283E9B"/>
    <w:rsid w:val="00287264"/>
    <w:rsid w:val="00287F4F"/>
    <w:rsid w:val="00290690"/>
    <w:rsid w:val="00291477"/>
    <w:rsid w:val="00291984"/>
    <w:rsid w:val="00291E33"/>
    <w:rsid w:val="002933DF"/>
    <w:rsid w:val="002936B4"/>
    <w:rsid w:val="00294435"/>
    <w:rsid w:val="00294B47"/>
    <w:rsid w:val="00294F69"/>
    <w:rsid w:val="00295242"/>
    <w:rsid w:val="00295DDE"/>
    <w:rsid w:val="002A0C85"/>
    <w:rsid w:val="002A1A12"/>
    <w:rsid w:val="002A2409"/>
    <w:rsid w:val="002A653F"/>
    <w:rsid w:val="002B0A15"/>
    <w:rsid w:val="002B1C18"/>
    <w:rsid w:val="002B21B6"/>
    <w:rsid w:val="002B2C18"/>
    <w:rsid w:val="002B4378"/>
    <w:rsid w:val="002B5136"/>
    <w:rsid w:val="002B6E4B"/>
    <w:rsid w:val="002C170A"/>
    <w:rsid w:val="002C1ED9"/>
    <w:rsid w:val="002C2FD9"/>
    <w:rsid w:val="002C2FE5"/>
    <w:rsid w:val="002C3DB0"/>
    <w:rsid w:val="002C422A"/>
    <w:rsid w:val="002C50BD"/>
    <w:rsid w:val="002C61BA"/>
    <w:rsid w:val="002C6B54"/>
    <w:rsid w:val="002C77F2"/>
    <w:rsid w:val="002D154E"/>
    <w:rsid w:val="002D15D3"/>
    <w:rsid w:val="002D1FA1"/>
    <w:rsid w:val="002D2EEE"/>
    <w:rsid w:val="002D3513"/>
    <w:rsid w:val="002D4892"/>
    <w:rsid w:val="002D5A2A"/>
    <w:rsid w:val="002D5B38"/>
    <w:rsid w:val="002D6AA4"/>
    <w:rsid w:val="002E04FB"/>
    <w:rsid w:val="002E0975"/>
    <w:rsid w:val="002E0D69"/>
    <w:rsid w:val="002E11DB"/>
    <w:rsid w:val="002E3996"/>
    <w:rsid w:val="002E4468"/>
    <w:rsid w:val="002E65E1"/>
    <w:rsid w:val="002E67FC"/>
    <w:rsid w:val="002E7C77"/>
    <w:rsid w:val="002E7F59"/>
    <w:rsid w:val="002F0153"/>
    <w:rsid w:val="002F1FCF"/>
    <w:rsid w:val="002F3026"/>
    <w:rsid w:val="002F3393"/>
    <w:rsid w:val="002F3C40"/>
    <w:rsid w:val="002F409D"/>
    <w:rsid w:val="002F4D11"/>
    <w:rsid w:val="002F5971"/>
    <w:rsid w:val="002F6956"/>
    <w:rsid w:val="002F698A"/>
    <w:rsid w:val="0030087E"/>
    <w:rsid w:val="003013DC"/>
    <w:rsid w:val="003014D7"/>
    <w:rsid w:val="00301CD3"/>
    <w:rsid w:val="00301F6F"/>
    <w:rsid w:val="00302B13"/>
    <w:rsid w:val="00302BBB"/>
    <w:rsid w:val="00303FDF"/>
    <w:rsid w:val="00304821"/>
    <w:rsid w:val="00304960"/>
    <w:rsid w:val="0030564D"/>
    <w:rsid w:val="003061C8"/>
    <w:rsid w:val="003106FC"/>
    <w:rsid w:val="00310BC2"/>
    <w:rsid w:val="00312AC0"/>
    <w:rsid w:val="0031472E"/>
    <w:rsid w:val="00315BC7"/>
    <w:rsid w:val="00316333"/>
    <w:rsid w:val="0031661C"/>
    <w:rsid w:val="0032166F"/>
    <w:rsid w:val="00322DBA"/>
    <w:rsid w:val="00323453"/>
    <w:rsid w:val="003244C9"/>
    <w:rsid w:val="003262E2"/>
    <w:rsid w:val="003269B1"/>
    <w:rsid w:val="00326ED6"/>
    <w:rsid w:val="00330A4A"/>
    <w:rsid w:val="00333FAE"/>
    <w:rsid w:val="003343B1"/>
    <w:rsid w:val="003345F3"/>
    <w:rsid w:val="0033641C"/>
    <w:rsid w:val="003379B9"/>
    <w:rsid w:val="0034099E"/>
    <w:rsid w:val="0034240D"/>
    <w:rsid w:val="00342956"/>
    <w:rsid w:val="00342AD5"/>
    <w:rsid w:val="00343596"/>
    <w:rsid w:val="00343BBC"/>
    <w:rsid w:val="00343EBF"/>
    <w:rsid w:val="0034490E"/>
    <w:rsid w:val="003506A8"/>
    <w:rsid w:val="003516B4"/>
    <w:rsid w:val="00351892"/>
    <w:rsid w:val="003518D3"/>
    <w:rsid w:val="00352175"/>
    <w:rsid w:val="00352393"/>
    <w:rsid w:val="00352601"/>
    <w:rsid w:val="003608BA"/>
    <w:rsid w:val="003616E1"/>
    <w:rsid w:val="00361C79"/>
    <w:rsid w:val="00361E88"/>
    <w:rsid w:val="0036266F"/>
    <w:rsid w:val="00362EC1"/>
    <w:rsid w:val="003630C7"/>
    <w:rsid w:val="00364202"/>
    <w:rsid w:val="00364821"/>
    <w:rsid w:val="00364CE0"/>
    <w:rsid w:val="003658B7"/>
    <w:rsid w:val="00365DE0"/>
    <w:rsid w:val="00366016"/>
    <w:rsid w:val="0036709E"/>
    <w:rsid w:val="00367A50"/>
    <w:rsid w:val="0037193B"/>
    <w:rsid w:val="00374691"/>
    <w:rsid w:val="00375385"/>
    <w:rsid w:val="0037608D"/>
    <w:rsid w:val="003761AA"/>
    <w:rsid w:val="00376F55"/>
    <w:rsid w:val="00377012"/>
    <w:rsid w:val="0037749E"/>
    <w:rsid w:val="00380B72"/>
    <w:rsid w:val="00380D71"/>
    <w:rsid w:val="00380F57"/>
    <w:rsid w:val="00382E60"/>
    <w:rsid w:val="00382EC6"/>
    <w:rsid w:val="003841B6"/>
    <w:rsid w:val="003845F2"/>
    <w:rsid w:val="003850BC"/>
    <w:rsid w:val="00386148"/>
    <w:rsid w:val="00386D72"/>
    <w:rsid w:val="003946A3"/>
    <w:rsid w:val="00395412"/>
    <w:rsid w:val="00397E44"/>
    <w:rsid w:val="003A00EE"/>
    <w:rsid w:val="003A01CB"/>
    <w:rsid w:val="003A1044"/>
    <w:rsid w:val="003A2C54"/>
    <w:rsid w:val="003A3836"/>
    <w:rsid w:val="003A4091"/>
    <w:rsid w:val="003A433B"/>
    <w:rsid w:val="003A49E6"/>
    <w:rsid w:val="003A4B89"/>
    <w:rsid w:val="003A5A8D"/>
    <w:rsid w:val="003A5E6A"/>
    <w:rsid w:val="003A604F"/>
    <w:rsid w:val="003A675D"/>
    <w:rsid w:val="003A7799"/>
    <w:rsid w:val="003B1355"/>
    <w:rsid w:val="003B2B49"/>
    <w:rsid w:val="003B5674"/>
    <w:rsid w:val="003B6A30"/>
    <w:rsid w:val="003B77E5"/>
    <w:rsid w:val="003C1051"/>
    <w:rsid w:val="003C2CA3"/>
    <w:rsid w:val="003C6618"/>
    <w:rsid w:val="003C6C26"/>
    <w:rsid w:val="003C75DB"/>
    <w:rsid w:val="003D2658"/>
    <w:rsid w:val="003D3BE1"/>
    <w:rsid w:val="003D573D"/>
    <w:rsid w:val="003D6C2D"/>
    <w:rsid w:val="003D6C8D"/>
    <w:rsid w:val="003D6DB8"/>
    <w:rsid w:val="003D783C"/>
    <w:rsid w:val="003E0694"/>
    <w:rsid w:val="003E06D7"/>
    <w:rsid w:val="003E0967"/>
    <w:rsid w:val="003E0C7F"/>
    <w:rsid w:val="003E1728"/>
    <w:rsid w:val="003E2DFC"/>
    <w:rsid w:val="003E3082"/>
    <w:rsid w:val="003E364E"/>
    <w:rsid w:val="003E5374"/>
    <w:rsid w:val="003E5815"/>
    <w:rsid w:val="003F1243"/>
    <w:rsid w:val="003F2436"/>
    <w:rsid w:val="003F2950"/>
    <w:rsid w:val="003F3F39"/>
    <w:rsid w:val="003F4A17"/>
    <w:rsid w:val="0040287E"/>
    <w:rsid w:val="00407244"/>
    <w:rsid w:val="0040758E"/>
    <w:rsid w:val="0041103A"/>
    <w:rsid w:val="004114F5"/>
    <w:rsid w:val="0041247D"/>
    <w:rsid w:val="0041339D"/>
    <w:rsid w:val="004136E6"/>
    <w:rsid w:val="004161B2"/>
    <w:rsid w:val="004179F4"/>
    <w:rsid w:val="0042197D"/>
    <w:rsid w:val="00421CE3"/>
    <w:rsid w:val="00421E96"/>
    <w:rsid w:val="00423183"/>
    <w:rsid w:val="00424B09"/>
    <w:rsid w:val="004263FD"/>
    <w:rsid w:val="00427656"/>
    <w:rsid w:val="00427F6D"/>
    <w:rsid w:val="0043006E"/>
    <w:rsid w:val="004308F0"/>
    <w:rsid w:val="00430ED0"/>
    <w:rsid w:val="0043126D"/>
    <w:rsid w:val="004313C7"/>
    <w:rsid w:val="004344AB"/>
    <w:rsid w:val="00434AE7"/>
    <w:rsid w:val="0043501F"/>
    <w:rsid w:val="00436847"/>
    <w:rsid w:val="00436F7B"/>
    <w:rsid w:val="00437BD4"/>
    <w:rsid w:val="00437C6E"/>
    <w:rsid w:val="0044035C"/>
    <w:rsid w:val="00440493"/>
    <w:rsid w:val="00440FC5"/>
    <w:rsid w:val="0044161C"/>
    <w:rsid w:val="0044179B"/>
    <w:rsid w:val="00441A68"/>
    <w:rsid w:val="00441E3A"/>
    <w:rsid w:val="0044261F"/>
    <w:rsid w:val="00443C1B"/>
    <w:rsid w:val="0044674E"/>
    <w:rsid w:val="00454804"/>
    <w:rsid w:val="00454A2E"/>
    <w:rsid w:val="00455FA9"/>
    <w:rsid w:val="0045623F"/>
    <w:rsid w:val="00456490"/>
    <w:rsid w:val="0045778B"/>
    <w:rsid w:val="00461CB3"/>
    <w:rsid w:val="00461DFE"/>
    <w:rsid w:val="00462742"/>
    <w:rsid w:val="004639C9"/>
    <w:rsid w:val="004665C5"/>
    <w:rsid w:val="00473BFB"/>
    <w:rsid w:val="004740E4"/>
    <w:rsid w:val="00475B1B"/>
    <w:rsid w:val="0048026F"/>
    <w:rsid w:val="00482129"/>
    <w:rsid w:val="004823D3"/>
    <w:rsid w:val="00482A7E"/>
    <w:rsid w:val="00483578"/>
    <w:rsid w:val="00484868"/>
    <w:rsid w:val="004853A3"/>
    <w:rsid w:val="00485A82"/>
    <w:rsid w:val="00486A4F"/>
    <w:rsid w:val="00486BA7"/>
    <w:rsid w:val="00487C3E"/>
    <w:rsid w:val="00490AE8"/>
    <w:rsid w:val="00490E9E"/>
    <w:rsid w:val="00491722"/>
    <w:rsid w:val="00491A6A"/>
    <w:rsid w:val="0049214D"/>
    <w:rsid w:val="0049344F"/>
    <w:rsid w:val="00493C59"/>
    <w:rsid w:val="004957B4"/>
    <w:rsid w:val="00495EF2"/>
    <w:rsid w:val="004A030A"/>
    <w:rsid w:val="004A0E96"/>
    <w:rsid w:val="004A2142"/>
    <w:rsid w:val="004A36C9"/>
    <w:rsid w:val="004A4B9C"/>
    <w:rsid w:val="004A522D"/>
    <w:rsid w:val="004A60FA"/>
    <w:rsid w:val="004A663F"/>
    <w:rsid w:val="004A706C"/>
    <w:rsid w:val="004A7C6F"/>
    <w:rsid w:val="004B00D7"/>
    <w:rsid w:val="004B17F0"/>
    <w:rsid w:val="004B2743"/>
    <w:rsid w:val="004B286F"/>
    <w:rsid w:val="004B28AA"/>
    <w:rsid w:val="004B3124"/>
    <w:rsid w:val="004B681C"/>
    <w:rsid w:val="004B6F95"/>
    <w:rsid w:val="004B7810"/>
    <w:rsid w:val="004C0773"/>
    <w:rsid w:val="004C0B3D"/>
    <w:rsid w:val="004C0F4A"/>
    <w:rsid w:val="004C234E"/>
    <w:rsid w:val="004C38A6"/>
    <w:rsid w:val="004C5DBF"/>
    <w:rsid w:val="004C6E85"/>
    <w:rsid w:val="004C75B4"/>
    <w:rsid w:val="004D3B07"/>
    <w:rsid w:val="004D40ED"/>
    <w:rsid w:val="004D5341"/>
    <w:rsid w:val="004D607C"/>
    <w:rsid w:val="004D691C"/>
    <w:rsid w:val="004D6AB3"/>
    <w:rsid w:val="004D6B41"/>
    <w:rsid w:val="004D6D6C"/>
    <w:rsid w:val="004D7666"/>
    <w:rsid w:val="004D7E7A"/>
    <w:rsid w:val="004E35BE"/>
    <w:rsid w:val="004E6E21"/>
    <w:rsid w:val="004F0E6A"/>
    <w:rsid w:val="004F111B"/>
    <w:rsid w:val="004F24FC"/>
    <w:rsid w:val="004F3B7C"/>
    <w:rsid w:val="004F6AC9"/>
    <w:rsid w:val="004F7D1A"/>
    <w:rsid w:val="005003D6"/>
    <w:rsid w:val="00501D29"/>
    <w:rsid w:val="00501D5B"/>
    <w:rsid w:val="00501E97"/>
    <w:rsid w:val="00503A08"/>
    <w:rsid w:val="005041CC"/>
    <w:rsid w:val="00504A68"/>
    <w:rsid w:val="00504DA5"/>
    <w:rsid w:val="005055C0"/>
    <w:rsid w:val="00505CD8"/>
    <w:rsid w:val="00506504"/>
    <w:rsid w:val="00507002"/>
    <w:rsid w:val="005079EF"/>
    <w:rsid w:val="0051019E"/>
    <w:rsid w:val="00510D2C"/>
    <w:rsid w:val="00511A77"/>
    <w:rsid w:val="00512916"/>
    <w:rsid w:val="00513B8D"/>
    <w:rsid w:val="00514E0A"/>
    <w:rsid w:val="00514FBF"/>
    <w:rsid w:val="00514FD0"/>
    <w:rsid w:val="00515682"/>
    <w:rsid w:val="00516633"/>
    <w:rsid w:val="005175A4"/>
    <w:rsid w:val="0052252D"/>
    <w:rsid w:val="0052366B"/>
    <w:rsid w:val="00524975"/>
    <w:rsid w:val="00524F37"/>
    <w:rsid w:val="00525B62"/>
    <w:rsid w:val="005307A8"/>
    <w:rsid w:val="00530965"/>
    <w:rsid w:val="00532A81"/>
    <w:rsid w:val="00534B59"/>
    <w:rsid w:val="00535BAA"/>
    <w:rsid w:val="0053679E"/>
    <w:rsid w:val="0053744E"/>
    <w:rsid w:val="005417BB"/>
    <w:rsid w:val="005421BB"/>
    <w:rsid w:val="005429D9"/>
    <w:rsid w:val="00544DC6"/>
    <w:rsid w:val="0054539B"/>
    <w:rsid w:val="00545D4F"/>
    <w:rsid w:val="00546819"/>
    <w:rsid w:val="00547BE3"/>
    <w:rsid w:val="005510D7"/>
    <w:rsid w:val="00552678"/>
    <w:rsid w:val="00555B8C"/>
    <w:rsid w:val="00556013"/>
    <w:rsid w:val="00556409"/>
    <w:rsid w:val="005573A6"/>
    <w:rsid w:val="00562722"/>
    <w:rsid w:val="0056377B"/>
    <w:rsid w:val="00563BAF"/>
    <w:rsid w:val="00563DF6"/>
    <w:rsid w:val="00563E5C"/>
    <w:rsid w:val="0056420F"/>
    <w:rsid w:val="0056624D"/>
    <w:rsid w:val="00566782"/>
    <w:rsid w:val="00571FEB"/>
    <w:rsid w:val="0057319D"/>
    <w:rsid w:val="00574312"/>
    <w:rsid w:val="00574705"/>
    <w:rsid w:val="00574BEF"/>
    <w:rsid w:val="00575267"/>
    <w:rsid w:val="00575628"/>
    <w:rsid w:val="00577BEA"/>
    <w:rsid w:val="00577D66"/>
    <w:rsid w:val="00580D97"/>
    <w:rsid w:val="00581B39"/>
    <w:rsid w:val="005827B2"/>
    <w:rsid w:val="00584151"/>
    <w:rsid w:val="00585891"/>
    <w:rsid w:val="00585EA8"/>
    <w:rsid w:val="00586636"/>
    <w:rsid w:val="005909D4"/>
    <w:rsid w:val="005912D7"/>
    <w:rsid w:val="005915B4"/>
    <w:rsid w:val="00592D02"/>
    <w:rsid w:val="0059364E"/>
    <w:rsid w:val="005958F4"/>
    <w:rsid w:val="005966CF"/>
    <w:rsid w:val="0059787F"/>
    <w:rsid w:val="00597FC8"/>
    <w:rsid w:val="005A066F"/>
    <w:rsid w:val="005A1999"/>
    <w:rsid w:val="005A1B17"/>
    <w:rsid w:val="005A273A"/>
    <w:rsid w:val="005A3B73"/>
    <w:rsid w:val="005A3D52"/>
    <w:rsid w:val="005A6359"/>
    <w:rsid w:val="005B03AD"/>
    <w:rsid w:val="005B23A4"/>
    <w:rsid w:val="005B436C"/>
    <w:rsid w:val="005B43FE"/>
    <w:rsid w:val="005B6FA2"/>
    <w:rsid w:val="005B7BF7"/>
    <w:rsid w:val="005C4494"/>
    <w:rsid w:val="005C4D96"/>
    <w:rsid w:val="005C4DDA"/>
    <w:rsid w:val="005C6471"/>
    <w:rsid w:val="005D1512"/>
    <w:rsid w:val="005D1B70"/>
    <w:rsid w:val="005D1E4F"/>
    <w:rsid w:val="005D235A"/>
    <w:rsid w:val="005D2425"/>
    <w:rsid w:val="005D2429"/>
    <w:rsid w:val="005D3342"/>
    <w:rsid w:val="005D4313"/>
    <w:rsid w:val="005D4EDB"/>
    <w:rsid w:val="005D618F"/>
    <w:rsid w:val="005D636D"/>
    <w:rsid w:val="005D751B"/>
    <w:rsid w:val="005D7BC3"/>
    <w:rsid w:val="005E01FB"/>
    <w:rsid w:val="005E036E"/>
    <w:rsid w:val="005E0B40"/>
    <w:rsid w:val="005E0C92"/>
    <w:rsid w:val="005E37AE"/>
    <w:rsid w:val="005E6115"/>
    <w:rsid w:val="005E7407"/>
    <w:rsid w:val="005E79E4"/>
    <w:rsid w:val="005F0616"/>
    <w:rsid w:val="005F1199"/>
    <w:rsid w:val="005F4454"/>
    <w:rsid w:val="005F4D23"/>
    <w:rsid w:val="005F63CE"/>
    <w:rsid w:val="005F6A29"/>
    <w:rsid w:val="005F7EDD"/>
    <w:rsid w:val="00600BDA"/>
    <w:rsid w:val="00601D64"/>
    <w:rsid w:val="00603438"/>
    <w:rsid w:val="006044B2"/>
    <w:rsid w:val="006065BC"/>
    <w:rsid w:val="00610B3B"/>
    <w:rsid w:val="00610C21"/>
    <w:rsid w:val="00610C94"/>
    <w:rsid w:val="00610D13"/>
    <w:rsid w:val="006114B7"/>
    <w:rsid w:val="00611B38"/>
    <w:rsid w:val="006126C9"/>
    <w:rsid w:val="006127BB"/>
    <w:rsid w:val="006131E4"/>
    <w:rsid w:val="006131E7"/>
    <w:rsid w:val="0061474C"/>
    <w:rsid w:val="00615489"/>
    <w:rsid w:val="006160A7"/>
    <w:rsid w:val="00616C3B"/>
    <w:rsid w:val="00616F08"/>
    <w:rsid w:val="0062220F"/>
    <w:rsid w:val="00623AE9"/>
    <w:rsid w:val="00625170"/>
    <w:rsid w:val="006255A4"/>
    <w:rsid w:val="0062574D"/>
    <w:rsid w:val="00626655"/>
    <w:rsid w:val="006266F4"/>
    <w:rsid w:val="00630C3E"/>
    <w:rsid w:val="00631603"/>
    <w:rsid w:val="00632C1D"/>
    <w:rsid w:val="006334F4"/>
    <w:rsid w:val="0063528D"/>
    <w:rsid w:val="00635A57"/>
    <w:rsid w:val="00636EFB"/>
    <w:rsid w:val="0063749F"/>
    <w:rsid w:val="00641056"/>
    <w:rsid w:val="00641CC0"/>
    <w:rsid w:val="006421C6"/>
    <w:rsid w:val="006428ED"/>
    <w:rsid w:val="0064473B"/>
    <w:rsid w:val="00645EB6"/>
    <w:rsid w:val="00645F97"/>
    <w:rsid w:val="006471CE"/>
    <w:rsid w:val="00650C23"/>
    <w:rsid w:val="00651ED5"/>
    <w:rsid w:val="00653543"/>
    <w:rsid w:val="00653D0D"/>
    <w:rsid w:val="00654CD1"/>
    <w:rsid w:val="00655E5C"/>
    <w:rsid w:val="00656540"/>
    <w:rsid w:val="006611D8"/>
    <w:rsid w:val="00661230"/>
    <w:rsid w:val="006612CD"/>
    <w:rsid w:val="0066188E"/>
    <w:rsid w:val="0066295F"/>
    <w:rsid w:val="006644D5"/>
    <w:rsid w:val="0066482E"/>
    <w:rsid w:val="00664950"/>
    <w:rsid w:val="00665014"/>
    <w:rsid w:val="00665B25"/>
    <w:rsid w:val="0066630A"/>
    <w:rsid w:val="006676D7"/>
    <w:rsid w:val="00672916"/>
    <w:rsid w:val="00674C41"/>
    <w:rsid w:val="00675F3C"/>
    <w:rsid w:val="0067761E"/>
    <w:rsid w:val="00681068"/>
    <w:rsid w:val="00681B3C"/>
    <w:rsid w:val="006823D3"/>
    <w:rsid w:val="00682EEF"/>
    <w:rsid w:val="0068363E"/>
    <w:rsid w:val="00683DFF"/>
    <w:rsid w:val="006911CF"/>
    <w:rsid w:val="0069220E"/>
    <w:rsid w:val="006925DA"/>
    <w:rsid w:val="00693FD6"/>
    <w:rsid w:val="00694CCF"/>
    <w:rsid w:val="006A0F05"/>
    <w:rsid w:val="006A513A"/>
    <w:rsid w:val="006A5C54"/>
    <w:rsid w:val="006A654C"/>
    <w:rsid w:val="006A6A14"/>
    <w:rsid w:val="006A7313"/>
    <w:rsid w:val="006B0F0E"/>
    <w:rsid w:val="006B10B2"/>
    <w:rsid w:val="006B1DEC"/>
    <w:rsid w:val="006B2BEC"/>
    <w:rsid w:val="006B36B7"/>
    <w:rsid w:val="006B3DF7"/>
    <w:rsid w:val="006B42D0"/>
    <w:rsid w:val="006B688F"/>
    <w:rsid w:val="006B6F98"/>
    <w:rsid w:val="006C2C46"/>
    <w:rsid w:val="006C3345"/>
    <w:rsid w:val="006C42AC"/>
    <w:rsid w:val="006C583B"/>
    <w:rsid w:val="006C61AD"/>
    <w:rsid w:val="006C61C3"/>
    <w:rsid w:val="006C6A23"/>
    <w:rsid w:val="006C7069"/>
    <w:rsid w:val="006D2086"/>
    <w:rsid w:val="006D21DE"/>
    <w:rsid w:val="006D2297"/>
    <w:rsid w:val="006D4A0E"/>
    <w:rsid w:val="006D722E"/>
    <w:rsid w:val="006E1725"/>
    <w:rsid w:val="006E38BE"/>
    <w:rsid w:val="006E47DD"/>
    <w:rsid w:val="006E56DF"/>
    <w:rsid w:val="006E6AC9"/>
    <w:rsid w:val="006E7BF2"/>
    <w:rsid w:val="006F01EC"/>
    <w:rsid w:val="006F0981"/>
    <w:rsid w:val="006F0C10"/>
    <w:rsid w:val="006F27F2"/>
    <w:rsid w:val="006F3650"/>
    <w:rsid w:val="006F5A38"/>
    <w:rsid w:val="007016BD"/>
    <w:rsid w:val="00701921"/>
    <w:rsid w:val="0070201B"/>
    <w:rsid w:val="007064D5"/>
    <w:rsid w:val="007070D0"/>
    <w:rsid w:val="0070740E"/>
    <w:rsid w:val="007075C8"/>
    <w:rsid w:val="00707D81"/>
    <w:rsid w:val="00707D8A"/>
    <w:rsid w:val="00710446"/>
    <w:rsid w:val="007109C8"/>
    <w:rsid w:val="00711016"/>
    <w:rsid w:val="0071140B"/>
    <w:rsid w:val="0071157D"/>
    <w:rsid w:val="00711ED1"/>
    <w:rsid w:val="007123FA"/>
    <w:rsid w:val="007124F2"/>
    <w:rsid w:val="007127B2"/>
    <w:rsid w:val="00714DC9"/>
    <w:rsid w:val="00716C13"/>
    <w:rsid w:val="00716E78"/>
    <w:rsid w:val="00717458"/>
    <w:rsid w:val="007175E7"/>
    <w:rsid w:val="00717B4A"/>
    <w:rsid w:val="0072023A"/>
    <w:rsid w:val="0072114B"/>
    <w:rsid w:val="00721700"/>
    <w:rsid w:val="00721F8E"/>
    <w:rsid w:val="00722829"/>
    <w:rsid w:val="00722FC3"/>
    <w:rsid w:val="00723007"/>
    <w:rsid w:val="0072470D"/>
    <w:rsid w:val="007260A0"/>
    <w:rsid w:val="00726890"/>
    <w:rsid w:val="0072748B"/>
    <w:rsid w:val="0073068E"/>
    <w:rsid w:val="00730739"/>
    <w:rsid w:val="007311AA"/>
    <w:rsid w:val="007314E2"/>
    <w:rsid w:val="00731792"/>
    <w:rsid w:val="00731DEB"/>
    <w:rsid w:val="00732572"/>
    <w:rsid w:val="00733B72"/>
    <w:rsid w:val="0073419B"/>
    <w:rsid w:val="00735C37"/>
    <w:rsid w:val="007373A8"/>
    <w:rsid w:val="00737779"/>
    <w:rsid w:val="007377DF"/>
    <w:rsid w:val="00742867"/>
    <w:rsid w:val="00742D1D"/>
    <w:rsid w:val="007441A7"/>
    <w:rsid w:val="00744794"/>
    <w:rsid w:val="00747008"/>
    <w:rsid w:val="0075074C"/>
    <w:rsid w:val="00750930"/>
    <w:rsid w:val="00751F19"/>
    <w:rsid w:val="00752870"/>
    <w:rsid w:val="00752A5B"/>
    <w:rsid w:val="00752B6C"/>
    <w:rsid w:val="00753D1D"/>
    <w:rsid w:val="00754574"/>
    <w:rsid w:val="00756B2E"/>
    <w:rsid w:val="00757440"/>
    <w:rsid w:val="007578EB"/>
    <w:rsid w:val="007579C1"/>
    <w:rsid w:val="00757D71"/>
    <w:rsid w:val="00760967"/>
    <w:rsid w:val="00760B54"/>
    <w:rsid w:val="00762166"/>
    <w:rsid w:val="00764FB3"/>
    <w:rsid w:val="00766726"/>
    <w:rsid w:val="0077049C"/>
    <w:rsid w:val="007706C1"/>
    <w:rsid w:val="00772FFE"/>
    <w:rsid w:val="007735CC"/>
    <w:rsid w:val="00774176"/>
    <w:rsid w:val="00774E93"/>
    <w:rsid w:val="00775CA3"/>
    <w:rsid w:val="00780979"/>
    <w:rsid w:val="00782711"/>
    <w:rsid w:val="00784016"/>
    <w:rsid w:val="0078447A"/>
    <w:rsid w:val="007870EB"/>
    <w:rsid w:val="0078794F"/>
    <w:rsid w:val="007913F6"/>
    <w:rsid w:val="00791AC3"/>
    <w:rsid w:val="007921A0"/>
    <w:rsid w:val="007923FE"/>
    <w:rsid w:val="007945C0"/>
    <w:rsid w:val="00794F72"/>
    <w:rsid w:val="0079649B"/>
    <w:rsid w:val="007A0354"/>
    <w:rsid w:val="007A16B8"/>
    <w:rsid w:val="007A497D"/>
    <w:rsid w:val="007A4B20"/>
    <w:rsid w:val="007A5391"/>
    <w:rsid w:val="007A675F"/>
    <w:rsid w:val="007A72DF"/>
    <w:rsid w:val="007A7D1F"/>
    <w:rsid w:val="007B2EBE"/>
    <w:rsid w:val="007B32F0"/>
    <w:rsid w:val="007B4A19"/>
    <w:rsid w:val="007B6EE9"/>
    <w:rsid w:val="007B7625"/>
    <w:rsid w:val="007B799B"/>
    <w:rsid w:val="007C02FF"/>
    <w:rsid w:val="007C0B17"/>
    <w:rsid w:val="007C0C07"/>
    <w:rsid w:val="007C2633"/>
    <w:rsid w:val="007C2A71"/>
    <w:rsid w:val="007C3D57"/>
    <w:rsid w:val="007C53C3"/>
    <w:rsid w:val="007C5D0A"/>
    <w:rsid w:val="007C752C"/>
    <w:rsid w:val="007D0133"/>
    <w:rsid w:val="007D08C7"/>
    <w:rsid w:val="007D0EA9"/>
    <w:rsid w:val="007D23ED"/>
    <w:rsid w:val="007D3038"/>
    <w:rsid w:val="007D406C"/>
    <w:rsid w:val="007D6532"/>
    <w:rsid w:val="007D6E23"/>
    <w:rsid w:val="007D7083"/>
    <w:rsid w:val="007D79B5"/>
    <w:rsid w:val="007D7A16"/>
    <w:rsid w:val="007D7A3E"/>
    <w:rsid w:val="007E0F85"/>
    <w:rsid w:val="007E1921"/>
    <w:rsid w:val="007E2090"/>
    <w:rsid w:val="007E3F0E"/>
    <w:rsid w:val="007E4985"/>
    <w:rsid w:val="007E55AE"/>
    <w:rsid w:val="007E7A9E"/>
    <w:rsid w:val="007F0482"/>
    <w:rsid w:val="007F09BB"/>
    <w:rsid w:val="007F378F"/>
    <w:rsid w:val="007F398E"/>
    <w:rsid w:val="007F3E6B"/>
    <w:rsid w:val="007F4491"/>
    <w:rsid w:val="007F4582"/>
    <w:rsid w:val="007F5C52"/>
    <w:rsid w:val="007F5F57"/>
    <w:rsid w:val="007F7025"/>
    <w:rsid w:val="007F7642"/>
    <w:rsid w:val="00800D15"/>
    <w:rsid w:val="00801A46"/>
    <w:rsid w:val="00802328"/>
    <w:rsid w:val="0080399F"/>
    <w:rsid w:val="00804011"/>
    <w:rsid w:val="008105C9"/>
    <w:rsid w:val="00810FC6"/>
    <w:rsid w:val="00812D6D"/>
    <w:rsid w:val="008144D6"/>
    <w:rsid w:val="00815182"/>
    <w:rsid w:val="0081538C"/>
    <w:rsid w:val="008169E7"/>
    <w:rsid w:val="00817FB7"/>
    <w:rsid w:val="00820309"/>
    <w:rsid w:val="0082102B"/>
    <w:rsid w:val="00821D03"/>
    <w:rsid w:val="00824569"/>
    <w:rsid w:val="00824649"/>
    <w:rsid w:val="00825C11"/>
    <w:rsid w:val="008266E1"/>
    <w:rsid w:val="00826C67"/>
    <w:rsid w:val="0083041E"/>
    <w:rsid w:val="00830990"/>
    <w:rsid w:val="008312BF"/>
    <w:rsid w:val="00831E2C"/>
    <w:rsid w:val="00831F44"/>
    <w:rsid w:val="0083369E"/>
    <w:rsid w:val="00834259"/>
    <w:rsid w:val="00834DB6"/>
    <w:rsid w:val="00835BC2"/>
    <w:rsid w:val="00841757"/>
    <w:rsid w:val="00841A79"/>
    <w:rsid w:val="00842074"/>
    <w:rsid w:val="00842215"/>
    <w:rsid w:val="00843D2F"/>
    <w:rsid w:val="008445C7"/>
    <w:rsid w:val="008448A7"/>
    <w:rsid w:val="008450D6"/>
    <w:rsid w:val="00851F34"/>
    <w:rsid w:val="008536FE"/>
    <w:rsid w:val="008537C3"/>
    <w:rsid w:val="00853C73"/>
    <w:rsid w:val="0085422D"/>
    <w:rsid w:val="008553ED"/>
    <w:rsid w:val="00856A4B"/>
    <w:rsid w:val="0085760A"/>
    <w:rsid w:val="0086135E"/>
    <w:rsid w:val="0086405C"/>
    <w:rsid w:val="00865270"/>
    <w:rsid w:val="00865D76"/>
    <w:rsid w:val="00866B33"/>
    <w:rsid w:val="008723AE"/>
    <w:rsid w:val="00874B5B"/>
    <w:rsid w:val="00874C66"/>
    <w:rsid w:val="00876425"/>
    <w:rsid w:val="008810D0"/>
    <w:rsid w:val="00882363"/>
    <w:rsid w:val="00883D9B"/>
    <w:rsid w:val="00885943"/>
    <w:rsid w:val="00885AD7"/>
    <w:rsid w:val="0088710B"/>
    <w:rsid w:val="0088765E"/>
    <w:rsid w:val="008903C9"/>
    <w:rsid w:val="0089238B"/>
    <w:rsid w:val="00894675"/>
    <w:rsid w:val="0089660F"/>
    <w:rsid w:val="008A2286"/>
    <w:rsid w:val="008A2F2F"/>
    <w:rsid w:val="008A42D6"/>
    <w:rsid w:val="008A43D4"/>
    <w:rsid w:val="008A493D"/>
    <w:rsid w:val="008A5A6E"/>
    <w:rsid w:val="008A686A"/>
    <w:rsid w:val="008B0303"/>
    <w:rsid w:val="008B0746"/>
    <w:rsid w:val="008B0836"/>
    <w:rsid w:val="008B12B7"/>
    <w:rsid w:val="008B1AD5"/>
    <w:rsid w:val="008B1E39"/>
    <w:rsid w:val="008B2D1F"/>
    <w:rsid w:val="008B33C0"/>
    <w:rsid w:val="008B3C8E"/>
    <w:rsid w:val="008B3D07"/>
    <w:rsid w:val="008B4DDD"/>
    <w:rsid w:val="008B4DFC"/>
    <w:rsid w:val="008B673E"/>
    <w:rsid w:val="008B7152"/>
    <w:rsid w:val="008C4251"/>
    <w:rsid w:val="008C4E58"/>
    <w:rsid w:val="008C74EB"/>
    <w:rsid w:val="008C789B"/>
    <w:rsid w:val="008D0CC8"/>
    <w:rsid w:val="008D12BA"/>
    <w:rsid w:val="008D12D9"/>
    <w:rsid w:val="008D3C1E"/>
    <w:rsid w:val="008D3EF5"/>
    <w:rsid w:val="008D6B01"/>
    <w:rsid w:val="008D73FC"/>
    <w:rsid w:val="008D7485"/>
    <w:rsid w:val="008E011A"/>
    <w:rsid w:val="008E0FE1"/>
    <w:rsid w:val="008E2252"/>
    <w:rsid w:val="008E2D3C"/>
    <w:rsid w:val="008E3734"/>
    <w:rsid w:val="008E4C29"/>
    <w:rsid w:val="008E5C76"/>
    <w:rsid w:val="008E630F"/>
    <w:rsid w:val="008E6A7A"/>
    <w:rsid w:val="008E7188"/>
    <w:rsid w:val="008F0970"/>
    <w:rsid w:val="008F3158"/>
    <w:rsid w:val="008F51F8"/>
    <w:rsid w:val="008F65E8"/>
    <w:rsid w:val="008F6C02"/>
    <w:rsid w:val="008F7D25"/>
    <w:rsid w:val="009001D5"/>
    <w:rsid w:val="0090100F"/>
    <w:rsid w:val="00901DF8"/>
    <w:rsid w:val="009022F7"/>
    <w:rsid w:val="00902690"/>
    <w:rsid w:val="0090478D"/>
    <w:rsid w:val="0090591C"/>
    <w:rsid w:val="00905BFC"/>
    <w:rsid w:val="00905DDE"/>
    <w:rsid w:val="00905E65"/>
    <w:rsid w:val="00905FC4"/>
    <w:rsid w:val="009078FF"/>
    <w:rsid w:val="00910B50"/>
    <w:rsid w:val="00914A24"/>
    <w:rsid w:val="0091681A"/>
    <w:rsid w:val="00916DF9"/>
    <w:rsid w:val="00917404"/>
    <w:rsid w:val="00920163"/>
    <w:rsid w:val="00920755"/>
    <w:rsid w:val="0092177D"/>
    <w:rsid w:val="00921ACA"/>
    <w:rsid w:val="00923DC9"/>
    <w:rsid w:val="00924810"/>
    <w:rsid w:val="0092511A"/>
    <w:rsid w:val="00925340"/>
    <w:rsid w:val="0092612B"/>
    <w:rsid w:val="00926DBF"/>
    <w:rsid w:val="0093011A"/>
    <w:rsid w:val="00930244"/>
    <w:rsid w:val="009315E4"/>
    <w:rsid w:val="00932B5B"/>
    <w:rsid w:val="0093319C"/>
    <w:rsid w:val="00934172"/>
    <w:rsid w:val="009346CD"/>
    <w:rsid w:val="00935F4A"/>
    <w:rsid w:val="009379E3"/>
    <w:rsid w:val="00940E25"/>
    <w:rsid w:val="0094150D"/>
    <w:rsid w:val="0094191A"/>
    <w:rsid w:val="00941C92"/>
    <w:rsid w:val="0094269C"/>
    <w:rsid w:val="0094284E"/>
    <w:rsid w:val="00942942"/>
    <w:rsid w:val="00943C0A"/>
    <w:rsid w:val="00943FCC"/>
    <w:rsid w:val="00945316"/>
    <w:rsid w:val="009454BF"/>
    <w:rsid w:val="009478BC"/>
    <w:rsid w:val="00950BC3"/>
    <w:rsid w:val="0095467F"/>
    <w:rsid w:val="00954BCF"/>
    <w:rsid w:val="00954BD2"/>
    <w:rsid w:val="0095538D"/>
    <w:rsid w:val="0095569A"/>
    <w:rsid w:val="00957E30"/>
    <w:rsid w:val="009607FD"/>
    <w:rsid w:val="00960E07"/>
    <w:rsid w:val="009626F1"/>
    <w:rsid w:val="00962ECF"/>
    <w:rsid w:val="00963C09"/>
    <w:rsid w:val="00965FF2"/>
    <w:rsid w:val="00971DDA"/>
    <w:rsid w:val="00972ED1"/>
    <w:rsid w:val="0097529A"/>
    <w:rsid w:val="00976DDA"/>
    <w:rsid w:val="009817B0"/>
    <w:rsid w:val="00982095"/>
    <w:rsid w:val="0098231F"/>
    <w:rsid w:val="0098370C"/>
    <w:rsid w:val="00984970"/>
    <w:rsid w:val="00985A3A"/>
    <w:rsid w:val="0099008C"/>
    <w:rsid w:val="00990312"/>
    <w:rsid w:val="00990AB5"/>
    <w:rsid w:val="0099148D"/>
    <w:rsid w:val="00991A0E"/>
    <w:rsid w:val="00993106"/>
    <w:rsid w:val="00993ACE"/>
    <w:rsid w:val="00994083"/>
    <w:rsid w:val="009947E6"/>
    <w:rsid w:val="00995B78"/>
    <w:rsid w:val="00995E46"/>
    <w:rsid w:val="0099671C"/>
    <w:rsid w:val="009A042D"/>
    <w:rsid w:val="009A22E6"/>
    <w:rsid w:val="009A72D6"/>
    <w:rsid w:val="009A7838"/>
    <w:rsid w:val="009B03DA"/>
    <w:rsid w:val="009B0794"/>
    <w:rsid w:val="009B164F"/>
    <w:rsid w:val="009B25C0"/>
    <w:rsid w:val="009B2A77"/>
    <w:rsid w:val="009B5297"/>
    <w:rsid w:val="009B5986"/>
    <w:rsid w:val="009B6319"/>
    <w:rsid w:val="009B7211"/>
    <w:rsid w:val="009C2A3A"/>
    <w:rsid w:val="009C3B9C"/>
    <w:rsid w:val="009C3BB8"/>
    <w:rsid w:val="009C74A0"/>
    <w:rsid w:val="009D099E"/>
    <w:rsid w:val="009D1B1A"/>
    <w:rsid w:val="009D1DEE"/>
    <w:rsid w:val="009D31D6"/>
    <w:rsid w:val="009D4C94"/>
    <w:rsid w:val="009D63CF"/>
    <w:rsid w:val="009D702E"/>
    <w:rsid w:val="009E0632"/>
    <w:rsid w:val="009E2709"/>
    <w:rsid w:val="009E2E7F"/>
    <w:rsid w:val="009E4202"/>
    <w:rsid w:val="009E4E0B"/>
    <w:rsid w:val="009E6841"/>
    <w:rsid w:val="009E6E1C"/>
    <w:rsid w:val="009E6E71"/>
    <w:rsid w:val="009E7245"/>
    <w:rsid w:val="009F02A2"/>
    <w:rsid w:val="009F0B8E"/>
    <w:rsid w:val="009F0E1C"/>
    <w:rsid w:val="009F2104"/>
    <w:rsid w:val="009F26BB"/>
    <w:rsid w:val="009F546A"/>
    <w:rsid w:val="009F54B8"/>
    <w:rsid w:val="009F6B40"/>
    <w:rsid w:val="009F73E4"/>
    <w:rsid w:val="00A00BEA"/>
    <w:rsid w:val="00A01858"/>
    <w:rsid w:val="00A01B51"/>
    <w:rsid w:val="00A02073"/>
    <w:rsid w:val="00A02DC7"/>
    <w:rsid w:val="00A05B98"/>
    <w:rsid w:val="00A073B8"/>
    <w:rsid w:val="00A117E6"/>
    <w:rsid w:val="00A12E7A"/>
    <w:rsid w:val="00A153EF"/>
    <w:rsid w:val="00A16456"/>
    <w:rsid w:val="00A203FA"/>
    <w:rsid w:val="00A20931"/>
    <w:rsid w:val="00A20C08"/>
    <w:rsid w:val="00A21FEE"/>
    <w:rsid w:val="00A23004"/>
    <w:rsid w:val="00A23051"/>
    <w:rsid w:val="00A24B16"/>
    <w:rsid w:val="00A24D33"/>
    <w:rsid w:val="00A24DA2"/>
    <w:rsid w:val="00A30001"/>
    <w:rsid w:val="00A331CA"/>
    <w:rsid w:val="00A3356B"/>
    <w:rsid w:val="00A35CC1"/>
    <w:rsid w:val="00A35EAA"/>
    <w:rsid w:val="00A401E2"/>
    <w:rsid w:val="00A4181F"/>
    <w:rsid w:val="00A41E15"/>
    <w:rsid w:val="00A421F8"/>
    <w:rsid w:val="00A4263B"/>
    <w:rsid w:val="00A43036"/>
    <w:rsid w:val="00A436AC"/>
    <w:rsid w:val="00A445EE"/>
    <w:rsid w:val="00A44EE2"/>
    <w:rsid w:val="00A45051"/>
    <w:rsid w:val="00A46656"/>
    <w:rsid w:val="00A50529"/>
    <w:rsid w:val="00A52D65"/>
    <w:rsid w:val="00A52EB6"/>
    <w:rsid w:val="00A53245"/>
    <w:rsid w:val="00A55529"/>
    <w:rsid w:val="00A55D6F"/>
    <w:rsid w:val="00A56BD6"/>
    <w:rsid w:val="00A6004B"/>
    <w:rsid w:val="00A67D39"/>
    <w:rsid w:val="00A67EB0"/>
    <w:rsid w:val="00A70DBC"/>
    <w:rsid w:val="00A71F99"/>
    <w:rsid w:val="00A7214A"/>
    <w:rsid w:val="00A7242D"/>
    <w:rsid w:val="00A725EC"/>
    <w:rsid w:val="00A742BB"/>
    <w:rsid w:val="00A75B00"/>
    <w:rsid w:val="00A7709E"/>
    <w:rsid w:val="00A77850"/>
    <w:rsid w:val="00A82088"/>
    <w:rsid w:val="00A82F2D"/>
    <w:rsid w:val="00A850F3"/>
    <w:rsid w:val="00A859CA"/>
    <w:rsid w:val="00A85DD3"/>
    <w:rsid w:val="00A86F1B"/>
    <w:rsid w:val="00A91489"/>
    <w:rsid w:val="00A92C12"/>
    <w:rsid w:val="00A9305B"/>
    <w:rsid w:val="00A9404D"/>
    <w:rsid w:val="00A96AAE"/>
    <w:rsid w:val="00AA01A9"/>
    <w:rsid w:val="00AA050E"/>
    <w:rsid w:val="00AA1140"/>
    <w:rsid w:val="00AA4A12"/>
    <w:rsid w:val="00AA4C1B"/>
    <w:rsid w:val="00AA4D22"/>
    <w:rsid w:val="00AA518C"/>
    <w:rsid w:val="00AA6423"/>
    <w:rsid w:val="00AA7B9A"/>
    <w:rsid w:val="00AB042A"/>
    <w:rsid w:val="00AB08B3"/>
    <w:rsid w:val="00AB0BCB"/>
    <w:rsid w:val="00AB0DFF"/>
    <w:rsid w:val="00AB1CF0"/>
    <w:rsid w:val="00AB26D9"/>
    <w:rsid w:val="00AB2B18"/>
    <w:rsid w:val="00AB2CA5"/>
    <w:rsid w:val="00AB2D45"/>
    <w:rsid w:val="00AB33A0"/>
    <w:rsid w:val="00AB34EE"/>
    <w:rsid w:val="00AB3C77"/>
    <w:rsid w:val="00AB547E"/>
    <w:rsid w:val="00AB5917"/>
    <w:rsid w:val="00AB7367"/>
    <w:rsid w:val="00AB73BF"/>
    <w:rsid w:val="00AB7B10"/>
    <w:rsid w:val="00AC035A"/>
    <w:rsid w:val="00AC0623"/>
    <w:rsid w:val="00AC18C7"/>
    <w:rsid w:val="00AC309E"/>
    <w:rsid w:val="00AC3C55"/>
    <w:rsid w:val="00AC418F"/>
    <w:rsid w:val="00AC6096"/>
    <w:rsid w:val="00AC652E"/>
    <w:rsid w:val="00AC66C0"/>
    <w:rsid w:val="00AC6716"/>
    <w:rsid w:val="00AD0817"/>
    <w:rsid w:val="00AD1D09"/>
    <w:rsid w:val="00AD7756"/>
    <w:rsid w:val="00AE01FE"/>
    <w:rsid w:val="00AE1B36"/>
    <w:rsid w:val="00AE3753"/>
    <w:rsid w:val="00AE462D"/>
    <w:rsid w:val="00AE487C"/>
    <w:rsid w:val="00AE5AF6"/>
    <w:rsid w:val="00AE5F54"/>
    <w:rsid w:val="00AE77D7"/>
    <w:rsid w:val="00AF0438"/>
    <w:rsid w:val="00AF2269"/>
    <w:rsid w:val="00AF23E4"/>
    <w:rsid w:val="00AF391C"/>
    <w:rsid w:val="00AF5BA4"/>
    <w:rsid w:val="00AF6336"/>
    <w:rsid w:val="00AF6E44"/>
    <w:rsid w:val="00AF7BF6"/>
    <w:rsid w:val="00B00EC0"/>
    <w:rsid w:val="00B01E38"/>
    <w:rsid w:val="00B026C3"/>
    <w:rsid w:val="00B0349E"/>
    <w:rsid w:val="00B03685"/>
    <w:rsid w:val="00B04D72"/>
    <w:rsid w:val="00B06316"/>
    <w:rsid w:val="00B06655"/>
    <w:rsid w:val="00B10468"/>
    <w:rsid w:val="00B11748"/>
    <w:rsid w:val="00B11BF5"/>
    <w:rsid w:val="00B1200E"/>
    <w:rsid w:val="00B12154"/>
    <w:rsid w:val="00B1288A"/>
    <w:rsid w:val="00B12FF6"/>
    <w:rsid w:val="00B132CD"/>
    <w:rsid w:val="00B1636C"/>
    <w:rsid w:val="00B1649B"/>
    <w:rsid w:val="00B17618"/>
    <w:rsid w:val="00B22E16"/>
    <w:rsid w:val="00B23E92"/>
    <w:rsid w:val="00B256B6"/>
    <w:rsid w:val="00B25CF0"/>
    <w:rsid w:val="00B26A9A"/>
    <w:rsid w:val="00B30B28"/>
    <w:rsid w:val="00B30C0E"/>
    <w:rsid w:val="00B31847"/>
    <w:rsid w:val="00B3323C"/>
    <w:rsid w:val="00B34454"/>
    <w:rsid w:val="00B35519"/>
    <w:rsid w:val="00B37114"/>
    <w:rsid w:val="00B375AE"/>
    <w:rsid w:val="00B403B8"/>
    <w:rsid w:val="00B409E3"/>
    <w:rsid w:val="00B410F4"/>
    <w:rsid w:val="00B43A8C"/>
    <w:rsid w:val="00B43C82"/>
    <w:rsid w:val="00B43FD4"/>
    <w:rsid w:val="00B45AB3"/>
    <w:rsid w:val="00B45DBE"/>
    <w:rsid w:val="00B46DC6"/>
    <w:rsid w:val="00B473CE"/>
    <w:rsid w:val="00B47CEC"/>
    <w:rsid w:val="00B51769"/>
    <w:rsid w:val="00B518B6"/>
    <w:rsid w:val="00B5204C"/>
    <w:rsid w:val="00B553E7"/>
    <w:rsid w:val="00B57015"/>
    <w:rsid w:val="00B5747C"/>
    <w:rsid w:val="00B61585"/>
    <w:rsid w:val="00B61CD6"/>
    <w:rsid w:val="00B622F7"/>
    <w:rsid w:val="00B647E5"/>
    <w:rsid w:val="00B6514B"/>
    <w:rsid w:val="00B66D70"/>
    <w:rsid w:val="00B71E95"/>
    <w:rsid w:val="00B72137"/>
    <w:rsid w:val="00B72A05"/>
    <w:rsid w:val="00B72D39"/>
    <w:rsid w:val="00B72FBF"/>
    <w:rsid w:val="00B742EA"/>
    <w:rsid w:val="00B755D3"/>
    <w:rsid w:val="00B767DB"/>
    <w:rsid w:val="00B80155"/>
    <w:rsid w:val="00B8105A"/>
    <w:rsid w:val="00B81249"/>
    <w:rsid w:val="00B830E3"/>
    <w:rsid w:val="00B83626"/>
    <w:rsid w:val="00B83BB3"/>
    <w:rsid w:val="00B846DF"/>
    <w:rsid w:val="00B862CD"/>
    <w:rsid w:val="00B87951"/>
    <w:rsid w:val="00B92EB0"/>
    <w:rsid w:val="00B9379B"/>
    <w:rsid w:val="00B9404C"/>
    <w:rsid w:val="00B94CEF"/>
    <w:rsid w:val="00B9732B"/>
    <w:rsid w:val="00B97DA4"/>
    <w:rsid w:val="00BA17BC"/>
    <w:rsid w:val="00BA1A1A"/>
    <w:rsid w:val="00BA1C48"/>
    <w:rsid w:val="00BA2C95"/>
    <w:rsid w:val="00BA3412"/>
    <w:rsid w:val="00BA40D6"/>
    <w:rsid w:val="00BA5495"/>
    <w:rsid w:val="00BA5895"/>
    <w:rsid w:val="00BA7BCB"/>
    <w:rsid w:val="00BB0C4B"/>
    <w:rsid w:val="00BB0FF5"/>
    <w:rsid w:val="00BB25F0"/>
    <w:rsid w:val="00BB294D"/>
    <w:rsid w:val="00BB40D4"/>
    <w:rsid w:val="00BB4AD0"/>
    <w:rsid w:val="00BB6AEF"/>
    <w:rsid w:val="00BB7179"/>
    <w:rsid w:val="00BB7A2D"/>
    <w:rsid w:val="00BC0183"/>
    <w:rsid w:val="00BC031F"/>
    <w:rsid w:val="00BC36A3"/>
    <w:rsid w:val="00BC5430"/>
    <w:rsid w:val="00BC7442"/>
    <w:rsid w:val="00BD0652"/>
    <w:rsid w:val="00BD0AAB"/>
    <w:rsid w:val="00BD1093"/>
    <w:rsid w:val="00BD193F"/>
    <w:rsid w:val="00BD1AC6"/>
    <w:rsid w:val="00BD3B90"/>
    <w:rsid w:val="00BD51F5"/>
    <w:rsid w:val="00BD5773"/>
    <w:rsid w:val="00BD5774"/>
    <w:rsid w:val="00BD61AB"/>
    <w:rsid w:val="00BD6476"/>
    <w:rsid w:val="00BD6CC3"/>
    <w:rsid w:val="00BD709F"/>
    <w:rsid w:val="00BD70C1"/>
    <w:rsid w:val="00BE1961"/>
    <w:rsid w:val="00BE238D"/>
    <w:rsid w:val="00BE2711"/>
    <w:rsid w:val="00BE3B5F"/>
    <w:rsid w:val="00BE6B83"/>
    <w:rsid w:val="00BE7C91"/>
    <w:rsid w:val="00BF0631"/>
    <w:rsid w:val="00BF0B65"/>
    <w:rsid w:val="00BF10D0"/>
    <w:rsid w:val="00BF1BC7"/>
    <w:rsid w:val="00BF227F"/>
    <w:rsid w:val="00BF242F"/>
    <w:rsid w:val="00BF519B"/>
    <w:rsid w:val="00BF5343"/>
    <w:rsid w:val="00C001D2"/>
    <w:rsid w:val="00C00738"/>
    <w:rsid w:val="00C0296E"/>
    <w:rsid w:val="00C02F4B"/>
    <w:rsid w:val="00C03DDE"/>
    <w:rsid w:val="00C04166"/>
    <w:rsid w:val="00C0525C"/>
    <w:rsid w:val="00C06A1E"/>
    <w:rsid w:val="00C07D3A"/>
    <w:rsid w:val="00C10200"/>
    <w:rsid w:val="00C117DD"/>
    <w:rsid w:val="00C12233"/>
    <w:rsid w:val="00C126CB"/>
    <w:rsid w:val="00C13230"/>
    <w:rsid w:val="00C15D1E"/>
    <w:rsid w:val="00C1717C"/>
    <w:rsid w:val="00C17824"/>
    <w:rsid w:val="00C17B68"/>
    <w:rsid w:val="00C17DF9"/>
    <w:rsid w:val="00C20558"/>
    <w:rsid w:val="00C21C5D"/>
    <w:rsid w:val="00C22646"/>
    <w:rsid w:val="00C22F17"/>
    <w:rsid w:val="00C24FA4"/>
    <w:rsid w:val="00C2598B"/>
    <w:rsid w:val="00C26807"/>
    <w:rsid w:val="00C2761D"/>
    <w:rsid w:val="00C27F4E"/>
    <w:rsid w:val="00C30805"/>
    <w:rsid w:val="00C30B20"/>
    <w:rsid w:val="00C3481D"/>
    <w:rsid w:val="00C34A04"/>
    <w:rsid w:val="00C37522"/>
    <w:rsid w:val="00C407C9"/>
    <w:rsid w:val="00C41398"/>
    <w:rsid w:val="00C43A92"/>
    <w:rsid w:val="00C4447F"/>
    <w:rsid w:val="00C46AEF"/>
    <w:rsid w:val="00C47135"/>
    <w:rsid w:val="00C505E8"/>
    <w:rsid w:val="00C52EF5"/>
    <w:rsid w:val="00C53EE9"/>
    <w:rsid w:val="00C54E31"/>
    <w:rsid w:val="00C56403"/>
    <w:rsid w:val="00C56599"/>
    <w:rsid w:val="00C60CC7"/>
    <w:rsid w:val="00C6696C"/>
    <w:rsid w:val="00C67DF7"/>
    <w:rsid w:val="00C70636"/>
    <w:rsid w:val="00C70F34"/>
    <w:rsid w:val="00C71C52"/>
    <w:rsid w:val="00C72F87"/>
    <w:rsid w:val="00C73594"/>
    <w:rsid w:val="00C751A1"/>
    <w:rsid w:val="00C776EB"/>
    <w:rsid w:val="00C77F33"/>
    <w:rsid w:val="00C8090E"/>
    <w:rsid w:val="00C80985"/>
    <w:rsid w:val="00C80AC0"/>
    <w:rsid w:val="00C81F03"/>
    <w:rsid w:val="00C82583"/>
    <w:rsid w:val="00C82B7A"/>
    <w:rsid w:val="00C84754"/>
    <w:rsid w:val="00C84917"/>
    <w:rsid w:val="00C85346"/>
    <w:rsid w:val="00C86909"/>
    <w:rsid w:val="00C87022"/>
    <w:rsid w:val="00C90AB7"/>
    <w:rsid w:val="00C94013"/>
    <w:rsid w:val="00C95246"/>
    <w:rsid w:val="00CA03D8"/>
    <w:rsid w:val="00CA0A90"/>
    <w:rsid w:val="00CA1394"/>
    <w:rsid w:val="00CA2CB8"/>
    <w:rsid w:val="00CA307C"/>
    <w:rsid w:val="00CA5695"/>
    <w:rsid w:val="00CA6CC8"/>
    <w:rsid w:val="00CB0005"/>
    <w:rsid w:val="00CB1801"/>
    <w:rsid w:val="00CB3353"/>
    <w:rsid w:val="00CB33B9"/>
    <w:rsid w:val="00CC25C4"/>
    <w:rsid w:val="00CC3E00"/>
    <w:rsid w:val="00CC4811"/>
    <w:rsid w:val="00CC5E49"/>
    <w:rsid w:val="00CD087E"/>
    <w:rsid w:val="00CD0DDB"/>
    <w:rsid w:val="00CD0E2F"/>
    <w:rsid w:val="00CD2537"/>
    <w:rsid w:val="00CD34EC"/>
    <w:rsid w:val="00CD375C"/>
    <w:rsid w:val="00CD37BC"/>
    <w:rsid w:val="00CD7D23"/>
    <w:rsid w:val="00CD7EF3"/>
    <w:rsid w:val="00CE0440"/>
    <w:rsid w:val="00CE3272"/>
    <w:rsid w:val="00CE32ED"/>
    <w:rsid w:val="00CE3378"/>
    <w:rsid w:val="00CE38EA"/>
    <w:rsid w:val="00CE3960"/>
    <w:rsid w:val="00CE3B80"/>
    <w:rsid w:val="00CE3EF8"/>
    <w:rsid w:val="00CE4991"/>
    <w:rsid w:val="00CE61DD"/>
    <w:rsid w:val="00CE66F8"/>
    <w:rsid w:val="00CE704E"/>
    <w:rsid w:val="00CE7777"/>
    <w:rsid w:val="00CF303D"/>
    <w:rsid w:val="00CF324C"/>
    <w:rsid w:val="00CF6007"/>
    <w:rsid w:val="00CF73C5"/>
    <w:rsid w:val="00CF74DC"/>
    <w:rsid w:val="00D0082D"/>
    <w:rsid w:val="00D01EAE"/>
    <w:rsid w:val="00D022FE"/>
    <w:rsid w:val="00D0622E"/>
    <w:rsid w:val="00D078F5"/>
    <w:rsid w:val="00D10238"/>
    <w:rsid w:val="00D10615"/>
    <w:rsid w:val="00D113D5"/>
    <w:rsid w:val="00D11870"/>
    <w:rsid w:val="00D11AD1"/>
    <w:rsid w:val="00D13E1F"/>
    <w:rsid w:val="00D160A8"/>
    <w:rsid w:val="00D162D7"/>
    <w:rsid w:val="00D20B2A"/>
    <w:rsid w:val="00D21505"/>
    <w:rsid w:val="00D21FE5"/>
    <w:rsid w:val="00D22DDC"/>
    <w:rsid w:val="00D23C42"/>
    <w:rsid w:val="00D2488C"/>
    <w:rsid w:val="00D2636F"/>
    <w:rsid w:val="00D26525"/>
    <w:rsid w:val="00D266BD"/>
    <w:rsid w:val="00D266E6"/>
    <w:rsid w:val="00D27080"/>
    <w:rsid w:val="00D276A2"/>
    <w:rsid w:val="00D27E0F"/>
    <w:rsid w:val="00D33E78"/>
    <w:rsid w:val="00D367EE"/>
    <w:rsid w:val="00D405EE"/>
    <w:rsid w:val="00D4086D"/>
    <w:rsid w:val="00D45A61"/>
    <w:rsid w:val="00D46A3C"/>
    <w:rsid w:val="00D47241"/>
    <w:rsid w:val="00D50B73"/>
    <w:rsid w:val="00D510E7"/>
    <w:rsid w:val="00D52108"/>
    <w:rsid w:val="00D5210C"/>
    <w:rsid w:val="00D5249F"/>
    <w:rsid w:val="00D529AB"/>
    <w:rsid w:val="00D54528"/>
    <w:rsid w:val="00D548C2"/>
    <w:rsid w:val="00D55753"/>
    <w:rsid w:val="00D56A4D"/>
    <w:rsid w:val="00D56DD6"/>
    <w:rsid w:val="00D5746D"/>
    <w:rsid w:val="00D574C3"/>
    <w:rsid w:val="00D6063E"/>
    <w:rsid w:val="00D61824"/>
    <w:rsid w:val="00D6247A"/>
    <w:rsid w:val="00D630F1"/>
    <w:rsid w:val="00D63BAF"/>
    <w:rsid w:val="00D65B27"/>
    <w:rsid w:val="00D65E7E"/>
    <w:rsid w:val="00D70EE3"/>
    <w:rsid w:val="00D736CC"/>
    <w:rsid w:val="00D74D8D"/>
    <w:rsid w:val="00D74E7E"/>
    <w:rsid w:val="00D75465"/>
    <w:rsid w:val="00D77267"/>
    <w:rsid w:val="00D77393"/>
    <w:rsid w:val="00D773BD"/>
    <w:rsid w:val="00D821CD"/>
    <w:rsid w:val="00D86F2B"/>
    <w:rsid w:val="00D87D6A"/>
    <w:rsid w:val="00D91810"/>
    <w:rsid w:val="00D91D20"/>
    <w:rsid w:val="00D93369"/>
    <w:rsid w:val="00D94545"/>
    <w:rsid w:val="00D956DD"/>
    <w:rsid w:val="00D96381"/>
    <w:rsid w:val="00D96529"/>
    <w:rsid w:val="00D9676F"/>
    <w:rsid w:val="00D974D6"/>
    <w:rsid w:val="00DA176D"/>
    <w:rsid w:val="00DA22CB"/>
    <w:rsid w:val="00DA24A3"/>
    <w:rsid w:val="00DA3B71"/>
    <w:rsid w:val="00DA3C72"/>
    <w:rsid w:val="00DB203B"/>
    <w:rsid w:val="00DB23FA"/>
    <w:rsid w:val="00DB282C"/>
    <w:rsid w:val="00DB52D4"/>
    <w:rsid w:val="00DB550E"/>
    <w:rsid w:val="00DB77CA"/>
    <w:rsid w:val="00DB7AE8"/>
    <w:rsid w:val="00DB7C26"/>
    <w:rsid w:val="00DC1FB2"/>
    <w:rsid w:val="00DC209D"/>
    <w:rsid w:val="00DC5EAD"/>
    <w:rsid w:val="00DC67D3"/>
    <w:rsid w:val="00DC6B57"/>
    <w:rsid w:val="00DC7010"/>
    <w:rsid w:val="00DC708C"/>
    <w:rsid w:val="00DC7801"/>
    <w:rsid w:val="00DD0538"/>
    <w:rsid w:val="00DD2608"/>
    <w:rsid w:val="00DD2877"/>
    <w:rsid w:val="00DD4CB6"/>
    <w:rsid w:val="00DD64BD"/>
    <w:rsid w:val="00DD721F"/>
    <w:rsid w:val="00DD7709"/>
    <w:rsid w:val="00DE09B5"/>
    <w:rsid w:val="00DE1242"/>
    <w:rsid w:val="00DE1B86"/>
    <w:rsid w:val="00DE208E"/>
    <w:rsid w:val="00DE324E"/>
    <w:rsid w:val="00DE40DA"/>
    <w:rsid w:val="00DE6B96"/>
    <w:rsid w:val="00DF0F16"/>
    <w:rsid w:val="00DF0FB4"/>
    <w:rsid w:val="00DF47D9"/>
    <w:rsid w:val="00DF544D"/>
    <w:rsid w:val="00DF734A"/>
    <w:rsid w:val="00DF7F03"/>
    <w:rsid w:val="00E006D5"/>
    <w:rsid w:val="00E00DB2"/>
    <w:rsid w:val="00E00DEE"/>
    <w:rsid w:val="00E013B1"/>
    <w:rsid w:val="00E01CCD"/>
    <w:rsid w:val="00E0220C"/>
    <w:rsid w:val="00E0359B"/>
    <w:rsid w:val="00E044B9"/>
    <w:rsid w:val="00E04CFB"/>
    <w:rsid w:val="00E053F5"/>
    <w:rsid w:val="00E06515"/>
    <w:rsid w:val="00E07541"/>
    <w:rsid w:val="00E10051"/>
    <w:rsid w:val="00E109BA"/>
    <w:rsid w:val="00E14413"/>
    <w:rsid w:val="00E145D0"/>
    <w:rsid w:val="00E15FA9"/>
    <w:rsid w:val="00E16BEA"/>
    <w:rsid w:val="00E16D26"/>
    <w:rsid w:val="00E17F74"/>
    <w:rsid w:val="00E20A1E"/>
    <w:rsid w:val="00E21A85"/>
    <w:rsid w:val="00E22083"/>
    <w:rsid w:val="00E2210C"/>
    <w:rsid w:val="00E22A50"/>
    <w:rsid w:val="00E237A9"/>
    <w:rsid w:val="00E240FA"/>
    <w:rsid w:val="00E246E4"/>
    <w:rsid w:val="00E3242E"/>
    <w:rsid w:val="00E32985"/>
    <w:rsid w:val="00E33D55"/>
    <w:rsid w:val="00E34611"/>
    <w:rsid w:val="00E34B51"/>
    <w:rsid w:val="00E34E4C"/>
    <w:rsid w:val="00E35890"/>
    <w:rsid w:val="00E35FED"/>
    <w:rsid w:val="00E36224"/>
    <w:rsid w:val="00E402B9"/>
    <w:rsid w:val="00E411E9"/>
    <w:rsid w:val="00E41808"/>
    <w:rsid w:val="00E429D0"/>
    <w:rsid w:val="00E43193"/>
    <w:rsid w:val="00E452A9"/>
    <w:rsid w:val="00E45406"/>
    <w:rsid w:val="00E47383"/>
    <w:rsid w:val="00E50522"/>
    <w:rsid w:val="00E51AA8"/>
    <w:rsid w:val="00E52996"/>
    <w:rsid w:val="00E5655A"/>
    <w:rsid w:val="00E56987"/>
    <w:rsid w:val="00E56D89"/>
    <w:rsid w:val="00E62738"/>
    <w:rsid w:val="00E62A48"/>
    <w:rsid w:val="00E62D60"/>
    <w:rsid w:val="00E64062"/>
    <w:rsid w:val="00E6471E"/>
    <w:rsid w:val="00E649BC"/>
    <w:rsid w:val="00E65F16"/>
    <w:rsid w:val="00E669B8"/>
    <w:rsid w:val="00E678FC"/>
    <w:rsid w:val="00E679C7"/>
    <w:rsid w:val="00E7699A"/>
    <w:rsid w:val="00E76E35"/>
    <w:rsid w:val="00E7732C"/>
    <w:rsid w:val="00E776C4"/>
    <w:rsid w:val="00E810D0"/>
    <w:rsid w:val="00E81A03"/>
    <w:rsid w:val="00E8275F"/>
    <w:rsid w:val="00E831EA"/>
    <w:rsid w:val="00E83EE6"/>
    <w:rsid w:val="00E840CF"/>
    <w:rsid w:val="00E85B27"/>
    <w:rsid w:val="00E8680E"/>
    <w:rsid w:val="00E91B27"/>
    <w:rsid w:val="00E91DAF"/>
    <w:rsid w:val="00E93227"/>
    <w:rsid w:val="00E950CC"/>
    <w:rsid w:val="00E9557B"/>
    <w:rsid w:val="00E9593D"/>
    <w:rsid w:val="00E96525"/>
    <w:rsid w:val="00E97492"/>
    <w:rsid w:val="00E97D88"/>
    <w:rsid w:val="00EA12FB"/>
    <w:rsid w:val="00EA1B41"/>
    <w:rsid w:val="00EA27DE"/>
    <w:rsid w:val="00EA36E7"/>
    <w:rsid w:val="00EA3CB6"/>
    <w:rsid w:val="00EA3F6D"/>
    <w:rsid w:val="00EA534A"/>
    <w:rsid w:val="00EA6419"/>
    <w:rsid w:val="00EA6718"/>
    <w:rsid w:val="00EA7F7D"/>
    <w:rsid w:val="00EB033C"/>
    <w:rsid w:val="00EB049F"/>
    <w:rsid w:val="00EB1166"/>
    <w:rsid w:val="00EB1BB7"/>
    <w:rsid w:val="00EB2B0B"/>
    <w:rsid w:val="00EB31D4"/>
    <w:rsid w:val="00EB4D70"/>
    <w:rsid w:val="00EB4EEA"/>
    <w:rsid w:val="00EC080D"/>
    <w:rsid w:val="00EC2821"/>
    <w:rsid w:val="00EC2DDF"/>
    <w:rsid w:val="00EC2E66"/>
    <w:rsid w:val="00EC3EF1"/>
    <w:rsid w:val="00EC4711"/>
    <w:rsid w:val="00EC530C"/>
    <w:rsid w:val="00EC5527"/>
    <w:rsid w:val="00EC5A2F"/>
    <w:rsid w:val="00EC7BAE"/>
    <w:rsid w:val="00EC7DE6"/>
    <w:rsid w:val="00ED2554"/>
    <w:rsid w:val="00ED39C3"/>
    <w:rsid w:val="00ED3DC9"/>
    <w:rsid w:val="00ED55F4"/>
    <w:rsid w:val="00ED5ECD"/>
    <w:rsid w:val="00ED600A"/>
    <w:rsid w:val="00ED7154"/>
    <w:rsid w:val="00ED7A4E"/>
    <w:rsid w:val="00EE1891"/>
    <w:rsid w:val="00EE1ED0"/>
    <w:rsid w:val="00EE27D4"/>
    <w:rsid w:val="00EE27D9"/>
    <w:rsid w:val="00EE2C8C"/>
    <w:rsid w:val="00EE2FB4"/>
    <w:rsid w:val="00EE368A"/>
    <w:rsid w:val="00EE4CAE"/>
    <w:rsid w:val="00EE5778"/>
    <w:rsid w:val="00EE5E73"/>
    <w:rsid w:val="00EE72A3"/>
    <w:rsid w:val="00EF0C4A"/>
    <w:rsid w:val="00EF4708"/>
    <w:rsid w:val="00EF4B3D"/>
    <w:rsid w:val="00EF625D"/>
    <w:rsid w:val="00EF6BE3"/>
    <w:rsid w:val="00EF76D1"/>
    <w:rsid w:val="00EF7B48"/>
    <w:rsid w:val="00EF7E23"/>
    <w:rsid w:val="00F00487"/>
    <w:rsid w:val="00F01194"/>
    <w:rsid w:val="00F01C92"/>
    <w:rsid w:val="00F02768"/>
    <w:rsid w:val="00F04CFE"/>
    <w:rsid w:val="00F04D99"/>
    <w:rsid w:val="00F0556F"/>
    <w:rsid w:val="00F05D83"/>
    <w:rsid w:val="00F06918"/>
    <w:rsid w:val="00F06ECC"/>
    <w:rsid w:val="00F073DE"/>
    <w:rsid w:val="00F07537"/>
    <w:rsid w:val="00F079A1"/>
    <w:rsid w:val="00F10AEF"/>
    <w:rsid w:val="00F13955"/>
    <w:rsid w:val="00F13B0C"/>
    <w:rsid w:val="00F13B28"/>
    <w:rsid w:val="00F14CA0"/>
    <w:rsid w:val="00F15815"/>
    <w:rsid w:val="00F15CA5"/>
    <w:rsid w:val="00F16435"/>
    <w:rsid w:val="00F1662F"/>
    <w:rsid w:val="00F200E2"/>
    <w:rsid w:val="00F2032B"/>
    <w:rsid w:val="00F203A3"/>
    <w:rsid w:val="00F20B34"/>
    <w:rsid w:val="00F2245C"/>
    <w:rsid w:val="00F2247E"/>
    <w:rsid w:val="00F226E6"/>
    <w:rsid w:val="00F23654"/>
    <w:rsid w:val="00F23B72"/>
    <w:rsid w:val="00F24B68"/>
    <w:rsid w:val="00F26A49"/>
    <w:rsid w:val="00F27104"/>
    <w:rsid w:val="00F31154"/>
    <w:rsid w:val="00F31D47"/>
    <w:rsid w:val="00F31D52"/>
    <w:rsid w:val="00F3221F"/>
    <w:rsid w:val="00F34508"/>
    <w:rsid w:val="00F35B1A"/>
    <w:rsid w:val="00F362D6"/>
    <w:rsid w:val="00F3664B"/>
    <w:rsid w:val="00F4004E"/>
    <w:rsid w:val="00F40BA1"/>
    <w:rsid w:val="00F416F2"/>
    <w:rsid w:val="00F445D6"/>
    <w:rsid w:val="00F4615C"/>
    <w:rsid w:val="00F50AAE"/>
    <w:rsid w:val="00F53631"/>
    <w:rsid w:val="00F54A44"/>
    <w:rsid w:val="00F55330"/>
    <w:rsid w:val="00F55422"/>
    <w:rsid w:val="00F55CB0"/>
    <w:rsid w:val="00F56D35"/>
    <w:rsid w:val="00F603E4"/>
    <w:rsid w:val="00F61EED"/>
    <w:rsid w:val="00F62D18"/>
    <w:rsid w:val="00F62F84"/>
    <w:rsid w:val="00F63375"/>
    <w:rsid w:val="00F6394E"/>
    <w:rsid w:val="00F63E83"/>
    <w:rsid w:val="00F64FBE"/>
    <w:rsid w:val="00F65435"/>
    <w:rsid w:val="00F6785B"/>
    <w:rsid w:val="00F6795A"/>
    <w:rsid w:val="00F70698"/>
    <w:rsid w:val="00F718EF"/>
    <w:rsid w:val="00F71B67"/>
    <w:rsid w:val="00F72413"/>
    <w:rsid w:val="00F72F0C"/>
    <w:rsid w:val="00F73C8F"/>
    <w:rsid w:val="00F76037"/>
    <w:rsid w:val="00F773B8"/>
    <w:rsid w:val="00F80331"/>
    <w:rsid w:val="00F8122A"/>
    <w:rsid w:val="00F81F00"/>
    <w:rsid w:val="00F839A8"/>
    <w:rsid w:val="00F83E97"/>
    <w:rsid w:val="00F8408E"/>
    <w:rsid w:val="00F84133"/>
    <w:rsid w:val="00F84A0E"/>
    <w:rsid w:val="00F84D13"/>
    <w:rsid w:val="00F8638C"/>
    <w:rsid w:val="00F86A7C"/>
    <w:rsid w:val="00F872F8"/>
    <w:rsid w:val="00F87CAB"/>
    <w:rsid w:val="00F87F51"/>
    <w:rsid w:val="00F900C1"/>
    <w:rsid w:val="00F9050E"/>
    <w:rsid w:val="00F907FB"/>
    <w:rsid w:val="00F9211C"/>
    <w:rsid w:val="00F94687"/>
    <w:rsid w:val="00F95193"/>
    <w:rsid w:val="00F96153"/>
    <w:rsid w:val="00F97BF6"/>
    <w:rsid w:val="00F97CCF"/>
    <w:rsid w:val="00FA0328"/>
    <w:rsid w:val="00FA2AE4"/>
    <w:rsid w:val="00FA38AA"/>
    <w:rsid w:val="00FA61FF"/>
    <w:rsid w:val="00FA7023"/>
    <w:rsid w:val="00FA7A78"/>
    <w:rsid w:val="00FB027A"/>
    <w:rsid w:val="00FB0832"/>
    <w:rsid w:val="00FB0E08"/>
    <w:rsid w:val="00FB0FF9"/>
    <w:rsid w:val="00FB2874"/>
    <w:rsid w:val="00FB3132"/>
    <w:rsid w:val="00FB3860"/>
    <w:rsid w:val="00FB43AE"/>
    <w:rsid w:val="00FB579F"/>
    <w:rsid w:val="00FB5E27"/>
    <w:rsid w:val="00FB7ACA"/>
    <w:rsid w:val="00FC0201"/>
    <w:rsid w:val="00FC0D76"/>
    <w:rsid w:val="00FC1BCD"/>
    <w:rsid w:val="00FC2895"/>
    <w:rsid w:val="00FC356B"/>
    <w:rsid w:val="00FC3CFD"/>
    <w:rsid w:val="00FC40DA"/>
    <w:rsid w:val="00FC4187"/>
    <w:rsid w:val="00FC57D7"/>
    <w:rsid w:val="00FC61D1"/>
    <w:rsid w:val="00FC66A8"/>
    <w:rsid w:val="00FC6F7B"/>
    <w:rsid w:val="00FC74A1"/>
    <w:rsid w:val="00FD17E4"/>
    <w:rsid w:val="00FD2167"/>
    <w:rsid w:val="00FD3748"/>
    <w:rsid w:val="00FD3D39"/>
    <w:rsid w:val="00FD47BA"/>
    <w:rsid w:val="00FD5997"/>
    <w:rsid w:val="00FD6177"/>
    <w:rsid w:val="00FD6E57"/>
    <w:rsid w:val="00FD76C8"/>
    <w:rsid w:val="00FD7B97"/>
    <w:rsid w:val="00FD7FAA"/>
    <w:rsid w:val="00FE0620"/>
    <w:rsid w:val="00FE0D7F"/>
    <w:rsid w:val="00FE171C"/>
    <w:rsid w:val="00FE17FC"/>
    <w:rsid w:val="00FE315E"/>
    <w:rsid w:val="00FE5A2D"/>
    <w:rsid w:val="00FE6191"/>
    <w:rsid w:val="00FE799B"/>
    <w:rsid w:val="00FF3570"/>
    <w:rsid w:val="00FF36A2"/>
    <w:rsid w:val="00FF4E8E"/>
    <w:rsid w:val="00FF5A82"/>
    <w:rsid w:val="00FF6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  <v:textbox inset="0,0,0,0"/>
    </o:shapedefaults>
    <o:shapelayout v:ext="edit">
      <o:idmap v:ext="edit" data="1"/>
    </o:shapelayout>
  </w:shapeDefaults>
  <w:decimalSymbol w:val="."/>
  <w:listSeparator w:val=","/>
  <w14:docId w14:val="62FCDB6A"/>
  <w15:docId w15:val="{B8AB28C3-0DF0-46A0-BDD2-0F556DF58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840CF"/>
    <w:pPr>
      <w:tabs>
        <w:tab w:val="right" w:pos="8640"/>
      </w:tabs>
      <w:jc w:val="both"/>
    </w:pPr>
    <w:rPr>
      <w:rFonts w:ascii="Garamond" w:hAnsi="Garamond"/>
      <w:spacing w:val="-2"/>
      <w:sz w:val="24"/>
    </w:rPr>
  </w:style>
  <w:style w:type="paragraph" w:styleId="Heading1">
    <w:name w:val="heading 1"/>
    <w:basedOn w:val="Normal"/>
    <w:next w:val="BodyText"/>
    <w:qFormat/>
    <w:rsid w:val="008553ED"/>
    <w:pPr>
      <w:keepNext/>
      <w:keepLines/>
      <w:framePr w:wrap="around" w:vAnchor="text" w:hAnchor="text" w:y="1"/>
      <w:spacing w:before="240" w:after="360" w:line="360" w:lineRule="auto"/>
      <w:jc w:val="left"/>
      <w:outlineLvl w:val="0"/>
    </w:pPr>
    <w:rPr>
      <w:b/>
      <w:spacing w:val="0"/>
      <w:sz w:val="52"/>
    </w:rPr>
  </w:style>
  <w:style w:type="paragraph" w:styleId="Heading2">
    <w:name w:val="heading 2"/>
    <w:basedOn w:val="Caption"/>
    <w:next w:val="BodyText"/>
    <w:qFormat/>
    <w:rsid w:val="008553ED"/>
    <w:pPr>
      <w:spacing w:before="360" w:after="240"/>
      <w:ind w:left="0" w:right="1915"/>
      <w:outlineLvl w:val="1"/>
    </w:pPr>
    <w:rPr>
      <w:rFonts w:cstheme="majorBidi"/>
      <w:b/>
      <w:bCs/>
      <w:sz w:val="40"/>
      <w:szCs w:val="36"/>
    </w:rPr>
  </w:style>
  <w:style w:type="paragraph" w:styleId="Heading3">
    <w:name w:val="heading 3"/>
    <w:basedOn w:val="Normal"/>
    <w:next w:val="BodyText"/>
    <w:qFormat/>
    <w:rsid w:val="00E840CF"/>
    <w:pPr>
      <w:keepNext/>
      <w:keepLines/>
      <w:spacing w:before="560" w:after="560"/>
      <w:jc w:val="center"/>
      <w:outlineLvl w:val="2"/>
    </w:pPr>
    <w:rPr>
      <w:caps/>
      <w:spacing w:val="2"/>
      <w:kern w:val="28"/>
    </w:rPr>
  </w:style>
  <w:style w:type="paragraph" w:styleId="Heading4">
    <w:name w:val="heading 4"/>
    <w:basedOn w:val="Normal"/>
    <w:next w:val="BodyText"/>
    <w:qFormat/>
    <w:rsid w:val="00E840CF"/>
    <w:pPr>
      <w:keepNext/>
      <w:keepLines/>
      <w:spacing w:line="360" w:lineRule="auto"/>
      <w:jc w:val="left"/>
      <w:outlineLvl w:val="3"/>
    </w:pPr>
    <w:rPr>
      <w:b/>
      <w:kern w:val="28"/>
    </w:rPr>
  </w:style>
  <w:style w:type="paragraph" w:styleId="Heading5">
    <w:name w:val="heading 5"/>
    <w:basedOn w:val="Normal"/>
    <w:next w:val="BodyText"/>
    <w:qFormat/>
    <w:rsid w:val="00E840CF"/>
    <w:pPr>
      <w:keepNext/>
      <w:spacing w:line="360" w:lineRule="auto"/>
      <w:jc w:val="center"/>
      <w:outlineLvl w:val="4"/>
    </w:pPr>
    <w:rPr>
      <w:i/>
      <w:spacing w:val="0"/>
      <w:kern w:val="28"/>
    </w:rPr>
  </w:style>
  <w:style w:type="paragraph" w:styleId="Heading6">
    <w:name w:val="heading 6"/>
    <w:basedOn w:val="Normal"/>
    <w:next w:val="BodyText"/>
    <w:qFormat/>
    <w:rsid w:val="00E840CF"/>
    <w:pPr>
      <w:keepNext/>
      <w:spacing w:before="120" w:after="80"/>
      <w:jc w:val="center"/>
      <w:outlineLvl w:val="5"/>
    </w:pPr>
    <w:rPr>
      <w:smallCaps/>
      <w:spacing w:val="20"/>
      <w:kern w:val="28"/>
    </w:rPr>
  </w:style>
  <w:style w:type="paragraph" w:styleId="Heading7">
    <w:name w:val="heading 7"/>
    <w:basedOn w:val="Normal"/>
    <w:next w:val="BodyText"/>
    <w:qFormat/>
    <w:rsid w:val="00E840CF"/>
    <w:pPr>
      <w:keepNext/>
      <w:spacing w:before="80" w:after="60"/>
      <w:outlineLvl w:val="6"/>
    </w:pPr>
    <w:rPr>
      <w:caps/>
      <w:spacing w:val="0"/>
      <w:kern w:val="28"/>
    </w:rPr>
  </w:style>
  <w:style w:type="paragraph" w:styleId="Heading8">
    <w:name w:val="heading 8"/>
    <w:basedOn w:val="Normal"/>
    <w:next w:val="BodyText"/>
    <w:qFormat/>
    <w:rsid w:val="00E840CF"/>
    <w:pPr>
      <w:keepNext/>
      <w:spacing w:line="360" w:lineRule="auto"/>
      <w:jc w:val="center"/>
      <w:outlineLvl w:val="7"/>
    </w:pPr>
    <w:rPr>
      <w:kern w:val="28"/>
    </w:rPr>
  </w:style>
  <w:style w:type="paragraph" w:styleId="Heading9">
    <w:name w:val="heading 9"/>
    <w:basedOn w:val="Normal"/>
    <w:next w:val="BodyText"/>
    <w:qFormat/>
    <w:rsid w:val="007F5F57"/>
    <w:pPr>
      <w:keepNext/>
      <w:spacing w:before="120" w:line="360" w:lineRule="auto"/>
      <w:jc w:val="left"/>
      <w:outlineLvl w:val="8"/>
    </w:pPr>
    <w:rPr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7F5F57"/>
    <w:pPr>
      <w:spacing w:line="360" w:lineRule="auto"/>
    </w:pPr>
  </w:style>
  <w:style w:type="character" w:styleId="CommentReference">
    <w:name w:val="annotation reference"/>
    <w:semiHidden/>
    <w:rsid w:val="00E840CF"/>
    <w:rPr>
      <w:sz w:val="16"/>
    </w:rPr>
  </w:style>
  <w:style w:type="paragraph" w:styleId="CommentText">
    <w:name w:val="annotation text"/>
    <w:basedOn w:val="Normal"/>
    <w:semiHidden/>
    <w:rsid w:val="00E840CF"/>
    <w:pPr>
      <w:tabs>
        <w:tab w:val="left" w:pos="187"/>
      </w:tabs>
      <w:spacing w:after="120" w:line="220" w:lineRule="exact"/>
      <w:ind w:left="187" w:hanging="187"/>
    </w:pPr>
  </w:style>
  <w:style w:type="paragraph" w:customStyle="1" w:styleId="Author">
    <w:name w:val="Author"/>
    <w:basedOn w:val="BodyText"/>
    <w:rsid w:val="00E840CF"/>
    <w:pPr>
      <w:spacing w:line="480" w:lineRule="auto"/>
      <w:jc w:val="center"/>
    </w:pPr>
  </w:style>
  <w:style w:type="paragraph" w:styleId="Bibliography">
    <w:name w:val="Bibliography"/>
    <w:basedOn w:val="BodyText"/>
    <w:rsid w:val="00E840CF"/>
    <w:pPr>
      <w:spacing w:line="240" w:lineRule="auto"/>
      <w:ind w:left="360" w:hanging="360"/>
      <w:jc w:val="left"/>
    </w:pPr>
  </w:style>
  <w:style w:type="paragraph" w:styleId="Header">
    <w:name w:val="header"/>
    <w:basedOn w:val="Normal"/>
    <w:link w:val="HeaderChar"/>
    <w:uiPriority w:val="99"/>
    <w:rsid w:val="00E840CF"/>
    <w:pPr>
      <w:tabs>
        <w:tab w:val="center" w:pos="4320"/>
      </w:tabs>
    </w:pPr>
  </w:style>
  <w:style w:type="paragraph" w:customStyle="1" w:styleId="Professor">
    <w:name w:val="Professor"/>
    <w:basedOn w:val="Normal"/>
    <w:rsid w:val="00E840CF"/>
    <w:pPr>
      <w:tabs>
        <w:tab w:val="clear" w:pos="8640"/>
        <w:tab w:val="left" w:pos="5040"/>
      </w:tabs>
      <w:spacing w:after="560"/>
      <w:jc w:val="center"/>
    </w:pPr>
  </w:style>
  <w:style w:type="paragraph" w:styleId="Caption">
    <w:name w:val="caption"/>
    <w:basedOn w:val="Normal"/>
    <w:next w:val="BodyText"/>
    <w:qFormat/>
    <w:rsid w:val="00C4447F"/>
    <w:pPr>
      <w:spacing w:after="560"/>
      <w:ind w:left="1920" w:right="1920"/>
    </w:pPr>
    <w:rPr>
      <w:spacing w:val="0"/>
      <w:sz w:val="22"/>
    </w:rPr>
  </w:style>
  <w:style w:type="paragraph" w:styleId="Date">
    <w:name w:val="Date"/>
    <w:basedOn w:val="BodyText"/>
    <w:rsid w:val="00E840CF"/>
    <w:pPr>
      <w:spacing w:after="560"/>
      <w:jc w:val="center"/>
    </w:pPr>
  </w:style>
  <w:style w:type="paragraph" w:customStyle="1" w:styleId="InformationLines">
    <w:name w:val="Information Lines"/>
    <w:basedOn w:val="Normal"/>
    <w:rsid w:val="00E840CF"/>
    <w:pPr>
      <w:tabs>
        <w:tab w:val="clear" w:pos="8640"/>
        <w:tab w:val="right" w:leader="underscore" w:pos="7445"/>
      </w:tabs>
      <w:spacing w:line="360" w:lineRule="auto"/>
      <w:ind w:left="1440" w:right="720"/>
    </w:pPr>
  </w:style>
  <w:style w:type="character" w:styleId="EndnoteReference">
    <w:name w:val="endnote reference"/>
    <w:semiHidden/>
    <w:rsid w:val="00E840CF"/>
    <w:rPr>
      <w:vertAlign w:val="superscript"/>
    </w:rPr>
  </w:style>
  <w:style w:type="paragraph" w:styleId="EndnoteText">
    <w:name w:val="endnote text"/>
    <w:basedOn w:val="Normal"/>
    <w:semiHidden/>
    <w:rsid w:val="00E840CF"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Footer">
    <w:name w:val="footer"/>
    <w:basedOn w:val="Normal"/>
    <w:link w:val="FooterChar"/>
    <w:uiPriority w:val="99"/>
    <w:rsid w:val="00E840CF"/>
    <w:pPr>
      <w:keepLines/>
      <w:tabs>
        <w:tab w:val="center" w:pos="4320"/>
      </w:tabs>
      <w:jc w:val="center"/>
    </w:pPr>
  </w:style>
  <w:style w:type="paragraph" w:styleId="BodyText2">
    <w:name w:val="Body Text 2"/>
    <w:basedOn w:val="Normal"/>
    <w:rsid w:val="00E840CF"/>
    <w:pPr>
      <w:tabs>
        <w:tab w:val="clear" w:pos="8640"/>
      </w:tabs>
      <w:autoSpaceDE w:val="0"/>
      <w:autoSpaceDN w:val="0"/>
      <w:adjustRightInd w:val="0"/>
      <w:jc w:val="left"/>
    </w:pPr>
    <w:rPr>
      <w:spacing w:val="0"/>
      <w:szCs w:val="24"/>
    </w:rPr>
  </w:style>
  <w:style w:type="character" w:styleId="FootnoteReference">
    <w:name w:val="footnote reference"/>
    <w:semiHidden/>
    <w:rsid w:val="00E840CF"/>
    <w:rPr>
      <w:vertAlign w:val="superscript"/>
    </w:rPr>
  </w:style>
  <w:style w:type="paragraph" w:styleId="FootnoteText">
    <w:name w:val="footnote text"/>
    <w:basedOn w:val="Normal"/>
    <w:link w:val="FootnoteTextChar"/>
    <w:semiHidden/>
    <w:rsid w:val="00E840CF"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customStyle="1" w:styleId="GlossaryDefinition">
    <w:name w:val="Glossary Definition"/>
    <w:basedOn w:val="BodyText"/>
    <w:rsid w:val="00E840CF"/>
    <w:pPr>
      <w:spacing w:line="240" w:lineRule="auto"/>
    </w:pPr>
  </w:style>
  <w:style w:type="character" w:customStyle="1" w:styleId="GlossaryEntry">
    <w:name w:val="Glossary Entry"/>
    <w:rsid w:val="00E840CF"/>
    <w:rPr>
      <w:b/>
    </w:rPr>
  </w:style>
  <w:style w:type="character" w:customStyle="1" w:styleId="ListHeadings">
    <w:name w:val="List Headings"/>
    <w:basedOn w:val="DefaultParagraphFont"/>
    <w:rsid w:val="00E840CF"/>
    <w:rPr>
      <w:i/>
      <w:iCs/>
    </w:rPr>
  </w:style>
  <w:style w:type="paragraph" w:styleId="Index1">
    <w:name w:val="index 1"/>
    <w:basedOn w:val="Normal"/>
    <w:semiHidden/>
    <w:rsid w:val="00E840CF"/>
    <w:pPr>
      <w:tabs>
        <w:tab w:val="right" w:leader="dot" w:pos="3960"/>
      </w:tabs>
      <w:ind w:left="720" w:hanging="720"/>
      <w:jc w:val="left"/>
    </w:pPr>
    <w:rPr>
      <w:sz w:val="20"/>
    </w:rPr>
  </w:style>
  <w:style w:type="paragraph" w:styleId="Index2">
    <w:name w:val="index 2"/>
    <w:basedOn w:val="Normal"/>
    <w:semiHidden/>
    <w:rsid w:val="00E840CF"/>
    <w:pPr>
      <w:tabs>
        <w:tab w:val="right" w:leader="dot" w:pos="3960"/>
      </w:tabs>
      <w:ind w:left="900" w:hanging="720"/>
      <w:jc w:val="left"/>
    </w:pPr>
    <w:rPr>
      <w:sz w:val="20"/>
    </w:rPr>
  </w:style>
  <w:style w:type="paragraph" w:styleId="Index3">
    <w:name w:val="index 3"/>
    <w:basedOn w:val="Normal"/>
    <w:semiHidden/>
    <w:rsid w:val="00E840CF"/>
    <w:pPr>
      <w:tabs>
        <w:tab w:val="right" w:leader="dot" w:pos="3960"/>
      </w:tabs>
      <w:ind w:left="1080" w:hanging="720"/>
    </w:pPr>
    <w:rPr>
      <w:spacing w:val="0"/>
      <w:sz w:val="20"/>
    </w:rPr>
  </w:style>
  <w:style w:type="paragraph" w:styleId="Index4">
    <w:name w:val="index 4"/>
    <w:basedOn w:val="Normal"/>
    <w:semiHidden/>
    <w:rsid w:val="00E840CF"/>
    <w:pPr>
      <w:tabs>
        <w:tab w:val="right" w:leader="dot" w:pos="3960"/>
      </w:tabs>
      <w:ind w:left="1080" w:hanging="720"/>
    </w:pPr>
    <w:rPr>
      <w:i/>
      <w:spacing w:val="0"/>
      <w:sz w:val="20"/>
    </w:rPr>
  </w:style>
  <w:style w:type="paragraph" w:styleId="Index5">
    <w:name w:val="index 5"/>
    <w:basedOn w:val="Normal"/>
    <w:semiHidden/>
    <w:rsid w:val="00E840CF"/>
    <w:pPr>
      <w:tabs>
        <w:tab w:val="right" w:leader="dot" w:pos="3960"/>
      </w:tabs>
      <w:ind w:left="1080" w:hanging="720"/>
    </w:pPr>
    <w:rPr>
      <w:i/>
      <w:spacing w:val="0"/>
      <w:sz w:val="20"/>
    </w:rPr>
  </w:style>
  <w:style w:type="paragraph" w:styleId="IndexHeading">
    <w:name w:val="index heading"/>
    <w:basedOn w:val="Normal"/>
    <w:next w:val="Index1"/>
    <w:semiHidden/>
    <w:rsid w:val="00E840CF"/>
    <w:pPr>
      <w:keepNext/>
      <w:spacing w:before="280"/>
    </w:pPr>
    <w:rPr>
      <w:kern w:val="28"/>
      <w:sz w:val="27"/>
    </w:rPr>
  </w:style>
  <w:style w:type="paragraph" w:styleId="ListNumber">
    <w:name w:val="List Number"/>
    <w:basedOn w:val="Normal"/>
    <w:rsid w:val="00E840CF"/>
    <w:pPr>
      <w:numPr>
        <w:numId w:val="1"/>
      </w:numPr>
      <w:tabs>
        <w:tab w:val="clear" w:pos="8640"/>
        <w:tab w:val="right" w:leader="dot" w:pos="7440"/>
      </w:tabs>
      <w:spacing w:line="360" w:lineRule="auto"/>
    </w:pPr>
  </w:style>
  <w:style w:type="paragraph" w:styleId="MacroText">
    <w:name w:val="macro"/>
    <w:basedOn w:val="BodyText"/>
    <w:semiHidden/>
    <w:rsid w:val="00E840CF"/>
    <w:pPr>
      <w:spacing w:after="120" w:line="240" w:lineRule="auto"/>
    </w:pPr>
    <w:rPr>
      <w:rFonts w:ascii="Courier New" w:hAnsi="Courier New"/>
    </w:rPr>
  </w:style>
  <w:style w:type="character" w:styleId="PageNumber">
    <w:name w:val="page number"/>
    <w:rsid w:val="00E840CF"/>
  </w:style>
  <w:style w:type="paragraph" w:styleId="Subtitle">
    <w:name w:val="Subtitle"/>
    <w:basedOn w:val="Title"/>
    <w:next w:val="BodyText"/>
    <w:qFormat/>
    <w:rsid w:val="00E840CF"/>
    <w:pPr>
      <w:spacing w:after="0" w:line="480" w:lineRule="auto"/>
    </w:pPr>
    <w:rPr>
      <w:caps/>
    </w:rPr>
  </w:style>
  <w:style w:type="paragraph" w:styleId="Title">
    <w:name w:val="Title"/>
    <w:basedOn w:val="Normal"/>
    <w:next w:val="Subtitle"/>
    <w:qFormat/>
    <w:rsid w:val="00E840CF"/>
    <w:pPr>
      <w:spacing w:after="280"/>
      <w:jc w:val="center"/>
    </w:pPr>
  </w:style>
  <w:style w:type="paragraph" w:customStyle="1" w:styleId="SubtitleCover">
    <w:name w:val="Subtitle Cover"/>
    <w:basedOn w:val="Normal"/>
    <w:next w:val="BodyText"/>
    <w:rsid w:val="00E840CF"/>
    <w:pPr>
      <w:keepNext/>
      <w:spacing w:after="560"/>
      <w:ind w:left="1800" w:right="1800"/>
      <w:jc w:val="center"/>
    </w:pPr>
  </w:style>
  <w:style w:type="paragraph" w:styleId="TableofAuthorities">
    <w:name w:val="table of authorities"/>
    <w:basedOn w:val="Normal"/>
    <w:semiHidden/>
    <w:rsid w:val="00E840CF"/>
    <w:pPr>
      <w:tabs>
        <w:tab w:val="right" w:leader="dot" w:pos="8640"/>
      </w:tabs>
      <w:ind w:left="360" w:hanging="360"/>
    </w:pPr>
  </w:style>
  <w:style w:type="paragraph" w:styleId="TableofFigures">
    <w:name w:val="table of figures"/>
    <w:basedOn w:val="Normal"/>
    <w:autoRedefine/>
    <w:uiPriority w:val="99"/>
    <w:rsid w:val="008553ED"/>
    <w:pPr>
      <w:tabs>
        <w:tab w:val="clear" w:pos="8640"/>
        <w:tab w:val="right" w:leader="dot" w:pos="8558"/>
      </w:tabs>
      <w:spacing w:before="360" w:after="360"/>
      <w:ind w:left="480" w:hanging="480"/>
      <w:jc w:val="left"/>
    </w:pPr>
    <w:rPr>
      <w:rFonts w:asciiTheme="minorHAnsi" w:hAnsiTheme="minorHAnsi" w:cstheme="minorHAnsi"/>
      <w:caps/>
    </w:rPr>
  </w:style>
  <w:style w:type="paragraph" w:customStyle="1" w:styleId="TitleCover">
    <w:name w:val="Title Cover"/>
    <w:basedOn w:val="Normal"/>
    <w:next w:val="SubtitleCover"/>
    <w:rsid w:val="00E840CF"/>
    <w:pPr>
      <w:keepNext/>
      <w:keepLines/>
      <w:spacing w:before="780" w:after="420"/>
      <w:ind w:left="1920" w:right="1920"/>
      <w:jc w:val="center"/>
    </w:pPr>
    <w:rPr>
      <w:caps/>
      <w:spacing w:val="5"/>
      <w:kern w:val="28"/>
    </w:rPr>
  </w:style>
  <w:style w:type="paragraph" w:styleId="TOAHeading">
    <w:name w:val="toa heading"/>
    <w:basedOn w:val="Normal"/>
    <w:next w:val="TableofAuthorities"/>
    <w:semiHidden/>
    <w:rsid w:val="00E840CF"/>
    <w:pPr>
      <w:keepNext/>
      <w:keepLines/>
      <w:spacing w:before="280"/>
      <w:jc w:val="left"/>
    </w:pPr>
    <w:rPr>
      <w:b/>
      <w:kern w:val="28"/>
    </w:rPr>
  </w:style>
  <w:style w:type="paragraph" w:styleId="TOC1">
    <w:name w:val="toc 1"/>
    <w:basedOn w:val="Normal"/>
    <w:uiPriority w:val="39"/>
    <w:qFormat/>
    <w:rsid w:val="00E840CF"/>
    <w:pPr>
      <w:tabs>
        <w:tab w:val="clear" w:pos="8640"/>
      </w:tabs>
      <w:spacing w:before="360"/>
      <w:jc w:val="left"/>
    </w:pPr>
    <w:rPr>
      <w:rFonts w:asciiTheme="majorHAnsi" w:hAnsiTheme="majorHAnsi"/>
      <w:b/>
      <w:bCs/>
      <w:caps/>
      <w:szCs w:val="24"/>
    </w:rPr>
  </w:style>
  <w:style w:type="paragraph" w:styleId="TOC2">
    <w:name w:val="toc 2"/>
    <w:basedOn w:val="Normal"/>
    <w:uiPriority w:val="39"/>
    <w:qFormat/>
    <w:rsid w:val="005307A8"/>
    <w:pPr>
      <w:tabs>
        <w:tab w:val="clear" w:pos="8640"/>
      </w:tabs>
      <w:spacing w:before="360" w:after="120"/>
      <w:jc w:val="left"/>
    </w:pPr>
    <w:rPr>
      <w:rFonts w:asciiTheme="minorHAnsi" w:hAnsiTheme="minorHAnsi" w:cstheme="minorHAnsi"/>
      <w:b/>
      <w:bCs/>
      <w:sz w:val="22"/>
    </w:rPr>
  </w:style>
  <w:style w:type="paragraph" w:styleId="TOC3">
    <w:name w:val="toc 3"/>
    <w:basedOn w:val="Normal"/>
    <w:uiPriority w:val="39"/>
    <w:qFormat/>
    <w:rsid w:val="00E840CF"/>
    <w:pPr>
      <w:tabs>
        <w:tab w:val="clear" w:pos="8640"/>
      </w:tabs>
      <w:ind w:left="240"/>
      <w:jc w:val="left"/>
    </w:pPr>
    <w:rPr>
      <w:rFonts w:asciiTheme="minorHAnsi" w:hAnsiTheme="minorHAnsi" w:cstheme="minorHAnsi"/>
      <w:sz w:val="20"/>
    </w:rPr>
  </w:style>
  <w:style w:type="paragraph" w:styleId="TOC4">
    <w:name w:val="toc 4"/>
    <w:basedOn w:val="Normal"/>
    <w:semiHidden/>
    <w:rsid w:val="00E840CF"/>
    <w:pPr>
      <w:tabs>
        <w:tab w:val="clear" w:pos="8640"/>
      </w:tabs>
      <w:ind w:left="480"/>
      <w:jc w:val="left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semiHidden/>
    <w:rsid w:val="00E840CF"/>
    <w:pPr>
      <w:tabs>
        <w:tab w:val="clear" w:pos="8640"/>
      </w:tabs>
      <w:ind w:left="720"/>
      <w:jc w:val="left"/>
    </w:pPr>
    <w:rPr>
      <w:rFonts w:asciiTheme="minorHAnsi" w:hAnsiTheme="minorHAnsi" w:cstheme="minorHAnsi"/>
      <w:sz w:val="20"/>
    </w:rPr>
  </w:style>
  <w:style w:type="paragraph" w:customStyle="1" w:styleId="Information">
    <w:name w:val="Information"/>
    <w:basedOn w:val="Normal"/>
    <w:rsid w:val="00E840CF"/>
    <w:pPr>
      <w:ind w:right="720"/>
    </w:pPr>
  </w:style>
  <w:style w:type="character" w:customStyle="1" w:styleId="InformationLinesChar">
    <w:name w:val="Information Lines Char"/>
    <w:basedOn w:val="DefaultParagraphFont"/>
    <w:rsid w:val="00E840CF"/>
    <w:rPr>
      <w:rFonts w:ascii="Garamond" w:hAnsi="Garamond"/>
      <w:spacing w:val="-2"/>
      <w:sz w:val="24"/>
      <w:lang w:val="en-US" w:eastAsia="en-US" w:bidi="ar-SA"/>
    </w:rPr>
  </w:style>
  <w:style w:type="paragraph" w:customStyle="1" w:styleId="Program">
    <w:name w:val="Program"/>
    <w:basedOn w:val="Normal"/>
    <w:rsid w:val="00E840CF"/>
    <w:pPr>
      <w:spacing w:before="280" w:after="560"/>
      <w:ind w:right="720"/>
    </w:pPr>
  </w:style>
  <w:style w:type="paragraph" w:styleId="BodyTextIndent">
    <w:name w:val="Body Text Indent"/>
    <w:basedOn w:val="Normal"/>
    <w:rsid w:val="00E840CF"/>
    <w:pPr>
      <w:tabs>
        <w:tab w:val="clear" w:pos="8640"/>
      </w:tabs>
      <w:autoSpaceDE w:val="0"/>
      <w:autoSpaceDN w:val="0"/>
      <w:adjustRightInd w:val="0"/>
      <w:spacing w:line="360" w:lineRule="auto"/>
      <w:ind w:firstLine="113"/>
    </w:pPr>
    <w:rPr>
      <w:spacing w:val="0"/>
      <w:szCs w:val="24"/>
    </w:rPr>
  </w:style>
  <w:style w:type="paragraph" w:styleId="BodyTextIndent2">
    <w:name w:val="Body Text Indent 2"/>
    <w:basedOn w:val="Normal"/>
    <w:rsid w:val="00E840CF"/>
    <w:pPr>
      <w:tabs>
        <w:tab w:val="clear" w:pos="8640"/>
      </w:tabs>
      <w:autoSpaceDE w:val="0"/>
      <w:autoSpaceDN w:val="0"/>
      <w:adjustRightInd w:val="0"/>
      <w:spacing w:line="360" w:lineRule="auto"/>
      <w:ind w:firstLine="115"/>
    </w:pPr>
    <w:rPr>
      <w:spacing w:val="0"/>
      <w:szCs w:val="24"/>
    </w:rPr>
  </w:style>
  <w:style w:type="paragraph" w:customStyle="1" w:styleId="StyleCaptionRightLeft0">
    <w:name w:val="Style Caption + Right Left:  0&quot;"/>
    <w:basedOn w:val="Caption"/>
    <w:rsid w:val="004D6B41"/>
    <w:pPr>
      <w:ind w:left="0"/>
      <w:jc w:val="right"/>
    </w:pPr>
    <w:rPr>
      <w:i/>
    </w:rPr>
  </w:style>
  <w:style w:type="table" w:styleId="TableGrid">
    <w:name w:val="Table Grid"/>
    <w:basedOn w:val="TableNormal"/>
    <w:uiPriority w:val="59"/>
    <w:rsid w:val="00437BD4"/>
    <w:pPr>
      <w:tabs>
        <w:tab w:val="right" w:pos="8640"/>
      </w:tabs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AA518C"/>
    <w:rPr>
      <w:rFonts w:ascii="Tahoma" w:hAnsi="Tahoma" w:cs="Tahoma"/>
      <w:sz w:val="16"/>
      <w:szCs w:val="16"/>
    </w:rPr>
  </w:style>
  <w:style w:type="paragraph" w:styleId="CommentSubject">
    <w:name w:val="annotation subject"/>
    <w:basedOn w:val="CommentText"/>
    <w:next w:val="CommentText"/>
    <w:semiHidden/>
    <w:rsid w:val="009817B0"/>
    <w:pPr>
      <w:tabs>
        <w:tab w:val="clear" w:pos="187"/>
      </w:tabs>
      <w:spacing w:after="0" w:line="240" w:lineRule="auto"/>
      <w:ind w:left="0" w:firstLine="0"/>
    </w:pPr>
    <w:rPr>
      <w:b/>
      <w:bCs/>
      <w:sz w:val="20"/>
    </w:rPr>
  </w:style>
  <w:style w:type="paragraph" w:styleId="NormalWeb">
    <w:name w:val="Normal (Web)"/>
    <w:basedOn w:val="Normal"/>
    <w:rsid w:val="0040758E"/>
    <w:pPr>
      <w:tabs>
        <w:tab w:val="clear" w:pos="8640"/>
      </w:tabs>
      <w:spacing w:before="100" w:beforeAutospacing="1" w:after="100" w:afterAutospacing="1"/>
      <w:jc w:val="left"/>
    </w:pPr>
    <w:rPr>
      <w:rFonts w:ascii="Times New Roman" w:hAnsi="Times New Roman"/>
      <w:spacing w:val="0"/>
      <w:szCs w:val="24"/>
      <w:lang w:val="fr-FR" w:eastAsia="fr-FR"/>
    </w:rPr>
  </w:style>
  <w:style w:type="character" w:customStyle="1" w:styleId="texhtml">
    <w:name w:val="texhtml"/>
    <w:basedOn w:val="DefaultParagraphFont"/>
    <w:rsid w:val="0040758E"/>
  </w:style>
  <w:style w:type="character" w:styleId="Hyperlink">
    <w:name w:val="Hyperlink"/>
    <w:basedOn w:val="DefaultParagraphFont"/>
    <w:uiPriority w:val="99"/>
    <w:rsid w:val="0040758E"/>
    <w:rPr>
      <w:color w:val="0000FF"/>
      <w:u w:val="single"/>
    </w:rPr>
  </w:style>
  <w:style w:type="character" w:styleId="Strong">
    <w:name w:val="Strong"/>
    <w:basedOn w:val="DefaultParagraphFont"/>
    <w:qFormat/>
    <w:rsid w:val="009D4C94"/>
    <w:rPr>
      <w:b/>
      <w:bCs/>
    </w:rPr>
  </w:style>
  <w:style w:type="character" w:customStyle="1" w:styleId="FooterChar">
    <w:name w:val="Footer Char"/>
    <w:basedOn w:val="DefaultParagraphFont"/>
    <w:link w:val="Footer"/>
    <w:uiPriority w:val="99"/>
    <w:rsid w:val="00361C79"/>
    <w:rPr>
      <w:rFonts w:ascii="Garamond" w:hAnsi="Garamond"/>
      <w:spacing w:val="-2"/>
      <w:sz w:val="24"/>
    </w:rPr>
  </w:style>
  <w:style w:type="character" w:customStyle="1" w:styleId="HeaderChar">
    <w:name w:val="Header Char"/>
    <w:basedOn w:val="DefaultParagraphFont"/>
    <w:link w:val="Header"/>
    <w:uiPriority w:val="99"/>
    <w:rsid w:val="00361C79"/>
    <w:rPr>
      <w:rFonts w:ascii="Garamond" w:hAnsi="Garamond"/>
      <w:spacing w:val="-2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E7BF2"/>
    <w:pPr>
      <w:framePr w:wrap="around"/>
      <w:tabs>
        <w:tab w:val="clear" w:pos="8640"/>
      </w:tabs>
      <w:spacing w:before="480" w:after="0" w:line="276" w:lineRule="auto"/>
      <w:outlineLvl w:val="9"/>
    </w:pPr>
    <w:rPr>
      <w:rFonts w:asciiTheme="majorHAnsi" w:eastAsiaTheme="majorEastAsia" w:hAnsiTheme="majorHAnsi" w:cstheme="majorBidi"/>
      <w:b w:val="0"/>
      <w:bCs/>
      <w:caps/>
      <w:color w:val="365F91" w:themeColor="accent1" w:themeShade="BF"/>
      <w:sz w:val="28"/>
      <w:szCs w:val="28"/>
    </w:rPr>
  </w:style>
  <w:style w:type="character" w:customStyle="1" w:styleId="BodyTextChar">
    <w:name w:val="Body Text Char"/>
    <w:basedOn w:val="DefaultParagraphFont"/>
    <w:link w:val="BodyText"/>
    <w:rsid w:val="00610B3B"/>
    <w:rPr>
      <w:rFonts w:ascii="Garamond" w:hAnsi="Garamond"/>
      <w:spacing w:val="-2"/>
      <w:sz w:val="24"/>
    </w:rPr>
  </w:style>
  <w:style w:type="character" w:customStyle="1" w:styleId="FootnoteTextChar">
    <w:name w:val="Footnote Text Char"/>
    <w:basedOn w:val="DefaultParagraphFont"/>
    <w:link w:val="FootnoteText"/>
    <w:semiHidden/>
    <w:rsid w:val="004D7666"/>
    <w:rPr>
      <w:rFonts w:ascii="Garamond" w:hAnsi="Garamond"/>
      <w:spacing w:val="-2"/>
      <w:sz w:val="18"/>
    </w:rPr>
  </w:style>
  <w:style w:type="paragraph" w:customStyle="1" w:styleId="TableTitle">
    <w:name w:val="Table Title"/>
    <w:basedOn w:val="Normal"/>
    <w:rsid w:val="004D7666"/>
    <w:pPr>
      <w:tabs>
        <w:tab w:val="clear" w:pos="8640"/>
      </w:tabs>
      <w:autoSpaceDE w:val="0"/>
      <w:autoSpaceDN w:val="0"/>
      <w:jc w:val="center"/>
    </w:pPr>
    <w:rPr>
      <w:rFonts w:ascii="Times New Roman" w:hAnsi="Times New Roman"/>
      <w:smallCaps/>
      <w:spacing w:val="0"/>
      <w:sz w:val="16"/>
      <w:szCs w:val="16"/>
    </w:rPr>
  </w:style>
  <w:style w:type="table" w:styleId="GridTable1Light">
    <w:name w:val="Grid Table 1 Light"/>
    <w:basedOn w:val="TableNormal"/>
    <w:uiPriority w:val="46"/>
    <w:rsid w:val="0079649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6">
    <w:name w:val="toc 6"/>
    <w:basedOn w:val="Normal"/>
    <w:next w:val="Normal"/>
    <w:autoRedefine/>
    <w:unhideWhenUsed/>
    <w:rsid w:val="00665014"/>
    <w:pPr>
      <w:tabs>
        <w:tab w:val="clear" w:pos="8640"/>
      </w:tabs>
      <w:ind w:left="960"/>
      <w:jc w:val="left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nhideWhenUsed/>
    <w:rsid w:val="00665014"/>
    <w:pPr>
      <w:tabs>
        <w:tab w:val="clear" w:pos="8640"/>
      </w:tabs>
      <w:ind w:left="1200"/>
      <w:jc w:val="left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nhideWhenUsed/>
    <w:rsid w:val="00665014"/>
    <w:pPr>
      <w:tabs>
        <w:tab w:val="clear" w:pos="8640"/>
      </w:tabs>
      <w:ind w:left="1440"/>
      <w:jc w:val="left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nhideWhenUsed/>
    <w:rsid w:val="00665014"/>
    <w:pPr>
      <w:tabs>
        <w:tab w:val="clear" w:pos="8640"/>
      </w:tabs>
      <w:ind w:left="1680"/>
      <w:jc w:val="left"/>
    </w:pPr>
    <w:rPr>
      <w:rFonts w:asciiTheme="minorHAnsi" w:hAnsiTheme="minorHAnsi" w:cstheme="minorHAnsi"/>
      <w:sz w:val="20"/>
    </w:rPr>
  </w:style>
  <w:style w:type="paragraph" w:styleId="ListParagraph">
    <w:name w:val="List Paragraph"/>
    <w:basedOn w:val="Normal"/>
    <w:uiPriority w:val="34"/>
    <w:qFormat/>
    <w:rsid w:val="00BA5495"/>
    <w:pPr>
      <w:tabs>
        <w:tab w:val="clear" w:pos="8640"/>
      </w:tabs>
      <w:spacing w:after="200" w:line="276" w:lineRule="auto"/>
      <w:ind w:left="720"/>
      <w:contextualSpacing/>
      <w:jc w:val="left"/>
    </w:pPr>
    <w:rPr>
      <w:rFonts w:asciiTheme="minorHAnsi" w:eastAsiaTheme="minorHAnsi" w:hAnsiTheme="minorHAnsi" w:cstheme="minorBidi"/>
      <w:spacing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4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3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7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9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0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0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4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6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2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85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6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7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97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30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8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79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0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0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2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5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48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1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localhost:8090/PaySystem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localhost:8090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.mysql.com/downloads/installer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yperlink" Target="https://github.com/openjdk/jdk/blob/master/src/java.base/share/classes/java/math/BitSieve.java" TargetMode="External"/><Relationship Id="rId45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s://maven.apache.org/download.cgi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Information_Technology_University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oter" Target="footer1.xm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najam\LOCALS~1\Temp\Rar$DI00.047\01018363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A85C56-BDD2-4539-99CF-3703A9C446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01018363</Template>
  <TotalTime>16</TotalTime>
  <Pages>37</Pages>
  <Words>2461</Words>
  <Characters>14033</Characters>
  <Application>Microsoft Office Word</Application>
  <DocSecurity>0</DocSecurity>
  <Lines>116</Lines>
  <Paragraphs>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>Power Optimization of a Channel Coder adapted for WSN</vt:lpstr>
    </vt:vector>
  </TitlesOfParts>
  <Manager/>
  <Company>Mentor Graphics</Company>
  <LinksUpToDate>false</LinksUpToDate>
  <CharactersWithSpaces>16462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cp:keywords/>
  <dc:description/>
  <cp:lastModifiedBy>Abubakar (EXT), Muhammad (DI SW MG IES)</cp:lastModifiedBy>
  <cp:revision>10</cp:revision>
  <cp:lastPrinted>2021-03-16T08:45:00Z</cp:lastPrinted>
  <dcterms:created xsi:type="dcterms:W3CDTF">2021-05-02T11:30:00Z</dcterms:created>
  <dcterms:modified xsi:type="dcterms:W3CDTF">2021-05-02T11:47:00Z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TC010183631033</vt:lpwstr>
  </property>
</Properties>
</file>