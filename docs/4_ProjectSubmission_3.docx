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1723BC" w:rsidRDefault="001723BC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1723BC" w:rsidRPr="00461DFE" w:rsidRDefault="001723BC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1723BC" w:rsidRDefault="001723BC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1723BC" w:rsidRPr="00461DFE" w:rsidRDefault="001723BC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proofErr w:type="spellStart"/>
      <w:r w:rsidR="008B2D1F">
        <w:rPr>
          <w:rFonts w:cstheme="majorBidi"/>
          <w:b/>
          <w:bCs/>
          <w:color w:val="000000"/>
        </w:rPr>
        <w:t>Awais</w:t>
      </w:r>
      <w:proofErr w:type="spellEnd"/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1723BC" w:rsidRDefault="001723BC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1723BC" w:rsidRPr="001A224D" w:rsidRDefault="001723BC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1723BC" w:rsidRDefault="001723BC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1723BC" w:rsidRPr="001A224D" w:rsidRDefault="001723BC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1723BC" w:rsidRDefault="001723BC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1723BC" w:rsidRPr="001A224D" w:rsidRDefault="001723BC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1723BC" w:rsidRDefault="001723BC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1723BC" w:rsidRPr="001A224D" w:rsidRDefault="001723BC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1723BC" w:rsidRDefault="001723BC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1723BC" w:rsidRPr="00461DFE" w:rsidRDefault="001723BC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1723BC" w:rsidRDefault="001723BC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1723BC" w:rsidRPr="00461DFE" w:rsidRDefault="001723BC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proofErr w:type="gram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</w:t>
      </w:r>
      <w:proofErr w:type="gramEnd"/>
      <w:r w:rsidRPr="00BA5495">
        <w:rPr>
          <w:rFonts w:cstheme="majorBidi"/>
        </w:rPr>
        <w:t>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proofErr w:type="gram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  <w:proofErr w:type="gramEnd"/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proofErr w:type="gram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  <w:proofErr w:type="gramEnd"/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map[</w:t>
      </w:r>
      <w:proofErr w:type="gramEnd"/>
      <w:r>
        <w:rPr>
          <w:bCs/>
          <w:szCs w:val="24"/>
        </w:rPr>
        <w:t>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45787C3F" w14:textId="36C974E4" w:rsidR="00B71E95" w:rsidRPr="00BA5495" w:rsidRDefault="00067ADD" w:rsidP="00B71E95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="00B71E95"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B71E95" w:rsidRPr="00BA5495" w14:paraId="3885BFEC" w14:textId="77777777" w:rsidTr="00FD75DB">
        <w:trPr>
          <w:trHeight w:val="759"/>
        </w:trPr>
        <w:tc>
          <w:tcPr>
            <w:tcW w:w="845" w:type="dxa"/>
          </w:tcPr>
          <w:p w14:paraId="3A43584D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449F4C87" w14:textId="77777777" w:rsidR="00B71E95" w:rsidRPr="00BA5495" w:rsidRDefault="00B71E95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E47A69E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DCFD17F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A49D4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E33543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23363BA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71E95" w:rsidRPr="00BA5495" w14:paraId="1204726A" w14:textId="77777777" w:rsidTr="00FD75DB">
        <w:trPr>
          <w:trHeight w:val="759"/>
        </w:trPr>
        <w:tc>
          <w:tcPr>
            <w:tcW w:w="845" w:type="dxa"/>
          </w:tcPr>
          <w:p w14:paraId="7E208331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BC018F4" w14:textId="2C5B6BB1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389FE5D" w14:textId="4A3F2032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F018B1" w14:textId="72C2FAA9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8F00F25" w14:textId="3D171B7B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C81FE45" w14:textId="3A8621B7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B71E95" w:rsidRPr="00BA5495" w14:paraId="2B5A376F" w14:textId="77777777" w:rsidTr="00FD75DB">
        <w:trPr>
          <w:trHeight w:val="759"/>
        </w:trPr>
        <w:tc>
          <w:tcPr>
            <w:tcW w:w="845" w:type="dxa"/>
          </w:tcPr>
          <w:p w14:paraId="4FA5FBB6" w14:textId="77777777" w:rsidR="00B71E95" w:rsidRPr="00BA5495" w:rsidRDefault="00B71E95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1E3FF7" w14:textId="46C82FC3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88BB67" w14:textId="08DD343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C8A1BA2" w14:textId="2928FCCC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952FF0D" w14:textId="2476D74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00F7076" w14:textId="7E2DAF55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3A3E96E" w14:textId="30CE0325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03AB02B" w14:textId="02FED2C1" w:rsidR="003608BA" w:rsidRPr="00BA5495" w:rsidRDefault="003608BA" w:rsidP="003608B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608BA" w:rsidRPr="00BA5495" w14:paraId="177B4078" w14:textId="77777777" w:rsidTr="00FD75DB">
        <w:trPr>
          <w:trHeight w:val="759"/>
        </w:trPr>
        <w:tc>
          <w:tcPr>
            <w:tcW w:w="845" w:type="dxa"/>
          </w:tcPr>
          <w:p w14:paraId="768547F8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226F9F0" w14:textId="77777777" w:rsidR="003608BA" w:rsidRPr="00BA5495" w:rsidRDefault="003608BA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C4F6E5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48C6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FC1C6A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ADB08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EA383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608BA" w:rsidRPr="00BA5495" w14:paraId="2180179A" w14:textId="77777777" w:rsidTr="00FD75DB">
        <w:trPr>
          <w:trHeight w:val="759"/>
        </w:trPr>
        <w:tc>
          <w:tcPr>
            <w:tcW w:w="845" w:type="dxa"/>
          </w:tcPr>
          <w:p w14:paraId="6E64EEB1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125F7DC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8A27AA2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C4745CF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4DEF70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9E7825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3608BA" w:rsidRPr="00BA5495" w14:paraId="3EC215C1" w14:textId="77777777" w:rsidTr="00FD75DB">
        <w:trPr>
          <w:trHeight w:val="759"/>
        </w:trPr>
        <w:tc>
          <w:tcPr>
            <w:tcW w:w="845" w:type="dxa"/>
          </w:tcPr>
          <w:p w14:paraId="4A163A2C" w14:textId="77777777" w:rsidR="003608BA" w:rsidRPr="00BA5495" w:rsidRDefault="003608BA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1C291E9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0646F03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80397FD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CEA8CD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D29FC55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A5B6B92" w14:textId="77777777" w:rsidR="003608BA" w:rsidRDefault="003608BA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5797389" w14:textId="584D8FDD" w:rsidR="00F23654" w:rsidRPr="00BA5495" w:rsidRDefault="00F23654" w:rsidP="00F23654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23654" w:rsidRPr="00BA5495" w14:paraId="32ACC144" w14:textId="77777777" w:rsidTr="00FD75DB">
        <w:trPr>
          <w:trHeight w:val="759"/>
        </w:trPr>
        <w:tc>
          <w:tcPr>
            <w:tcW w:w="845" w:type="dxa"/>
          </w:tcPr>
          <w:p w14:paraId="2F522ADC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E42F676" w14:textId="77777777" w:rsidR="00F23654" w:rsidRPr="00BA5495" w:rsidRDefault="00F23654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9F6041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E074CCF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91A570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2885E8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49E9451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23654" w:rsidRPr="00BA5495" w14:paraId="57C003FC" w14:textId="77777777" w:rsidTr="00FD75DB">
        <w:trPr>
          <w:trHeight w:val="759"/>
        </w:trPr>
        <w:tc>
          <w:tcPr>
            <w:tcW w:w="845" w:type="dxa"/>
          </w:tcPr>
          <w:p w14:paraId="287F1F6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E37F44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59621EE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BA07337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70D0F5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140D27E4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F23654" w:rsidRPr="00BA5495" w14:paraId="0D058FC9" w14:textId="77777777" w:rsidTr="00FD75DB">
        <w:trPr>
          <w:trHeight w:val="759"/>
        </w:trPr>
        <w:tc>
          <w:tcPr>
            <w:tcW w:w="845" w:type="dxa"/>
          </w:tcPr>
          <w:p w14:paraId="7C65B030" w14:textId="77777777" w:rsidR="00F23654" w:rsidRPr="00BA5495" w:rsidRDefault="00F23654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42512E1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521BE0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2044DE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2E1FC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686660C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4EA8EE3" w14:textId="25CAB232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C22EC6C" w14:textId="34FEEF1F" w:rsidR="000133B8" w:rsidRPr="000133B8" w:rsidRDefault="000133B8" w:rsidP="003A5E6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33B8" w:rsidRPr="001D1E7D" w14:paraId="38166733" w14:textId="77777777" w:rsidTr="000133B8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88ACCE" w14:textId="160622A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C33080" w14:textId="6EFF205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8581F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C96AE3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Uses</w:t>
            </w:r>
          </w:p>
        </w:tc>
      </w:tr>
      <w:tr w:rsidR="000133B8" w:rsidRPr="001D1E7D" w14:paraId="4DE5B653" w14:textId="77777777" w:rsidTr="000133B8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41EE6" w14:textId="046C1D84" w:rsidR="000133B8" w:rsidRPr="001D1E7D" w:rsidRDefault="000133B8" w:rsidP="00FD75DB">
            <w:r w:rsidRPr="001D1E7D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81D61C" w14:textId="325A36C6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FCE0E" w14:textId="2892B594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0DFC8" w14:textId="1F4CBEB7" w:rsidR="000133B8" w:rsidRPr="001D1E7D" w:rsidRDefault="000133B8" w:rsidP="00FD75DB"/>
        </w:tc>
      </w:tr>
      <w:tr w:rsidR="000133B8" w:rsidRPr="001D1E7D" w14:paraId="43DFC65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0730A8" w14:textId="42B4F0F3" w:rsidR="000133B8" w:rsidRPr="001D1E7D" w:rsidRDefault="000133B8" w:rsidP="00FD75DB">
            <w:r w:rsidRPr="001D1E7D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90709D" w14:textId="10AB6589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3CDE13" w14:textId="57CDE3DC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204ABA" w14:textId="5E3D450D" w:rsidR="000133B8" w:rsidRPr="001D1E7D" w:rsidRDefault="000133B8" w:rsidP="00FD75DB"/>
        </w:tc>
      </w:tr>
      <w:tr w:rsidR="000133B8" w:rsidRPr="001D1E7D" w14:paraId="51113C9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3168B" w14:textId="328C6342" w:rsidR="000133B8" w:rsidRPr="001D1E7D" w:rsidRDefault="000133B8" w:rsidP="00FD75DB">
            <w:r w:rsidRPr="001D1E7D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8F2B6" w14:textId="1A6300DA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141AAB" w14:textId="63247AFE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FD0FC" w14:textId="6F8EE401" w:rsidR="000133B8" w:rsidRPr="001D1E7D" w:rsidRDefault="000133B8" w:rsidP="00FD75DB"/>
        </w:tc>
      </w:tr>
    </w:tbl>
    <w:p w14:paraId="17D4B176" w14:textId="23E9A493" w:rsidR="000133B8" w:rsidRPr="001D1E7D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D5210C" w:rsidRPr="001D1E7D" w14:paraId="194E0A7D" w14:textId="77777777" w:rsidTr="00D5210C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2C59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937DA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898A2" w14:textId="2CB17E71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DU pairs</w:t>
            </w:r>
          </w:p>
        </w:tc>
      </w:tr>
      <w:tr w:rsidR="00D5210C" w:rsidRPr="001D1E7D" w14:paraId="2A36A1DE" w14:textId="77777777" w:rsidTr="00D5210C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51142" w14:textId="77777777" w:rsidR="00D5210C" w:rsidRPr="001D1E7D" w:rsidRDefault="00D5210C" w:rsidP="00FD75DB">
            <w:r w:rsidRPr="001D1E7D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A4057E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73778E" w14:textId="77777777" w:rsidR="00D5210C" w:rsidRPr="001D1E7D" w:rsidRDefault="00D5210C" w:rsidP="00FD75DB"/>
        </w:tc>
      </w:tr>
      <w:tr w:rsidR="00D5210C" w:rsidRPr="001D1E7D" w14:paraId="271D39C4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EC99B1" w14:textId="77777777" w:rsidR="00D5210C" w:rsidRPr="001D1E7D" w:rsidRDefault="00D5210C" w:rsidP="00FD75DB">
            <w:r w:rsidRPr="001D1E7D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D0DF2F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0EFDA4" w14:textId="77777777" w:rsidR="00D5210C" w:rsidRPr="001D1E7D" w:rsidRDefault="00D5210C" w:rsidP="00FD75DB"/>
        </w:tc>
      </w:tr>
      <w:tr w:rsidR="00D5210C" w:rsidRPr="001D1E7D" w14:paraId="39910D75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DD7DD" w14:textId="77777777" w:rsidR="00D5210C" w:rsidRPr="001D1E7D" w:rsidRDefault="00D5210C" w:rsidP="00FD75DB">
            <w:r w:rsidRPr="001D1E7D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F13F4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FD22E0" w14:textId="77777777" w:rsidR="00D5210C" w:rsidRPr="001D1E7D" w:rsidRDefault="00D5210C" w:rsidP="00FD75DB"/>
        </w:tc>
      </w:tr>
    </w:tbl>
    <w:p w14:paraId="555B705F" w14:textId="77777777" w:rsidR="00D5210C" w:rsidRPr="001D1E7D" w:rsidRDefault="00D5210C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5A066F" w:rsidRPr="001D1E7D" w14:paraId="6BB4AE1B" w14:textId="77777777" w:rsidTr="00FD75DB">
        <w:trPr>
          <w:trHeight w:val="759"/>
        </w:trPr>
        <w:tc>
          <w:tcPr>
            <w:tcW w:w="845" w:type="dxa"/>
          </w:tcPr>
          <w:p w14:paraId="145488DC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A13235C" w14:textId="77777777" w:rsidR="005A066F" w:rsidRPr="001D1E7D" w:rsidRDefault="005A066F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1D1E7D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B40462F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BD130AD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34507C7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A486091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Comments/Remarks</w:t>
            </w:r>
          </w:p>
          <w:p w14:paraId="05AD7D83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A066F" w:rsidRPr="00BA5495" w14:paraId="0C466617" w14:textId="77777777" w:rsidTr="00FD75DB">
        <w:trPr>
          <w:trHeight w:val="759"/>
        </w:trPr>
        <w:tc>
          <w:tcPr>
            <w:tcW w:w="845" w:type="dxa"/>
          </w:tcPr>
          <w:p w14:paraId="0D881F66" w14:textId="77777777" w:rsidR="005A066F" w:rsidRPr="00BA5495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293A96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AB95E9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46F89E0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090BE0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4195E5F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5A066F" w:rsidRPr="00BA5495" w14:paraId="707104D3" w14:textId="77777777" w:rsidTr="00FD75DB">
        <w:trPr>
          <w:trHeight w:val="759"/>
        </w:trPr>
        <w:tc>
          <w:tcPr>
            <w:tcW w:w="845" w:type="dxa"/>
          </w:tcPr>
          <w:p w14:paraId="03C73256" w14:textId="77777777" w:rsidR="005A066F" w:rsidRPr="00BA5495" w:rsidRDefault="005A066F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E2C6A4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5EB3A4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C2862B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45F7F37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EA0232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9EC0C29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41DDA1A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3461F849" w14:textId="523EF930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16DFB647" w:rsidR="00D4086D" w:rsidRPr="00BA5495" w:rsidRDefault="00A06B25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608B00" wp14:editId="677439C3">
            <wp:extent cx="4019893" cy="4030980"/>
            <wp:effectExtent l="0" t="0" r="0" b="762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31" cy="40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</w:t>
            </w:r>
            <w:proofErr w:type="gramStart"/>
            <w:r w:rsidR="00FD7FAA" w:rsidRPr="00FD7FAA">
              <w:rPr>
                <w:szCs w:val="24"/>
              </w:rPr>
              <w:t>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  <w:proofErr w:type="gramEnd"/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0A977FD8" w14:textId="7C9DD2A5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p w14:paraId="4DA70903" w14:textId="26FE1D49" w:rsidR="001D37F9" w:rsidRPr="00BA5495" w:rsidRDefault="001D37F9" w:rsidP="0077049C">
      <w:pPr>
        <w:pStyle w:val="BodyText"/>
        <w:rPr>
          <w:b/>
          <w:bCs/>
          <w:sz w:val="32"/>
          <w:szCs w:val="32"/>
        </w:rPr>
      </w:pPr>
      <w:r>
        <w:t>Boundary Interior Technique cannot be applied to this function because it does not contain any loop.</w:t>
      </w:r>
    </w:p>
    <w:p w14:paraId="775D1C26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4A0DC80D" w14:textId="60EC279F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Loop Boundary</w:t>
      </w:r>
      <w:r w:rsidRPr="00BA5495">
        <w:rPr>
          <w:b/>
          <w:bCs/>
          <w:sz w:val="32"/>
          <w:szCs w:val="32"/>
        </w:rPr>
        <w:t>:</w:t>
      </w:r>
    </w:p>
    <w:p w14:paraId="755FF1D8" w14:textId="52D5FFFC" w:rsidR="001D37F9" w:rsidRPr="00BA5495" w:rsidRDefault="001D37F9" w:rsidP="001D37F9">
      <w:pPr>
        <w:pStyle w:val="BodyText"/>
        <w:rPr>
          <w:b/>
          <w:bCs/>
          <w:sz w:val="32"/>
          <w:szCs w:val="32"/>
        </w:rPr>
      </w:pPr>
      <w:r>
        <w:t>Loop Boundary Technique cannot be applied to this function because it does not contain any loop.</w:t>
      </w:r>
    </w:p>
    <w:p w14:paraId="04BA8064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1DC3B0C" w14:textId="12544419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p w14:paraId="42A7EF9E" w14:textId="761A4A7C" w:rsidR="00E4004F" w:rsidRDefault="0040456B" w:rsidP="00E4004F">
      <w:pPr>
        <w:pStyle w:val="BodyText"/>
      </w:pPr>
      <w:r>
        <w:t>No. of Basis Paths = No. of decision points + 1</w:t>
      </w:r>
    </w:p>
    <w:p w14:paraId="30FEC70D" w14:textId="32FBC0F4" w:rsidR="0040456B" w:rsidRDefault="0040456B" w:rsidP="0040456B">
      <w:pPr>
        <w:pStyle w:val="BodyText"/>
      </w:pPr>
      <w:r>
        <w:t>No. of Basis Paths = 3 + 1 = 4</w:t>
      </w:r>
    </w:p>
    <w:p w14:paraId="69A86B8F" w14:textId="0E0FBCDA" w:rsidR="0040456B" w:rsidRPr="00BA5495" w:rsidRDefault="001723BC" w:rsidP="00E4004F">
      <w:pPr>
        <w:pStyle w:val="BodyText"/>
        <w:rPr>
          <w:b/>
          <w:bCs/>
          <w:sz w:val="32"/>
          <w:szCs w:val="32"/>
        </w:rPr>
      </w:pPr>
      <w:r>
        <w:t>Path 1: ABCDEFG</w:t>
      </w:r>
    </w:p>
    <w:p w14:paraId="2A3ED759" w14:textId="47D829C1" w:rsidR="001723BC" w:rsidRPr="001723BC" w:rsidRDefault="001723BC" w:rsidP="001723BC">
      <w:pPr>
        <w:pStyle w:val="BodyText"/>
      </w:pPr>
      <w:r>
        <w:t>Path 2: ABH</w:t>
      </w:r>
    </w:p>
    <w:p w14:paraId="47BA77DD" w14:textId="48D81234" w:rsidR="001723BC" w:rsidRPr="00BA5495" w:rsidRDefault="001723BC" w:rsidP="001723BC">
      <w:pPr>
        <w:pStyle w:val="BodyText"/>
        <w:rPr>
          <w:b/>
          <w:bCs/>
          <w:sz w:val="32"/>
          <w:szCs w:val="32"/>
        </w:rPr>
      </w:pPr>
      <w:r>
        <w:t>Path 3: ABCEFG</w:t>
      </w:r>
    </w:p>
    <w:p w14:paraId="76421361" w14:textId="1BB5B65F" w:rsidR="001723BC" w:rsidRPr="00BA5495" w:rsidRDefault="001723BC" w:rsidP="001723BC">
      <w:pPr>
        <w:pStyle w:val="BodyText"/>
        <w:rPr>
          <w:b/>
          <w:bCs/>
          <w:sz w:val="32"/>
          <w:szCs w:val="32"/>
        </w:rPr>
      </w:pPr>
      <w:r>
        <w:t>Path 4: ABCEF</w:t>
      </w:r>
      <w:r w:rsidR="00E665C7">
        <w:t>H</w:t>
      </w:r>
    </w:p>
    <w:p w14:paraId="45C53A57" w14:textId="3405194A" w:rsidR="00E4004F" w:rsidRPr="00BA5495" w:rsidRDefault="00E4004F" w:rsidP="0077049C">
      <w:pPr>
        <w:pStyle w:val="BodyText"/>
        <w:rPr>
          <w:b/>
          <w:bCs/>
          <w:sz w:val="32"/>
          <w:szCs w:val="32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5"/>
        <w:gridCol w:w="1369"/>
        <w:gridCol w:w="1751"/>
        <w:gridCol w:w="1186"/>
        <w:gridCol w:w="2476"/>
      </w:tblGrid>
      <w:tr w:rsidR="0077049C" w:rsidRPr="00BA5495" w14:paraId="0B8986EF" w14:textId="77777777" w:rsidTr="00A06B25">
        <w:trPr>
          <w:trHeight w:val="759"/>
        </w:trPr>
        <w:tc>
          <w:tcPr>
            <w:tcW w:w="844" w:type="dxa"/>
          </w:tcPr>
          <w:p w14:paraId="78D1F01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25" w:type="dxa"/>
          </w:tcPr>
          <w:p w14:paraId="28F5373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69" w:type="dxa"/>
          </w:tcPr>
          <w:p w14:paraId="6254300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1" w:type="dxa"/>
          </w:tcPr>
          <w:p w14:paraId="52C3E18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FAFAF1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6" w:type="dxa"/>
          </w:tcPr>
          <w:p w14:paraId="51DDD8C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D2440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06B25" w:rsidRPr="00BA5495" w14:paraId="7F1B738D" w14:textId="77777777" w:rsidTr="00A06B25">
        <w:trPr>
          <w:trHeight w:val="759"/>
        </w:trPr>
        <w:tc>
          <w:tcPr>
            <w:tcW w:w="844" w:type="dxa"/>
          </w:tcPr>
          <w:p w14:paraId="360A3AFE" w14:textId="77777777" w:rsidR="00A06B25" w:rsidRPr="00BA5495" w:rsidRDefault="00A06B25" w:rsidP="00A06B25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25" w:type="dxa"/>
          </w:tcPr>
          <w:p w14:paraId="4185F6A5" w14:textId="5DB5513B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</w:t>
            </w:r>
            <w:r>
              <w:rPr>
                <w:szCs w:val="24"/>
              </w:rPr>
              <w:t>ext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br/>
            </w:r>
            <w:r>
              <w:rPr>
                <w:szCs w:val="24"/>
              </w:rPr>
              <w:t>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</w:t>
            </w:r>
            <w:r w:rsidRPr="00202A13">
              <w:rPr>
                <w:szCs w:val="24"/>
              </w:rPr>
              <w:t>6H3M</w:t>
            </w:r>
            <w:r>
              <w:rPr>
                <w:szCs w:val="24"/>
              </w:rPr>
              <w:t>”</w:t>
            </w:r>
          </w:p>
        </w:tc>
        <w:tc>
          <w:tcPr>
            <w:tcW w:w="1369" w:type="dxa"/>
          </w:tcPr>
          <w:p w14:paraId="4B53DFA6" w14:textId="0FFA2AA4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51" w:type="dxa"/>
          </w:tcPr>
          <w:p w14:paraId="6BB7B69F" w14:textId="0B427FC4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“6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01E5F15E" w14:textId="75250C07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6D696382" w14:textId="14189682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>
              <w:rPr>
                <w:szCs w:val="24"/>
              </w:rPr>
              <w:t>path ABCDEFG</w:t>
            </w:r>
          </w:p>
        </w:tc>
      </w:tr>
      <w:tr w:rsidR="00A06B25" w:rsidRPr="00BA5495" w14:paraId="57C916C1" w14:textId="77777777" w:rsidTr="00A06B25">
        <w:trPr>
          <w:trHeight w:val="759"/>
        </w:trPr>
        <w:tc>
          <w:tcPr>
            <w:tcW w:w="844" w:type="dxa"/>
          </w:tcPr>
          <w:p w14:paraId="5B2CECC5" w14:textId="77777777" w:rsidR="00A06B25" w:rsidRPr="00BA5495" w:rsidRDefault="00A06B25" w:rsidP="00A06B2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25" w:type="dxa"/>
          </w:tcPr>
          <w:p w14:paraId="658427D7" w14:textId="2D5EEA08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69" w:type="dxa"/>
          </w:tcPr>
          <w:p w14:paraId="19F960FD" w14:textId="2D4512CB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“Exception”</w:t>
            </w:r>
          </w:p>
        </w:tc>
        <w:tc>
          <w:tcPr>
            <w:tcW w:w="1751" w:type="dxa"/>
          </w:tcPr>
          <w:p w14:paraId="0F0A8362" w14:textId="4DEEC013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“Exception”</w:t>
            </w:r>
          </w:p>
        </w:tc>
        <w:tc>
          <w:tcPr>
            <w:tcW w:w="1186" w:type="dxa"/>
          </w:tcPr>
          <w:p w14:paraId="215F064B" w14:textId="5B4B79EF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55812DDB" w14:textId="5DA0C247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>
              <w:rPr>
                <w:szCs w:val="24"/>
              </w:rPr>
              <w:t>path ABH</w:t>
            </w:r>
          </w:p>
        </w:tc>
      </w:tr>
      <w:tr w:rsidR="00A06B25" w:rsidRPr="00BA5495" w14:paraId="0F373196" w14:textId="77777777" w:rsidTr="00A06B25">
        <w:trPr>
          <w:trHeight w:val="759"/>
        </w:trPr>
        <w:tc>
          <w:tcPr>
            <w:tcW w:w="844" w:type="dxa"/>
          </w:tcPr>
          <w:p w14:paraId="1A1B5075" w14:textId="0AEC7E30" w:rsidR="00A06B25" w:rsidRDefault="00F617D3" w:rsidP="00A06B2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25" w:type="dxa"/>
          </w:tcPr>
          <w:p w14:paraId="24EA5306" w14:textId="599D944A" w:rsidR="00A06B2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</w:t>
            </w:r>
            <w:proofErr w:type="gramStart"/>
            <w:r w:rsidRPr="00FD7FAA">
              <w:rPr>
                <w:szCs w:val="24"/>
              </w:rPr>
              <w:t>H</w:t>
            </w:r>
            <w:r>
              <w:rPr>
                <w:szCs w:val="24"/>
              </w:rPr>
              <w:t>”</w:t>
            </w:r>
            <w:r w:rsidRPr="00FD7FAA">
              <w:rPr>
                <w:szCs w:val="24"/>
              </w:rPr>
              <w:t xml:space="preserve">   </w:t>
            </w:r>
            <w:proofErr w:type="gramEnd"/>
          </w:p>
        </w:tc>
        <w:tc>
          <w:tcPr>
            <w:tcW w:w="1369" w:type="dxa"/>
          </w:tcPr>
          <w:p w14:paraId="4C7FE1B3" w14:textId="0D4EB70C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Pr="00FD7FAA">
              <w:rPr>
                <w:szCs w:val="24"/>
              </w:rPr>
              <w:t xml:space="preserve"> </w:t>
            </w:r>
          </w:p>
        </w:tc>
        <w:tc>
          <w:tcPr>
            <w:tcW w:w="1751" w:type="dxa"/>
          </w:tcPr>
          <w:p w14:paraId="610265AB" w14:textId="1FD10ADF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34034290" w14:textId="319AD9BD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7C1D684C" w14:textId="5A4101BC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617D3">
              <w:rPr>
                <w:szCs w:val="24"/>
              </w:rPr>
              <w:t>ABCEFG</w:t>
            </w:r>
          </w:p>
        </w:tc>
      </w:tr>
      <w:tr w:rsidR="00E665C7" w:rsidRPr="00BA5495" w14:paraId="6240DEB1" w14:textId="77777777" w:rsidTr="00A06B25">
        <w:trPr>
          <w:trHeight w:val="759"/>
        </w:trPr>
        <w:tc>
          <w:tcPr>
            <w:tcW w:w="844" w:type="dxa"/>
          </w:tcPr>
          <w:p w14:paraId="3786F5AB" w14:textId="3747306E" w:rsidR="00E665C7" w:rsidRDefault="00E665C7" w:rsidP="00E665C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25" w:type="dxa"/>
          </w:tcPr>
          <w:p w14:paraId="4F8B7231" w14:textId="21B9AB66" w:rsidR="00E665C7" w:rsidRDefault="00E665C7" w:rsidP="00E665C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69" w:type="dxa"/>
          </w:tcPr>
          <w:p w14:paraId="33A8B02C" w14:textId="6AF1330E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51" w:type="dxa"/>
          </w:tcPr>
          <w:p w14:paraId="697B50D0" w14:textId="42409978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3AD82AAF" w14:textId="434C7453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11EA3D5D" w14:textId="09CA7716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>
              <w:rPr>
                <w:szCs w:val="24"/>
              </w:rPr>
              <w:t>ABCE</w:t>
            </w:r>
            <w:r>
              <w:rPr>
                <w:szCs w:val="24"/>
              </w:rPr>
              <w:t>F</w:t>
            </w:r>
            <w:r>
              <w:rPr>
                <w:szCs w:val="24"/>
              </w:rPr>
              <w:t>H</w:t>
            </w:r>
          </w:p>
        </w:tc>
      </w:tr>
    </w:tbl>
    <w:p w14:paraId="504C34F7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0C7D3264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1DB94B2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02E3E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EE940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B27CD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6CB800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3017D298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E4291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90236" w14:textId="2BDFA918" w:rsidR="001D1E7D" w:rsidRPr="005A1999" w:rsidRDefault="00FA107C" w:rsidP="00FD75DB">
            <w:r>
              <w:t>matcher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A6CDEC" w14:textId="5447C0B3" w:rsidR="001D1E7D" w:rsidRPr="005A1999" w:rsidRDefault="007A0CF7" w:rsidP="00FD75DB">
            <w:r>
              <w:t>392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36BDAF" w14:textId="38A94984" w:rsidR="001D1E7D" w:rsidRPr="005A1999" w:rsidRDefault="007A0CF7" w:rsidP="00FD75DB">
            <w:r>
              <w:t>393, 395, 396, 398, 399, 400, 401, 402</w:t>
            </w:r>
          </w:p>
        </w:tc>
      </w:tr>
      <w:tr w:rsidR="001D1E7D" w:rsidRPr="005A1999" w14:paraId="01FC97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F6D9E7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122DBD" w14:textId="7829C85B" w:rsidR="001D1E7D" w:rsidRPr="005A1999" w:rsidRDefault="007A0CF7" w:rsidP="00FD75DB">
            <w:proofErr w:type="spellStart"/>
            <w:r>
              <w:t>dayStart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7175B0" w14:textId="2E07BEFB" w:rsidR="001D1E7D" w:rsidRPr="005A1999" w:rsidRDefault="007A0CF7" w:rsidP="00FD75DB">
            <w:r>
              <w:t>398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BCCC76" w14:textId="71C619F2" w:rsidR="001D1E7D" w:rsidRPr="005A1999" w:rsidRDefault="007A0CF7" w:rsidP="00FD75DB">
            <w:r>
              <w:t>404, 405</w:t>
            </w:r>
          </w:p>
        </w:tc>
      </w:tr>
      <w:tr w:rsidR="001D1E7D" w:rsidRPr="005A1999" w14:paraId="54F8169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ABC51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274958" w14:textId="28F313B0" w:rsidR="001D1E7D" w:rsidRPr="005A1999" w:rsidRDefault="007A0CF7" w:rsidP="00FD75DB">
            <w:proofErr w:type="spellStart"/>
            <w:r>
              <w:t>hourStart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57E40" w14:textId="7C3C13E3" w:rsidR="001D1E7D" w:rsidRPr="005A1999" w:rsidRDefault="007A0CF7" w:rsidP="00FD75DB">
            <w:r>
              <w:t>399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392974" w14:textId="69CAE780" w:rsidR="001D1E7D" w:rsidRPr="005A1999" w:rsidRDefault="007A0CF7" w:rsidP="00FD75DB">
            <w:r>
              <w:t>404, 406</w:t>
            </w:r>
          </w:p>
        </w:tc>
      </w:tr>
    </w:tbl>
    <w:p w14:paraId="4C8680D5" w14:textId="2638C3A1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p w14:paraId="6AB5B8AC" w14:textId="587A9FBC" w:rsidR="00DE5A73" w:rsidRDefault="00DE5A73" w:rsidP="001D1E7D">
      <w:pPr>
        <w:pStyle w:val="BodyText"/>
        <w:rPr>
          <w:b/>
          <w:bCs/>
          <w:sz w:val="36"/>
          <w:szCs w:val="36"/>
          <w:u w:val="single"/>
        </w:rPr>
      </w:pPr>
    </w:p>
    <w:p w14:paraId="734ED5CC" w14:textId="77777777" w:rsidR="00DE5A73" w:rsidRPr="005A1999" w:rsidRDefault="00DE5A73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155E7D62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9422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lastRenderedPageBreak/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B6C5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B74853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0928602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FCE6C0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D3EE6" w14:textId="1C88AD08" w:rsidR="001D1E7D" w:rsidRPr="005A1999" w:rsidRDefault="002720BC" w:rsidP="00FD75DB">
            <w:r>
              <w:t>M</w:t>
            </w:r>
            <w:r w:rsidR="00DE5A73">
              <w:t>atcher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C6CB25" w14:textId="3C04A82B" w:rsidR="001D1E7D" w:rsidRDefault="00DE5A73" w:rsidP="00FD75DB">
            <w:r>
              <w:t>&lt;392, 393</w:t>
            </w:r>
            <w:proofErr w:type="gramStart"/>
            <w:r>
              <w:t xml:space="preserve">&gt;  </w:t>
            </w:r>
            <w:r>
              <w:t>&lt;</w:t>
            </w:r>
            <w:proofErr w:type="gramEnd"/>
            <w:r>
              <w:t>392, 39</w:t>
            </w:r>
            <w:r>
              <w:t>5</w:t>
            </w:r>
            <w:r>
              <w:t>&gt;</w:t>
            </w:r>
            <w:r>
              <w:t xml:space="preserve">   </w:t>
            </w:r>
            <w:r>
              <w:t>&lt;392, 39</w:t>
            </w:r>
            <w:r>
              <w:t>6</w:t>
            </w:r>
            <w:r>
              <w:t>&gt;</w:t>
            </w:r>
          </w:p>
          <w:p w14:paraId="43D2CDA7" w14:textId="1C0E6124" w:rsidR="00DE5A73" w:rsidRPr="005A1999" w:rsidRDefault="00DE5A73" w:rsidP="00FD75DB">
            <w:r>
              <w:t>&lt;392, 39</w:t>
            </w:r>
            <w:r>
              <w:t>8</w:t>
            </w:r>
            <w:r>
              <w:t>&gt;</w:t>
            </w:r>
            <w:r>
              <w:t xml:space="preserve"> </w:t>
            </w:r>
            <w:r>
              <w:t>&lt;392, 39</w:t>
            </w:r>
            <w:r>
              <w:t>9</w:t>
            </w:r>
            <w:r>
              <w:t>&gt;</w:t>
            </w:r>
            <w:r>
              <w:t xml:space="preserve"> </w:t>
            </w:r>
            <w:r>
              <w:t xml:space="preserve">&lt;392, </w:t>
            </w:r>
            <w:r>
              <w:t>400</w:t>
            </w:r>
            <w:r>
              <w:t>&gt;</w:t>
            </w:r>
            <w:r>
              <w:t xml:space="preserve"> </w:t>
            </w:r>
            <w:r>
              <w:t xml:space="preserve">&lt;392, </w:t>
            </w:r>
            <w:r>
              <w:t>401</w:t>
            </w:r>
            <w:r>
              <w:t>&gt;</w:t>
            </w:r>
            <w:r>
              <w:t xml:space="preserve">   </w:t>
            </w:r>
            <w:r>
              <w:t>&lt;392, 40</w:t>
            </w:r>
            <w:r>
              <w:t>2</w:t>
            </w:r>
            <w:r>
              <w:t>&gt;</w:t>
            </w:r>
          </w:p>
        </w:tc>
      </w:tr>
      <w:tr w:rsidR="001D1E7D" w:rsidRPr="005A1999" w14:paraId="45794F7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FE7663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109E36" w14:textId="77CCA382" w:rsidR="001D1E7D" w:rsidRPr="005A1999" w:rsidRDefault="00353104" w:rsidP="00FD75DB">
            <w:proofErr w:type="spellStart"/>
            <w:r>
              <w:t>dayStart</w:t>
            </w:r>
            <w:proofErr w:type="spellEnd"/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26D57" w14:textId="203C682A" w:rsidR="001D1E7D" w:rsidRPr="005A1999" w:rsidRDefault="00EA3123" w:rsidP="00FD75DB">
            <w:r>
              <w:t>&lt;39</w:t>
            </w:r>
            <w:r>
              <w:t>8</w:t>
            </w:r>
            <w:r>
              <w:t>, 404</w:t>
            </w:r>
            <w:proofErr w:type="gramStart"/>
            <w:r>
              <w:t>&gt;  &lt;</w:t>
            </w:r>
            <w:proofErr w:type="gramEnd"/>
            <w:r>
              <w:t>39</w:t>
            </w:r>
            <w:r>
              <w:t>8</w:t>
            </w:r>
            <w:r>
              <w:t>,40</w:t>
            </w:r>
            <w:r>
              <w:t>5</w:t>
            </w:r>
            <w:r>
              <w:t>&gt;</w:t>
            </w:r>
          </w:p>
        </w:tc>
      </w:tr>
      <w:tr w:rsidR="001D1E7D" w:rsidRPr="005A1999" w14:paraId="27DC005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EB40AE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1D3DFC" w14:textId="733598BB" w:rsidR="001D1E7D" w:rsidRPr="005A1999" w:rsidRDefault="00353104" w:rsidP="00FD75DB">
            <w:proofErr w:type="spellStart"/>
            <w:r>
              <w:t>hour</w:t>
            </w:r>
            <w:r>
              <w:t>Start</w:t>
            </w:r>
            <w:proofErr w:type="spellEnd"/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FC02B" w14:textId="3C316B4C" w:rsidR="001D1E7D" w:rsidRPr="005A1999" w:rsidRDefault="00EA3123" w:rsidP="00FD75DB">
            <w:r>
              <w:t>&lt;399, 404</w:t>
            </w:r>
            <w:proofErr w:type="gramStart"/>
            <w:r>
              <w:t>&gt;  &lt;</w:t>
            </w:r>
            <w:proofErr w:type="gramEnd"/>
            <w:r>
              <w:t>399,406&gt;</w:t>
            </w:r>
          </w:p>
        </w:tc>
      </w:tr>
    </w:tbl>
    <w:p w14:paraId="3E0712AE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28"/>
        <w:gridCol w:w="2209"/>
        <w:gridCol w:w="1203"/>
        <w:gridCol w:w="1506"/>
        <w:gridCol w:w="1186"/>
        <w:gridCol w:w="2419"/>
      </w:tblGrid>
      <w:tr w:rsidR="001D1E7D" w:rsidRPr="00BA5495" w14:paraId="6CDDC6EE" w14:textId="77777777" w:rsidTr="00485F8F">
        <w:trPr>
          <w:trHeight w:val="759"/>
        </w:trPr>
        <w:tc>
          <w:tcPr>
            <w:tcW w:w="828" w:type="dxa"/>
          </w:tcPr>
          <w:p w14:paraId="306472B5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2209" w:type="dxa"/>
          </w:tcPr>
          <w:p w14:paraId="189146E6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203" w:type="dxa"/>
          </w:tcPr>
          <w:p w14:paraId="1859A16D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506" w:type="dxa"/>
          </w:tcPr>
          <w:p w14:paraId="41928B1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DEEEFE9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19" w:type="dxa"/>
          </w:tcPr>
          <w:p w14:paraId="42768F7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96AAF8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C45BE9" w:rsidRPr="00BA5495" w14:paraId="12D3B843" w14:textId="77777777" w:rsidTr="00485F8F">
        <w:trPr>
          <w:trHeight w:val="759"/>
        </w:trPr>
        <w:tc>
          <w:tcPr>
            <w:tcW w:w="828" w:type="dxa"/>
          </w:tcPr>
          <w:p w14:paraId="13258B54" w14:textId="77777777" w:rsidR="00C45BE9" w:rsidRPr="00BA5495" w:rsidRDefault="00C45BE9" w:rsidP="00C45BE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2209" w:type="dxa"/>
          </w:tcPr>
          <w:p w14:paraId="225EDA87" w14:textId="50A1393C" w:rsidR="00C45BE9" w:rsidRPr="00BA5495" w:rsidRDefault="00C45BE9" w:rsidP="00C45BE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text </w:t>
            </w:r>
            <w:r>
              <w:rPr>
                <w:szCs w:val="24"/>
              </w:rPr>
              <w:br/>
            </w:r>
            <w:proofErr w:type="gramStart"/>
            <w:r>
              <w:rPr>
                <w:szCs w:val="24"/>
              </w:rPr>
              <w:t>=“</w:t>
            </w:r>
            <w:proofErr w:type="gramEnd"/>
            <w:r w:rsidR="00BD3836">
              <w:rPr>
                <w:szCs w:val="24"/>
              </w:rPr>
              <w:t>-</w:t>
            </w:r>
            <w:r w:rsidRPr="00202A13">
              <w:rPr>
                <w:szCs w:val="24"/>
              </w:rPr>
              <w:t>PT</w:t>
            </w:r>
            <w:r w:rsidR="00BD3836">
              <w:rPr>
                <w:szCs w:val="24"/>
              </w:rPr>
              <w:t>2D6</w:t>
            </w:r>
            <w:r w:rsidRPr="00202A13">
              <w:rPr>
                <w:szCs w:val="24"/>
              </w:rPr>
              <w:t>H</w:t>
            </w:r>
            <w:r w:rsidR="009D0ADE">
              <w:rPr>
                <w:szCs w:val="24"/>
              </w:rPr>
              <w:t>4M</w:t>
            </w:r>
            <w:r w:rsidR="009D0ADE" w:rsidRPr="009D0ADE">
              <w:rPr>
                <w:szCs w:val="24"/>
              </w:rPr>
              <w:t>20.345S</w:t>
            </w:r>
            <w:r>
              <w:rPr>
                <w:szCs w:val="24"/>
              </w:rPr>
              <w:t>”</w:t>
            </w:r>
          </w:p>
        </w:tc>
        <w:tc>
          <w:tcPr>
            <w:tcW w:w="1203" w:type="dxa"/>
          </w:tcPr>
          <w:p w14:paraId="2BF22BAF" w14:textId="35F82079" w:rsidR="00C45BE9" w:rsidRPr="00BA5495" w:rsidRDefault="00C45BE9" w:rsidP="00C45BE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560BE0">
              <w:rPr>
                <w:szCs w:val="24"/>
              </w:rPr>
              <w:t>-2 days</w:t>
            </w:r>
            <w:r>
              <w:rPr>
                <w:szCs w:val="24"/>
              </w:rPr>
              <w:t xml:space="preserve"> and </w:t>
            </w:r>
            <w:r w:rsidRPr="008D0CC8">
              <w:rPr>
                <w:szCs w:val="24"/>
              </w:rPr>
              <w:t>-</w:t>
            </w:r>
            <w:r w:rsidR="00560BE0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560BE0">
              <w:rPr>
                <w:szCs w:val="24"/>
              </w:rPr>
              <w:t>Hours</w:t>
            </w:r>
            <w:r w:rsidR="009D0ADE">
              <w:rPr>
                <w:szCs w:val="24"/>
              </w:rPr>
              <w:t xml:space="preserve"> and -4 minutes and -20.345 seconds</w:t>
            </w:r>
            <w:r>
              <w:rPr>
                <w:szCs w:val="24"/>
              </w:rPr>
              <w:t>”</w:t>
            </w:r>
          </w:p>
        </w:tc>
        <w:tc>
          <w:tcPr>
            <w:tcW w:w="1506" w:type="dxa"/>
          </w:tcPr>
          <w:p w14:paraId="0482ACB9" w14:textId="2D4F793E" w:rsidR="00C45BE9" w:rsidRPr="00BA5495" w:rsidRDefault="009D0ADE" w:rsidP="00C45BE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“-2 days and </w:t>
            </w:r>
            <w:r w:rsidRPr="008D0CC8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 and -4 minutes and -20.345 seconds”</w:t>
            </w:r>
          </w:p>
        </w:tc>
        <w:tc>
          <w:tcPr>
            <w:tcW w:w="1186" w:type="dxa"/>
          </w:tcPr>
          <w:p w14:paraId="2428E803" w14:textId="37A5FFA9" w:rsidR="00C45BE9" w:rsidRPr="00BA5495" w:rsidRDefault="00C45BE9" w:rsidP="00C45BE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19" w:type="dxa"/>
          </w:tcPr>
          <w:p w14:paraId="66159ABC" w14:textId="7A2471BB" w:rsidR="00C45BE9" w:rsidRDefault="00C45BE9" w:rsidP="009D0ADE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 For </w:t>
            </w:r>
            <w:proofErr w:type="gramStart"/>
            <w:r>
              <w:rPr>
                <w:szCs w:val="24"/>
              </w:rPr>
              <w:t>matcher :</w:t>
            </w:r>
            <w:proofErr w:type="gramEnd"/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>Covers</w:t>
            </w:r>
          </w:p>
          <w:p w14:paraId="73DED667" w14:textId="77777777" w:rsidR="009D0ADE" w:rsidRDefault="009D0ADE" w:rsidP="009D0ADE">
            <w:pPr>
              <w:jc w:val="left"/>
            </w:pPr>
            <w:r>
              <w:t xml:space="preserve">&lt;392, 393&gt;  </w:t>
            </w:r>
          </w:p>
          <w:p w14:paraId="53601019" w14:textId="77777777" w:rsidR="009D0ADE" w:rsidRDefault="009D0ADE" w:rsidP="009D0ADE">
            <w:pPr>
              <w:jc w:val="left"/>
            </w:pPr>
            <w:r>
              <w:t xml:space="preserve">&lt;392, 395&gt;   </w:t>
            </w:r>
          </w:p>
          <w:p w14:paraId="2C6B5CF3" w14:textId="37BF2605" w:rsidR="009D0ADE" w:rsidRDefault="009D0ADE" w:rsidP="009D0ADE">
            <w:pPr>
              <w:jc w:val="left"/>
            </w:pPr>
            <w:r>
              <w:t>&lt;392, 396&gt;</w:t>
            </w:r>
          </w:p>
          <w:p w14:paraId="648EB782" w14:textId="77777777" w:rsidR="009D0ADE" w:rsidRDefault="009D0ADE" w:rsidP="009D0ADE">
            <w:pPr>
              <w:pStyle w:val="BodyText"/>
              <w:jc w:val="left"/>
            </w:pPr>
            <w:r>
              <w:t xml:space="preserve">&lt;392, 398&gt; </w:t>
            </w:r>
            <w:r>
              <w:t xml:space="preserve"> </w:t>
            </w:r>
          </w:p>
          <w:p w14:paraId="213DD82E" w14:textId="77777777" w:rsidR="009D0ADE" w:rsidRDefault="009D0ADE" w:rsidP="009D0ADE">
            <w:pPr>
              <w:pStyle w:val="BodyText"/>
              <w:jc w:val="left"/>
            </w:pPr>
            <w:r>
              <w:t xml:space="preserve">&lt;392, 399&gt; </w:t>
            </w:r>
          </w:p>
          <w:p w14:paraId="46219815" w14:textId="77777777" w:rsidR="009D0ADE" w:rsidRDefault="009D0ADE" w:rsidP="009D0ADE">
            <w:pPr>
              <w:pStyle w:val="BodyText"/>
              <w:jc w:val="left"/>
            </w:pPr>
            <w:r>
              <w:t xml:space="preserve">&lt;392, 400&gt; </w:t>
            </w:r>
          </w:p>
          <w:p w14:paraId="12B786EB" w14:textId="77777777" w:rsidR="009D0ADE" w:rsidRDefault="009D0ADE" w:rsidP="009D0ADE">
            <w:pPr>
              <w:pStyle w:val="BodyText"/>
              <w:jc w:val="left"/>
            </w:pPr>
            <w:r>
              <w:t xml:space="preserve">&lt;392, 401&gt;   </w:t>
            </w:r>
          </w:p>
          <w:p w14:paraId="632C0FEA" w14:textId="11D425B7" w:rsidR="009D0ADE" w:rsidRPr="009D0ADE" w:rsidRDefault="009D0ADE" w:rsidP="009D0ADE">
            <w:pPr>
              <w:pStyle w:val="BodyText"/>
              <w:jc w:val="left"/>
            </w:pPr>
            <w:r>
              <w:t>&lt;392, 402&gt;</w:t>
            </w:r>
          </w:p>
          <w:p w14:paraId="59E6FFCE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For </w:t>
            </w:r>
            <w:proofErr w:type="spellStart"/>
            <w:r>
              <w:rPr>
                <w:szCs w:val="24"/>
              </w:rPr>
              <w:t>dayStart</w:t>
            </w:r>
            <w:proofErr w:type="spellEnd"/>
            <w:r>
              <w:rPr>
                <w:szCs w:val="24"/>
              </w:rPr>
              <w:t>: Covers</w:t>
            </w:r>
          </w:p>
          <w:p w14:paraId="4063972B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&lt;398, 404&gt; &lt;398, 405&gt;</w:t>
            </w:r>
          </w:p>
          <w:p w14:paraId="330B43FD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For </w:t>
            </w:r>
            <w:proofErr w:type="spellStart"/>
            <w:r>
              <w:rPr>
                <w:szCs w:val="24"/>
              </w:rPr>
              <w:t>hourStar</w:t>
            </w:r>
            <w:proofErr w:type="spellEnd"/>
            <w:r>
              <w:rPr>
                <w:szCs w:val="24"/>
              </w:rPr>
              <w:t>: Covers</w:t>
            </w:r>
          </w:p>
          <w:p w14:paraId="50597469" w14:textId="40291C18" w:rsidR="00C45BE9" w:rsidRPr="00BA549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&lt;398, 404&gt;</w:t>
            </w:r>
            <w:r w:rsidR="00C45BE9">
              <w:rPr>
                <w:szCs w:val="24"/>
              </w:rPr>
              <w:t xml:space="preserve"> </w:t>
            </w:r>
            <w:r>
              <w:rPr>
                <w:szCs w:val="24"/>
              </w:rPr>
              <w:t>&lt;398, 406&gt;</w:t>
            </w:r>
          </w:p>
        </w:tc>
      </w:tr>
    </w:tbl>
    <w:p w14:paraId="7F661744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2ED30BAB" w14:textId="1698CFBC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6772EA" wp14:editId="5A32FAE3">
            <wp:extent cx="3438319" cy="25009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8319" cy="25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2F8902D8" w:rsidR="00D630F1" w:rsidRDefault="00F872F8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3EE1C0" wp14:editId="45DEADC3">
            <wp:extent cx="3011805" cy="3273716"/>
            <wp:effectExtent l="0" t="0" r="0" b="317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82" cy="32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08B3C41D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</w:t>
            </w:r>
            <w:r w:rsidR="00A01858">
              <w:rPr>
                <w:szCs w:val="24"/>
              </w:rPr>
              <w:t>8</w:t>
            </w:r>
            <w:r>
              <w:rPr>
                <w:szCs w:val="24"/>
              </w:rPr>
              <w:t>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CA59A2A" w14:textId="19A57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28184016" w14:textId="7C0A9603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64" w:type="dxa"/>
          </w:tcPr>
          <w:p w14:paraId="455F5C17" w14:textId="3D29E0CF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65CBEDC" w14:textId="0AA23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F12FC53" w14:textId="6E81D7F8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</w:t>
            </w:r>
            <w:r w:rsidR="00231A7D">
              <w:rPr>
                <w:szCs w:val="24"/>
              </w:rPr>
              <w:t xml:space="preserve"> the condition </w:t>
            </w:r>
            <w:proofErr w:type="gramStart"/>
            <w:r w:rsidR="00231A7D">
              <w:rPr>
                <w:szCs w:val="24"/>
              </w:rPr>
              <w:t>at</w:t>
            </w:r>
            <w:proofErr w:type="gramEnd"/>
            <w:r w:rsidR="00231A7D">
              <w:rPr>
                <w:szCs w:val="24"/>
              </w:rPr>
              <w:t xml:space="preserve"> 1868 becomes True</w:t>
            </w: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231A7D">
        <w:trPr>
          <w:trHeight w:val="759"/>
        </w:trPr>
        <w:tc>
          <w:tcPr>
            <w:tcW w:w="840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231A7D">
        <w:trPr>
          <w:trHeight w:val="759"/>
        </w:trPr>
        <w:tc>
          <w:tcPr>
            <w:tcW w:w="840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231A7D">
        <w:trPr>
          <w:trHeight w:val="759"/>
        </w:trPr>
        <w:tc>
          <w:tcPr>
            <w:tcW w:w="840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>B1853</w:t>
            </w:r>
            <w:proofErr w:type="gramStart"/>
            <w:r w:rsidR="007945C0">
              <w:rPr>
                <w:szCs w:val="24"/>
              </w:rPr>
              <w:t>F ,</w:t>
            </w:r>
            <w:proofErr w:type="gramEnd"/>
            <w:r w:rsidR="007945C0">
              <w:rPr>
                <w:szCs w:val="24"/>
              </w:rPr>
              <w:t xml:space="preserve">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31A7D" w:rsidRPr="00BA5495" w14:paraId="408CFE3D" w14:textId="77777777" w:rsidTr="00231A7D">
        <w:trPr>
          <w:trHeight w:val="759"/>
        </w:trPr>
        <w:tc>
          <w:tcPr>
            <w:tcW w:w="840" w:type="dxa"/>
          </w:tcPr>
          <w:p w14:paraId="5D726403" w14:textId="4CC07B5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0873BD1B" w14:textId="0F49460D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B2A6B81" w14:textId="09111B18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6B24A2" w14:textId="70492E4C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A691C7C" w14:textId="42821DD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2D76C5BF" w14:textId="0D9DEF14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Statement 1869- 1870 I think this is a dead code, I could not find any such case in which the condition </w:t>
            </w:r>
            <w:proofErr w:type="gramStart"/>
            <w:r>
              <w:rPr>
                <w:szCs w:val="24"/>
              </w:rPr>
              <w:t>at</w:t>
            </w:r>
            <w:proofErr w:type="gramEnd"/>
            <w:r>
              <w:rPr>
                <w:szCs w:val="24"/>
              </w:rPr>
              <w:t xml:space="preserve"> 1868 becomes True</w:t>
            </w: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231A7D">
        <w:trPr>
          <w:trHeight w:val="759"/>
        </w:trPr>
        <w:tc>
          <w:tcPr>
            <w:tcW w:w="840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231A7D">
        <w:trPr>
          <w:trHeight w:val="759"/>
        </w:trPr>
        <w:tc>
          <w:tcPr>
            <w:tcW w:w="840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231A7D">
        <w:trPr>
          <w:trHeight w:val="759"/>
        </w:trPr>
        <w:tc>
          <w:tcPr>
            <w:tcW w:w="840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491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</w:t>
            </w:r>
            <w:proofErr w:type="gramStart"/>
            <w:r>
              <w:rPr>
                <w:szCs w:val="24"/>
              </w:rPr>
              <w:t>F ,</w:t>
            </w:r>
            <w:proofErr w:type="gramEnd"/>
            <w:r>
              <w:rPr>
                <w:szCs w:val="24"/>
              </w:rPr>
              <w:t xml:space="preserve"> C1864TF, C1864F </w:t>
            </w:r>
          </w:p>
        </w:tc>
      </w:tr>
      <w:tr w:rsidR="00231A7D" w:rsidRPr="00BA5495" w14:paraId="7C67A874" w14:textId="77777777" w:rsidTr="00231A7D">
        <w:trPr>
          <w:trHeight w:val="759"/>
        </w:trPr>
        <w:tc>
          <w:tcPr>
            <w:tcW w:w="840" w:type="dxa"/>
          </w:tcPr>
          <w:p w14:paraId="32CAFE0A" w14:textId="21DD013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30809D86" w14:textId="36850FD9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127F9FE" w14:textId="29BDC263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AE56B9" w14:textId="6FD71F89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0C41BBB2" w14:textId="2AE1C73A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0CA4FE3" w14:textId="32A4CAA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Statement 1869- 1870 I think this is a dead code, I could not find any </w:t>
            </w:r>
            <w:r>
              <w:rPr>
                <w:szCs w:val="24"/>
              </w:rPr>
              <w:lastRenderedPageBreak/>
              <w:t xml:space="preserve">such case in which the condition </w:t>
            </w:r>
            <w:proofErr w:type="gramStart"/>
            <w:r>
              <w:rPr>
                <w:szCs w:val="24"/>
              </w:rPr>
              <w:t>at</w:t>
            </w:r>
            <w:proofErr w:type="gramEnd"/>
            <w:r>
              <w:rPr>
                <w:szCs w:val="24"/>
              </w:rPr>
              <w:t xml:space="preserve"> 1868 becomes True</w:t>
            </w: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7815D235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69D05A5F" w14:textId="77777777" w:rsidTr="00FD75DB">
        <w:trPr>
          <w:trHeight w:val="759"/>
        </w:trPr>
        <w:tc>
          <w:tcPr>
            <w:tcW w:w="845" w:type="dxa"/>
          </w:tcPr>
          <w:p w14:paraId="782E3C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0CB67E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65DE95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CDF2C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6E7379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4BCB3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9C0858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6B9C8E13" w14:textId="77777777" w:rsidTr="00FD75DB">
        <w:trPr>
          <w:trHeight w:val="759"/>
        </w:trPr>
        <w:tc>
          <w:tcPr>
            <w:tcW w:w="845" w:type="dxa"/>
          </w:tcPr>
          <w:p w14:paraId="7927DAE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906D64C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657E292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49BE762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C088D77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27F986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54DDE911" w14:textId="77777777" w:rsidTr="00FD75DB">
        <w:trPr>
          <w:trHeight w:val="759"/>
        </w:trPr>
        <w:tc>
          <w:tcPr>
            <w:tcW w:w="845" w:type="dxa"/>
          </w:tcPr>
          <w:p w14:paraId="70036D9A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E90B324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355235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89F84D6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7C774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76B9271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432038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A37E588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36104E6C" w14:textId="77777777" w:rsidTr="00FD75DB">
        <w:trPr>
          <w:trHeight w:val="759"/>
        </w:trPr>
        <w:tc>
          <w:tcPr>
            <w:tcW w:w="845" w:type="dxa"/>
          </w:tcPr>
          <w:p w14:paraId="1D6D361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1C03C11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6CCFE6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480E3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456DE5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39CF24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70717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7A4C4888" w14:textId="77777777" w:rsidTr="00FD75DB">
        <w:trPr>
          <w:trHeight w:val="759"/>
        </w:trPr>
        <w:tc>
          <w:tcPr>
            <w:tcW w:w="845" w:type="dxa"/>
          </w:tcPr>
          <w:p w14:paraId="2A9D4680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A657FE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E8A8DA7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4692C8A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1DE811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00C7E0C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4735A0E" w14:textId="77777777" w:rsidTr="00FD75DB">
        <w:trPr>
          <w:trHeight w:val="759"/>
        </w:trPr>
        <w:tc>
          <w:tcPr>
            <w:tcW w:w="845" w:type="dxa"/>
          </w:tcPr>
          <w:p w14:paraId="5B876FC2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5D751BF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67F848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FACD194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3F0D20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8B78B99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28D19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21FBD2E6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124C954C" w14:textId="77777777" w:rsidTr="00FD75DB">
        <w:trPr>
          <w:trHeight w:val="759"/>
        </w:trPr>
        <w:tc>
          <w:tcPr>
            <w:tcW w:w="845" w:type="dxa"/>
          </w:tcPr>
          <w:p w14:paraId="54D67AB9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32EFBC0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C7CC7D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A0B94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4002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7A40A4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2C01C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54F05887" w14:textId="77777777" w:rsidTr="00FD75DB">
        <w:trPr>
          <w:trHeight w:val="759"/>
        </w:trPr>
        <w:tc>
          <w:tcPr>
            <w:tcW w:w="845" w:type="dxa"/>
          </w:tcPr>
          <w:p w14:paraId="1F08370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934377A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34109A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11D2130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8F2B80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08477A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E1D82B8" w14:textId="77777777" w:rsidTr="00FD75DB">
        <w:trPr>
          <w:trHeight w:val="759"/>
        </w:trPr>
        <w:tc>
          <w:tcPr>
            <w:tcW w:w="845" w:type="dxa"/>
          </w:tcPr>
          <w:p w14:paraId="238118B9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A9E3757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2BDDF0C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9228C0E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D63AD81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4042573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65A62B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54A92073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4D3C56E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EB5F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89F6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F8DD7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54A89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5C0D3DDD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49BF04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31BCD0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2578E3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B8A16" w14:textId="77777777" w:rsidR="001D1E7D" w:rsidRPr="005A1999" w:rsidRDefault="001D1E7D" w:rsidP="00FD75DB"/>
        </w:tc>
      </w:tr>
      <w:tr w:rsidR="001D1E7D" w:rsidRPr="005A1999" w14:paraId="247F970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0B3941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A030A7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75FCB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A2D986" w14:textId="77777777" w:rsidR="001D1E7D" w:rsidRPr="005A1999" w:rsidRDefault="001D1E7D" w:rsidP="00FD75DB"/>
        </w:tc>
      </w:tr>
      <w:tr w:rsidR="001D1E7D" w:rsidRPr="005A1999" w14:paraId="275E24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123CF" w14:textId="77777777" w:rsidR="001D1E7D" w:rsidRPr="005A1999" w:rsidRDefault="001D1E7D" w:rsidP="00FD75DB">
            <w:r w:rsidRPr="005A1999">
              <w:lastRenderedPageBreak/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78E3E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F8DCC2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39B840" w14:textId="77777777" w:rsidR="001D1E7D" w:rsidRPr="005A1999" w:rsidRDefault="001D1E7D" w:rsidP="00FD75DB"/>
        </w:tc>
      </w:tr>
    </w:tbl>
    <w:p w14:paraId="61A92844" w14:textId="77777777" w:rsidR="001D1E7D" w:rsidRPr="005A1999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469EB60C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AA666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4E6DE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AD809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77F1186D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BACFF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8F5E6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8E30C0" w14:textId="77777777" w:rsidR="001D1E7D" w:rsidRPr="005A1999" w:rsidRDefault="001D1E7D" w:rsidP="00FD75DB"/>
        </w:tc>
      </w:tr>
      <w:tr w:rsidR="001D1E7D" w:rsidRPr="005A1999" w14:paraId="7DEDEF6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31644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BA1487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B2798C" w14:textId="77777777" w:rsidR="001D1E7D" w:rsidRPr="005A1999" w:rsidRDefault="001D1E7D" w:rsidP="00FD75DB"/>
        </w:tc>
      </w:tr>
      <w:tr w:rsidR="001D1E7D" w:rsidRPr="005A1999" w14:paraId="6E6333E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0588CD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DE03C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04DBE" w14:textId="77777777" w:rsidR="001D1E7D" w:rsidRPr="005A1999" w:rsidRDefault="001D1E7D" w:rsidP="00FD75DB"/>
        </w:tc>
      </w:tr>
    </w:tbl>
    <w:p w14:paraId="6ECA5857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25591975" w14:textId="77777777" w:rsidTr="00FD75DB">
        <w:trPr>
          <w:trHeight w:val="759"/>
        </w:trPr>
        <w:tc>
          <w:tcPr>
            <w:tcW w:w="845" w:type="dxa"/>
          </w:tcPr>
          <w:p w14:paraId="63ABE98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52ADDD9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88DA6B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D40E4D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D97CE5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3D3CF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FC576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38B6CC29" w14:textId="77777777" w:rsidTr="00FD75DB">
        <w:trPr>
          <w:trHeight w:val="759"/>
        </w:trPr>
        <w:tc>
          <w:tcPr>
            <w:tcW w:w="845" w:type="dxa"/>
          </w:tcPr>
          <w:p w14:paraId="6632660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6813A84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6AEAC3A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611F17B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969CF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B42B216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062495BE" w14:textId="77777777" w:rsidTr="00FD75DB">
        <w:trPr>
          <w:trHeight w:val="759"/>
        </w:trPr>
        <w:tc>
          <w:tcPr>
            <w:tcW w:w="845" w:type="dxa"/>
          </w:tcPr>
          <w:p w14:paraId="57C31663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23EB778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1158D3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389759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B70DAB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383E63D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C27A5F0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0A0FBC9B" w14:textId="6EE4D761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In[</w:t>
            </w:r>
            <w:proofErr w:type="gramEnd"/>
            <w:r>
              <w:rPr>
                <w:szCs w:val="24"/>
              </w:rPr>
              <w:t>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2F4EDDE4" w:rsidR="008E011A" w:rsidRDefault="008E011A" w:rsidP="00D630F1">
      <w:pPr>
        <w:pStyle w:val="BodyText"/>
        <w:rPr>
          <w:rFonts w:cstheme="majorBidi"/>
        </w:rPr>
      </w:pPr>
    </w:p>
    <w:p w14:paraId="374EE62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199E422" w14:textId="77777777" w:rsidTr="00FD75DB">
        <w:trPr>
          <w:trHeight w:val="759"/>
        </w:trPr>
        <w:tc>
          <w:tcPr>
            <w:tcW w:w="845" w:type="dxa"/>
          </w:tcPr>
          <w:p w14:paraId="68DFAB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7BD5EFB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6F1A1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EC879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BE442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ECE287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5F3B6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7C723443" w14:textId="77777777" w:rsidTr="00FD75DB">
        <w:trPr>
          <w:trHeight w:val="759"/>
        </w:trPr>
        <w:tc>
          <w:tcPr>
            <w:tcW w:w="845" w:type="dxa"/>
          </w:tcPr>
          <w:p w14:paraId="47D1C6C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5C4167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E9DA57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0E1E42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4FB8EA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19C839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C687CB1" w14:textId="77777777" w:rsidTr="00FD75DB">
        <w:trPr>
          <w:trHeight w:val="759"/>
        </w:trPr>
        <w:tc>
          <w:tcPr>
            <w:tcW w:w="845" w:type="dxa"/>
          </w:tcPr>
          <w:p w14:paraId="444BF5C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21EFA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F2966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E80DFF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11D960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71219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84798D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7837FB99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C84CB8E" w14:textId="77777777" w:rsidTr="00FD75DB">
        <w:trPr>
          <w:trHeight w:val="759"/>
        </w:trPr>
        <w:tc>
          <w:tcPr>
            <w:tcW w:w="845" w:type="dxa"/>
          </w:tcPr>
          <w:p w14:paraId="16BC139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8478C9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BE9AB2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E574A9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5D5337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24F17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7503EC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7820C77" w14:textId="77777777" w:rsidTr="00FD75DB">
        <w:trPr>
          <w:trHeight w:val="759"/>
        </w:trPr>
        <w:tc>
          <w:tcPr>
            <w:tcW w:w="845" w:type="dxa"/>
          </w:tcPr>
          <w:p w14:paraId="1D81E5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B3DBF4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ADEE0A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35E324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FBC8B9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F42FA1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1911CF9" w14:textId="77777777" w:rsidTr="00FD75DB">
        <w:trPr>
          <w:trHeight w:val="759"/>
        </w:trPr>
        <w:tc>
          <w:tcPr>
            <w:tcW w:w="845" w:type="dxa"/>
          </w:tcPr>
          <w:p w14:paraId="33251A95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79887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E74276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9175C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054BBC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B4864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1176F8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40DBAE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96ED711" w14:textId="77777777" w:rsidTr="00FD75DB">
        <w:trPr>
          <w:trHeight w:val="759"/>
        </w:trPr>
        <w:tc>
          <w:tcPr>
            <w:tcW w:w="845" w:type="dxa"/>
          </w:tcPr>
          <w:p w14:paraId="6DC7C2D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38BE37E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8A323A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59A9C9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77579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B038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3658A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AE083CF" w14:textId="77777777" w:rsidTr="00FD75DB">
        <w:trPr>
          <w:trHeight w:val="759"/>
        </w:trPr>
        <w:tc>
          <w:tcPr>
            <w:tcW w:w="845" w:type="dxa"/>
          </w:tcPr>
          <w:p w14:paraId="1C3D6AB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32AEA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263899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FA28455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8BB6AE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8FFDD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5E13CF0" w14:textId="77777777" w:rsidTr="00FD75DB">
        <w:trPr>
          <w:trHeight w:val="759"/>
        </w:trPr>
        <w:tc>
          <w:tcPr>
            <w:tcW w:w="845" w:type="dxa"/>
          </w:tcPr>
          <w:p w14:paraId="722D8B0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83B0B18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256E4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303D24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4A8161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65224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FA3505C" w14:textId="77777777" w:rsidR="002E11DB" w:rsidRDefault="002E11DB" w:rsidP="00D630F1">
      <w:pPr>
        <w:pStyle w:val="BodyText"/>
        <w:rPr>
          <w:rFonts w:cstheme="majorBidi"/>
        </w:rPr>
      </w:pPr>
    </w:p>
    <w:p w14:paraId="1304B1F6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0155AE" w14:paraId="2C538225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BF8AB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EF8AD7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E4853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197969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Uses</w:t>
            </w:r>
          </w:p>
        </w:tc>
      </w:tr>
      <w:tr w:rsidR="001D1E7D" w:rsidRPr="000155AE" w14:paraId="54E9D957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B4867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7E9A3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EADA98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D0E4E4" w14:textId="77777777" w:rsidR="001D1E7D" w:rsidRPr="000155AE" w:rsidRDefault="001D1E7D" w:rsidP="00FD75DB"/>
        </w:tc>
      </w:tr>
      <w:tr w:rsidR="001D1E7D" w:rsidRPr="000155AE" w14:paraId="6FC97978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43C8A1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74A328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A3E0C3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F291A0" w14:textId="77777777" w:rsidR="001D1E7D" w:rsidRPr="000155AE" w:rsidRDefault="001D1E7D" w:rsidP="00FD75DB"/>
        </w:tc>
      </w:tr>
      <w:tr w:rsidR="001D1E7D" w:rsidRPr="000155AE" w14:paraId="73263B6E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45E256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08CCE4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A923E5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2AC3A" w14:textId="77777777" w:rsidR="001D1E7D" w:rsidRPr="000155AE" w:rsidRDefault="001D1E7D" w:rsidP="00FD75DB"/>
        </w:tc>
      </w:tr>
    </w:tbl>
    <w:p w14:paraId="1CC2EFA9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0155AE" w14:paraId="0358BC26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70F43E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56E428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BD9A1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DU pairs</w:t>
            </w:r>
          </w:p>
        </w:tc>
      </w:tr>
      <w:tr w:rsidR="001D1E7D" w:rsidRPr="000155AE" w14:paraId="6AEBDFA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6BC4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E275D2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CEB468" w14:textId="77777777" w:rsidR="001D1E7D" w:rsidRPr="000155AE" w:rsidRDefault="001D1E7D" w:rsidP="00FD75DB"/>
        </w:tc>
      </w:tr>
      <w:tr w:rsidR="001D1E7D" w:rsidRPr="000155AE" w14:paraId="11D1C8AE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F1179C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23B030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2AE64D" w14:textId="77777777" w:rsidR="001D1E7D" w:rsidRPr="000155AE" w:rsidRDefault="001D1E7D" w:rsidP="00FD75DB"/>
        </w:tc>
      </w:tr>
      <w:tr w:rsidR="001D1E7D" w:rsidRPr="000155AE" w14:paraId="10178BE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0C713C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60E336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F97558" w14:textId="77777777" w:rsidR="001D1E7D" w:rsidRPr="000155AE" w:rsidRDefault="001D1E7D" w:rsidP="00FD75DB"/>
        </w:tc>
      </w:tr>
    </w:tbl>
    <w:p w14:paraId="726016EE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0F7441CA" w14:textId="77777777" w:rsidTr="00FD75DB">
        <w:trPr>
          <w:trHeight w:val="759"/>
        </w:trPr>
        <w:tc>
          <w:tcPr>
            <w:tcW w:w="845" w:type="dxa"/>
          </w:tcPr>
          <w:p w14:paraId="6B5C90C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92A5CAF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932894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2CA461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4F072A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76BE36F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10106F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4C361C77" w14:textId="77777777" w:rsidTr="00FD75DB">
        <w:trPr>
          <w:trHeight w:val="759"/>
        </w:trPr>
        <w:tc>
          <w:tcPr>
            <w:tcW w:w="845" w:type="dxa"/>
          </w:tcPr>
          <w:p w14:paraId="7A0CADFB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7B80F3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40ED36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7D0EA31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4B5101F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138698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535B123A" w14:textId="77777777" w:rsidTr="00FD75DB">
        <w:trPr>
          <w:trHeight w:val="759"/>
        </w:trPr>
        <w:tc>
          <w:tcPr>
            <w:tcW w:w="845" w:type="dxa"/>
          </w:tcPr>
          <w:p w14:paraId="52EEDDB1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0BBAEB0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B29522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B428A0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2B6D8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5228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A43EAA" w14:textId="77777777" w:rsidR="001D1E7D" w:rsidRDefault="001D1E7D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3BD88580" w14:textId="44915CDC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proofErr w:type="spellStart"/>
      <w:r w:rsidRPr="00D116C6">
        <w:t>checkFromIndexSize</w:t>
      </w:r>
      <w:proofErr w:type="spellEnd"/>
      <w:r>
        <w:t xml:space="preserve"> and read are external APIs. </w:t>
      </w:r>
      <w:proofErr w:type="spellStart"/>
      <w:r w:rsidRPr="00D116C6">
        <w:t>checkFromIndexSize</w:t>
      </w:r>
      <w:proofErr w:type="spellEnd"/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lastRenderedPageBreak/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gramStart"/>
            <w:r>
              <w:rPr>
                <w:szCs w:val="24"/>
              </w:rPr>
              <w:t>b[</w:t>
            </w:r>
            <w:proofErr w:type="gramEnd"/>
            <w:r>
              <w:rPr>
                <w:szCs w:val="24"/>
              </w:rPr>
              <w:t>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CEB84BF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17DBFDF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6C15B00C" w14:textId="77777777" w:rsidTr="00FD75DB">
        <w:trPr>
          <w:trHeight w:val="759"/>
        </w:trPr>
        <w:tc>
          <w:tcPr>
            <w:tcW w:w="845" w:type="dxa"/>
          </w:tcPr>
          <w:p w14:paraId="6DAA02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2E3C7283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001D5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5E9A9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5C8D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ABAFAF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23A27CC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35FA8261" w14:textId="77777777" w:rsidTr="00FD75DB">
        <w:trPr>
          <w:trHeight w:val="759"/>
        </w:trPr>
        <w:tc>
          <w:tcPr>
            <w:tcW w:w="845" w:type="dxa"/>
          </w:tcPr>
          <w:p w14:paraId="170FAEA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FAB0A1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FAFDA2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8508E9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57B05E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E60F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2BB6E749" w14:textId="77777777" w:rsidTr="00FD75DB">
        <w:trPr>
          <w:trHeight w:val="759"/>
        </w:trPr>
        <w:tc>
          <w:tcPr>
            <w:tcW w:w="845" w:type="dxa"/>
          </w:tcPr>
          <w:p w14:paraId="666881F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24E48C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49E92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E82839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FFF0C7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68D746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2D3B5F6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EF85B0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2E0D091" w14:textId="77777777" w:rsidTr="00FD75DB">
        <w:trPr>
          <w:trHeight w:val="759"/>
        </w:trPr>
        <w:tc>
          <w:tcPr>
            <w:tcW w:w="845" w:type="dxa"/>
          </w:tcPr>
          <w:p w14:paraId="08CA2D3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F362805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BAA1DC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844826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74C7F9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CC8992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A8556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2A55BD" w14:textId="77777777" w:rsidTr="00FD75DB">
        <w:trPr>
          <w:trHeight w:val="759"/>
        </w:trPr>
        <w:tc>
          <w:tcPr>
            <w:tcW w:w="845" w:type="dxa"/>
          </w:tcPr>
          <w:p w14:paraId="45AE327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6D25592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E299C2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5957E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78DB51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2694FE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C9728F1" w14:textId="77777777" w:rsidTr="00FD75DB">
        <w:trPr>
          <w:trHeight w:val="759"/>
        </w:trPr>
        <w:tc>
          <w:tcPr>
            <w:tcW w:w="845" w:type="dxa"/>
          </w:tcPr>
          <w:p w14:paraId="2C27F5D3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140E620B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6D3F0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BCE7F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BEBFB9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71FDE1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E0A5547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D7679A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2ED6F37" w14:textId="77777777" w:rsidTr="00FD75DB">
        <w:trPr>
          <w:trHeight w:val="759"/>
        </w:trPr>
        <w:tc>
          <w:tcPr>
            <w:tcW w:w="845" w:type="dxa"/>
          </w:tcPr>
          <w:p w14:paraId="6526EF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1CBC69A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18EBDF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C1A732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DC0E23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B2DDE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7F7A7C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C19C3C2" w14:textId="77777777" w:rsidTr="00FD75DB">
        <w:trPr>
          <w:trHeight w:val="759"/>
        </w:trPr>
        <w:tc>
          <w:tcPr>
            <w:tcW w:w="845" w:type="dxa"/>
          </w:tcPr>
          <w:p w14:paraId="09D0619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A3D3BDF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A2E953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81ED8C3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26E87C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55AEB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5C7CE8BF" w14:textId="77777777" w:rsidTr="00FD75DB">
        <w:trPr>
          <w:trHeight w:val="759"/>
        </w:trPr>
        <w:tc>
          <w:tcPr>
            <w:tcW w:w="845" w:type="dxa"/>
          </w:tcPr>
          <w:p w14:paraId="7377A91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09EB95C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439EEB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88AD3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F69E7D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CEF898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50911D" w14:textId="27F35981" w:rsidR="002E11DB" w:rsidRDefault="002E11DB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2795630B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712FBD6F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055F1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D8A6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B98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026D81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722A88AA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347C8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659241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8B63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62ECFD" w14:textId="77777777" w:rsidR="000155AE" w:rsidRPr="005A1999" w:rsidRDefault="000155AE" w:rsidP="00FD75DB"/>
        </w:tc>
      </w:tr>
      <w:tr w:rsidR="000155AE" w:rsidRPr="005A1999" w14:paraId="03DAA3D4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9CB0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7ED3B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8BE25A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776140" w14:textId="77777777" w:rsidR="000155AE" w:rsidRPr="005A1999" w:rsidRDefault="000155AE" w:rsidP="00FD75DB"/>
        </w:tc>
      </w:tr>
      <w:tr w:rsidR="000155AE" w:rsidRPr="005A1999" w14:paraId="7290361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CBABBE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888CEA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92AE4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46EED" w14:textId="77777777" w:rsidR="000155AE" w:rsidRPr="005A1999" w:rsidRDefault="000155AE" w:rsidP="00FD75DB"/>
        </w:tc>
      </w:tr>
    </w:tbl>
    <w:p w14:paraId="2178E355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58C1E56D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B603D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BDAE9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F90C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005EBBA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8B7D3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F48B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4CAD4" w14:textId="77777777" w:rsidR="000155AE" w:rsidRPr="005A1999" w:rsidRDefault="000155AE" w:rsidP="00FD75DB"/>
        </w:tc>
      </w:tr>
      <w:tr w:rsidR="000155AE" w:rsidRPr="005A1999" w14:paraId="6345E06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107B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0142A8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66FEB3" w14:textId="77777777" w:rsidR="000155AE" w:rsidRPr="005A1999" w:rsidRDefault="000155AE" w:rsidP="00FD75DB"/>
        </w:tc>
      </w:tr>
      <w:tr w:rsidR="000155AE" w:rsidRPr="005A1999" w14:paraId="0D57F35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FE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06621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D580E" w14:textId="77777777" w:rsidR="000155AE" w:rsidRPr="005A1999" w:rsidRDefault="000155AE" w:rsidP="00FD75DB"/>
        </w:tc>
      </w:tr>
    </w:tbl>
    <w:p w14:paraId="021E494A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48522AA" w14:textId="77777777" w:rsidTr="00FD75DB">
        <w:trPr>
          <w:trHeight w:val="759"/>
        </w:trPr>
        <w:tc>
          <w:tcPr>
            <w:tcW w:w="845" w:type="dxa"/>
          </w:tcPr>
          <w:p w14:paraId="5EEE4DB5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72810F0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71EC58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28C3C62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8F556D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7123F4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211EB8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22C8607E" w14:textId="77777777" w:rsidTr="00FD75DB">
        <w:trPr>
          <w:trHeight w:val="759"/>
        </w:trPr>
        <w:tc>
          <w:tcPr>
            <w:tcW w:w="845" w:type="dxa"/>
          </w:tcPr>
          <w:p w14:paraId="028F82F8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6A018D5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6E58F8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C02A6D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A285F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9D746EB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242A2BBC" w14:textId="77777777" w:rsidTr="00FD75DB">
        <w:trPr>
          <w:trHeight w:val="759"/>
        </w:trPr>
        <w:tc>
          <w:tcPr>
            <w:tcW w:w="845" w:type="dxa"/>
          </w:tcPr>
          <w:p w14:paraId="7C2A814F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5AFB51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0C3749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55CD65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598A43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BE1E564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DBD7099" w14:textId="77777777" w:rsidR="000155AE" w:rsidRDefault="000155AE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04C94449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4232A0D1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D5D9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0BC9AD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44B7FB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2F2A0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3B558C11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5050B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352757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330A8C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2883CF" w14:textId="77777777" w:rsidR="000155AE" w:rsidRPr="005A1999" w:rsidRDefault="000155AE" w:rsidP="00FD75DB"/>
        </w:tc>
      </w:tr>
      <w:tr w:rsidR="000155AE" w:rsidRPr="005A1999" w14:paraId="786C2A7F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EB494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673894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F27569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8F097F" w14:textId="77777777" w:rsidR="000155AE" w:rsidRPr="005A1999" w:rsidRDefault="000155AE" w:rsidP="00FD75DB"/>
        </w:tc>
      </w:tr>
      <w:tr w:rsidR="000155AE" w:rsidRPr="005A1999" w14:paraId="0C1A3B42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A73069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2A19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0E7E3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5CAB08" w14:textId="77777777" w:rsidR="000155AE" w:rsidRPr="005A1999" w:rsidRDefault="000155AE" w:rsidP="00FD75DB"/>
        </w:tc>
      </w:tr>
    </w:tbl>
    <w:p w14:paraId="65601549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0F38D277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1D8835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FF284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A040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570E6F59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EEDDE0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C28829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EE3FB3" w14:textId="77777777" w:rsidR="000155AE" w:rsidRPr="005A1999" w:rsidRDefault="000155AE" w:rsidP="00FD75DB"/>
        </w:tc>
      </w:tr>
      <w:tr w:rsidR="000155AE" w:rsidRPr="005A1999" w14:paraId="0D2CF6C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D28172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BCE3A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7582EF" w14:textId="77777777" w:rsidR="000155AE" w:rsidRPr="005A1999" w:rsidRDefault="000155AE" w:rsidP="00FD75DB"/>
        </w:tc>
      </w:tr>
      <w:tr w:rsidR="000155AE" w:rsidRPr="005A1999" w14:paraId="1046FAF0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04C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BB1E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F453FE" w14:textId="77777777" w:rsidR="000155AE" w:rsidRPr="005A1999" w:rsidRDefault="000155AE" w:rsidP="00FD75DB"/>
        </w:tc>
      </w:tr>
    </w:tbl>
    <w:p w14:paraId="0E157D7E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63D57B1D" w14:textId="77777777" w:rsidTr="00FD75DB">
        <w:trPr>
          <w:trHeight w:val="759"/>
        </w:trPr>
        <w:tc>
          <w:tcPr>
            <w:tcW w:w="845" w:type="dxa"/>
          </w:tcPr>
          <w:p w14:paraId="697BF60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3997D26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262ED27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830BC8B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0BE165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C968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D84B8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076C22DF" w14:textId="77777777" w:rsidTr="00FD75DB">
        <w:trPr>
          <w:trHeight w:val="759"/>
        </w:trPr>
        <w:tc>
          <w:tcPr>
            <w:tcW w:w="845" w:type="dxa"/>
          </w:tcPr>
          <w:p w14:paraId="0FE0ED1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2F35D5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D51E83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A45821C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79D2BA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39FE04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5D08E888" w14:textId="77777777" w:rsidTr="00FD75DB">
        <w:trPr>
          <w:trHeight w:val="759"/>
        </w:trPr>
        <w:tc>
          <w:tcPr>
            <w:tcW w:w="845" w:type="dxa"/>
          </w:tcPr>
          <w:p w14:paraId="5A826A06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82A5E0A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669B1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59C6E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30999C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581BB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6831BEC" w14:textId="00DC8F43" w:rsidR="00D630F1" w:rsidRDefault="00D630F1" w:rsidP="004B17F0">
      <w:pPr>
        <w:pStyle w:val="BodyText"/>
        <w:rPr>
          <w:rFonts w:cstheme="majorBidi"/>
        </w:rPr>
      </w:pPr>
    </w:p>
    <w:p w14:paraId="08067D32" w14:textId="4B44D5B3" w:rsidR="00910B50" w:rsidRPr="00BA5495" w:rsidRDefault="00910B50" w:rsidP="00910B50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870A727" w14:textId="77777777" w:rsidR="000155AE" w:rsidRDefault="000155AE" w:rsidP="004B17F0">
      <w:pPr>
        <w:pStyle w:val="BodyText"/>
        <w:rPr>
          <w:rFonts w:cstheme="majorBidi"/>
        </w:rPr>
      </w:pPr>
    </w:p>
    <w:p w14:paraId="5741FEB0" w14:textId="77777777" w:rsidR="00DC7801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</w:p>
    <w:p w14:paraId="19D49848" w14:textId="77777777" w:rsidR="00DC7801" w:rsidRDefault="001723BC" w:rsidP="00DC7801">
      <w:hyperlink r:id="rId40" w:history="1">
        <w:r w:rsidR="00DC7801" w:rsidRPr="00A06590">
          <w:rPr>
            <w:rStyle w:val="Hyperlink"/>
          </w:rPr>
          <w:t>https://github.com/openjdk/jdk/blob/master/src/java.base/share/classes/java/math/BitSieve.java</w:t>
        </w:r>
      </w:hyperlink>
    </w:p>
    <w:p w14:paraId="0BE2BCAE" w14:textId="77777777" w:rsidR="00DC7801" w:rsidRDefault="00DC7801" w:rsidP="00DC7801">
      <w:r>
        <w:t xml:space="preserve">bits are sieve bits where each bit represents a candidate odd integer. </w:t>
      </w:r>
      <w:proofErr w:type="spellStart"/>
      <w:r w:rsidRPr="003F7997">
        <w:t>primeToCertainty</w:t>
      </w:r>
      <w:proofErr w:type="spellEnd"/>
      <w:r>
        <w:t xml:space="preserve"> is an external function which returns true if it is a prime with given probability.</w:t>
      </w:r>
    </w:p>
    <w:p w14:paraId="146D0D5F" w14:textId="77777777" w:rsidR="00DC7801" w:rsidRDefault="00DC7801" w:rsidP="00DC7801">
      <w:r w:rsidRPr="00BA5495">
        <w:t xml:space="preserve"> </w:t>
      </w:r>
      <w:r>
        <w:rPr>
          <w:noProof/>
        </w:rPr>
        <w:drawing>
          <wp:inline distT="0" distB="0" distL="0" distR="0" wp14:anchorId="047F75D2" wp14:editId="28D7A1E7">
            <wp:extent cx="5732145" cy="29565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4CB" w14:textId="77777777" w:rsidR="00DC7801" w:rsidRPr="003F7997" w:rsidRDefault="00DC7801" w:rsidP="00DC7801">
      <w:pPr>
        <w:jc w:val="left"/>
      </w:pPr>
    </w:p>
    <w:p w14:paraId="320CCAD3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FCDDAA4" w14:textId="77777777" w:rsidR="00DC7801" w:rsidRPr="00BA5495" w:rsidRDefault="00DC7801" w:rsidP="00DC7801">
      <w:r>
        <w:rPr>
          <w:noProof/>
        </w:rPr>
        <w:lastRenderedPageBreak/>
        <w:drawing>
          <wp:inline distT="0" distB="0" distL="0" distR="0" wp14:anchorId="736ADFA0" wp14:editId="6611EC9E">
            <wp:extent cx="5732145" cy="8734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_retrie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31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5"/>
        <w:gridCol w:w="1318"/>
        <w:gridCol w:w="1758"/>
        <w:gridCol w:w="1186"/>
        <w:gridCol w:w="2479"/>
      </w:tblGrid>
      <w:tr w:rsidR="00DC7801" w:rsidRPr="00BA5495" w14:paraId="57042CE4" w14:textId="77777777" w:rsidTr="00F872F8">
        <w:trPr>
          <w:trHeight w:val="759"/>
        </w:trPr>
        <w:tc>
          <w:tcPr>
            <w:tcW w:w="845" w:type="dxa"/>
          </w:tcPr>
          <w:p w14:paraId="2F52F3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65" w:type="dxa"/>
          </w:tcPr>
          <w:p w14:paraId="1C579078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18" w:type="dxa"/>
          </w:tcPr>
          <w:p w14:paraId="664E104D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8" w:type="dxa"/>
          </w:tcPr>
          <w:p w14:paraId="5BD4497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A133ED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4F5F55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763496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3C208009" w14:textId="77777777" w:rsidTr="00F872F8">
        <w:trPr>
          <w:trHeight w:val="759"/>
        </w:trPr>
        <w:tc>
          <w:tcPr>
            <w:tcW w:w="845" w:type="dxa"/>
          </w:tcPr>
          <w:p w14:paraId="563B084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65" w:type="dxa"/>
          </w:tcPr>
          <w:p w14:paraId="31BAA4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604982FB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7F32CB9E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ABA76F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b’11111010’</w:t>
            </w:r>
          </w:p>
        </w:tc>
        <w:tc>
          <w:tcPr>
            <w:tcW w:w="1318" w:type="dxa"/>
          </w:tcPr>
          <w:p w14:paraId="3E71CFD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58" w:type="dxa"/>
          </w:tcPr>
          <w:p w14:paraId="2F3F789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3101507B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1A79578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return ‘False, True’ in consecutive calls.</w:t>
            </w:r>
          </w:p>
        </w:tc>
      </w:tr>
      <w:tr w:rsidR="00DC7801" w:rsidRPr="00BA5495" w14:paraId="7195BE9D" w14:textId="77777777" w:rsidTr="00F872F8">
        <w:trPr>
          <w:trHeight w:val="759"/>
        </w:trPr>
        <w:tc>
          <w:tcPr>
            <w:tcW w:w="845" w:type="dxa"/>
          </w:tcPr>
          <w:p w14:paraId="45DC9B8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65" w:type="dxa"/>
          </w:tcPr>
          <w:p w14:paraId="3B46939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1D988E4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0097EB4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F29CB5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b’11111111’</w:t>
            </w:r>
          </w:p>
        </w:tc>
        <w:tc>
          <w:tcPr>
            <w:tcW w:w="1318" w:type="dxa"/>
          </w:tcPr>
          <w:p w14:paraId="616A0266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58" w:type="dxa"/>
          </w:tcPr>
          <w:p w14:paraId="3AEAE0C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FBE882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B798FF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never be called.</w:t>
            </w:r>
          </w:p>
        </w:tc>
      </w:tr>
    </w:tbl>
    <w:p w14:paraId="18BE87D8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606E3837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4CF9E12D" w14:textId="77777777" w:rsidTr="00F872F8">
        <w:trPr>
          <w:trHeight w:val="759"/>
        </w:trPr>
        <w:tc>
          <w:tcPr>
            <w:tcW w:w="845" w:type="dxa"/>
          </w:tcPr>
          <w:p w14:paraId="7F6F9282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6548114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2E8E63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BD4688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EBAE4B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2E66E31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D1E42E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5F0CF15E" w14:textId="77777777" w:rsidTr="00F872F8">
        <w:trPr>
          <w:trHeight w:val="759"/>
        </w:trPr>
        <w:tc>
          <w:tcPr>
            <w:tcW w:w="845" w:type="dxa"/>
          </w:tcPr>
          <w:p w14:paraId="294050D8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36A2B9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3B17E1E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1E4239C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DAF5F7B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b’11111010’</w:t>
            </w:r>
          </w:p>
        </w:tc>
        <w:tc>
          <w:tcPr>
            <w:tcW w:w="1322" w:type="dxa"/>
          </w:tcPr>
          <w:p w14:paraId="7BEEE9D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178ED0F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5CF3CCE0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07A736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return ‘False, True’ in consecutive calls.</w:t>
            </w:r>
          </w:p>
          <w:p w14:paraId="10A6836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2384C142" w14:textId="77777777" w:rsidTr="00F872F8">
        <w:trPr>
          <w:trHeight w:val="759"/>
        </w:trPr>
        <w:tc>
          <w:tcPr>
            <w:tcW w:w="845" w:type="dxa"/>
          </w:tcPr>
          <w:p w14:paraId="0E949E4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6880E2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5C941FF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399B6EA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1AF08BF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b’11111111’</w:t>
            </w:r>
          </w:p>
        </w:tc>
        <w:tc>
          <w:tcPr>
            <w:tcW w:w="1322" w:type="dxa"/>
          </w:tcPr>
          <w:p w14:paraId="1935EB9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449B61B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18014264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CA8AF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never be called.</w:t>
            </w:r>
          </w:p>
          <w:p w14:paraId="14BFF773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6F6C995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34A03358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6F36F593" w14:textId="77777777" w:rsidTr="00F872F8">
        <w:trPr>
          <w:trHeight w:val="759"/>
        </w:trPr>
        <w:tc>
          <w:tcPr>
            <w:tcW w:w="845" w:type="dxa"/>
          </w:tcPr>
          <w:p w14:paraId="00DE852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3A5BB0B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8058B7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7C3F3A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3661F1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FC3604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551D3C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7CD4CADF" w14:textId="77777777" w:rsidTr="00F872F8">
        <w:trPr>
          <w:trHeight w:val="759"/>
        </w:trPr>
        <w:tc>
          <w:tcPr>
            <w:tcW w:w="845" w:type="dxa"/>
          </w:tcPr>
          <w:p w14:paraId="2A77F8A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578AAFA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7E8262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6B0D973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036F212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b’11111010’</w:t>
            </w:r>
          </w:p>
        </w:tc>
        <w:tc>
          <w:tcPr>
            <w:tcW w:w="1322" w:type="dxa"/>
          </w:tcPr>
          <w:p w14:paraId="5956A41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6BE2BE0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74A210E6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86F447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return ‘False, True’ in consecutive calls.</w:t>
            </w:r>
          </w:p>
          <w:p w14:paraId="2FA234E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0E2A36A8" w14:textId="77777777" w:rsidTr="00F872F8">
        <w:trPr>
          <w:trHeight w:val="759"/>
        </w:trPr>
        <w:tc>
          <w:tcPr>
            <w:tcW w:w="845" w:type="dxa"/>
          </w:tcPr>
          <w:p w14:paraId="0A77D35D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F43E20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initValue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>
              <w:rPr>
                <w:szCs w:val="24"/>
              </w:rPr>
              <w:t>0;</w:t>
            </w:r>
            <w:proofErr w:type="gramEnd"/>
          </w:p>
          <w:p w14:paraId="020012F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certainity</w:t>
            </w:r>
            <w:proofErr w:type="spellEnd"/>
            <w:r>
              <w:rPr>
                <w:szCs w:val="24"/>
              </w:rPr>
              <w:t xml:space="preserve"> = </w:t>
            </w:r>
            <w:proofErr w:type="gramStart"/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  <w:proofErr w:type="gramEnd"/>
          </w:p>
          <w:p w14:paraId="57E45031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CE5460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proofErr w:type="gramStart"/>
            <w:r>
              <w:rPr>
                <w:szCs w:val="24"/>
              </w:rPr>
              <w:t>bits[</w:t>
            </w:r>
            <w:proofErr w:type="gramEnd"/>
            <w:r>
              <w:rPr>
                <w:szCs w:val="24"/>
              </w:rPr>
              <w:t>] = b’11111111’</w:t>
            </w:r>
          </w:p>
        </w:tc>
        <w:tc>
          <w:tcPr>
            <w:tcW w:w="1322" w:type="dxa"/>
          </w:tcPr>
          <w:p w14:paraId="32BDB1A0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32540A7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D231C3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6FDB29C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proofErr w:type="spellStart"/>
            <w:r w:rsidRPr="00990725">
              <w:rPr>
                <w:szCs w:val="24"/>
              </w:rPr>
              <w:t>primeToCertainty</w:t>
            </w:r>
            <w:proofErr w:type="spellEnd"/>
            <w:r>
              <w:rPr>
                <w:szCs w:val="24"/>
              </w:rPr>
              <w:t xml:space="preserve"> shall never be called.</w:t>
            </w:r>
          </w:p>
          <w:p w14:paraId="6DB9DB9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3EF9D14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844A2D6" w14:textId="77777777" w:rsidTr="00FD75DB">
        <w:trPr>
          <w:trHeight w:val="759"/>
        </w:trPr>
        <w:tc>
          <w:tcPr>
            <w:tcW w:w="845" w:type="dxa"/>
          </w:tcPr>
          <w:p w14:paraId="10DDC41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6B79A04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C9C5D1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5AD6E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625DC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DB387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B6EE49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6BCF9EDE" w14:textId="77777777" w:rsidTr="00FD75DB">
        <w:trPr>
          <w:trHeight w:val="759"/>
        </w:trPr>
        <w:tc>
          <w:tcPr>
            <w:tcW w:w="845" w:type="dxa"/>
          </w:tcPr>
          <w:p w14:paraId="5C27E31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14043DA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977A8C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92EF6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F713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2A981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AF3F4C1" w14:textId="77777777" w:rsidTr="00FD75DB">
        <w:trPr>
          <w:trHeight w:val="759"/>
        </w:trPr>
        <w:tc>
          <w:tcPr>
            <w:tcW w:w="845" w:type="dxa"/>
          </w:tcPr>
          <w:p w14:paraId="170E9892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FFDE8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407969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228DA4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44A8AD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ABD4B0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C01665C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CC08D8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00FD9A00" w14:textId="77777777" w:rsidTr="00FD75DB">
        <w:trPr>
          <w:trHeight w:val="759"/>
        </w:trPr>
        <w:tc>
          <w:tcPr>
            <w:tcW w:w="845" w:type="dxa"/>
          </w:tcPr>
          <w:p w14:paraId="720206B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2C7E3A2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974993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925B06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EC99A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CFBE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CBD309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7FA961" w14:textId="77777777" w:rsidTr="00FD75DB">
        <w:trPr>
          <w:trHeight w:val="759"/>
        </w:trPr>
        <w:tc>
          <w:tcPr>
            <w:tcW w:w="845" w:type="dxa"/>
          </w:tcPr>
          <w:p w14:paraId="1C09ABC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0F802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FB355F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DF6543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E09167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AEFF2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47D838E" w14:textId="77777777" w:rsidTr="00FD75DB">
        <w:trPr>
          <w:trHeight w:val="759"/>
        </w:trPr>
        <w:tc>
          <w:tcPr>
            <w:tcW w:w="845" w:type="dxa"/>
          </w:tcPr>
          <w:p w14:paraId="7591ADC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0C4865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E6239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932ACC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81AB24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335DD7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2CC551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369A8008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73ABE57" w14:textId="77777777" w:rsidTr="00FD75DB">
        <w:trPr>
          <w:trHeight w:val="759"/>
        </w:trPr>
        <w:tc>
          <w:tcPr>
            <w:tcW w:w="845" w:type="dxa"/>
          </w:tcPr>
          <w:p w14:paraId="602E70F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0AFDD0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5BF9C6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2DFF84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543B17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0FC635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D7B1E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03BC095" w14:textId="77777777" w:rsidTr="00FD75DB">
        <w:trPr>
          <w:trHeight w:val="759"/>
        </w:trPr>
        <w:tc>
          <w:tcPr>
            <w:tcW w:w="845" w:type="dxa"/>
          </w:tcPr>
          <w:p w14:paraId="03A4EF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97FA1DE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71AEB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4499AD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C638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D82712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A11A5F4" w14:textId="77777777" w:rsidTr="00FD75DB">
        <w:trPr>
          <w:trHeight w:val="759"/>
        </w:trPr>
        <w:tc>
          <w:tcPr>
            <w:tcW w:w="845" w:type="dxa"/>
          </w:tcPr>
          <w:p w14:paraId="2F57DEA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906AF26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07A1AE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766B81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0BEE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99812A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9CD94B4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65E87F66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CE9B6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2D7CDC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C031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AED32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44BBAF43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C5747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5D15DD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1C754F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CD301D" w14:textId="77777777" w:rsidR="000155AE" w:rsidRPr="005A1999" w:rsidRDefault="000155AE" w:rsidP="00FD75DB"/>
        </w:tc>
      </w:tr>
      <w:tr w:rsidR="000155AE" w:rsidRPr="005A1999" w14:paraId="0F7546D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F7860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EF5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5EB464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B428F" w14:textId="77777777" w:rsidR="000155AE" w:rsidRPr="005A1999" w:rsidRDefault="000155AE" w:rsidP="00FD75DB"/>
        </w:tc>
      </w:tr>
      <w:tr w:rsidR="000155AE" w:rsidRPr="005A1999" w14:paraId="3D4C979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2A4B64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9B0D26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545221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DFA869" w14:textId="77777777" w:rsidR="000155AE" w:rsidRPr="005A1999" w:rsidRDefault="000155AE" w:rsidP="00FD75DB"/>
        </w:tc>
      </w:tr>
    </w:tbl>
    <w:p w14:paraId="3E614936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34A31041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427B0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76904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8A2B12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5311443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368B9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C57C9C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4A732A" w14:textId="77777777" w:rsidR="000155AE" w:rsidRPr="005A1999" w:rsidRDefault="000155AE" w:rsidP="00FD75DB"/>
        </w:tc>
      </w:tr>
      <w:tr w:rsidR="000155AE" w:rsidRPr="005A1999" w14:paraId="67F25C17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E3078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A3F6C5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3EB6AA" w14:textId="77777777" w:rsidR="000155AE" w:rsidRPr="005A1999" w:rsidRDefault="000155AE" w:rsidP="00FD75DB"/>
        </w:tc>
      </w:tr>
      <w:tr w:rsidR="000155AE" w:rsidRPr="005A1999" w14:paraId="724628B4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3D15F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43FC6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361165" w14:textId="77777777" w:rsidR="000155AE" w:rsidRPr="005A1999" w:rsidRDefault="000155AE" w:rsidP="00FD75DB"/>
        </w:tc>
      </w:tr>
    </w:tbl>
    <w:p w14:paraId="08947981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2948933" w14:textId="77777777" w:rsidTr="00FD75DB">
        <w:trPr>
          <w:trHeight w:val="759"/>
        </w:trPr>
        <w:tc>
          <w:tcPr>
            <w:tcW w:w="845" w:type="dxa"/>
          </w:tcPr>
          <w:p w14:paraId="430603EF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8D1B8E5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0AF179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827B82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6D02C3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B3C6DC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84C4F8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1728289E" w14:textId="77777777" w:rsidTr="00FD75DB">
        <w:trPr>
          <w:trHeight w:val="759"/>
        </w:trPr>
        <w:tc>
          <w:tcPr>
            <w:tcW w:w="845" w:type="dxa"/>
          </w:tcPr>
          <w:p w14:paraId="17602D1E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FAF853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9715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136884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699D406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BDA9C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027475BE" w14:textId="77777777" w:rsidTr="00FD75DB">
        <w:trPr>
          <w:trHeight w:val="759"/>
        </w:trPr>
        <w:tc>
          <w:tcPr>
            <w:tcW w:w="845" w:type="dxa"/>
          </w:tcPr>
          <w:p w14:paraId="7AAAF4A2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77F6B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41B5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E2D7A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4790C6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2DD64E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217AE749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578955D4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2585650D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6C29653A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7E3C4C9C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0717FD61" w14:textId="0B1D4D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8: </w:t>
      </w:r>
    </w:p>
    <w:p w14:paraId="3E60261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09A20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147D8D5A" wp14:editId="2FA476BC">
            <wp:extent cx="5977262" cy="43688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35603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sz w:val="32"/>
          <w:szCs w:val="32"/>
        </w:rPr>
        <w:t>CFG:</w:t>
      </w:r>
    </w:p>
    <w:p w14:paraId="65D78130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536BD73F" wp14:editId="6B2D7AA1">
            <wp:extent cx="5248275" cy="8105775"/>
            <wp:effectExtent l="0" t="0" r="0" b="0"/>
            <wp:docPr id="3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0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4049F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F734946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28C39B5A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6A69623C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783EEF3" w14:textId="732B97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55F6A515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291F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55627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1F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461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D656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F8834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426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AD6705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DA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E6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null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C00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916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0E46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187</w:t>
            </w:r>
          </w:p>
        </w:tc>
      </w:tr>
      <w:tr w:rsidR="00D77105" w14:paraId="36D01F34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E9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94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</w:t>
            </w:r>
            <w:proofErr w:type="spellStart"/>
            <w:r>
              <w:rPr>
                <w:rFonts w:eastAsia="Garamond" w:cs="Garamond"/>
                <w:color w:val="000000"/>
                <w:szCs w:val="24"/>
              </w:rPr>
              <w:t>ThisString</w:t>
            </w:r>
            <w:proofErr w:type="spellEnd"/>
            <w:r>
              <w:rPr>
                <w:rFonts w:eastAsia="Garamond" w:cs="Garamond"/>
                <w:color w:val="000000"/>
                <w:szCs w:val="24"/>
              </w:rPr>
              <w:t xml:space="preserve">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49E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30FF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4F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  <w:tr w:rsidR="00D77105" w14:paraId="39321DFB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9EF4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15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1E3D54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57EB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BB3A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36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184, 185, 186, 188, 190, 191, 192, 194, </w:t>
            </w:r>
          </w:p>
          <w:p w14:paraId="77A969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06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195</w:t>
            </w:r>
          </w:p>
        </w:tc>
      </w:tr>
      <w:tr w:rsidR="00D77105" w14:paraId="115D558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F2A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0EE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213" w:right="128"/>
              <w:jc w:val="center"/>
              <w:rPr>
                <w:rFonts w:eastAsia="Garamond" w:cs="Garamond"/>
                <w:color w:val="000000"/>
                <w:szCs w:val="24"/>
              </w:rPr>
            </w:pPr>
            <w:proofErr w:type="spellStart"/>
            <w:r>
              <w:rPr>
                <w:rFonts w:eastAsia="Garamond" w:cs="Garamond"/>
                <w:color w:val="000000"/>
                <w:szCs w:val="24"/>
              </w:rPr>
              <w:t>roundingMode</w:t>
            </w:r>
            <w:proofErr w:type="spellEnd"/>
            <w:r>
              <w:rPr>
                <w:rFonts w:eastAsia="Garamond" w:cs="Garamond"/>
                <w:color w:val="000000"/>
                <w:szCs w:val="24"/>
              </w:rPr>
              <w:t xml:space="preserve">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5F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D27A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14E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</w:tbl>
    <w:p w14:paraId="44A649D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6BD9B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8BC05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830444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477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44562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7E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4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2F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E717B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B0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E451C56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1C7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90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D545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E8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527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B186(True)</w:t>
            </w:r>
          </w:p>
        </w:tc>
      </w:tr>
      <w:tr w:rsidR="00D77105" w14:paraId="73A79173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FF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F5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</w:t>
            </w:r>
            <w:proofErr w:type="spellStart"/>
            <w:r>
              <w:rPr>
                <w:rFonts w:eastAsia="Garamond" w:cs="Garamond"/>
                <w:color w:val="000000"/>
                <w:szCs w:val="24"/>
              </w:rPr>
              <w:t>ThisString</w:t>
            </w:r>
            <w:proofErr w:type="spellEnd"/>
            <w:r>
              <w:rPr>
                <w:rFonts w:eastAsia="Garamond" w:cs="Garamond"/>
                <w:color w:val="000000"/>
                <w:szCs w:val="24"/>
              </w:rPr>
              <w:t xml:space="preserve">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26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2D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26E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4" w:right="215" w:hanging="149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  <w:tr w:rsidR="00D77105" w14:paraId="6C253CBF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E9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D61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4C9F6E0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C59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76E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CC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B186(False), B189(False), </w:t>
            </w:r>
          </w:p>
          <w:p w14:paraId="3766570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B194(True)</w:t>
            </w:r>
          </w:p>
        </w:tc>
      </w:tr>
      <w:tr w:rsidR="00DE52CF" w14:paraId="5D867A3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E9A7" w14:textId="3C16C182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930" w14:textId="02B3F904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</w:t>
            </w:r>
            <w:proofErr w:type="spellStart"/>
            <w:r>
              <w:rPr>
                <w:rFonts w:eastAsia="Garamond" w:cs="Garamond"/>
                <w:color w:val="000000"/>
                <w:szCs w:val="24"/>
              </w:rPr>
              <w:t>roundingMode</w:t>
            </w:r>
            <w:proofErr w:type="spellEnd"/>
            <w:r>
              <w:rPr>
                <w:rFonts w:eastAsia="Garamond" w:cs="Garamond"/>
                <w:color w:val="000000"/>
                <w:szCs w:val="24"/>
              </w:rPr>
              <w:t xml:space="preserve">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50EC8" w14:textId="61F5F32A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4FF46" w14:textId="337E8C51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A91" w14:textId="11D25EEE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</w:tbl>
    <w:p w14:paraId="6B9854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F7991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 w:rsidSect="00D77105"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AC58B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0A3A7A3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BC4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Test </w:t>
            </w:r>
          </w:p>
          <w:p w14:paraId="3247A8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7577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280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60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AD74B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DA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3618E161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96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3B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CA2F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3C9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D81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C186(True)</w:t>
            </w:r>
          </w:p>
        </w:tc>
      </w:tr>
    </w:tbl>
    <w:p w14:paraId="738B217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8F9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F6D699E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B7C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D2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</w:t>
            </w:r>
            <w:proofErr w:type="spellStart"/>
            <w:r>
              <w:rPr>
                <w:rFonts w:eastAsia="Garamond" w:cs="Garamond"/>
                <w:color w:val="000000"/>
                <w:szCs w:val="24"/>
              </w:rPr>
              <w:t>ThisString</w:t>
            </w:r>
            <w:proofErr w:type="spellEnd"/>
            <w:r>
              <w:rPr>
                <w:rFonts w:eastAsia="Garamond" w:cs="Garamond"/>
                <w:color w:val="000000"/>
                <w:szCs w:val="24"/>
              </w:rPr>
              <w:t xml:space="preserve">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C7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621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BA4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  <w:tr w:rsidR="00D77105" w14:paraId="3DD5B4CB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D03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33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2B123D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0C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AF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3F84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9" w:right="213" w:hanging="146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C186(False), C189(False), </w:t>
            </w:r>
          </w:p>
          <w:p w14:paraId="1419D38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C194(True)</w:t>
            </w:r>
          </w:p>
        </w:tc>
      </w:tr>
      <w:tr w:rsidR="00D77105" w14:paraId="6DF3624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B1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04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5" w:right="102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</w:t>
            </w:r>
            <w:proofErr w:type="spellStart"/>
            <w:r>
              <w:rPr>
                <w:rFonts w:eastAsia="Garamond" w:cs="Garamond"/>
                <w:color w:val="000000"/>
                <w:szCs w:val="24"/>
              </w:rPr>
              <w:t>roundingMode</w:t>
            </w:r>
            <w:proofErr w:type="spellEnd"/>
            <w:r>
              <w:rPr>
                <w:rFonts w:eastAsia="Garamond" w:cs="Garamond"/>
                <w:color w:val="000000"/>
                <w:szCs w:val="24"/>
              </w:rPr>
              <w:t xml:space="preserve">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38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460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14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</w:tbl>
    <w:p w14:paraId="2D0EB16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B7EA3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A15C94" w14:textId="0FE18771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t xml:space="preserve">Function </w:t>
      </w:r>
      <w:r w:rsidR="00820FDF">
        <w:rPr>
          <w:rFonts w:eastAsia="Garamond" w:cs="Garamond"/>
          <w:b/>
          <w:color w:val="000000"/>
          <w:sz w:val="36"/>
          <w:szCs w:val="36"/>
        </w:rPr>
        <w:t>9</w:t>
      </w:r>
      <w:r>
        <w:rPr>
          <w:rFonts w:eastAsia="Garamond" w:cs="Garamond"/>
          <w:b/>
          <w:color w:val="000000"/>
          <w:sz w:val="36"/>
          <w:szCs w:val="36"/>
        </w:rPr>
        <w:t xml:space="preserve"> </w:t>
      </w:r>
    </w:p>
    <w:p w14:paraId="2A698B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2E22695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4AC65E29" wp14:editId="33EC6722">
            <wp:extent cx="4582795" cy="3185160"/>
            <wp:effectExtent l="0" t="0" r="8255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01" cy="3185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FF15D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3F4B76E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0E05D0AE" wp14:editId="10235365">
            <wp:extent cx="5977262" cy="9194800"/>
            <wp:effectExtent l="0" t="0" r="0" b="0"/>
            <wp:docPr id="3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91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DF2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3549FD81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B71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E3AC7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9FC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4FA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865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06A2A9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FE5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A159182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FC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D5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7D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082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8D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550CFE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proofErr w:type="gramStart"/>
            <w:r>
              <w:rPr>
                <w:rFonts w:eastAsia="Garamond" w:cs="Garamond"/>
                <w:color w:val="000000"/>
                <w:szCs w:val="24"/>
              </w:rPr>
              <w:t>1104,1105,,</w:t>
            </w:r>
            <w:proofErr w:type="gramEnd"/>
            <w:r>
              <w:rPr>
                <w:rFonts w:eastAsia="Garamond" w:cs="Garamond"/>
                <w:color w:val="000000"/>
                <w:szCs w:val="24"/>
              </w:rPr>
              <w:t xml:space="preserve">1106,1109,1 </w:t>
            </w:r>
          </w:p>
          <w:p w14:paraId="6E9F5F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7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110,1111,1112,1113,111 </w:t>
            </w:r>
          </w:p>
          <w:p w14:paraId="732128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9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4-1128</w:t>
            </w:r>
          </w:p>
        </w:tc>
      </w:tr>
      <w:tr w:rsidR="00D77105" w14:paraId="74353556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047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413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F5B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946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C1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0F04B7C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proofErr w:type="gramStart"/>
            <w:r>
              <w:rPr>
                <w:rFonts w:eastAsia="Garamond" w:cs="Garamond"/>
                <w:color w:val="000000"/>
                <w:szCs w:val="24"/>
              </w:rPr>
              <w:t>1104,1105,,</w:t>
            </w:r>
            <w:proofErr w:type="gramEnd"/>
            <w:r>
              <w:rPr>
                <w:rFonts w:eastAsia="Garamond" w:cs="Garamond"/>
                <w:color w:val="000000"/>
                <w:szCs w:val="24"/>
              </w:rPr>
              <w:t xml:space="preserve">1106,1109,1 </w:t>
            </w:r>
          </w:p>
          <w:p w14:paraId="430A10D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1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112,1127</w:t>
            </w:r>
          </w:p>
        </w:tc>
      </w:tr>
      <w:tr w:rsidR="00943BB5" w14:paraId="59E0B07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F891" w14:textId="0D6B7C98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A59E" w14:textId="6C53C7CD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64AC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5DA9124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3A2FB22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52D2FD2D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389A186" w14:textId="03479439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66B8" w14:textId="21095FC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True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A743" w14:textId="7C3C2DD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covers 1103-1111,1112</w:t>
            </w:r>
          </w:p>
        </w:tc>
      </w:tr>
      <w:tr w:rsidR="00943BB5" w14:paraId="66D5B56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BF77" w14:textId="15E689EE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812E6" w14:textId="48951C93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(7,9)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BB2D" w14:textId="0BA8A007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7AFA" w14:textId="258B76CC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1B7B" w14:textId="77777777" w:rsidR="00822854" w:rsidRDefault="00822854" w:rsidP="008228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 w:line="337" w:lineRule="auto"/>
              <w:ind w:right="19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1103-1111,1112-1123 </w:t>
            </w:r>
          </w:p>
          <w:p w14:paraId="56A08330" w14:textId="77777777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</w:p>
        </w:tc>
      </w:tr>
    </w:tbl>
    <w:p w14:paraId="384C22A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D9FE4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0AA01E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20D1F4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8A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5331E7E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273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6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DE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67DC2D0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8D69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10F4EE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622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41B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32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03E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90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2D2DBD4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4EC2C51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</w:t>
            </w:r>
          </w:p>
        </w:tc>
      </w:tr>
      <w:tr w:rsidR="00D77105" w14:paraId="468453BD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2EE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1A4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AC8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6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904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B1109(F), </w:t>
            </w:r>
          </w:p>
          <w:p w14:paraId="786B46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B1112(F)</w:t>
            </w:r>
          </w:p>
        </w:tc>
      </w:tr>
      <w:tr w:rsidR="00AA759E" w14:paraId="6062FA89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FE7C" w14:textId="503248AA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9EDB" w14:textId="17D226A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330B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730A1A3D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659D9011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8ACCA6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672A2028" w14:textId="47DD65F3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8E40" w14:textId="0DE6945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No 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006C" w14:textId="189D4DC6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B1109(T), B1112(Crash)</w:t>
            </w:r>
          </w:p>
        </w:tc>
      </w:tr>
    </w:tbl>
    <w:p w14:paraId="0FCF3D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88B642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C9574CA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1F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26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87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9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02D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833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1E2E1B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69E9E22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B1121(T), B1122(T)</w:t>
            </w:r>
          </w:p>
        </w:tc>
      </w:tr>
    </w:tbl>
    <w:p w14:paraId="1CAE50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63BBB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251B9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Condition Coverage with Short Circuit Evaluation: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51E27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68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03F13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E0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04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B8C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372D0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2D9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19A3889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96F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183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B95F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60C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6F2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8487E3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301FDE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</w:t>
            </w:r>
          </w:p>
        </w:tc>
      </w:tr>
      <w:tr w:rsidR="00D77105" w14:paraId="5A0A4FDD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CC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665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EE7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9F5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22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C1109(F), </w:t>
            </w:r>
          </w:p>
          <w:p w14:paraId="6E65FF9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C1112(F)</w:t>
            </w:r>
          </w:p>
        </w:tc>
      </w:tr>
      <w:tr w:rsidR="00D77105" w14:paraId="2F67AA43" w14:textId="77777777" w:rsidTr="00FD75DB">
        <w:trPr>
          <w:trHeight w:val="326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CA9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  <w:p w14:paraId="11B705F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D431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5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(null, null) </w:t>
            </w:r>
          </w:p>
          <w:p w14:paraId="3BB328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3A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0CD9A6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14CEF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422CAB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5C866A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49" w:lineRule="auto"/>
              <w:ind w:left="140" w:right="7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operator '&lt;' 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5AF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no output </w:t>
            </w:r>
          </w:p>
          <w:p w14:paraId="38ACE1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583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 covers C1109(T), </w:t>
            </w:r>
          </w:p>
          <w:p w14:paraId="742694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56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C1112(Crash) </w:t>
            </w:r>
          </w:p>
          <w:p w14:paraId="072AD7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54"/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191A0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1ACFC28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C1121(T), C1122(T)</w:t>
            </w:r>
          </w:p>
        </w:tc>
      </w:tr>
    </w:tbl>
    <w:p w14:paraId="36FB9CA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B5F4C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7D74E0" w14:textId="62546D9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</w:t>
      </w:r>
      <w:r w:rsidR="00665516">
        <w:rPr>
          <w:rFonts w:eastAsia="Garamond" w:cs="Garamond"/>
          <w:b/>
          <w:color w:val="000000"/>
          <w:sz w:val="36"/>
          <w:szCs w:val="36"/>
        </w:rPr>
        <w:t>10</w:t>
      </w:r>
      <w:r>
        <w:rPr>
          <w:rFonts w:eastAsia="Garamond" w:cs="Garamond"/>
          <w:b/>
          <w:color w:val="000000"/>
          <w:sz w:val="36"/>
          <w:szCs w:val="36"/>
        </w:rPr>
        <w:t xml:space="preserve">: </w:t>
      </w:r>
    </w:p>
    <w:p w14:paraId="7FF9A0E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Source Code:</w:t>
      </w:r>
    </w:p>
    <w:p w14:paraId="269E64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3642F54D" wp14:editId="41C959DF">
            <wp:extent cx="5977262" cy="45720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718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64E8394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6489A41D" wp14:editId="0F69E027">
            <wp:extent cx="5977262" cy="10502900"/>
            <wp:effectExtent l="0" t="0" r="0" b="0"/>
            <wp:docPr id="3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1050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AA0C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 xml:space="preserve">Statement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21085D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C46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149F3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52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83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BD3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B3D0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E81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98AC18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E67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6C9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x = {10, 20</w:t>
            </w:r>
            <w:proofErr w:type="gramStart"/>
            <w:r>
              <w:rPr>
                <w:rFonts w:eastAsia="Garamond" w:cs="Garamond"/>
                <w:color w:val="000000"/>
                <w:szCs w:val="24"/>
              </w:rPr>
              <w:t>};</w:t>
            </w:r>
            <w:proofErr w:type="gramEnd"/>
            <w:r>
              <w:rPr>
                <w:rFonts w:eastAsia="Garamond" w:cs="Garamond"/>
                <w:color w:val="000000"/>
                <w:szCs w:val="24"/>
              </w:rPr>
              <w:t xml:space="preserve"> </w:t>
            </w:r>
          </w:p>
          <w:p w14:paraId="7DF7D4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0E2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E8E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D3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76760AD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9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1563,1564, 1565, 1568</w:t>
            </w:r>
          </w:p>
        </w:tc>
      </w:tr>
      <w:tr w:rsidR="00D77105" w14:paraId="3EFD73E4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E652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C5E1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7FE2840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D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921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16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5CEDE15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4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1563,1564, 1565, 1568, </w:t>
            </w:r>
          </w:p>
          <w:p w14:paraId="2CEA990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1569</w:t>
            </w:r>
          </w:p>
        </w:tc>
      </w:tr>
      <w:tr w:rsidR="00AA759E" w14:paraId="4ED4476A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12D2" w14:textId="40C49F53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C5F4" w14:textId="4BE8D370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x = {} 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D5F1" w14:textId="76278F72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6E1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0F6CFCD4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512E5026" w14:textId="77777777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9439" w14:textId="48338AE8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2nd empty array case is not handled</w:t>
            </w:r>
          </w:p>
        </w:tc>
      </w:tr>
    </w:tbl>
    <w:p w14:paraId="538E69C1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5656CE" w14:textId="07873EC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p w14:paraId="4EAEFE22" w14:textId="4B64D40B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37" w:lineRule="auto"/>
        <w:rPr>
          <w:rFonts w:eastAsia="Garamond" w:cs="Garamond"/>
          <w:color w:val="000000"/>
          <w:szCs w:val="24"/>
        </w:rPr>
        <w:sectPr w:rsidR="00D77105">
          <w:type w:val="continuous"/>
          <w:pgSz w:w="11920" w:h="16840"/>
          <w:pgMar w:top="1474" w:right="668" w:bottom="1057" w:left="2145" w:header="0" w:footer="720" w:gutter="0"/>
          <w:cols w:num="3" w:space="720" w:equalWidth="0">
            <w:col w:w="3040" w:space="0"/>
            <w:col w:w="3040" w:space="0"/>
            <w:col w:w="3040" w:space="0"/>
          </w:cols>
        </w:sectPr>
      </w:pPr>
    </w:p>
    <w:p w14:paraId="2A58494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29B7FD05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E3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EDA276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0AC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B5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8D0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80878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9EAF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DB055C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62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6F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x = {10, 20</w:t>
            </w:r>
            <w:proofErr w:type="gramStart"/>
            <w:r>
              <w:rPr>
                <w:rFonts w:eastAsia="Garamond" w:cs="Garamond"/>
                <w:color w:val="000000"/>
                <w:szCs w:val="24"/>
              </w:rPr>
              <w:t>};</w:t>
            </w:r>
            <w:proofErr w:type="gramEnd"/>
            <w:r>
              <w:rPr>
                <w:rFonts w:eastAsia="Garamond" w:cs="Garamond"/>
                <w:color w:val="000000"/>
                <w:szCs w:val="24"/>
              </w:rPr>
              <w:t xml:space="preserve"> </w:t>
            </w:r>
          </w:p>
          <w:p w14:paraId="7AEBC9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032E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DD6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37A3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B1555T, </w:t>
            </w:r>
          </w:p>
          <w:p w14:paraId="6A1409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B1564T, B1568T</w:t>
            </w:r>
          </w:p>
        </w:tc>
      </w:tr>
      <w:tr w:rsidR="00D77105" w14:paraId="52116A2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15C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937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54EF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6FF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5B6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74A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 covers B1555F, B1564T, B1568T</w:t>
            </w:r>
          </w:p>
        </w:tc>
      </w:tr>
      <w:tr w:rsidR="00FD75DB" w14:paraId="37D9B90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DF2B" w14:textId="5D74386C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084B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y = {30, 40} </w:t>
            </w:r>
          </w:p>
          <w:p w14:paraId="09D12DF2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C4EAB" w14:textId="6552FC0E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F9407" w14:textId="77777777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748E9759" w14:textId="7684A495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jc w:val="lef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76C2C0F9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1FBE8" w14:textId="25AA7E69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B1555F, B1564F, B1568F</w:t>
            </w:r>
          </w:p>
        </w:tc>
      </w:tr>
    </w:tbl>
    <w:p w14:paraId="0122BCD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B2D64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C9738A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6CDB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785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FC6B6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4F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92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03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42273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AF7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</w:tbl>
    <w:p w14:paraId="3C4F8D2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E6BB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414B7E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88F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14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A5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x = {10, 20</w:t>
            </w:r>
            <w:proofErr w:type="gramStart"/>
            <w:r>
              <w:rPr>
                <w:rFonts w:eastAsia="Garamond" w:cs="Garamond"/>
                <w:color w:val="000000"/>
                <w:szCs w:val="24"/>
              </w:rPr>
              <w:t>};</w:t>
            </w:r>
            <w:proofErr w:type="gramEnd"/>
            <w:r>
              <w:rPr>
                <w:rFonts w:eastAsia="Garamond" w:cs="Garamond"/>
                <w:color w:val="000000"/>
                <w:szCs w:val="24"/>
              </w:rPr>
              <w:t xml:space="preserve"> </w:t>
            </w:r>
          </w:p>
          <w:p w14:paraId="6EBF815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21BD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89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A52D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C1555T, </w:t>
            </w:r>
          </w:p>
          <w:p w14:paraId="2389A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11BC96A8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5B8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13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9589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0BA1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26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798C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C1555F, </w:t>
            </w:r>
          </w:p>
          <w:p w14:paraId="2D8CE86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4497F422" w14:textId="77777777" w:rsidTr="00FD75DB">
        <w:trPr>
          <w:trHeight w:val="16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59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1B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0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</w:t>
            </w:r>
          </w:p>
          <w:p w14:paraId="3F34307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506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</w:t>
            </w:r>
          </w:p>
          <w:p w14:paraId="1D39B85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out of </w:t>
            </w:r>
          </w:p>
          <w:p w14:paraId="4A62E2D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37" w:lineRule="auto"/>
              <w:ind w:left="169" w:right="96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bounds for length 0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418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[30, 40]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70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3" w:right="8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C1555F, C1564F, C1568F</w:t>
            </w:r>
          </w:p>
        </w:tc>
      </w:tr>
    </w:tbl>
    <w:p w14:paraId="5454CEC0" w14:textId="5780420C" w:rsidR="007D406C" w:rsidRDefault="007D406C" w:rsidP="004B17F0">
      <w:pPr>
        <w:pStyle w:val="BodyText"/>
        <w:rPr>
          <w:rFonts w:cstheme="majorBidi"/>
        </w:rPr>
      </w:pPr>
    </w:p>
    <w:p w14:paraId="6E72A9C9" w14:textId="3FE885A5" w:rsidR="008F65E8" w:rsidRDefault="008F65E8" w:rsidP="004B17F0">
      <w:pPr>
        <w:pStyle w:val="BodyText"/>
        <w:rPr>
          <w:rFonts w:cstheme="majorBidi"/>
        </w:rPr>
      </w:pPr>
    </w:p>
    <w:p w14:paraId="565BEE12" w14:textId="1FC90E4B" w:rsidR="008F65E8" w:rsidRDefault="008F65E8" w:rsidP="004B17F0">
      <w:pPr>
        <w:pStyle w:val="BodyText"/>
        <w:rPr>
          <w:rFonts w:cstheme="majorBidi"/>
        </w:rPr>
      </w:pPr>
    </w:p>
    <w:p w14:paraId="7F362058" w14:textId="5A83CCA6" w:rsidR="008F65E8" w:rsidRDefault="008F65E8" w:rsidP="004B17F0">
      <w:pPr>
        <w:pStyle w:val="BodyText"/>
        <w:rPr>
          <w:rFonts w:cstheme="majorBidi"/>
        </w:rPr>
      </w:pPr>
    </w:p>
    <w:p w14:paraId="0D4EDFBD" w14:textId="25EA0A90" w:rsidR="008F65E8" w:rsidRDefault="008F65E8" w:rsidP="004B17F0">
      <w:pPr>
        <w:pStyle w:val="BodyText"/>
        <w:rPr>
          <w:rFonts w:cstheme="majorBidi"/>
        </w:rPr>
      </w:pPr>
    </w:p>
    <w:p w14:paraId="5DCA5234" w14:textId="291CE64F" w:rsidR="008F65E8" w:rsidRDefault="008F65E8" w:rsidP="004B17F0">
      <w:pPr>
        <w:pStyle w:val="BodyText"/>
        <w:rPr>
          <w:rFonts w:cstheme="majorBidi"/>
        </w:rPr>
      </w:pPr>
    </w:p>
    <w:p w14:paraId="54BC268F" w14:textId="51202F30" w:rsidR="008F65E8" w:rsidRDefault="008F65E8" w:rsidP="004B17F0">
      <w:pPr>
        <w:pStyle w:val="BodyText"/>
        <w:rPr>
          <w:rFonts w:cstheme="majorBidi"/>
        </w:rPr>
      </w:pPr>
    </w:p>
    <w:p w14:paraId="5ABF2C36" w14:textId="485FAD48" w:rsidR="008F65E8" w:rsidRDefault="008F65E8" w:rsidP="004B17F0">
      <w:pPr>
        <w:pStyle w:val="BodyText"/>
        <w:rPr>
          <w:rFonts w:cstheme="majorBidi"/>
        </w:rPr>
      </w:pPr>
    </w:p>
    <w:p w14:paraId="198790C7" w14:textId="2EF29996" w:rsidR="008F65E8" w:rsidRDefault="008F65E8" w:rsidP="004B17F0">
      <w:pPr>
        <w:pStyle w:val="BodyText"/>
        <w:rPr>
          <w:rFonts w:cstheme="majorBidi"/>
        </w:rPr>
      </w:pPr>
    </w:p>
    <w:p w14:paraId="2BFAE00B" w14:textId="5271C396" w:rsidR="00AE7F7D" w:rsidRDefault="00AE7F7D" w:rsidP="004B17F0">
      <w:pPr>
        <w:pStyle w:val="BodyText"/>
        <w:rPr>
          <w:rFonts w:cstheme="majorBidi"/>
        </w:rPr>
      </w:pPr>
    </w:p>
    <w:p w14:paraId="7169372B" w14:textId="6C76591D" w:rsidR="00AE7F7D" w:rsidRDefault="00AE7F7D" w:rsidP="004B17F0">
      <w:pPr>
        <w:pStyle w:val="BodyText"/>
        <w:rPr>
          <w:rFonts w:cstheme="majorBidi"/>
        </w:rPr>
      </w:pPr>
    </w:p>
    <w:p w14:paraId="1345AE57" w14:textId="733DFC5F" w:rsidR="00AE7F7D" w:rsidRDefault="00AE7F7D" w:rsidP="004B17F0">
      <w:pPr>
        <w:pStyle w:val="BodyText"/>
        <w:rPr>
          <w:rFonts w:cstheme="majorBidi"/>
        </w:rPr>
      </w:pPr>
    </w:p>
    <w:p w14:paraId="2C07AE44" w14:textId="3DB533F4" w:rsidR="00AE7F7D" w:rsidRDefault="00AE7F7D" w:rsidP="004B17F0">
      <w:pPr>
        <w:pStyle w:val="BodyText"/>
        <w:rPr>
          <w:rFonts w:cstheme="majorBidi"/>
        </w:rPr>
      </w:pPr>
    </w:p>
    <w:p w14:paraId="6B96FBE4" w14:textId="77777777" w:rsidR="00AE7F7D" w:rsidRDefault="00AE7F7D" w:rsidP="004B17F0">
      <w:pPr>
        <w:pStyle w:val="BodyText"/>
        <w:rPr>
          <w:rFonts w:cstheme="majorBidi"/>
        </w:rPr>
      </w:pPr>
    </w:p>
    <w:p w14:paraId="5E5C2739" w14:textId="091DC8A9" w:rsidR="008F65E8" w:rsidRDefault="008F65E8" w:rsidP="004B17F0">
      <w:pPr>
        <w:pStyle w:val="BodyText"/>
        <w:rPr>
          <w:rFonts w:cstheme="majorBidi"/>
        </w:rPr>
      </w:pPr>
      <w:r>
        <w:rPr>
          <w:b/>
          <w:bCs/>
          <w:sz w:val="32"/>
          <w:szCs w:val="32"/>
        </w:rPr>
        <w:lastRenderedPageBreak/>
        <w:t>Project Contribution</w:t>
      </w:r>
    </w:p>
    <w:p w14:paraId="587A18C2" w14:textId="77777777" w:rsidR="008F65E8" w:rsidRDefault="008F65E8" w:rsidP="004B17F0">
      <w:pPr>
        <w:pStyle w:val="BodyText"/>
        <w:rPr>
          <w:rFonts w:cstheme="majorBidi"/>
        </w:rPr>
      </w:pPr>
    </w:p>
    <w:tbl>
      <w:tblPr>
        <w:tblStyle w:val="TableGrid"/>
        <w:tblW w:w="9633" w:type="dxa"/>
        <w:tblLook w:val="04A0" w:firstRow="1" w:lastRow="0" w:firstColumn="1" w:lastColumn="0" w:noHBand="0" w:noVBand="1"/>
      </w:tblPr>
      <w:tblGrid>
        <w:gridCol w:w="2397"/>
        <w:gridCol w:w="2309"/>
        <w:gridCol w:w="2309"/>
        <w:gridCol w:w="2618"/>
      </w:tblGrid>
      <w:tr w:rsidR="008F65E8" w:rsidRPr="00BA5495" w14:paraId="45C10B17" w14:textId="77777777" w:rsidTr="008F65E8">
        <w:trPr>
          <w:trHeight w:val="695"/>
        </w:trPr>
        <w:tc>
          <w:tcPr>
            <w:tcW w:w="2397" w:type="dxa"/>
          </w:tcPr>
          <w:p w14:paraId="39E2D549" w14:textId="0A594A50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Member</w:t>
            </w:r>
          </w:p>
        </w:tc>
        <w:tc>
          <w:tcPr>
            <w:tcW w:w="2309" w:type="dxa"/>
          </w:tcPr>
          <w:p w14:paraId="4E1D15A1" w14:textId="36ABD954" w:rsidR="008F65E8" w:rsidRPr="00BA5495" w:rsidRDefault="008F65E8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Submission 1</w:t>
            </w:r>
          </w:p>
        </w:tc>
        <w:tc>
          <w:tcPr>
            <w:tcW w:w="2309" w:type="dxa"/>
          </w:tcPr>
          <w:p w14:paraId="4CD39F99" w14:textId="458629CB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Submission 2</w:t>
            </w:r>
          </w:p>
        </w:tc>
        <w:tc>
          <w:tcPr>
            <w:tcW w:w="2618" w:type="dxa"/>
          </w:tcPr>
          <w:p w14:paraId="6D9E8FD0" w14:textId="0A6165C8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bCs/>
                <w:szCs w:val="24"/>
              </w:rPr>
              <w:t>Submission 3</w:t>
            </w:r>
          </w:p>
        </w:tc>
      </w:tr>
      <w:tr w:rsidR="008F65E8" w:rsidRPr="00BA5495" w14:paraId="6EADD6BB" w14:textId="77777777" w:rsidTr="008F65E8">
        <w:trPr>
          <w:trHeight w:val="695"/>
        </w:trPr>
        <w:tc>
          <w:tcPr>
            <w:tcW w:w="2397" w:type="dxa"/>
          </w:tcPr>
          <w:p w14:paraId="19D346B4" w14:textId="0D72F38A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Danish</w:t>
            </w:r>
          </w:p>
        </w:tc>
        <w:tc>
          <w:tcPr>
            <w:tcW w:w="2309" w:type="dxa"/>
          </w:tcPr>
          <w:p w14:paraId="594C1698" w14:textId="77D59C81" w:rsidR="008F65E8" w:rsidRPr="00BA5495" w:rsidRDefault="00C55238" w:rsidP="00C5523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Setup and Run the web application, resolved all errors to run the project successfully  </w:t>
            </w:r>
          </w:p>
        </w:tc>
        <w:tc>
          <w:tcPr>
            <w:tcW w:w="2309" w:type="dxa"/>
          </w:tcPr>
          <w:p w14:paraId="3D328BF1" w14:textId="47F41B9F" w:rsidR="008F65E8" w:rsidRDefault="00C55238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Chose </w:t>
            </w:r>
            <w:proofErr w:type="spellStart"/>
            <w:r>
              <w:rPr>
                <w:szCs w:val="24"/>
              </w:rPr>
              <w:t>func</w:t>
            </w:r>
            <w:proofErr w:type="spellEnd"/>
            <w:r>
              <w:rPr>
                <w:szCs w:val="24"/>
              </w:rPr>
              <w:t xml:space="preserve"> 1, 4, 5, 7</w:t>
            </w:r>
          </w:p>
          <w:p w14:paraId="570BAFB1" w14:textId="0EA75E4D" w:rsidR="00C55238" w:rsidRPr="00BA5495" w:rsidRDefault="00C55238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765FF768" w14:textId="77777777" w:rsidR="008F65E8" w:rsidRPr="00BA5495" w:rsidRDefault="008F65E8" w:rsidP="00FD75DB">
            <w:pPr>
              <w:pStyle w:val="BodyText"/>
              <w:rPr>
                <w:szCs w:val="24"/>
              </w:rPr>
            </w:pPr>
          </w:p>
        </w:tc>
      </w:tr>
      <w:tr w:rsidR="008F65E8" w:rsidRPr="00BA5495" w14:paraId="3260EA66" w14:textId="77777777" w:rsidTr="008F65E8">
        <w:trPr>
          <w:trHeight w:val="695"/>
        </w:trPr>
        <w:tc>
          <w:tcPr>
            <w:tcW w:w="2397" w:type="dxa"/>
          </w:tcPr>
          <w:p w14:paraId="1E13A904" w14:textId="066B7719" w:rsidR="008F65E8" w:rsidRPr="00BA5495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Abu Bakar</w:t>
            </w:r>
          </w:p>
        </w:tc>
        <w:tc>
          <w:tcPr>
            <w:tcW w:w="2309" w:type="dxa"/>
          </w:tcPr>
          <w:p w14:paraId="7347B346" w14:textId="12D21D9F" w:rsidR="008F65E8" w:rsidRPr="00BA5495" w:rsidRDefault="00C55238" w:rsidP="00C5523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Documented the environment setup and prepared report for submission 1.</w:t>
            </w:r>
          </w:p>
        </w:tc>
        <w:tc>
          <w:tcPr>
            <w:tcW w:w="2309" w:type="dxa"/>
          </w:tcPr>
          <w:p w14:paraId="3D322C44" w14:textId="5795E9B5" w:rsidR="00C55238" w:rsidRDefault="00C55238" w:rsidP="00C5523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Chose </w:t>
            </w:r>
            <w:proofErr w:type="spellStart"/>
            <w:r>
              <w:rPr>
                <w:szCs w:val="24"/>
              </w:rPr>
              <w:t>func</w:t>
            </w:r>
            <w:proofErr w:type="spellEnd"/>
            <w:r>
              <w:rPr>
                <w:szCs w:val="24"/>
              </w:rPr>
              <w:t xml:space="preserve"> 2, 3, 6</w:t>
            </w:r>
          </w:p>
          <w:p w14:paraId="20B586CF" w14:textId="4BFEF26F" w:rsidR="008F65E8" w:rsidRPr="00BA5495" w:rsidRDefault="00C55238" w:rsidP="00C5523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6F0168C5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7750C4D2" w14:textId="77777777" w:rsidTr="008F65E8">
        <w:trPr>
          <w:trHeight w:val="695"/>
        </w:trPr>
        <w:tc>
          <w:tcPr>
            <w:tcW w:w="2397" w:type="dxa"/>
          </w:tcPr>
          <w:p w14:paraId="6CDEAA04" w14:textId="6EF93494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proofErr w:type="spellStart"/>
            <w:r>
              <w:rPr>
                <w:b/>
                <w:iCs/>
                <w:szCs w:val="24"/>
              </w:rPr>
              <w:t>Awais</w:t>
            </w:r>
            <w:proofErr w:type="spellEnd"/>
          </w:p>
        </w:tc>
        <w:tc>
          <w:tcPr>
            <w:tcW w:w="2309" w:type="dxa"/>
          </w:tcPr>
          <w:p w14:paraId="352D579C" w14:textId="06E7F471" w:rsidR="008F65E8" w:rsidRPr="00BA5495" w:rsidRDefault="00C55238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779237D2" w14:textId="08B92D43" w:rsidR="00CD1DEA" w:rsidRDefault="00CD1DEA" w:rsidP="00CD1DE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Chose </w:t>
            </w:r>
            <w:proofErr w:type="spellStart"/>
            <w:r>
              <w:rPr>
                <w:szCs w:val="24"/>
              </w:rPr>
              <w:t>func</w:t>
            </w:r>
            <w:proofErr w:type="spellEnd"/>
            <w:r>
              <w:rPr>
                <w:szCs w:val="24"/>
              </w:rPr>
              <w:t xml:space="preserve"> 8, 9, 10</w:t>
            </w:r>
          </w:p>
          <w:p w14:paraId="2786D4C3" w14:textId="45D95882" w:rsidR="008F65E8" w:rsidRPr="00BA5495" w:rsidRDefault="00CD1DEA" w:rsidP="00CD1DE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7A9D158D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1A5F5A52" w14:textId="77777777" w:rsidTr="008F65E8">
        <w:trPr>
          <w:trHeight w:val="695"/>
        </w:trPr>
        <w:tc>
          <w:tcPr>
            <w:tcW w:w="2397" w:type="dxa"/>
          </w:tcPr>
          <w:p w14:paraId="74BF1EDB" w14:textId="125A5B1B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Musa</w:t>
            </w:r>
          </w:p>
        </w:tc>
        <w:tc>
          <w:tcPr>
            <w:tcW w:w="2309" w:type="dxa"/>
          </w:tcPr>
          <w:p w14:paraId="630FABD8" w14:textId="36D5B7A5" w:rsidR="008F65E8" w:rsidRPr="00BA5495" w:rsidRDefault="00266EC2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6B407A12" w14:textId="45941FF4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618" w:type="dxa"/>
          </w:tcPr>
          <w:p w14:paraId="2398075E" w14:textId="7B7DB8EA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</w:tr>
    </w:tbl>
    <w:p w14:paraId="5565B523" w14:textId="77777777" w:rsidR="008F65E8" w:rsidRPr="00BA5495" w:rsidRDefault="008F65E8" w:rsidP="004B17F0">
      <w:pPr>
        <w:pStyle w:val="BodyText"/>
        <w:rPr>
          <w:rFonts w:cstheme="majorBidi"/>
        </w:rPr>
      </w:pPr>
    </w:p>
    <w:sectPr w:rsidR="008F65E8" w:rsidRPr="00BA5495" w:rsidSect="00701921">
      <w:footerReference w:type="even" r:id="rId49"/>
      <w:footerReference w:type="default" r:id="rId50"/>
      <w:footerReference w:type="first" r:id="rId51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1676F" w14:textId="77777777" w:rsidR="00F1502E" w:rsidRDefault="00F1502E">
      <w:r>
        <w:separator/>
      </w:r>
    </w:p>
  </w:endnote>
  <w:endnote w:type="continuationSeparator" w:id="0">
    <w:p w14:paraId="6E59EAF5" w14:textId="77777777" w:rsidR="00F1502E" w:rsidRDefault="00F15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1723BC" w:rsidRDefault="001723BC">
    <w:pPr>
      <w:pStyle w:val="Footer"/>
    </w:pPr>
  </w:p>
  <w:p w14:paraId="2FB4C4BA" w14:textId="77777777" w:rsidR="001723BC" w:rsidRPr="006E7BF2" w:rsidRDefault="001723BC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1723BC" w:rsidRDefault="001723B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1723BC" w:rsidRDefault="001723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1723BC" w:rsidRDefault="001723B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1723BC" w:rsidRDefault="001723BC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1723BC" w:rsidRDefault="001723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85E58" w14:textId="77777777" w:rsidR="00F1502E" w:rsidRDefault="00F1502E">
      <w:r>
        <w:separator/>
      </w:r>
    </w:p>
  </w:footnote>
  <w:footnote w:type="continuationSeparator" w:id="0">
    <w:p w14:paraId="1B178FA3" w14:textId="77777777" w:rsidR="00F1502E" w:rsidRDefault="00F150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3B8"/>
    <w:rsid w:val="00013C40"/>
    <w:rsid w:val="000155AE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2987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67ADD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2E5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16F9"/>
    <w:rsid w:val="001042F6"/>
    <w:rsid w:val="0010643C"/>
    <w:rsid w:val="00106C79"/>
    <w:rsid w:val="0011100E"/>
    <w:rsid w:val="00111F98"/>
    <w:rsid w:val="0011237E"/>
    <w:rsid w:val="001139B5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453"/>
    <w:rsid w:val="00166DE9"/>
    <w:rsid w:val="00167B71"/>
    <w:rsid w:val="001723BC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1E7D"/>
    <w:rsid w:val="001D2A6B"/>
    <w:rsid w:val="001D37F9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1A7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6EC2"/>
    <w:rsid w:val="00267EA2"/>
    <w:rsid w:val="002712E1"/>
    <w:rsid w:val="002719D6"/>
    <w:rsid w:val="00271AA2"/>
    <w:rsid w:val="002720BC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11DB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5ADE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45631"/>
    <w:rsid w:val="003506A8"/>
    <w:rsid w:val="003516B4"/>
    <w:rsid w:val="00351892"/>
    <w:rsid w:val="003518D3"/>
    <w:rsid w:val="00352175"/>
    <w:rsid w:val="00352393"/>
    <w:rsid w:val="00352601"/>
    <w:rsid w:val="00353104"/>
    <w:rsid w:val="003608BA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456B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0514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5F8F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26B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0BE0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066F"/>
    <w:rsid w:val="005A1999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23B8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516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B6F98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E4F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49C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0CF7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B799B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0FDF"/>
    <w:rsid w:val="0082102B"/>
    <w:rsid w:val="00821D03"/>
    <w:rsid w:val="00822854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5E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DDE"/>
    <w:rsid w:val="00905E65"/>
    <w:rsid w:val="00905FC4"/>
    <w:rsid w:val="009078FF"/>
    <w:rsid w:val="00910B50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BB5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0AD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858"/>
    <w:rsid w:val="00A01B51"/>
    <w:rsid w:val="00A02073"/>
    <w:rsid w:val="00A02DC7"/>
    <w:rsid w:val="00A05B98"/>
    <w:rsid w:val="00A06B25"/>
    <w:rsid w:val="00A073B8"/>
    <w:rsid w:val="00A117E6"/>
    <w:rsid w:val="00A12E7A"/>
    <w:rsid w:val="00A1492B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1E05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59E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0623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E7F7D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1E95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83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4D5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5BE9"/>
    <w:rsid w:val="00C46AEF"/>
    <w:rsid w:val="00C47135"/>
    <w:rsid w:val="00C505E8"/>
    <w:rsid w:val="00C52EF5"/>
    <w:rsid w:val="00C53EE9"/>
    <w:rsid w:val="00C54E31"/>
    <w:rsid w:val="00C55238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1DEA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533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10C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10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C7801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52CF"/>
    <w:rsid w:val="00DE5A73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04F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5C7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123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02E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26E6"/>
    <w:rsid w:val="00F23654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7D3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2F8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107C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2C67"/>
    <w:rsid w:val="00FC356B"/>
    <w:rsid w:val="00FC3CFD"/>
    <w:rsid w:val="00FC40DA"/>
    <w:rsid w:val="00FC4187"/>
    <w:rsid w:val="00FC4CBF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541"/>
    <w:rsid w:val="00FD6E57"/>
    <w:rsid w:val="00FD75DB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uiPriority w:val="59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openjdk/jdk/blob/master/src/java.base/share/classes/java/math/BitSieve.java" TargetMode="External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2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jpg"/><Relationship Id="rId8" Type="http://schemas.openxmlformats.org/officeDocument/2006/relationships/image" Target="media/image1.png"/><Relationship Id="rId5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85C56-BDD2-4539-99CF-3703A9C4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105</TotalTime>
  <Pages>48</Pages>
  <Words>3251</Words>
  <Characters>18533</Characters>
  <Application>Microsoft Office Word</Application>
  <DocSecurity>0</DocSecurity>
  <Lines>154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21741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49</cp:revision>
  <cp:lastPrinted>2021-03-16T08:45:00Z</cp:lastPrinted>
  <dcterms:created xsi:type="dcterms:W3CDTF">2021-05-02T11:30:00Z</dcterms:created>
  <dcterms:modified xsi:type="dcterms:W3CDTF">2021-05-02T15:51:00Z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