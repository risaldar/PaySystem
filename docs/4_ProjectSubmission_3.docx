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FD75DB" w:rsidRDefault="00FD75DB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FD75DB" w:rsidRPr="00461DFE" w:rsidRDefault="00FD75DB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5Bd9wEAAN0DAAAOAAAAZHJzL2Uyb0RvYy54bWysU8FuEzEQvSPxD5bvZHfTJi2rbKqqVQGp&#10;QEXhAxyvnbXweszYyW75+o69IS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FD75DB" w:rsidRDefault="00FD75DB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FD75DB" w:rsidRPr="00461DFE" w:rsidRDefault="00FD75DB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8B2D1F">
        <w:rPr>
          <w:rFonts w:cstheme="majorBidi"/>
          <w:b/>
          <w:bCs/>
          <w:color w:val="000000"/>
        </w:rPr>
        <w:t>Awais</w:t>
      </w:r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FD75DB" w:rsidRDefault="00FD75DB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FD75DB" w:rsidRPr="001A224D" w:rsidRDefault="00FD75DB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FD75DB" w:rsidRDefault="00FD75DB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FD75DB" w:rsidRPr="001A224D" w:rsidRDefault="00FD75DB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FD75DB" w:rsidRDefault="00FD75DB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FD75DB" w:rsidRPr="001A224D" w:rsidRDefault="00FD75DB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FD75DB" w:rsidRDefault="00FD75DB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FD75DB" w:rsidRPr="001A224D" w:rsidRDefault="00FD75DB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bookmarkStart w:id="0" w:name="_Toc69466556"/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FD75DB" w:rsidRDefault="00FD75DB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FD75DB" w:rsidRPr="00461DFE" w:rsidRDefault="00FD75DB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+F+gEAAOQDAAAOAAAAZHJzL2Uyb0RvYy54bWysU8FuEzEQvSPxD5bvZHfTJi2rbKqqVQGp&#10;QEXhAxyvnbXweszYyW75esbeNC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FD75DB" w:rsidRDefault="00FD75DB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FD75DB" w:rsidRPr="00461DFE" w:rsidRDefault="00FD75DB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0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mysql workbench from here: </w:t>
      </w:r>
      <w:hyperlink r:id="rId11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.\timesheet-master\build.bat, set the JAVA_HOME to jdk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Open Command prompt, navigate to project repository i.e .\Paysystem\timesheet-master\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mysql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drop database paysystem;</w:t>
      </w:r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create database paysystem;</w:t>
      </w:r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2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3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7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>Note: map[]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2300FB37" w14:textId="2F2A6E7A" w:rsidR="00BD70C1" w:rsidRPr="00BD70C1" w:rsidRDefault="00BD70C1" w:rsidP="00BD70C1">
      <w:r w:rsidRPr="00BD70C1">
        <w:t>timesheet-master\src\main\java\timeSheet\util\properties\Base64Coder.java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178679C3" w:rsidR="00EA3CB6" w:rsidRDefault="00AC18C7" w:rsidP="00EA3CB6">
      <w:pPr>
        <w:pStyle w:val="BodyText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F9DD59" wp14:editId="5D504258">
            <wp:extent cx="4129405" cy="886396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unc1_encod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45787C3F" w14:textId="36C974E4" w:rsidR="00B71E95" w:rsidRPr="00BA5495" w:rsidRDefault="00067ADD" w:rsidP="00B71E95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="00B71E95"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B71E95" w:rsidRPr="00BA5495" w14:paraId="3885BFEC" w14:textId="77777777" w:rsidTr="00FD75DB">
        <w:trPr>
          <w:trHeight w:val="759"/>
        </w:trPr>
        <w:tc>
          <w:tcPr>
            <w:tcW w:w="845" w:type="dxa"/>
          </w:tcPr>
          <w:p w14:paraId="3A43584D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53" w:type="dxa"/>
          </w:tcPr>
          <w:p w14:paraId="449F4C87" w14:textId="77777777" w:rsidR="00B71E95" w:rsidRPr="00BA5495" w:rsidRDefault="00B71E95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E47A69E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DCFD17F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8A49D4C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E33543C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23363BA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71E95" w:rsidRPr="00BA5495" w14:paraId="1204726A" w14:textId="77777777" w:rsidTr="00FD75DB">
        <w:trPr>
          <w:trHeight w:val="759"/>
        </w:trPr>
        <w:tc>
          <w:tcPr>
            <w:tcW w:w="845" w:type="dxa"/>
          </w:tcPr>
          <w:p w14:paraId="7E208331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BC018F4" w14:textId="2C5B6BB1" w:rsidR="00B71E95" w:rsidRPr="00BA5495" w:rsidRDefault="00B71E95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389FE5D" w14:textId="4A3F2032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FF018B1" w14:textId="72C2FAA9" w:rsidR="00B71E95" w:rsidRPr="00BA5495" w:rsidRDefault="00B71E95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8F00F25" w14:textId="3D171B7B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C81FE45" w14:textId="3A8621B7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B71E95" w:rsidRPr="00BA5495" w14:paraId="2B5A376F" w14:textId="77777777" w:rsidTr="00FD75DB">
        <w:trPr>
          <w:trHeight w:val="759"/>
        </w:trPr>
        <w:tc>
          <w:tcPr>
            <w:tcW w:w="845" w:type="dxa"/>
          </w:tcPr>
          <w:p w14:paraId="4FA5FBB6" w14:textId="77777777" w:rsidR="00B71E95" w:rsidRPr="00BA5495" w:rsidRDefault="00B71E95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51E3FF7" w14:textId="46C82FC3" w:rsidR="00B71E95" w:rsidRPr="00BA5495" w:rsidRDefault="00B71E95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488BB67" w14:textId="08DD3438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C8A1BA2" w14:textId="2928FCCC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3952FF0D" w14:textId="2476D748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00F7076" w14:textId="7E2DAF55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3A3E96E" w14:textId="30CE0325" w:rsidR="00B71E95" w:rsidRDefault="00B71E95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503AB02B" w14:textId="02FED2C1" w:rsidR="003608BA" w:rsidRPr="00BA5495" w:rsidRDefault="003608BA" w:rsidP="003608BA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608BA" w:rsidRPr="00BA5495" w14:paraId="177B4078" w14:textId="77777777" w:rsidTr="00FD75DB">
        <w:trPr>
          <w:trHeight w:val="759"/>
        </w:trPr>
        <w:tc>
          <w:tcPr>
            <w:tcW w:w="845" w:type="dxa"/>
          </w:tcPr>
          <w:p w14:paraId="768547F8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226F9F0" w14:textId="77777777" w:rsidR="003608BA" w:rsidRPr="00BA5495" w:rsidRDefault="003608BA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C4F6E5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48C6B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8FC1C6A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ADB08B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EA383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608BA" w:rsidRPr="00BA5495" w14:paraId="2180179A" w14:textId="77777777" w:rsidTr="00FD75DB">
        <w:trPr>
          <w:trHeight w:val="759"/>
        </w:trPr>
        <w:tc>
          <w:tcPr>
            <w:tcW w:w="845" w:type="dxa"/>
          </w:tcPr>
          <w:p w14:paraId="6E64EEB1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125F7DC" w14:textId="77777777" w:rsidR="003608BA" w:rsidRPr="00BA5495" w:rsidRDefault="003608BA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8A27AA2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C4745CF" w14:textId="77777777" w:rsidR="003608BA" w:rsidRPr="00BA5495" w:rsidRDefault="003608BA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54DEF70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9E78257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3608BA" w:rsidRPr="00BA5495" w14:paraId="3EC215C1" w14:textId="77777777" w:rsidTr="00FD75DB">
        <w:trPr>
          <w:trHeight w:val="759"/>
        </w:trPr>
        <w:tc>
          <w:tcPr>
            <w:tcW w:w="845" w:type="dxa"/>
          </w:tcPr>
          <w:p w14:paraId="4A163A2C" w14:textId="77777777" w:rsidR="003608BA" w:rsidRPr="00BA5495" w:rsidRDefault="003608BA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1C291E9" w14:textId="77777777" w:rsidR="003608BA" w:rsidRPr="00BA5495" w:rsidRDefault="003608BA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0646F03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80397FD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CEA8CD7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D29FC55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A5B6B92" w14:textId="77777777" w:rsidR="003608BA" w:rsidRDefault="003608BA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55797389" w14:textId="584D8FDD" w:rsidR="00F23654" w:rsidRPr="00BA5495" w:rsidRDefault="00F23654" w:rsidP="00F23654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23654" w:rsidRPr="00BA5495" w14:paraId="32ACC144" w14:textId="77777777" w:rsidTr="00FD75DB">
        <w:trPr>
          <w:trHeight w:val="759"/>
        </w:trPr>
        <w:tc>
          <w:tcPr>
            <w:tcW w:w="845" w:type="dxa"/>
          </w:tcPr>
          <w:p w14:paraId="2F522ADC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E42F676" w14:textId="77777777" w:rsidR="00F23654" w:rsidRPr="00BA5495" w:rsidRDefault="00F23654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9F60413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E074CCF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91A5700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2885E83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49E9451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23654" w:rsidRPr="00BA5495" w14:paraId="57C003FC" w14:textId="77777777" w:rsidTr="00FD75DB">
        <w:trPr>
          <w:trHeight w:val="759"/>
        </w:trPr>
        <w:tc>
          <w:tcPr>
            <w:tcW w:w="845" w:type="dxa"/>
          </w:tcPr>
          <w:p w14:paraId="287F1F60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E37F44" w14:textId="77777777" w:rsidR="00F23654" w:rsidRPr="00BA5495" w:rsidRDefault="00F23654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59621EE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BA07337" w14:textId="77777777" w:rsidR="00F23654" w:rsidRPr="00BA5495" w:rsidRDefault="00F23654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570D0F5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140D27E4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F23654" w:rsidRPr="00BA5495" w14:paraId="0D058FC9" w14:textId="77777777" w:rsidTr="00FD75DB">
        <w:trPr>
          <w:trHeight w:val="759"/>
        </w:trPr>
        <w:tc>
          <w:tcPr>
            <w:tcW w:w="845" w:type="dxa"/>
          </w:tcPr>
          <w:p w14:paraId="7C65B030" w14:textId="77777777" w:rsidR="00F23654" w:rsidRPr="00BA5495" w:rsidRDefault="00F23654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642512E1" w14:textId="77777777" w:rsidR="00F23654" w:rsidRPr="00BA5495" w:rsidRDefault="00F23654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D521BE0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2044DEB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A2E1FCB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686660C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4EA8EE3" w14:textId="25CAB232" w:rsidR="00B71E95" w:rsidRDefault="00B71E95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6C22EC6C" w14:textId="34FEEF1F" w:rsidR="000133B8" w:rsidRPr="000133B8" w:rsidRDefault="000133B8" w:rsidP="003A5E6A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33B8" w:rsidRPr="001D1E7D" w14:paraId="38166733" w14:textId="77777777" w:rsidTr="000133B8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88ACCE" w14:textId="160622A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C33080" w14:textId="6EFF205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28581F" w14:textId="7777777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C96AE3" w14:textId="7777777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Uses</w:t>
            </w:r>
          </w:p>
        </w:tc>
      </w:tr>
      <w:tr w:rsidR="000133B8" w:rsidRPr="001D1E7D" w14:paraId="4DE5B653" w14:textId="77777777" w:rsidTr="000133B8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F41EE6" w14:textId="046C1D84" w:rsidR="000133B8" w:rsidRPr="001D1E7D" w:rsidRDefault="000133B8" w:rsidP="00FD75DB">
            <w:r w:rsidRPr="001D1E7D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81D61C" w14:textId="325A36C6" w:rsidR="000133B8" w:rsidRPr="001D1E7D" w:rsidRDefault="000133B8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FFCE0E" w14:textId="2892B594" w:rsidR="000133B8" w:rsidRPr="001D1E7D" w:rsidRDefault="000133B8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90DFC8" w14:textId="1F4CBEB7" w:rsidR="000133B8" w:rsidRPr="001D1E7D" w:rsidRDefault="000133B8" w:rsidP="00FD75DB"/>
        </w:tc>
      </w:tr>
      <w:tr w:rsidR="000133B8" w:rsidRPr="001D1E7D" w14:paraId="43DFC658" w14:textId="77777777" w:rsidTr="000133B8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0730A8" w14:textId="42B4F0F3" w:rsidR="000133B8" w:rsidRPr="001D1E7D" w:rsidRDefault="000133B8" w:rsidP="00FD75DB">
            <w:r w:rsidRPr="001D1E7D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90709D" w14:textId="10AB6589" w:rsidR="000133B8" w:rsidRPr="001D1E7D" w:rsidRDefault="000133B8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3CDE13" w14:textId="57CDE3DC" w:rsidR="000133B8" w:rsidRPr="001D1E7D" w:rsidRDefault="000133B8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204ABA" w14:textId="5E3D450D" w:rsidR="000133B8" w:rsidRPr="001D1E7D" w:rsidRDefault="000133B8" w:rsidP="00FD75DB"/>
        </w:tc>
      </w:tr>
      <w:tr w:rsidR="000133B8" w:rsidRPr="001D1E7D" w14:paraId="51113C98" w14:textId="77777777" w:rsidTr="000133B8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53168B" w14:textId="328C6342" w:rsidR="000133B8" w:rsidRPr="001D1E7D" w:rsidRDefault="000133B8" w:rsidP="00FD75DB">
            <w:r w:rsidRPr="001D1E7D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C8F2B6" w14:textId="1A6300DA" w:rsidR="000133B8" w:rsidRPr="001D1E7D" w:rsidRDefault="000133B8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141AAB" w14:textId="63247AFE" w:rsidR="000133B8" w:rsidRPr="001D1E7D" w:rsidRDefault="000133B8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4FD0FC" w14:textId="6F8EE401" w:rsidR="000133B8" w:rsidRPr="001D1E7D" w:rsidRDefault="000133B8" w:rsidP="00FD75DB"/>
        </w:tc>
      </w:tr>
    </w:tbl>
    <w:p w14:paraId="17D4B176" w14:textId="23E9A493" w:rsidR="000133B8" w:rsidRPr="001D1E7D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D5210C" w:rsidRPr="001D1E7D" w14:paraId="194E0A7D" w14:textId="77777777" w:rsidTr="00D5210C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F2C59A" w14:textId="77777777" w:rsidR="00D5210C" w:rsidRPr="001D1E7D" w:rsidRDefault="00D5210C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937DAA" w14:textId="77777777" w:rsidR="00D5210C" w:rsidRPr="001D1E7D" w:rsidRDefault="00D5210C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4898A2" w14:textId="2CB17E71" w:rsidR="00D5210C" w:rsidRPr="001D1E7D" w:rsidRDefault="00D5210C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DU pairs</w:t>
            </w:r>
          </w:p>
        </w:tc>
      </w:tr>
      <w:tr w:rsidR="00D5210C" w:rsidRPr="001D1E7D" w14:paraId="2A36A1DE" w14:textId="77777777" w:rsidTr="00D5210C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F51142" w14:textId="77777777" w:rsidR="00D5210C" w:rsidRPr="001D1E7D" w:rsidRDefault="00D5210C" w:rsidP="00FD75DB">
            <w:r w:rsidRPr="001D1E7D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A4057E" w14:textId="77777777" w:rsidR="00D5210C" w:rsidRPr="001D1E7D" w:rsidRDefault="00D5210C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73778E" w14:textId="77777777" w:rsidR="00D5210C" w:rsidRPr="001D1E7D" w:rsidRDefault="00D5210C" w:rsidP="00FD75DB"/>
        </w:tc>
      </w:tr>
      <w:tr w:rsidR="00D5210C" w:rsidRPr="001D1E7D" w14:paraId="271D39C4" w14:textId="77777777" w:rsidTr="00D5210C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EC99B1" w14:textId="77777777" w:rsidR="00D5210C" w:rsidRPr="001D1E7D" w:rsidRDefault="00D5210C" w:rsidP="00FD75DB">
            <w:r w:rsidRPr="001D1E7D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D0DF2F" w14:textId="77777777" w:rsidR="00D5210C" w:rsidRPr="001D1E7D" w:rsidRDefault="00D5210C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0EFDA4" w14:textId="77777777" w:rsidR="00D5210C" w:rsidRPr="001D1E7D" w:rsidRDefault="00D5210C" w:rsidP="00FD75DB"/>
        </w:tc>
      </w:tr>
      <w:tr w:rsidR="00D5210C" w:rsidRPr="001D1E7D" w14:paraId="39910D75" w14:textId="77777777" w:rsidTr="00D5210C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3DD7DD" w14:textId="77777777" w:rsidR="00D5210C" w:rsidRPr="001D1E7D" w:rsidRDefault="00D5210C" w:rsidP="00FD75DB">
            <w:r w:rsidRPr="001D1E7D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8F13F4" w14:textId="77777777" w:rsidR="00D5210C" w:rsidRPr="001D1E7D" w:rsidRDefault="00D5210C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FD22E0" w14:textId="77777777" w:rsidR="00D5210C" w:rsidRPr="001D1E7D" w:rsidRDefault="00D5210C" w:rsidP="00FD75DB"/>
        </w:tc>
      </w:tr>
    </w:tbl>
    <w:p w14:paraId="555B705F" w14:textId="77777777" w:rsidR="00D5210C" w:rsidRPr="001D1E7D" w:rsidRDefault="00D5210C" w:rsidP="003A5E6A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5A066F" w:rsidRPr="001D1E7D" w14:paraId="6BB4AE1B" w14:textId="77777777" w:rsidTr="00FD75DB">
        <w:trPr>
          <w:trHeight w:val="759"/>
        </w:trPr>
        <w:tc>
          <w:tcPr>
            <w:tcW w:w="845" w:type="dxa"/>
          </w:tcPr>
          <w:p w14:paraId="145488DC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0A13235C" w14:textId="77777777" w:rsidR="005A066F" w:rsidRPr="001D1E7D" w:rsidRDefault="005A066F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1D1E7D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B40462F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BD130AD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34507C7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A486091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Comments/Remarks</w:t>
            </w:r>
          </w:p>
          <w:p w14:paraId="05AD7D83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A066F" w:rsidRPr="00BA5495" w14:paraId="0C466617" w14:textId="77777777" w:rsidTr="00FD75DB">
        <w:trPr>
          <w:trHeight w:val="759"/>
        </w:trPr>
        <w:tc>
          <w:tcPr>
            <w:tcW w:w="845" w:type="dxa"/>
          </w:tcPr>
          <w:p w14:paraId="0D881F66" w14:textId="77777777" w:rsidR="005A066F" w:rsidRPr="00BA5495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A293A96" w14:textId="77777777" w:rsidR="005A066F" w:rsidRPr="00BA5495" w:rsidRDefault="005A066F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AB95E9D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46F89E0" w14:textId="77777777" w:rsidR="005A066F" w:rsidRPr="00BA5495" w:rsidRDefault="005A066F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6090BE0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4195E5F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5A066F" w:rsidRPr="00BA5495" w14:paraId="707104D3" w14:textId="77777777" w:rsidTr="00FD75DB">
        <w:trPr>
          <w:trHeight w:val="759"/>
        </w:trPr>
        <w:tc>
          <w:tcPr>
            <w:tcW w:w="845" w:type="dxa"/>
          </w:tcPr>
          <w:p w14:paraId="03C73256" w14:textId="77777777" w:rsidR="005A066F" w:rsidRPr="00BA5495" w:rsidRDefault="005A066F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BE2C6A4" w14:textId="77777777" w:rsidR="005A066F" w:rsidRPr="00BA5495" w:rsidRDefault="005A066F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5EB3A4D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C2862B4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345F7F37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EA02324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9EC0C29" w14:textId="77777777" w:rsidR="000133B8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641DDA1A" w14:textId="77777777" w:rsidR="000133B8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3461F849" w14:textId="523EF930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233A7A21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6EAEB746" w14:textId="3D5B3756" w:rsidR="00CD375C" w:rsidRDefault="00CD375C" w:rsidP="003A5E6A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https://github.com/openjdk/jdk/tree/master/src/java.base/share/classes/java/time</w:t>
      </w:r>
      <w:r>
        <w:rPr>
          <w:szCs w:val="24"/>
        </w:rPr>
        <w:t>/Duration.java</w:t>
      </w:r>
    </w:p>
    <w:p w14:paraId="126A1E13" w14:textId="4B7FCEE1" w:rsidR="003A5E6A" w:rsidRPr="00D4086D" w:rsidRDefault="004308F0" w:rsidP="00D4086D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noProof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4A479736" w14:textId="55FF9269" w:rsidR="00D4086D" w:rsidRPr="00BA5495" w:rsidRDefault="00D4086D" w:rsidP="006F5A38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80A2E6B" wp14:editId="2768DAD1">
            <wp:extent cx="3462020" cy="3716676"/>
            <wp:effectExtent l="0" t="0" r="508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768" cy="37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42E" w14:textId="2AB2FEE8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p w14:paraId="2FE9E35F" w14:textId="353336A4" w:rsidR="00574705" w:rsidRPr="00BA5495" w:rsidRDefault="00574705" w:rsidP="003A5E6A">
      <w:pPr>
        <w:pStyle w:val="BodyText"/>
        <w:rPr>
          <w:b/>
          <w:bCs/>
          <w:sz w:val="32"/>
          <w:szCs w:val="32"/>
        </w:rPr>
      </w:pPr>
      <w:r>
        <w:t>Line 414 exception case is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7"/>
        <w:gridCol w:w="1369"/>
        <w:gridCol w:w="1750"/>
        <w:gridCol w:w="1186"/>
        <w:gridCol w:w="2475"/>
      </w:tblGrid>
      <w:tr w:rsidR="003A5E6A" w:rsidRPr="00BA5495" w14:paraId="78B9598E" w14:textId="77777777" w:rsidTr="009B0794">
        <w:trPr>
          <w:trHeight w:val="759"/>
        </w:trPr>
        <w:tc>
          <w:tcPr>
            <w:tcW w:w="845" w:type="dxa"/>
          </w:tcPr>
          <w:p w14:paraId="6E45C1C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0528E56A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CF5C47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7DC79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35FC47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7C0057A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9B0794">
        <w:trPr>
          <w:trHeight w:val="759"/>
        </w:trPr>
        <w:tc>
          <w:tcPr>
            <w:tcW w:w="845" w:type="dxa"/>
          </w:tcPr>
          <w:p w14:paraId="79AD9179" w14:textId="37162DE2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12B2B696" w14:textId="0CE47727" w:rsidR="003A5E6A" w:rsidRPr="00BA5495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PT6H</w:t>
            </w:r>
            <w:r w:rsidR="00A421F8"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  </w:t>
            </w:r>
          </w:p>
        </w:tc>
        <w:tc>
          <w:tcPr>
            <w:tcW w:w="1322" w:type="dxa"/>
          </w:tcPr>
          <w:p w14:paraId="6D13540F" w14:textId="33CB0166" w:rsidR="003A5E6A" w:rsidRPr="00BA5495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</w:t>
            </w:r>
          </w:p>
        </w:tc>
        <w:tc>
          <w:tcPr>
            <w:tcW w:w="1764" w:type="dxa"/>
          </w:tcPr>
          <w:p w14:paraId="198CACCD" w14:textId="125E62B5" w:rsidR="003A5E6A" w:rsidRPr="00BA5495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294435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44CDF6EF" w14:textId="772EDDEF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C870D16" w14:textId="1B4E1FB6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statements</w:t>
            </w:r>
            <w:r w:rsidR="003B6A30">
              <w:rPr>
                <w:szCs w:val="24"/>
              </w:rPr>
              <w:t xml:space="preserve"> from 391 to </w:t>
            </w:r>
            <w:r w:rsidR="003A433B">
              <w:rPr>
                <w:szCs w:val="24"/>
              </w:rPr>
              <w:t>395, 398 to 412</w:t>
            </w:r>
          </w:p>
        </w:tc>
      </w:tr>
      <w:tr w:rsidR="003B6A30" w:rsidRPr="00BA5495" w14:paraId="0D68D542" w14:textId="77777777" w:rsidTr="009B0794">
        <w:trPr>
          <w:trHeight w:val="759"/>
        </w:trPr>
        <w:tc>
          <w:tcPr>
            <w:tcW w:w="845" w:type="dxa"/>
          </w:tcPr>
          <w:p w14:paraId="1CE2A25C" w14:textId="09CA0844" w:rsidR="003B6A30" w:rsidRPr="00BA5495" w:rsidRDefault="003B6A3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4" w:type="dxa"/>
          </w:tcPr>
          <w:p w14:paraId="3D7B6369" w14:textId="55465C0A" w:rsidR="003B6A30" w:rsidRPr="00FD7FAA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3B6A30">
              <w:rPr>
                <w:szCs w:val="24"/>
              </w:rPr>
              <w:t>G3D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41A191A1" w14:textId="2AF2E540" w:rsidR="003B6A30" w:rsidRPr="00FD7FAA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6E5CA933" w14:textId="42D50C20" w:rsidR="003B6A30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73D3EFF4" w14:textId="2D56C121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4A9492C" w14:textId="5E0DDFA9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419</w:t>
            </w:r>
          </w:p>
        </w:tc>
      </w:tr>
      <w:tr w:rsidR="00616C3B" w:rsidRPr="00BA5495" w14:paraId="0D574CA0" w14:textId="77777777" w:rsidTr="009B0794">
        <w:trPr>
          <w:trHeight w:val="759"/>
        </w:trPr>
        <w:tc>
          <w:tcPr>
            <w:tcW w:w="845" w:type="dxa"/>
          </w:tcPr>
          <w:p w14:paraId="625A2FDB" w14:textId="69235A62" w:rsidR="00616C3B" w:rsidRDefault="00616C3B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754" w:type="dxa"/>
          </w:tcPr>
          <w:p w14:paraId="38EACB10" w14:textId="1C64B13C" w:rsidR="00616C3B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616C3B">
              <w:rPr>
                <w:szCs w:val="24"/>
              </w:rPr>
              <w:t>-P</w:t>
            </w:r>
            <w:r w:rsidR="003A433B">
              <w:rPr>
                <w:szCs w:val="24"/>
              </w:rPr>
              <w:t>2D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227CEADF" w14:textId="64F434C1" w:rsidR="00616C3B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days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2D4B407C" w14:textId="6268AB60" w:rsidR="00616C3B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</w:t>
            </w:r>
            <w:r w:rsidR="00B37114">
              <w:rPr>
                <w:szCs w:val="24"/>
              </w:rPr>
              <w:t>y</w:t>
            </w:r>
            <w:r w:rsidR="003A433B">
              <w:rPr>
                <w:szCs w:val="24"/>
              </w:rPr>
              <w:t>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AF595DC" w14:textId="63D80ECE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7A82F754" w14:textId="6D1F8F59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statement </w:t>
            </w:r>
            <w:r w:rsidR="0070740E">
              <w:rPr>
                <w:szCs w:val="24"/>
              </w:rPr>
              <w:t>396</w:t>
            </w: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1"/>
        <w:gridCol w:w="1326"/>
        <w:gridCol w:w="1755"/>
        <w:gridCol w:w="1186"/>
        <w:gridCol w:w="2478"/>
      </w:tblGrid>
      <w:tr w:rsidR="00202A13" w:rsidRPr="00BA5495" w14:paraId="6785F3AB" w14:textId="77777777" w:rsidTr="00616C3B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02A13" w:rsidRPr="00BA5495" w14:paraId="67969393" w14:textId="77777777" w:rsidTr="00616C3B">
        <w:trPr>
          <w:trHeight w:val="759"/>
        </w:trPr>
        <w:tc>
          <w:tcPr>
            <w:tcW w:w="846" w:type="dxa"/>
          </w:tcPr>
          <w:p w14:paraId="18E1CA54" w14:textId="25998DA4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291BBEE0" w14:textId="5B8C83E8" w:rsidR="003A5E6A" w:rsidRPr="00BA5495" w:rsidRDefault="0018415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PT6H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2876605B" w14:textId="4C5ED5E1" w:rsidR="003A5E6A" w:rsidRPr="00BA5495" w:rsidRDefault="0000301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83" w:type="dxa"/>
          </w:tcPr>
          <w:p w14:paraId="605B59C0" w14:textId="1A867758" w:rsidR="003A5E6A" w:rsidRPr="00BA5495" w:rsidRDefault="00F6394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19" w:type="dxa"/>
          </w:tcPr>
          <w:p w14:paraId="2B8EFAA9" w14:textId="7614AA55" w:rsidR="003A5E6A" w:rsidRPr="00BA5495" w:rsidRDefault="00F6394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2732EC0E" w14:textId="490E0C86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393T,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395F,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404T</w:t>
            </w:r>
          </w:p>
        </w:tc>
      </w:tr>
      <w:tr w:rsidR="00202A13" w:rsidRPr="00BA5495" w14:paraId="3F70FCC9" w14:textId="77777777" w:rsidTr="00616C3B">
        <w:trPr>
          <w:trHeight w:val="759"/>
        </w:trPr>
        <w:tc>
          <w:tcPr>
            <w:tcW w:w="846" w:type="dxa"/>
          </w:tcPr>
          <w:p w14:paraId="16A85AFA" w14:textId="197E9B1E" w:rsidR="003A5E6A" w:rsidRPr="00BA5495" w:rsidRDefault="00EA27D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53B6E3DD" w14:textId="30576522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34" w:type="dxa"/>
          </w:tcPr>
          <w:p w14:paraId="2A507439" w14:textId="1275CEA3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6B876780" w14:textId="3E19DD2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449A8D90" w14:textId="646D5FA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835B516" w14:textId="07714BF3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393F</w:t>
            </w:r>
          </w:p>
        </w:tc>
      </w:tr>
      <w:tr w:rsidR="007706C1" w:rsidRPr="00BA5495" w14:paraId="3DFA6C3F" w14:textId="77777777" w:rsidTr="00616C3B">
        <w:trPr>
          <w:trHeight w:val="759"/>
        </w:trPr>
        <w:tc>
          <w:tcPr>
            <w:tcW w:w="846" w:type="dxa"/>
          </w:tcPr>
          <w:p w14:paraId="19D34B6C" w14:textId="4B178C32" w:rsidR="00A859CA" w:rsidRDefault="00A859C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84" w:type="dxa"/>
          </w:tcPr>
          <w:p w14:paraId="5A012DEC" w14:textId="2BF8AA6F" w:rsidR="00A859CA" w:rsidRDefault="00202A1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-PT6H3M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7A4B9FB5" w14:textId="5F245303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83" w:type="dxa"/>
          </w:tcPr>
          <w:p w14:paraId="423ACEF3" w14:textId="602D3E0C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19" w:type="dxa"/>
          </w:tcPr>
          <w:p w14:paraId="65222534" w14:textId="67314DF9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69FA2F6E" w14:textId="39207896" w:rsidR="00A859CA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0C2BCC">
              <w:rPr>
                <w:szCs w:val="24"/>
              </w:rPr>
              <w:t>393T,</w:t>
            </w:r>
            <w:r w:rsidR="0068363E">
              <w:rPr>
                <w:szCs w:val="24"/>
              </w:rPr>
              <w:t xml:space="preserve"> B</w:t>
            </w:r>
            <w:r w:rsidR="00202A13">
              <w:rPr>
                <w:szCs w:val="24"/>
              </w:rPr>
              <w:t>395T</w:t>
            </w:r>
          </w:p>
        </w:tc>
      </w:tr>
      <w:tr w:rsidR="00020EF9" w:rsidRPr="00BA5495" w14:paraId="1E4E5744" w14:textId="77777777" w:rsidTr="00616C3B">
        <w:trPr>
          <w:trHeight w:val="759"/>
        </w:trPr>
        <w:tc>
          <w:tcPr>
            <w:tcW w:w="846" w:type="dxa"/>
          </w:tcPr>
          <w:p w14:paraId="0F089A6F" w14:textId="7F7FEBED" w:rsidR="00020EF9" w:rsidRDefault="0061474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84" w:type="dxa"/>
          </w:tcPr>
          <w:p w14:paraId="58193D02" w14:textId="70E5385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5B4667C4" w14:textId="376A0ECD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3707B594" w14:textId="3DC3E9E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3DCDAD68" w14:textId="68739618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68242EE" w14:textId="0EC57E57" w:rsidR="00020EF9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7706C1">
              <w:rPr>
                <w:szCs w:val="24"/>
              </w:rPr>
              <w:t>404F</w:t>
            </w: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7"/>
        <w:gridCol w:w="1760"/>
        <w:gridCol w:w="1186"/>
        <w:gridCol w:w="2479"/>
      </w:tblGrid>
      <w:tr w:rsidR="003A5E6A" w:rsidRPr="00BA5495" w14:paraId="526A5FD8" w14:textId="77777777" w:rsidTr="00FD6E57">
        <w:trPr>
          <w:trHeight w:val="759"/>
        </w:trPr>
        <w:tc>
          <w:tcPr>
            <w:tcW w:w="845" w:type="dxa"/>
          </w:tcPr>
          <w:p w14:paraId="4B9EF15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2B9CB473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7" w:type="dxa"/>
          </w:tcPr>
          <w:p w14:paraId="35C37B9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0" w:type="dxa"/>
          </w:tcPr>
          <w:p w14:paraId="276830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321711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14FC30F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FD6E57">
        <w:trPr>
          <w:trHeight w:val="759"/>
        </w:trPr>
        <w:tc>
          <w:tcPr>
            <w:tcW w:w="845" w:type="dxa"/>
          </w:tcPr>
          <w:p w14:paraId="55EBCCB1" w14:textId="048BED5B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218795E" w14:textId="643E521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“PT6H” </w:t>
            </w:r>
          </w:p>
        </w:tc>
        <w:tc>
          <w:tcPr>
            <w:tcW w:w="1327" w:type="dxa"/>
          </w:tcPr>
          <w:p w14:paraId="0FF4E78A" w14:textId="27AFEB4F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60" w:type="dxa"/>
          </w:tcPr>
          <w:p w14:paraId="41634B2F" w14:textId="50AB637D" w:rsidR="003A5E6A" w:rsidRPr="00BA5495" w:rsidRDefault="0068363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194830CE" w14:textId="130F3CF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1850371" w14:textId="1FFB2434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C</w:t>
            </w:r>
            <w:r w:rsidR="004C38A6">
              <w:rPr>
                <w:szCs w:val="24"/>
              </w:rPr>
              <w:t>393T,</w:t>
            </w:r>
            <w:r w:rsidR="00B72FBF">
              <w:rPr>
                <w:szCs w:val="24"/>
              </w:rPr>
              <w:t xml:space="preserve"> C395F, </w:t>
            </w:r>
            <w:r w:rsidR="00524975">
              <w:rPr>
                <w:szCs w:val="24"/>
              </w:rPr>
              <w:br/>
            </w:r>
            <w:r w:rsidR="00B72FBF">
              <w:rPr>
                <w:szCs w:val="24"/>
              </w:rPr>
              <w:t>C404</w:t>
            </w:r>
            <w:r w:rsidR="00524975">
              <w:rPr>
                <w:szCs w:val="24"/>
              </w:rPr>
              <w:t>-1</w:t>
            </w:r>
            <w:r w:rsidR="00B72FBF">
              <w:rPr>
                <w:szCs w:val="24"/>
              </w:rPr>
              <w:t>T</w:t>
            </w:r>
          </w:p>
        </w:tc>
      </w:tr>
      <w:tr w:rsidR="003A5E6A" w:rsidRPr="00BA5495" w14:paraId="4D070C43" w14:textId="77777777" w:rsidTr="00FD6E57">
        <w:trPr>
          <w:trHeight w:val="759"/>
        </w:trPr>
        <w:tc>
          <w:tcPr>
            <w:tcW w:w="845" w:type="dxa"/>
          </w:tcPr>
          <w:p w14:paraId="79C8A20B" w14:textId="1352CF08" w:rsidR="003A5E6A" w:rsidRPr="00BA5495" w:rsidRDefault="00FC418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20FD85AC" w14:textId="1EBCD10B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27" w:type="dxa"/>
          </w:tcPr>
          <w:p w14:paraId="38FDCCC2" w14:textId="1FA8D1D0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7BA50DEF" w14:textId="4E9092C2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06147367" w14:textId="7C4F6766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99BE758" w14:textId="30FD523D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FC4187">
              <w:rPr>
                <w:szCs w:val="24"/>
              </w:rPr>
              <w:t>C393F</w:t>
            </w:r>
          </w:p>
        </w:tc>
      </w:tr>
      <w:tr w:rsidR="00FD6E57" w:rsidRPr="00BA5495" w14:paraId="23B607E2" w14:textId="77777777" w:rsidTr="00FD6E57">
        <w:trPr>
          <w:trHeight w:val="759"/>
        </w:trPr>
        <w:tc>
          <w:tcPr>
            <w:tcW w:w="845" w:type="dxa"/>
          </w:tcPr>
          <w:p w14:paraId="52828A5D" w14:textId="03BC4F57" w:rsidR="00FD6E57" w:rsidRDefault="00FD6E57" w:rsidP="00FD6E5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4" w:type="dxa"/>
          </w:tcPr>
          <w:p w14:paraId="7502F0CB" w14:textId="1879A93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3D6C8D">
              <w:rPr>
                <w:szCs w:val="24"/>
              </w:rPr>
              <w:t>-</w:t>
            </w:r>
            <w:r w:rsidRPr="00202A13">
              <w:rPr>
                <w:szCs w:val="24"/>
              </w:rPr>
              <w:t>6</w:t>
            </w:r>
            <w:r w:rsidR="009C3B9C">
              <w:rPr>
                <w:szCs w:val="24"/>
              </w:rPr>
              <w:t>D6H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0CDC81E0" w14:textId="2C6753A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D6C8D">
              <w:rPr>
                <w:szCs w:val="24"/>
              </w:rPr>
              <w:t>-</w:t>
            </w:r>
            <w:r>
              <w:rPr>
                <w:szCs w:val="24"/>
              </w:rPr>
              <w:t xml:space="preserve">6 </w:t>
            </w:r>
            <w:r w:rsidR="0094284E">
              <w:rPr>
                <w:szCs w:val="24"/>
              </w:rPr>
              <w:t>Days</w:t>
            </w:r>
            <w:r>
              <w:rPr>
                <w:szCs w:val="24"/>
              </w:rPr>
              <w:t xml:space="preserve"> and </w:t>
            </w:r>
            <w:r w:rsidR="0094284E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94284E">
              <w:rPr>
                <w:szCs w:val="24"/>
              </w:rPr>
              <w:t>Hours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026F3809" w14:textId="4B73FA5A" w:rsidR="00FD6E57" w:rsidRDefault="00E8275F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Hours”</w:t>
            </w:r>
          </w:p>
        </w:tc>
        <w:tc>
          <w:tcPr>
            <w:tcW w:w="1186" w:type="dxa"/>
          </w:tcPr>
          <w:p w14:paraId="7FC55395" w14:textId="2E9E4FE7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02482AD" w14:textId="3FC9915D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97D88">
              <w:rPr>
                <w:szCs w:val="24"/>
              </w:rPr>
              <w:t>C</w:t>
            </w:r>
            <w:r>
              <w:rPr>
                <w:szCs w:val="24"/>
              </w:rPr>
              <w:t xml:space="preserve">393T, </w:t>
            </w:r>
            <w:r w:rsidR="004B00D7">
              <w:rPr>
                <w:szCs w:val="24"/>
              </w:rPr>
              <w:t>C</w:t>
            </w:r>
            <w:r>
              <w:rPr>
                <w:szCs w:val="24"/>
              </w:rPr>
              <w:t>395T</w:t>
            </w:r>
            <w:r w:rsidR="003D6C8D">
              <w:rPr>
                <w:szCs w:val="24"/>
              </w:rPr>
              <w:t>, C404</w:t>
            </w:r>
            <w:r w:rsidR="00196E50">
              <w:rPr>
                <w:szCs w:val="24"/>
              </w:rPr>
              <w:t>-1F, C404-2T</w:t>
            </w:r>
          </w:p>
        </w:tc>
      </w:tr>
      <w:tr w:rsidR="009C3B9C" w:rsidRPr="00BA5495" w14:paraId="0DA90A7E" w14:textId="77777777" w:rsidTr="00FD6E57">
        <w:trPr>
          <w:trHeight w:val="759"/>
        </w:trPr>
        <w:tc>
          <w:tcPr>
            <w:tcW w:w="845" w:type="dxa"/>
          </w:tcPr>
          <w:p w14:paraId="76D0EFC9" w14:textId="2651B209" w:rsidR="009C3B9C" w:rsidRDefault="009C3B9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488BE5EF" w14:textId="330A4B0F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6F0981">
              <w:rPr>
                <w:szCs w:val="24"/>
              </w:rPr>
              <w:t>-6D</w:t>
            </w:r>
            <w:r w:rsidR="00F55422">
              <w:rPr>
                <w:szCs w:val="24"/>
              </w:rPr>
              <w:t>-</w:t>
            </w:r>
            <w:r w:rsidRPr="00202A13">
              <w:rPr>
                <w:szCs w:val="24"/>
              </w:rPr>
              <w:t>6H</w:t>
            </w:r>
            <w:r w:rsidR="00264201">
              <w:rPr>
                <w:szCs w:val="24"/>
              </w:rPr>
              <w:t>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3A00DBAA" w14:textId="45C4A8A9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4C0B3D">
              <w:rPr>
                <w:szCs w:val="24"/>
              </w:rPr>
              <w:t xml:space="preserve">-6 Days and </w:t>
            </w:r>
            <w:r w:rsidR="00206EEA">
              <w:rPr>
                <w:szCs w:val="24"/>
              </w:rPr>
              <w:t>-</w:t>
            </w:r>
            <w:r>
              <w:rPr>
                <w:szCs w:val="24"/>
              </w:rPr>
              <w:t xml:space="preserve">6 Hours and </w:t>
            </w:r>
            <w:r w:rsidR="006F0981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4DF7DA6E" w14:textId="3C4BA321" w:rsidR="009C3B9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883875A" w14:textId="1EF1D4FB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8EC55EC" w14:textId="4D48F59B" w:rsidR="009C3B9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C404-3T</w:t>
            </w:r>
          </w:p>
        </w:tc>
      </w:tr>
      <w:tr w:rsidR="001409CC" w:rsidRPr="00BA5495" w14:paraId="04D416C7" w14:textId="77777777" w:rsidTr="00FD6E57">
        <w:trPr>
          <w:trHeight w:val="759"/>
        </w:trPr>
        <w:tc>
          <w:tcPr>
            <w:tcW w:w="845" w:type="dxa"/>
          </w:tcPr>
          <w:p w14:paraId="531AB381" w14:textId="58FB8252" w:rsidR="001409CC" w:rsidRDefault="001409C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5</w:t>
            </w:r>
          </w:p>
        </w:tc>
        <w:tc>
          <w:tcPr>
            <w:tcW w:w="1754" w:type="dxa"/>
          </w:tcPr>
          <w:p w14:paraId="42653733" w14:textId="3EBC5DBB" w:rsidR="001409CC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6S”</w:t>
            </w:r>
          </w:p>
        </w:tc>
        <w:tc>
          <w:tcPr>
            <w:tcW w:w="1327" w:type="dxa"/>
          </w:tcPr>
          <w:p w14:paraId="4003897A" w14:textId="6B9009E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-6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 xml:space="preserve"> and 6 seconds”</w:t>
            </w:r>
          </w:p>
        </w:tc>
        <w:tc>
          <w:tcPr>
            <w:tcW w:w="1760" w:type="dxa"/>
          </w:tcPr>
          <w:p w14:paraId="62BDE103" w14:textId="74FDDEDE" w:rsidR="001409C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Days and -6 Hours and </w:t>
            </w:r>
            <w:r w:rsidR="005B23A4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 w:rsidR="005B23A4">
              <w:rPr>
                <w:szCs w:val="24"/>
              </w:rPr>
              <w:t xml:space="preserve"> and</w:t>
            </w:r>
            <w:r w:rsidR="00283E9B">
              <w:rPr>
                <w:szCs w:val="24"/>
              </w:rPr>
              <w:t xml:space="preserve"> 6 seconds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296E2C2C" w14:textId="5100537B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2A16609" w14:textId="5D16F51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C404-4T</w:t>
            </w:r>
          </w:p>
        </w:tc>
      </w:tr>
      <w:tr w:rsidR="00E56987" w:rsidRPr="00BA5495" w14:paraId="5E7382C7" w14:textId="77777777" w:rsidTr="00FD6E57">
        <w:trPr>
          <w:trHeight w:val="759"/>
        </w:trPr>
        <w:tc>
          <w:tcPr>
            <w:tcW w:w="845" w:type="dxa"/>
          </w:tcPr>
          <w:p w14:paraId="55198E63" w14:textId="26A4E935" w:rsidR="00E56987" w:rsidRDefault="00E56987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6</w:t>
            </w:r>
          </w:p>
        </w:tc>
        <w:tc>
          <w:tcPr>
            <w:tcW w:w="1754" w:type="dxa"/>
          </w:tcPr>
          <w:p w14:paraId="50783C83" w14:textId="3EA31180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-6S”</w:t>
            </w:r>
          </w:p>
        </w:tc>
        <w:tc>
          <w:tcPr>
            <w:tcW w:w="1327" w:type="dxa"/>
          </w:tcPr>
          <w:p w14:paraId="2FB6518C" w14:textId="56A2BC6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0063272E" w14:textId="48ACFDD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76E2AF7A" w14:textId="25A40F07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7172DC1F" w14:textId="730CDF3F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C404-4F</w:t>
            </w:r>
          </w:p>
        </w:tc>
      </w:tr>
    </w:tbl>
    <w:p w14:paraId="6D9416AD" w14:textId="77777777" w:rsidR="005F6A29" w:rsidRDefault="005F6A29" w:rsidP="004B17F0">
      <w:pPr>
        <w:pStyle w:val="BodyText"/>
        <w:rPr>
          <w:rFonts w:cstheme="majorBidi"/>
        </w:rPr>
      </w:pPr>
    </w:p>
    <w:p w14:paraId="0A977FD8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058CDB8B" w14:textId="77777777" w:rsidTr="00FD75DB">
        <w:trPr>
          <w:trHeight w:val="759"/>
        </w:trPr>
        <w:tc>
          <w:tcPr>
            <w:tcW w:w="845" w:type="dxa"/>
          </w:tcPr>
          <w:p w14:paraId="711049EC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18F0D561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A369A6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CECCD8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795495E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52C7F41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71AADDD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34891958" w14:textId="77777777" w:rsidTr="00FD75DB">
        <w:trPr>
          <w:trHeight w:val="759"/>
        </w:trPr>
        <w:tc>
          <w:tcPr>
            <w:tcW w:w="845" w:type="dxa"/>
          </w:tcPr>
          <w:p w14:paraId="07CF185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1</w:t>
            </w:r>
          </w:p>
        </w:tc>
        <w:tc>
          <w:tcPr>
            <w:tcW w:w="1753" w:type="dxa"/>
          </w:tcPr>
          <w:p w14:paraId="2EE4DDCD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D1DDD6A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DC3DA1E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D93639F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1A61C9D8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14395ACD" w14:textId="77777777" w:rsidTr="00FD75DB">
        <w:trPr>
          <w:trHeight w:val="759"/>
        </w:trPr>
        <w:tc>
          <w:tcPr>
            <w:tcW w:w="845" w:type="dxa"/>
          </w:tcPr>
          <w:p w14:paraId="0A9E0F73" w14:textId="77777777" w:rsidR="0077049C" w:rsidRPr="00BA5495" w:rsidRDefault="0077049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6CC37761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1C7C4D1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7D65414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4464480D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62CEAD2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75D1C26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4A0DC80D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54936AC3" w14:textId="77777777" w:rsidTr="00FD75DB">
        <w:trPr>
          <w:trHeight w:val="759"/>
        </w:trPr>
        <w:tc>
          <w:tcPr>
            <w:tcW w:w="845" w:type="dxa"/>
          </w:tcPr>
          <w:p w14:paraId="0DC08A72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E8BE439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7BF2A0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BBB7DA0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2CF1002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CA5EEFF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4CE976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4DD12576" w14:textId="77777777" w:rsidTr="00FD75DB">
        <w:trPr>
          <w:trHeight w:val="759"/>
        </w:trPr>
        <w:tc>
          <w:tcPr>
            <w:tcW w:w="845" w:type="dxa"/>
          </w:tcPr>
          <w:p w14:paraId="3673AFF4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F31F9D0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B494FB2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6831CCF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3EF4ED11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5378409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647201C3" w14:textId="77777777" w:rsidTr="00FD75DB">
        <w:trPr>
          <w:trHeight w:val="759"/>
        </w:trPr>
        <w:tc>
          <w:tcPr>
            <w:tcW w:w="845" w:type="dxa"/>
          </w:tcPr>
          <w:p w14:paraId="6B96F1B0" w14:textId="77777777" w:rsidR="0077049C" w:rsidRPr="00BA5495" w:rsidRDefault="0077049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18C2D444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555FAC4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E81DE4F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673A63E0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61666C9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4BA8064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01DC3B0C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0B8986EF" w14:textId="77777777" w:rsidTr="00FD75DB">
        <w:trPr>
          <w:trHeight w:val="759"/>
        </w:trPr>
        <w:tc>
          <w:tcPr>
            <w:tcW w:w="845" w:type="dxa"/>
          </w:tcPr>
          <w:p w14:paraId="78D1F01B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8F53738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254300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2C3E186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FAFAF1E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1DDD8C8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6D2440D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7F1B738D" w14:textId="77777777" w:rsidTr="00FD75DB">
        <w:trPr>
          <w:trHeight w:val="759"/>
        </w:trPr>
        <w:tc>
          <w:tcPr>
            <w:tcW w:w="845" w:type="dxa"/>
          </w:tcPr>
          <w:p w14:paraId="360A3AFE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185F6A5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B53DFA6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BB7B69F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1E5F15E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D696382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57C916C1" w14:textId="77777777" w:rsidTr="00FD75DB">
        <w:trPr>
          <w:trHeight w:val="759"/>
        </w:trPr>
        <w:tc>
          <w:tcPr>
            <w:tcW w:w="845" w:type="dxa"/>
          </w:tcPr>
          <w:p w14:paraId="5B2CECC5" w14:textId="77777777" w:rsidR="0077049C" w:rsidRPr="00BA5495" w:rsidRDefault="0077049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658427D7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9F960FD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F0A8362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15F064B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5812DDB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04C34F7" w14:textId="77777777" w:rsidR="0077049C" w:rsidRDefault="0077049C" w:rsidP="00D630F1">
      <w:pPr>
        <w:pStyle w:val="BodyText"/>
        <w:rPr>
          <w:b/>
          <w:bCs/>
          <w:sz w:val="36"/>
          <w:szCs w:val="36"/>
          <w:u w:val="single"/>
        </w:rPr>
      </w:pPr>
    </w:p>
    <w:p w14:paraId="0C7D3264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5A1999" w14:paraId="11DB94B2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02E3EB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EE940D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B27CDB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6CB800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1D1E7D" w:rsidRPr="005A1999" w14:paraId="3017D298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E42916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090236" w14:textId="77777777" w:rsidR="001D1E7D" w:rsidRPr="005A1999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A6CDEC" w14:textId="77777777" w:rsidR="001D1E7D" w:rsidRPr="005A1999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36BDAF" w14:textId="77777777" w:rsidR="001D1E7D" w:rsidRPr="005A1999" w:rsidRDefault="001D1E7D" w:rsidP="00FD75DB"/>
        </w:tc>
      </w:tr>
      <w:tr w:rsidR="001D1E7D" w:rsidRPr="005A1999" w14:paraId="01FC9773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F6D9E7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122DBD" w14:textId="77777777" w:rsidR="001D1E7D" w:rsidRPr="005A1999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7175B0" w14:textId="77777777" w:rsidR="001D1E7D" w:rsidRPr="005A1999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BCCC76" w14:textId="77777777" w:rsidR="001D1E7D" w:rsidRPr="005A1999" w:rsidRDefault="001D1E7D" w:rsidP="00FD75DB"/>
        </w:tc>
      </w:tr>
      <w:tr w:rsidR="001D1E7D" w:rsidRPr="005A1999" w14:paraId="54F81690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4ABC51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274958" w14:textId="77777777" w:rsidR="001D1E7D" w:rsidRPr="005A1999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357E40" w14:textId="77777777" w:rsidR="001D1E7D" w:rsidRPr="005A1999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392974" w14:textId="77777777" w:rsidR="001D1E7D" w:rsidRPr="005A1999" w:rsidRDefault="001D1E7D" w:rsidP="00FD75DB"/>
        </w:tc>
      </w:tr>
    </w:tbl>
    <w:p w14:paraId="4C8680D5" w14:textId="77777777" w:rsidR="001D1E7D" w:rsidRPr="005A1999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5A1999" w14:paraId="155E7D62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094225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3B6C52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B74853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1D1E7D" w:rsidRPr="005A1999" w14:paraId="0928602E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FCE6C0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2D3EE6" w14:textId="77777777" w:rsidR="001D1E7D" w:rsidRPr="005A1999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D2CDA7" w14:textId="77777777" w:rsidR="001D1E7D" w:rsidRPr="005A1999" w:rsidRDefault="001D1E7D" w:rsidP="00FD75DB"/>
        </w:tc>
      </w:tr>
      <w:tr w:rsidR="001D1E7D" w:rsidRPr="005A1999" w14:paraId="45794F7D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FE7663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109E36" w14:textId="77777777" w:rsidR="001D1E7D" w:rsidRPr="005A1999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926D57" w14:textId="77777777" w:rsidR="001D1E7D" w:rsidRPr="005A1999" w:rsidRDefault="001D1E7D" w:rsidP="00FD75DB"/>
        </w:tc>
      </w:tr>
      <w:tr w:rsidR="001D1E7D" w:rsidRPr="005A1999" w14:paraId="27DC005F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EB40AE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1D3DFC" w14:textId="77777777" w:rsidR="001D1E7D" w:rsidRPr="005A1999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DFC02B" w14:textId="77777777" w:rsidR="001D1E7D" w:rsidRPr="005A1999" w:rsidRDefault="001D1E7D" w:rsidP="00FD75DB"/>
        </w:tc>
      </w:tr>
    </w:tbl>
    <w:p w14:paraId="3E0712AE" w14:textId="77777777" w:rsidR="001D1E7D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D1E7D" w:rsidRPr="00BA5495" w14:paraId="6CDDC6EE" w14:textId="77777777" w:rsidTr="00FD75DB">
        <w:trPr>
          <w:trHeight w:val="759"/>
        </w:trPr>
        <w:tc>
          <w:tcPr>
            <w:tcW w:w="845" w:type="dxa"/>
          </w:tcPr>
          <w:p w14:paraId="306472B5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53" w:type="dxa"/>
          </w:tcPr>
          <w:p w14:paraId="189146E6" w14:textId="77777777" w:rsidR="001D1E7D" w:rsidRPr="00BA5495" w:rsidRDefault="001D1E7D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859A16D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1928B18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DEEEFE9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2768F7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96AAF8E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D1E7D" w:rsidRPr="00BA5495" w14:paraId="12D3B843" w14:textId="77777777" w:rsidTr="00FD75DB">
        <w:trPr>
          <w:trHeight w:val="759"/>
        </w:trPr>
        <w:tc>
          <w:tcPr>
            <w:tcW w:w="845" w:type="dxa"/>
          </w:tcPr>
          <w:p w14:paraId="13258B54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25EDA87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BF22BAF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482ACB9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2428E803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0597469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1D1E7D" w:rsidRPr="00BA5495" w14:paraId="574D89B7" w14:textId="77777777" w:rsidTr="00FD75DB">
        <w:trPr>
          <w:trHeight w:val="759"/>
        </w:trPr>
        <w:tc>
          <w:tcPr>
            <w:tcW w:w="845" w:type="dxa"/>
          </w:tcPr>
          <w:p w14:paraId="5F50AD31" w14:textId="77777777" w:rsidR="001D1E7D" w:rsidRPr="00BA5495" w:rsidRDefault="001D1E7D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5111C40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C7588DB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4102FF1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C0C3074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AABAE60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F661744" w14:textId="77777777" w:rsidR="0077049C" w:rsidRDefault="0077049C" w:rsidP="00D630F1">
      <w:pPr>
        <w:pStyle w:val="BodyText"/>
        <w:rPr>
          <w:b/>
          <w:bCs/>
          <w:sz w:val="36"/>
          <w:szCs w:val="36"/>
          <w:u w:val="single"/>
        </w:rPr>
      </w:pPr>
    </w:p>
    <w:p w14:paraId="2ED30BAB" w14:textId="1698CFBC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61FAED6D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53643B6" w14:textId="7EE21EF9" w:rsidR="00F6785B" w:rsidRDefault="00F6785B" w:rsidP="00D630F1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F2E8EBF" w14:textId="203842CD" w:rsidR="000E4E5D" w:rsidRPr="00BA5495" w:rsidRDefault="007C5D0A" w:rsidP="00F61EED">
      <w:pPr>
        <w:pStyle w:val="BodyText"/>
        <w:jc w:val="center"/>
        <w:rPr>
          <w:b/>
          <w:bCs/>
          <w:sz w:val="32"/>
          <w:szCs w:val="32"/>
        </w:rPr>
      </w:pPr>
      <w:r w:rsidRPr="007C5D0A">
        <w:rPr>
          <w:b/>
          <w:bCs/>
          <w:noProof/>
          <w:sz w:val="32"/>
          <w:szCs w:val="32"/>
        </w:rPr>
        <w:drawing>
          <wp:inline distT="0" distB="0" distL="0" distR="0" wp14:anchorId="296772EA" wp14:editId="42A9AD05">
            <wp:extent cx="3789680" cy="2756512"/>
            <wp:effectExtent l="0" t="0" r="127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5270" cy="27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CDD8255" w14:textId="2F8902D8" w:rsidR="00D630F1" w:rsidRDefault="00F872F8" w:rsidP="00D630F1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63EE1C0" wp14:editId="45DEADC3">
            <wp:extent cx="3011805" cy="3273716"/>
            <wp:effectExtent l="0" t="0" r="0" b="3175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82" cy="328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0F1" w:rsidRPr="00BA5495">
        <w:rPr>
          <w:sz w:val="32"/>
          <w:szCs w:val="32"/>
        </w:rPr>
        <w:t xml:space="preserve"> </w:t>
      </w:r>
    </w:p>
    <w:p w14:paraId="61F92465" w14:textId="77777777" w:rsidR="004C234E" w:rsidRPr="00BA5495" w:rsidRDefault="004C234E" w:rsidP="00D630F1">
      <w:pPr>
        <w:pStyle w:val="BodyText"/>
        <w:jc w:val="center"/>
        <w:rPr>
          <w:sz w:val="32"/>
          <w:szCs w:val="32"/>
        </w:rPr>
      </w:pP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5C4E30B4" w14:textId="77777777" w:rsidTr="00742D1D">
        <w:trPr>
          <w:trHeight w:val="759"/>
        </w:trPr>
        <w:tc>
          <w:tcPr>
            <w:tcW w:w="845" w:type="dxa"/>
          </w:tcPr>
          <w:p w14:paraId="23EA0E7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53AE132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EDE2AC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C1D136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27E25D8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C7E97A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41972835" w14:textId="77777777" w:rsidTr="00742D1D">
        <w:trPr>
          <w:trHeight w:val="759"/>
        </w:trPr>
        <w:tc>
          <w:tcPr>
            <w:tcW w:w="845" w:type="dxa"/>
          </w:tcPr>
          <w:p w14:paraId="3EAF525E" w14:textId="4AAF201E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2FC4CF1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66F7A5FB" w14:textId="684B219D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322" w:type="dxa"/>
          </w:tcPr>
          <w:p w14:paraId="45A7731D" w14:textId="61F1076B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43F7ECB6" w14:textId="76B688E8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1940DF68" w14:textId="53AF21D8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8C751B9" w14:textId="00B23529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1850-1857</w:t>
            </w:r>
          </w:p>
        </w:tc>
      </w:tr>
      <w:tr w:rsidR="00742D1D" w:rsidRPr="00BA5495" w14:paraId="6F2EB0EA" w14:textId="77777777" w:rsidTr="00742D1D">
        <w:trPr>
          <w:trHeight w:val="759"/>
        </w:trPr>
        <w:tc>
          <w:tcPr>
            <w:tcW w:w="845" w:type="dxa"/>
          </w:tcPr>
          <w:p w14:paraId="5EEE58B6" w14:textId="677FE71E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53" w:type="dxa"/>
          </w:tcPr>
          <w:p w14:paraId="30D26934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131ABAAC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78CE27B0" w14:textId="68CCFBD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0378169B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17D58885" w14:textId="5961C50C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107DBA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5E31A46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473E5F8" w14:textId="15834B8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4A1C5C" w14:textId="08B3C41D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1850,1851,1852, 1860-186</w:t>
            </w:r>
            <w:r w:rsidR="00A01858">
              <w:rPr>
                <w:szCs w:val="24"/>
              </w:rPr>
              <w:t>8</w:t>
            </w:r>
            <w:r>
              <w:rPr>
                <w:szCs w:val="24"/>
              </w:rPr>
              <w:t>, 1873</w:t>
            </w:r>
          </w:p>
        </w:tc>
      </w:tr>
      <w:tr w:rsidR="00742D1D" w:rsidRPr="00BA5495" w14:paraId="7666E679" w14:textId="77777777" w:rsidTr="00742D1D">
        <w:trPr>
          <w:trHeight w:val="759"/>
        </w:trPr>
        <w:tc>
          <w:tcPr>
            <w:tcW w:w="845" w:type="dxa"/>
          </w:tcPr>
          <w:p w14:paraId="02A41AD2" w14:textId="64A4A67E" w:rsidR="00742D1D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6CA59A2A" w14:textId="19A57873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322" w:type="dxa"/>
          </w:tcPr>
          <w:p w14:paraId="28184016" w14:textId="7C0A9603" w:rsidR="00742D1D" w:rsidRPr="00093907" w:rsidRDefault="00A01858" w:rsidP="00905DD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64" w:type="dxa"/>
          </w:tcPr>
          <w:p w14:paraId="455F5C17" w14:textId="3D29E0CF" w:rsidR="00742D1D" w:rsidRPr="00093907" w:rsidRDefault="00A01858" w:rsidP="00905DD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765CBEDC" w14:textId="0AA23873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81" w:type="dxa"/>
          </w:tcPr>
          <w:p w14:paraId="5F12FC53" w14:textId="6E81D7F8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</w:t>
            </w:r>
            <w:r w:rsidR="00231A7D">
              <w:rPr>
                <w:szCs w:val="24"/>
              </w:rPr>
              <w:t xml:space="preserve"> the condition at 1868 becomes True</w:t>
            </w: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31BF3B04" w14:textId="77777777" w:rsidTr="00231A7D">
        <w:trPr>
          <w:trHeight w:val="759"/>
        </w:trPr>
        <w:tc>
          <w:tcPr>
            <w:tcW w:w="840" w:type="dxa"/>
          </w:tcPr>
          <w:p w14:paraId="54849DB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638" w:type="dxa"/>
          </w:tcPr>
          <w:p w14:paraId="7EA40AB6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763BEB0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73B3DEE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67A434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2B73665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2A8B9BFA" w14:textId="77777777" w:rsidTr="00231A7D">
        <w:trPr>
          <w:trHeight w:val="759"/>
        </w:trPr>
        <w:tc>
          <w:tcPr>
            <w:tcW w:w="840" w:type="dxa"/>
          </w:tcPr>
          <w:p w14:paraId="1047C84C" w14:textId="2AC43DEC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1</w:t>
            </w:r>
          </w:p>
        </w:tc>
        <w:tc>
          <w:tcPr>
            <w:tcW w:w="1638" w:type="dxa"/>
          </w:tcPr>
          <w:p w14:paraId="71CDF9AF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2CDBB5CC" w14:textId="05F0A6B0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491" w:type="dxa"/>
          </w:tcPr>
          <w:p w14:paraId="03DA10B4" w14:textId="7C376801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32" w:type="dxa"/>
          </w:tcPr>
          <w:p w14:paraId="5FBF88B4" w14:textId="749DE5CC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51EC4DE3" w14:textId="6885B1A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7174D7E7" w14:textId="611150F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B1853T</w:t>
            </w:r>
          </w:p>
        </w:tc>
      </w:tr>
      <w:tr w:rsidR="00742D1D" w:rsidRPr="00BA5495" w14:paraId="635EAB2B" w14:textId="77777777" w:rsidTr="00231A7D">
        <w:trPr>
          <w:trHeight w:val="759"/>
        </w:trPr>
        <w:tc>
          <w:tcPr>
            <w:tcW w:w="840" w:type="dxa"/>
          </w:tcPr>
          <w:p w14:paraId="48EB7E64" w14:textId="31E69252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47D6385C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003D065B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0D5CA17E" w14:textId="2713A731" w:rsidR="00742D1D" w:rsidRPr="00BA5495" w:rsidRDefault="00742D1D" w:rsidP="00742D1D">
            <w:pPr>
              <w:pStyle w:val="BodyText"/>
              <w:rPr>
                <w:szCs w:val="24"/>
              </w:rPr>
            </w:pPr>
          </w:p>
        </w:tc>
        <w:tc>
          <w:tcPr>
            <w:tcW w:w="1491" w:type="dxa"/>
          </w:tcPr>
          <w:p w14:paraId="402977DF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35AC061D" w14:textId="088F1296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11E8834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237347E0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8991ED7" w14:textId="2001E84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4540D601" w14:textId="14F3F955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7945C0">
              <w:rPr>
                <w:szCs w:val="24"/>
              </w:rPr>
              <w:t xml:space="preserve">B1853F , </w:t>
            </w:r>
            <w:r>
              <w:rPr>
                <w:szCs w:val="24"/>
              </w:rPr>
              <w:t>B18</w:t>
            </w:r>
            <w:r w:rsidR="002E3996">
              <w:rPr>
                <w:szCs w:val="24"/>
              </w:rPr>
              <w:t>64TF</w:t>
            </w:r>
            <w:r w:rsidR="007945C0">
              <w:rPr>
                <w:szCs w:val="24"/>
              </w:rPr>
              <w:t xml:space="preserve">, B1864F </w:t>
            </w:r>
          </w:p>
        </w:tc>
      </w:tr>
      <w:tr w:rsidR="00231A7D" w:rsidRPr="00BA5495" w14:paraId="408CFE3D" w14:textId="77777777" w:rsidTr="00231A7D">
        <w:trPr>
          <w:trHeight w:val="759"/>
        </w:trPr>
        <w:tc>
          <w:tcPr>
            <w:tcW w:w="840" w:type="dxa"/>
          </w:tcPr>
          <w:p w14:paraId="5D726403" w14:textId="4CC07B5C" w:rsidR="00231A7D" w:rsidRDefault="00231A7D" w:rsidP="00231A7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638" w:type="dxa"/>
          </w:tcPr>
          <w:p w14:paraId="0873BD1B" w14:textId="0F49460D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491" w:type="dxa"/>
          </w:tcPr>
          <w:p w14:paraId="5B2A6B81" w14:textId="09111B18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32" w:type="dxa"/>
          </w:tcPr>
          <w:p w14:paraId="056B24A2" w14:textId="70492E4C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7A691C7C" w14:textId="42821DDC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2D76C5BF" w14:textId="0D9DEF14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 the condition at 1868 becomes True</w:t>
            </w: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1F852E63" w14:textId="77777777" w:rsidTr="00231A7D">
        <w:trPr>
          <w:trHeight w:val="759"/>
        </w:trPr>
        <w:tc>
          <w:tcPr>
            <w:tcW w:w="840" w:type="dxa"/>
          </w:tcPr>
          <w:p w14:paraId="3AC3FF1D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638" w:type="dxa"/>
          </w:tcPr>
          <w:p w14:paraId="0C1ED36E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15A1D8EA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7D0B341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1DA413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1D0442A2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8765E" w:rsidRPr="00BA5495" w14:paraId="5768AB18" w14:textId="77777777" w:rsidTr="00231A7D">
        <w:trPr>
          <w:trHeight w:val="759"/>
        </w:trPr>
        <w:tc>
          <w:tcPr>
            <w:tcW w:w="840" w:type="dxa"/>
          </w:tcPr>
          <w:p w14:paraId="53515EAF" w14:textId="73AD1F58" w:rsidR="0088765E" w:rsidRPr="00BA5495" w:rsidRDefault="0088765E" w:rsidP="0088765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638" w:type="dxa"/>
          </w:tcPr>
          <w:p w14:paraId="53987A5D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73AA4DCA" w14:textId="1B9B2452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491" w:type="dxa"/>
          </w:tcPr>
          <w:p w14:paraId="67774600" w14:textId="29CD0BC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32" w:type="dxa"/>
          </w:tcPr>
          <w:p w14:paraId="65C56582" w14:textId="3A4A58D1" w:rsidR="0088765E" w:rsidRPr="00BA5495" w:rsidRDefault="0088765E" w:rsidP="0088765E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60D42190" w14:textId="513E1D3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45187C63" w14:textId="37A379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C1853T</w:t>
            </w:r>
          </w:p>
        </w:tc>
      </w:tr>
      <w:tr w:rsidR="0088765E" w:rsidRPr="00BA5495" w14:paraId="59D48573" w14:textId="77777777" w:rsidTr="00231A7D">
        <w:trPr>
          <w:trHeight w:val="759"/>
        </w:trPr>
        <w:tc>
          <w:tcPr>
            <w:tcW w:w="840" w:type="dxa"/>
          </w:tcPr>
          <w:p w14:paraId="65789C58" w14:textId="09545948" w:rsidR="0088765E" w:rsidRPr="00BA5495" w:rsidRDefault="0088765E" w:rsidP="0088765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03F1CCCB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6E4A2C9C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5F12D9FF" w14:textId="49EB5BA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491" w:type="dxa"/>
          </w:tcPr>
          <w:p w14:paraId="2E9E4499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141F967" w14:textId="26F6347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08BA7907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0B09E898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62CD295" w14:textId="74C1B40B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50975CEB" w14:textId="550BFA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C1853F , C1864TF, C1864F </w:t>
            </w:r>
          </w:p>
        </w:tc>
      </w:tr>
      <w:tr w:rsidR="00231A7D" w:rsidRPr="00BA5495" w14:paraId="7C67A874" w14:textId="77777777" w:rsidTr="00231A7D">
        <w:trPr>
          <w:trHeight w:val="759"/>
        </w:trPr>
        <w:tc>
          <w:tcPr>
            <w:tcW w:w="840" w:type="dxa"/>
          </w:tcPr>
          <w:p w14:paraId="32CAFE0A" w14:textId="21DD013C" w:rsidR="00231A7D" w:rsidRDefault="00231A7D" w:rsidP="00231A7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638" w:type="dxa"/>
          </w:tcPr>
          <w:p w14:paraId="30809D86" w14:textId="36850FD9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491" w:type="dxa"/>
          </w:tcPr>
          <w:p w14:paraId="5127F9FE" w14:textId="29BDC263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32" w:type="dxa"/>
          </w:tcPr>
          <w:p w14:paraId="05AE56B9" w14:textId="6FD71F89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0C41BBB2" w14:textId="2AE1C73A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50CA4FE3" w14:textId="32A4CAAC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 the condition at 1868 becomes True</w:t>
            </w: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7815D235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69D05A5F" w14:textId="77777777" w:rsidTr="00FD75DB">
        <w:trPr>
          <w:trHeight w:val="759"/>
        </w:trPr>
        <w:tc>
          <w:tcPr>
            <w:tcW w:w="845" w:type="dxa"/>
          </w:tcPr>
          <w:p w14:paraId="782E3C47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0CB67E8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65DE95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CDF2C4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6E7379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F4BCB3B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9C0858D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6B9C8E13" w14:textId="77777777" w:rsidTr="00FD75DB">
        <w:trPr>
          <w:trHeight w:val="759"/>
        </w:trPr>
        <w:tc>
          <w:tcPr>
            <w:tcW w:w="845" w:type="dxa"/>
          </w:tcPr>
          <w:p w14:paraId="7927DAEE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906D64C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657E292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49BE762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C088D77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F27F986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54DDE911" w14:textId="77777777" w:rsidTr="00FD75DB">
        <w:trPr>
          <w:trHeight w:val="759"/>
        </w:trPr>
        <w:tc>
          <w:tcPr>
            <w:tcW w:w="845" w:type="dxa"/>
          </w:tcPr>
          <w:p w14:paraId="70036D9A" w14:textId="77777777" w:rsidR="0077049C" w:rsidRPr="00BA5495" w:rsidRDefault="0077049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E90B324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0355235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89F84D6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AB7C774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76B9271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0432038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0A37E588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36104E6C" w14:textId="77777777" w:rsidTr="00FD75DB">
        <w:trPr>
          <w:trHeight w:val="759"/>
        </w:trPr>
        <w:tc>
          <w:tcPr>
            <w:tcW w:w="845" w:type="dxa"/>
          </w:tcPr>
          <w:p w14:paraId="1D6D361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01C03C11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6CCFE64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1480E3C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456DE5B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39CF246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707172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7A4C4888" w14:textId="77777777" w:rsidTr="00FD75DB">
        <w:trPr>
          <w:trHeight w:val="759"/>
        </w:trPr>
        <w:tc>
          <w:tcPr>
            <w:tcW w:w="845" w:type="dxa"/>
          </w:tcPr>
          <w:p w14:paraId="2A9D4680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A657FE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E8A8DA7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4692C8A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1DE811F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00C7E0C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34735A0E" w14:textId="77777777" w:rsidTr="00FD75DB">
        <w:trPr>
          <w:trHeight w:val="759"/>
        </w:trPr>
        <w:tc>
          <w:tcPr>
            <w:tcW w:w="845" w:type="dxa"/>
          </w:tcPr>
          <w:p w14:paraId="5B876FC2" w14:textId="77777777" w:rsidR="0077049C" w:rsidRPr="00BA5495" w:rsidRDefault="0077049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5D751BF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067F848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FACD194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3F0D20F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8B78B99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528D19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21FBD2E6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124C954C" w14:textId="77777777" w:rsidTr="00FD75DB">
        <w:trPr>
          <w:trHeight w:val="759"/>
        </w:trPr>
        <w:tc>
          <w:tcPr>
            <w:tcW w:w="845" w:type="dxa"/>
          </w:tcPr>
          <w:p w14:paraId="54D67AB9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32EFBC0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7C7CC7D8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A0B942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9400247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7A40A4C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B2C01C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54F05887" w14:textId="77777777" w:rsidTr="00FD75DB">
        <w:trPr>
          <w:trHeight w:val="759"/>
        </w:trPr>
        <w:tc>
          <w:tcPr>
            <w:tcW w:w="845" w:type="dxa"/>
          </w:tcPr>
          <w:p w14:paraId="1F08370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1934377A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34109AF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11D2130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58F2B80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08477AF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3E1D82B8" w14:textId="77777777" w:rsidTr="00FD75DB">
        <w:trPr>
          <w:trHeight w:val="759"/>
        </w:trPr>
        <w:tc>
          <w:tcPr>
            <w:tcW w:w="845" w:type="dxa"/>
          </w:tcPr>
          <w:p w14:paraId="238118B9" w14:textId="77777777" w:rsidR="0077049C" w:rsidRPr="00BA5495" w:rsidRDefault="0077049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A9E3757" w14:textId="77777777" w:rsidR="0077049C" w:rsidRPr="00BA5495" w:rsidRDefault="0077049C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2BDDF0C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9228C0E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D63AD81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4042573" w14:textId="77777777" w:rsidR="0077049C" w:rsidRPr="00BA5495" w:rsidRDefault="0077049C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A65A62B" w14:textId="77777777" w:rsidR="0077049C" w:rsidRDefault="0077049C" w:rsidP="001F3460">
      <w:pPr>
        <w:pStyle w:val="BodyText"/>
        <w:rPr>
          <w:b/>
          <w:bCs/>
          <w:sz w:val="36"/>
          <w:szCs w:val="36"/>
          <w:u w:val="single"/>
        </w:rPr>
      </w:pPr>
    </w:p>
    <w:p w14:paraId="54A92073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5A1999" w14:paraId="14D3C56E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4EB5FD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A89F6D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F8DD75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54A892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1D1E7D" w:rsidRPr="005A1999" w14:paraId="5C0D3DDD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49BF04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31BCD0" w14:textId="77777777" w:rsidR="001D1E7D" w:rsidRPr="005A1999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2578E3" w14:textId="77777777" w:rsidR="001D1E7D" w:rsidRPr="005A1999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9B8A16" w14:textId="77777777" w:rsidR="001D1E7D" w:rsidRPr="005A1999" w:rsidRDefault="001D1E7D" w:rsidP="00FD75DB"/>
        </w:tc>
      </w:tr>
      <w:tr w:rsidR="001D1E7D" w:rsidRPr="005A1999" w14:paraId="247F9703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0B3941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A030A7" w14:textId="77777777" w:rsidR="001D1E7D" w:rsidRPr="005A1999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775FCB" w14:textId="77777777" w:rsidR="001D1E7D" w:rsidRPr="005A1999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A2D986" w14:textId="77777777" w:rsidR="001D1E7D" w:rsidRPr="005A1999" w:rsidRDefault="001D1E7D" w:rsidP="00FD75DB"/>
        </w:tc>
      </w:tr>
      <w:tr w:rsidR="001D1E7D" w:rsidRPr="005A1999" w14:paraId="275E2473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D123CF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578E3E" w14:textId="77777777" w:rsidR="001D1E7D" w:rsidRPr="005A1999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F8DCC2" w14:textId="77777777" w:rsidR="001D1E7D" w:rsidRPr="005A1999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39B840" w14:textId="77777777" w:rsidR="001D1E7D" w:rsidRPr="005A1999" w:rsidRDefault="001D1E7D" w:rsidP="00FD75DB"/>
        </w:tc>
      </w:tr>
    </w:tbl>
    <w:p w14:paraId="61A92844" w14:textId="77777777" w:rsidR="001D1E7D" w:rsidRPr="005A1999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5A1999" w14:paraId="469EB60C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7AA666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4E6DE5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DAD809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1D1E7D" w:rsidRPr="005A1999" w14:paraId="77F1186D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BACFF6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C8F5E6" w14:textId="77777777" w:rsidR="001D1E7D" w:rsidRPr="005A1999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8E30C0" w14:textId="77777777" w:rsidR="001D1E7D" w:rsidRPr="005A1999" w:rsidRDefault="001D1E7D" w:rsidP="00FD75DB"/>
        </w:tc>
      </w:tr>
      <w:tr w:rsidR="001D1E7D" w:rsidRPr="005A1999" w14:paraId="7DEDEF62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431644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BA1487" w14:textId="77777777" w:rsidR="001D1E7D" w:rsidRPr="005A1999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B2798C" w14:textId="77777777" w:rsidR="001D1E7D" w:rsidRPr="005A1999" w:rsidRDefault="001D1E7D" w:rsidP="00FD75DB"/>
        </w:tc>
      </w:tr>
      <w:tr w:rsidR="001D1E7D" w:rsidRPr="005A1999" w14:paraId="6E6333E2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0588CD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5DE03C" w14:textId="77777777" w:rsidR="001D1E7D" w:rsidRPr="005A1999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704DBE" w14:textId="77777777" w:rsidR="001D1E7D" w:rsidRPr="005A1999" w:rsidRDefault="001D1E7D" w:rsidP="00FD75DB"/>
        </w:tc>
      </w:tr>
    </w:tbl>
    <w:p w14:paraId="6ECA5857" w14:textId="77777777" w:rsidR="001D1E7D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D1E7D" w:rsidRPr="00BA5495" w14:paraId="25591975" w14:textId="77777777" w:rsidTr="00FD75DB">
        <w:trPr>
          <w:trHeight w:val="759"/>
        </w:trPr>
        <w:tc>
          <w:tcPr>
            <w:tcW w:w="845" w:type="dxa"/>
          </w:tcPr>
          <w:p w14:paraId="63ABE98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52ADDD9" w14:textId="77777777" w:rsidR="001D1E7D" w:rsidRPr="00BA5495" w:rsidRDefault="001D1E7D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88DA6B2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D40E4D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D97CE5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3D3CF53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FC57653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D1E7D" w:rsidRPr="00BA5495" w14:paraId="38B6CC29" w14:textId="77777777" w:rsidTr="00FD75DB">
        <w:trPr>
          <w:trHeight w:val="759"/>
        </w:trPr>
        <w:tc>
          <w:tcPr>
            <w:tcW w:w="845" w:type="dxa"/>
          </w:tcPr>
          <w:p w14:paraId="66326608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6813A84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6AEAC3A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611F17B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3969CF4E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B42B216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1D1E7D" w:rsidRPr="00BA5495" w14:paraId="062495BE" w14:textId="77777777" w:rsidTr="00FD75DB">
        <w:trPr>
          <w:trHeight w:val="759"/>
        </w:trPr>
        <w:tc>
          <w:tcPr>
            <w:tcW w:w="845" w:type="dxa"/>
          </w:tcPr>
          <w:p w14:paraId="57C31663" w14:textId="77777777" w:rsidR="001D1E7D" w:rsidRPr="00BA5495" w:rsidRDefault="001D1E7D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2</w:t>
            </w:r>
          </w:p>
        </w:tc>
        <w:tc>
          <w:tcPr>
            <w:tcW w:w="1753" w:type="dxa"/>
          </w:tcPr>
          <w:p w14:paraId="723EB778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B1158D3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3897597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B70DABB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383E63D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C27A5F0" w14:textId="77777777" w:rsidR="0077049C" w:rsidRDefault="0077049C" w:rsidP="001F3460">
      <w:pPr>
        <w:pStyle w:val="BodyText"/>
        <w:rPr>
          <w:b/>
          <w:bCs/>
          <w:sz w:val="36"/>
          <w:szCs w:val="36"/>
          <w:u w:val="single"/>
        </w:rPr>
      </w:pPr>
    </w:p>
    <w:p w14:paraId="0A0FBC9B" w14:textId="6EE4D761" w:rsidR="001F3460" w:rsidRDefault="008E011A" w:rsidP="001F346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  <w:r w:rsidR="001F3460" w:rsidRPr="001F3460">
        <w:rPr>
          <w:b/>
          <w:bCs/>
          <w:sz w:val="32"/>
          <w:szCs w:val="32"/>
        </w:rPr>
        <w:t xml:space="preserve"> </w:t>
      </w:r>
    </w:p>
    <w:p w14:paraId="18C32ED9" w14:textId="77777777" w:rsidR="001F3460" w:rsidRDefault="001F3460" w:rsidP="001F3460">
      <w:pPr>
        <w:pStyle w:val="BodyText"/>
        <w:rPr>
          <w:bCs/>
          <w:szCs w:val="24"/>
        </w:rPr>
      </w:pPr>
      <w:r w:rsidRPr="001F3460">
        <w:t>Decodes a byte array from Base64 format.</w:t>
      </w:r>
      <w:r w:rsidRPr="001F3460">
        <w:rPr>
          <w:bCs/>
          <w:szCs w:val="24"/>
        </w:rPr>
        <w:t xml:space="preserve"> </w:t>
      </w:r>
    </w:p>
    <w:p w14:paraId="29C4213F" w14:textId="2DD3E7C0" w:rsidR="008E011A" w:rsidRPr="001F3460" w:rsidRDefault="001F3460" w:rsidP="008E011A">
      <w:pPr>
        <w:pStyle w:val="BodyText"/>
        <w:rPr>
          <w:bCs/>
          <w:szCs w:val="24"/>
        </w:rPr>
      </w:pPr>
      <w:r>
        <w:rPr>
          <w:bCs/>
          <w:szCs w:val="24"/>
        </w:rPr>
        <w:t>Note: map2[] table is populated in another constructor function.</w:t>
      </w:r>
    </w:p>
    <w:p w14:paraId="4C034896" w14:textId="11DB86ED" w:rsidR="001F3460" w:rsidRPr="001F3460" w:rsidRDefault="008E011A" w:rsidP="001F3460">
      <w:pPr>
        <w:pStyle w:val="BodyText"/>
        <w:rPr>
          <w:bCs/>
          <w:szCs w:val="24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EB2EE22" w14:textId="35046EEC" w:rsidR="001F3460" w:rsidRPr="001F3460" w:rsidRDefault="001F3460" w:rsidP="001F3460">
      <w:r w:rsidRPr="001F3460">
        <w:t>timesheet-master\src\main\java\timeSheet\util\properties\Base64Coder.java</w:t>
      </w:r>
    </w:p>
    <w:p w14:paraId="74DB1BCB" w14:textId="6D43ADC7" w:rsidR="008E011A" w:rsidRPr="00BA5495" w:rsidRDefault="001F3460" w:rsidP="008E011A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6EA2A7" wp14:editId="622DA1E4">
            <wp:extent cx="5523739" cy="3177540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887" cy="31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5FCB955E" w:rsidR="008E011A" w:rsidRPr="00BA5495" w:rsidRDefault="00AC18C7" w:rsidP="001F3460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2E2465" wp14:editId="27155D0F">
            <wp:extent cx="4672330" cy="88639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unc2_decod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936E" w14:textId="65F19FF9" w:rsidR="006E6AC9" w:rsidRDefault="008E011A" w:rsidP="006E6AC9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0192FB16" w14:textId="7EB7367B" w:rsidR="006E6AC9" w:rsidRPr="006E6AC9" w:rsidRDefault="006E6AC9" w:rsidP="006E6AC9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7"/>
        <w:gridCol w:w="1321"/>
        <w:gridCol w:w="1762"/>
        <w:gridCol w:w="1186"/>
        <w:gridCol w:w="2480"/>
      </w:tblGrid>
      <w:tr w:rsidR="008E011A" w:rsidRPr="00BA5495" w14:paraId="037F7B9D" w14:textId="77777777" w:rsidTr="00616C3B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616C3B">
        <w:trPr>
          <w:trHeight w:val="759"/>
        </w:trPr>
        <w:tc>
          <w:tcPr>
            <w:tcW w:w="846" w:type="dxa"/>
          </w:tcPr>
          <w:p w14:paraId="4CB5E923" w14:textId="3175F882" w:rsidR="008E011A" w:rsidRPr="00BA5495" w:rsidRDefault="001F346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E7B82B3" w14:textId="77777777" w:rsidR="008E011A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53E2A959" w14:textId="77777777" w:rsidR="001F3460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79BDB8E8" w14:textId="1121D002" w:rsidR="001F3460" w:rsidRPr="00BA5495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34" w:type="dxa"/>
          </w:tcPr>
          <w:p w14:paraId="7E6B8A46" w14:textId="7B1D4DD1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83" w:type="dxa"/>
          </w:tcPr>
          <w:p w14:paraId="7EA49224" w14:textId="127DC9AE" w:rsidR="008E011A" w:rsidRPr="00BA5495" w:rsidRDefault="001F3460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19" w:type="dxa"/>
          </w:tcPr>
          <w:p w14:paraId="0A8772E1" w14:textId="14B19AA0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94EE8B3" w14:textId="444D74A9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padding</w:t>
            </w:r>
          </w:p>
        </w:tc>
      </w:tr>
      <w:tr w:rsidR="008E011A" w:rsidRPr="00BA5495" w14:paraId="53FDA773" w14:textId="77777777" w:rsidTr="00616C3B">
        <w:trPr>
          <w:trHeight w:val="759"/>
        </w:trPr>
        <w:tc>
          <w:tcPr>
            <w:tcW w:w="846" w:type="dxa"/>
          </w:tcPr>
          <w:p w14:paraId="7EB01BA0" w14:textId="1ADEC8B0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04AACA45" w14:textId="77777777" w:rsidR="008E011A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47F9149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4520D265" w14:textId="2237CF7A" w:rsidR="006E6AC9" w:rsidRPr="00BA5495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34" w:type="dxa"/>
          </w:tcPr>
          <w:p w14:paraId="17343D8B" w14:textId="64F60C75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83" w:type="dxa"/>
          </w:tcPr>
          <w:p w14:paraId="4A29B099" w14:textId="306E0902" w:rsidR="008E011A" w:rsidRPr="00BA5495" w:rsidRDefault="006E6AC9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19" w:type="dxa"/>
          </w:tcPr>
          <w:p w14:paraId="3C68B2C7" w14:textId="5A0DC893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79F43ED" w14:textId="7D66EFD1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Padded with ==</w:t>
            </w:r>
          </w:p>
        </w:tc>
      </w:tr>
    </w:tbl>
    <w:p w14:paraId="450DC423" w14:textId="7CF5654C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p w14:paraId="55B2156E" w14:textId="2BECEF02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6"/>
        <w:gridCol w:w="1321"/>
        <w:gridCol w:w="1763"/>
        <w:gridCol w:w="1186"/>
        <w:gridCol w:w="2480"/>
      </w:tblGrid>
      <w:tr w:rsidR="008E011A" w:rsidRPr="00BA5495" w14:paraId="14240C60" w14:textId="77777777" w:rsidTr="006E6AC9">
        <w:trPr>
          <w:trHeight w:val="759"/>
        </w:trPr>
        <w:tc>
          <w:tcPr>
            <w:tcW w:w="845" w:type="dxa"/>
          </w:tcPr>
          <w:p w14:paraId="3FA4DFC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6" w:type="dxa"/>
          </w:tcPr>
          <w:p w14:paraId="332A283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1" w:type="dxa"/>
          </w:tcPr>
          <w:p w14:paraId="7355AC0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3" w:type="dxa"/>
          </w:tcPr>
          <w:p w14:paraId="38B597E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907F0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27655BA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E6AC9" w:rsidRPr="00BA5495" w14:paraId="6554373A" w14:textId="77777777" w:rsidTr="006E6AC9">
        <w:trPr>
          <w:trHeight w:val="759"/>
        </w:trPr>
        <w:tc>
          <w:tcPr>
            <w:tcW w:w="845" w:type="dxa"/>
          </w:tcPr>
          <w:p w14:paraId="45FB7473" w14:textId="1290B935" w:rsidR="006E6AC9" w:rsidRPr="00BA5495" w:rsidRDefault="006E6AC9" w:rsidP="006E6AC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6" w:type="dxa"/>
          </w:tcPr>
          <w:p w14:paraId="3A4438F8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64A4933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5AAF34BF" w14:textId="4AE711D4" w:rsidR="006E6AC9" w:rsidRPr="00BA5495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1" w:type="dxa"/>
          </w:tcPr>
          <w:p w14:paraId="0E875C7B" w14:textId="2EEA6C94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3" w:type="dxa"/>
          </w:tcPr>
          <w:p w14:paraId="79F38D08" w14:textId="234B3EA9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0F766E82" w14:textId="5CFD4FC5" w:rsidR="006E6AC9" w:rsidRPr="00BA5495" w:rsidRDefault="00BD70C1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D7A3BC8" w14:textId="12FCC47B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109F, 115TF, 118T, 119T, </w:t>
            </w:r>
            <w:r w:rsidR="00BD70C1">
              <w:rPr>
                <w:szCs w:val="24"/>
              </w:rPr>
              <w:t>132T, 133T</w:t>
            </w:r>
          </w:p>
        </w:tc>
      </w:tr>
      <w:tr w:rsidR="00BD70C1" w:rsidRPr="00BA5495" w14:paraId="18788390" w14:textId="77777777" w:rsidTr="006E6AC9">
        <w:trPr>
          <w:trHeight w:val="759"/>
        </w:trPr>
        <w:tc>
          <w:tcPr>
            <w:tcW w:w="845" w:type="dxa"/>
          </w:tcPr>
          <w:p w14:paraId="6AD7A886" w14:textId="774794CE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6" w:type="dxa"/>
          </w:tcPr>
          <w:p w14:paraId="67E03017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EA1BF6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6E691191" w14:textId="3E393646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1" w:type="dxa"/>
          </w:tcPr>
          <w:p w14:paraId="4FD3CF4D" w14:textId="33E4036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3" w:type="dxa"/>
          </w:tcPr>
          <w:p w14:paraId="0BC49EE8" w14:textId="4D64714C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1110ED45" w14:textId="501D0D06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6B3261" w14:textId="3BEFA468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109TF, 115TF, 118F, 119F, 132F, 133F</w:t>
            </w: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p w14:paraId="3B99F598" w14:textId="1C6FA834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BD70C1">
        <w:trPr>
          <w:trHeight w:val="759"/>
        </w:trPr>
        <w:tc>
          <w:tcPr>
            <w:tcW w:w="845" w:type="dxa"/>
          </w:tcPr>
          <w:p w14:paraId="135FD33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E37B03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970EF4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98257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3E27305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163350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D70C1" w:rsidRPr="00BA5495" w14:paraId="0255E3DD" w14:textId="77777777" w:rsidTr="00BD70C1">
        <w:trPr>
          <w:trHeight w:val="759"/>
        </w:trPr>
        <w:tc>
          <w:tcPr>
            <w:tcW w:w="845" w:type="dxa"/>
          </w:tcPr>
          <w:p w14:paraId="13D6CDCD" w14:textId="0D65B8ED" w:rsidR="00BD70C1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7E2CCD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2D9D482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32A1E519" w14:textId="6896BE5F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0</w:t>
            </w:r>
          </w:p>
        </w:tc>
        <w:tc>
          <w:tcPr>
            <w:tcW w:w="1322" w:type="dxa"/>
          </w:tcPr>
          <w:p w14:paraId="07DECFB2" w14:textId="23DBFC19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764" w:type="dxa"/>
          </w:tcPr>
          <w:p w14:paraId="09D28A74" w14:textId="6ABB4506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186" w:type="dxa"/>
          </w:tcPr>
          <w:p w14:paraId="6D162CC0" w14:textId="23A94B92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6BFACD4" w14:textId="394F4811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109aF, 115F</w:t>
            </w:r>
          </w:p>
        </w:tc>
      </w:tr>
      <w:tr w:rsidR="00BD70C1" w:rsidRPr="00BA5495" w14:paraId="2559EFE8" w14:textId="77777777" w:rsidTr="00BD70C1">
        <w:trPr>
          <w:trHeight w:val="759"/>
        </w:trPr>
        <w:tc>
          <w:tcPr>
            <w:tcW w:w="845" w:type="dxa"/>
          </w:tcPr>
          <w:p w14:paraId="3B9B08DF" w14:textId="27815FBF" w:rsidR="00BD70C1" w:rsidRPr="00BA5495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3" w:type="dxa"/>
          </w:tcPr>
          <w:p w14:paraId="23E52B44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29B99A8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45B02F40" w14:textId="506B2508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2" w:type="dxa"/>
          </w:tcPr>
          <w:p w14:paraId="131174BB" w14:textId="61347AC3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4" w:type="dxa"/>
          </w:tcPr>
          <w:p w14:paraId="1FB7F28B" w14:textId="3556646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6EE07258" w14:textId="49B667E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38F8E7C" w14:textId="4F0316C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109bF, 115TF, 118T, 119T, 132T, 133T</w:t>
            </w:r>
          </w:p>
        </w:tc>
      </w:tr>
      <w:tr w:rsidR="00BD70C1" w:rsidRPr="00BA5495" w14:paraId="5378C852" w14:textId="77777777" w:rsidTr="00BD70C1">
        <w:trPr>
          <w:trHeight w:val="759"/>
        </w:trPr>
        <w:tc>
          <w:tcPr>
            <w:tcW w:w="845" w:type="dxa"/>
          </w:tcPr>
          <w:p w14:paraId="06556E5A" w14:textId="085D5F8F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3F7D594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46D7EFE2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167728B9" w14:textId="651A962E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2" w:type="dxa"/>
          </w:tcPr>
          <w:p w14:paraId="7461F342" w14:textId="4C509CB2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4" w:type="dxa"/>
          </w:tcPr>
          <w:p w14:paraId="6CBE11B3" w14:textId="4B9838B9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52BA016D" w14:textId="01B0C617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D5A71C" w14:textId="18EB1FF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109bTF, 115TF, 118F, 119F, 132F, 133F</w:t>
            </w:r>
          </w:p>
        </w:tc>
      </w:tr>
    </w:tbl>
    <w:p w14:paraId="77022EA3" w14:textId="2F4EDDE4" w:rsidR="008E011A" w:rsidRDefault="008E011A" w:rsidP="00D630F1">
      <w:pPr>
        <w:pStyle w:val="BodyText"/>
        <w:rPr>
          <w:rFonts w:cstheme="majorBidi"/>
        </w:rPr>
      </w:pPr>
    </w:p>
    <w:p w14:paraId="374EE62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199E422" w14:textId="77777777" w:rsidTr="00FD75DB">
        <w:trPr>
          <w:trHeight w:val="759"/>
        </w:trPr>
        <w:tc>
          <w:tcPr>
            <w:tcW w:w="845" w:type="dxa"/>
          </w:tcPr>
          <w:p w14:paraId="68DFAB59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7BD5EFB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6F1A15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EC87959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4BE4423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ECE287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5F3B60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7C723443" w14:textId="77777777" w:rsidTr="00FD75DB">
        <w:trPr>
          <w:trHeight w:val="759"/>
        </w:trPr>
        <w:tc>
          <w:tcPr>
            <w:tcW w:w="845" w:type="dxa"/>
          </w:tcPr>
          <w:p w14:paraId="47D1C6C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5C41670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E9DA57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0E1E42D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54FB8EA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19C839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C687CB1" w14:textId="77777777" w:rsidTr="00FD75DB">
        <w:trPr>
          <w:trHeight w:val="759"/>
        </w:trPr>
        <w:tc>
          <w:tcPr>
            <w:tcW w:w="845" w:type="dxa"/>
          </w:tcPr>
          <w:p w14:paraId="444BF5CF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21EFA0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DF2966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E80DFFB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11D960D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3712197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F84798D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7837FB99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C84CB8E" w14:textId="77777777" w:rsidTr="00FD75DB">
        <w:trPr>
          <w:trHeight w:val="759"/>
        </w:trPr>
        <w:tc>
          <w:tcPr>
            <w:tcW w:w="845" w:type="dxa"/>
          </w:tcPr>
          <w:p w14:paraId="16BC139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8478C99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7BE9AB2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E574A9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5D5337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F24F17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7503EC5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57820C77" w14:textId="77777777" w:rsidTr="00FD75DB">
        <w:trPr>
          <w:trHeight w:val="759"/>
        </w:trPr>
        <w:tc>
          <w:tcPr>
            <w:tcW w:w="845" w:type="dxa"/>
          </w:tcPr>
          <w:p w14:paraId="1D81E51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1B3DBF4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ADEE0A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35E324D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FBC8B91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F42FA1D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61911CF9" w14:textId="77777777" w:rsidTr="00FD75DB">
        <w:trPr>
          <w:trHeight w:val="759"/>
        </w:trPr>
        <w:tc>
          <w:tcPr>
            <w:tcW w:w="845" w:type="dxa"/>
          </w:tcPr>
          <w:p w14:paraId="33251A95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79887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E742760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9175CE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4054BBC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DB4864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71176F8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140DBAE6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296ED711" w14:textId="77777777" w:rsidTr="00FD75DB">
        <w:trPr>
          <w:trHeight w:val="759"/>
        </w:trPr>
        <w:tc>
          <w:tcPr>
            <w:tcW w:w="845" w:type="dxa"/>
          </w:tcPr>
          <w:p w14:paraId="6DC7C2DF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38BE37E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8A323A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59A9C9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775790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0B0381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3658A1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5AE083CF" w14:textId="77777777" w:rsidTr="00FD75DB">
        <w:trPr>
          <w:trHeight w:val="759"/>
        </w:trPr>
        <w:tc>
          <w:tcPr>
            <w:tcW w:w="845" w:type="dxa"/>
          </w:tcPr>
          <w:p w14:paraId="1C3D6AB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B32AEA9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263899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FA28455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38BB6AE0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8FFDD7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15E13CF0" w14:textId="77777777" w:rsidTr="00FD75DB">
        <w:trPr>
          <w:trHeight w:val="759"/>
        </w:trPr>
        <w:tc>
          <w:tcPr>
            <w:tcW w:w="845" w:type="dxa"/>
          </w:tcPr>
          <w:p w14:paraId="722D8B04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83B0B18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C256E4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303D24F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4A8161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F65224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FA3505C" w14:textId="77777777" w:rsidR="002E11DB" w:rsidRDefault="002E11DB" w:rsidP="00D630F1">
      <w:pPr>
        <w:pStyle w:val="BodyText"/>
        <w:rPr>
          <w:rFonts w:cstheme="majorBidi"/>
        </w:rPr>
      </w:pPr>
    </w:p>
    <w:p w14:paraId="1304B1F6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0155AE" w14:paraId="2C538225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2BF8AB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EF8AD7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AE4853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197969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Uses</w:t>
            </w:r>
          </w:p>
        </w:tc>
      </w:tr>
      <w:tr w:rsidR="001D1E7D" w:rsidRPr="000155AE" w14:paraId="54E9D957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B4867B" w14:textId="77777777" w:rsidR="001D1E7D" w:rsidRPr="000155AE" w:rsidRDefault="001D1E7D" w:rsidP="00FD75DB">
            <w:r w:rsidRPr="000155AE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97E9A3" w14:textId="77777777" w:rsidR="001D1E7D" w:rsidRPr="000155AE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EADA98" w14:textId="77777777" w:rsidR="001D1E7D" w:rsidRPr="000155AE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D0E4E4" w14:textId="77777777" w:rsidR="001D1E7D" w:rsidRPr="000155AE" w:rsidRDefault="001D1E7D" w:rsidP="00FD75DB"/>
        </w:tc>
      </w:tr>
      <w:tr w:rsidR="001D1E7D" w:rsidRPr="000155AE" w14:paraId="6FC97978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43C8A1" w14:textId="77777777" w:rsidR="001D1E7D" w:rsidRPr="000155AE" w:rsidRDefault="001D1E7D" w:rsidP="00FD75DB">
            <w:r w:rsidRPr="000155AE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74A328" w14:textId="77777777" w:rsidR="001D1E7D" w:rsidRPr="000155AE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A3E0C3" w14:textId="77777777" w:rsidR="001D1E7D" w:rsidRPr="000155AE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F291A0" w14:textId="77777777" w:rsidR="001D1E7D" w:rsidRPr="000155AE" w:rsidRDefault="001D1E7D" w:rsidP="00FD75DB"/>
        </w:tc>
      </w:tr>
      <w:tr w:rsidR="001D1E7D" w:rsidRPr="000155AE" w14:paraId="73263B6E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45E256" w14:textId="77777777" w:rsidR="001D1E7D" w:rsidRPr="000155AE" w:rsidRDefault="001D1E7D" w:rsidP="00FD75DB">
            <w:r w:rsidRPr="000155AE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08CCE4" w14:textId="77777777" w:rsidR="001D1E7D" w:rsidRPr="000155AE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A923E5" w14:textId="77777777" w:rsidR="001D1E7D" w:rsidRPr="000155AE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D2AC3A" w14:textId="77777777" w:rsidR="001D1E7D" w:rsidRPr="000155AE" w:rsidRDefault="001D1E7D" w:rsidP="00FD75DB"/>
        </w:tc>
      </w:tr>
    </w:tbl>
    <w:p w14:paraId="1CC2EFA9" w14:textId="77777777" w:rsidR="001D1E7D" w:rsidRPr="000155AE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0155AE" w14:paraId="0358BC26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70F43E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56E428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7BD9A1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DU pairs</w:t>
            </w:r>
          </w:p>
        </w:tc>
      </w:tr>
      <w:tr w:rsidR="001D1E7D" w:rsidRPr="000155AE" w14:paraId="6AEBDFAE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36BC4B" w14:textId="77777777" w:rsidR="001D1E7D" w:rsidRPr="000155AE" w:rsidRDefault="001D1E7D" w:rsidP="00FD75DB">
            <w:r w:rsidRPr="000155AE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E275D2" w14:textId="77777777" w:rsidR="001D1E7D" w:rsidRPr="000155AE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CEB468" w14:textId="77777777" w:rsidR="001D1E7D" w:rsidRPr="000155AE" w:rsidRDefault="001D1E7D" w:rsidP="00FD75DB"/>
        </w:tc>
      </w:tr>
      <w:tr w:rsidR="001D1E7D" w:rsidRPr="000155AE" w14:paraId="11D1C8AE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F1179C" w14:textId="77777777" w:rsidR="001D1E7D" w:rsidRPr="000155AE" w:rsidRDefault="001D1E7D" w:rsidP="00FD75DB">
            <w:r w:rsidRPr="000155AE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23B030" w14:textId="77777777" w:rsidR="001D1E7D" w:rsidRPr="000155AE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2AE64D" w14:textId="77777777" w:rsidR="001D1E7D" w:rsidRPr="000155AE" w:rsidRDefault="001D1E7D" w:rsidP="00FD75DB"/>
        </w:tc>
      </w:tr>
      <w:tr w:rsidR="001D1E7D" w:rsidRPr="000155AE" w14:paraId="10178BEF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0C713C" w14:textId="77777777" w:rsidR="001D1E7D" w:rsidRPr="000155AE" w:rsidRDefault="001D1E7D" w:rsidP="00FD75DB">
            <w:r w:rsidRPr="000155AE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60E336" w14:textId="77777777" w:rsidR="001D1E7D" w:rsidRPr="000155AE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F97558" w14:textId="77777777" w:rsidR="001D1E7D" w:rsidRPr="000155AE" w:rsidRDefault="001D1E7D" w:rsidP="00FD75DB"/>
        </w:tc>
      </w:tr>
    </w:tbl>
    <w:p w14:paraId="726016EE" w14:textId="77777777" w:rsidR="001D1E7D" w:rsidRPr="000155AE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D1E7D" w:rsidRPr="00BA5495" w14:paraId="0F7441CA" w14:textId="77777777" w:rsidTr="00FD75DB">
        <w:trPr>
          <w:trHeight w:val="759"/>
        </w:trPr>
        <w:tc>
          <w:tcPr>
            <w:tcW w:w="845" w:type="dxa"/>
          </w:tcPr>
          <w:p w14:paraId="6B5C90C2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92A5CAF" w14:textId="77777777" w:rsidR="001D1E7D" w:rsidRPr="00BA5495" w:rsidRDefault="001D1E7D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932894E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2CA461C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4F072AC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676BE36F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10106F2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D1E7D" w:rsidRPr="00BA5495" w14:paraId="4C361C77" w14:textId="77777777" w:rsidTr="00FD75DB">
        <w:trPr>
          <w:trHeight w:val="759"/>
        </w:trPr>
        <w:tc>
          <w:tcPr>
            <w:tcW w:w="845" w:type="dxa"/>
          </w:tcPr>
          <w:p w14:paraId="7A0CADFB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37B80F3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40ED367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7D0EA31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4B5101F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138698C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1D1E7D" w:rsidRPr="00BA5495" w14:paraId="535B123A" w14:textId="77777777" w:rsidTr="00FD75DB">
        <w:trPr>
          <w:trHeight w:val="759"/>
        </w:trPr>
        <w:tc>
          <w:tcPr>
            <w:tcW w:w="845" w:type="dxa"/>
          </w:tcPr>
          <w:p w14:paraId="52EEDDB1" w14:textId="77777777" w:rsidR="001D1E7D" w:rsidRPr="00BA5495" w:rsidRDefault="001D1E7D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0BBAEB0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B29522E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B428A0C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2B6D84E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B95228B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7A43EAA" w14:textId="77777777" w:rsidR="001D1E7D" w:rsidRDefault="001D1E7D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3BD88580" w14:textId="44915CDC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DE2DEFF" w14:textId="77777777" w:rsidR="00AC18C7" w:rsidRDefault="001F3460" w:rsidP="001F3460">
      <w:r w:rsidRPr="001F3460">
        <w:t>https://github.com/openjdk/jdk/blob/master/src/java.base/share/classes/java/io/InputStream.</w:t>
      </w:r>
    </w:p>
    <w:p w14:paraId="50A85DE4" w14:textId="4CCFF602" w:rsidR="001F3460" w:rsidRDefault="00AC18C7" w:rsidP="001F3460">
      <w:r w:rsidRPr="001F3460">
        <w:t>J</w:t>
      </w:r>
      <w:r w:rsidR="001F3460" w:rsidRPr="001F3460">
        <w:t>ava</w:t>
      </w:r>
    </w:p>
    <w:p w14:paraId="611D8E01" w14:textId="77777777" w:rsidR="00AC18C7" w:rsidRPr="001F3460" w:rsidRDefault="00AC18C7" w:rsidP="00AC18C7">
      <w:r w:rsidRPr="00D116C6">
        <w:t>checkFromIndexSize</w:t>
      </w:r>
      <w:r>
        <w:t xml:space="preserve"> and read are external APIs. </w:t>
      </w:r>
      <w:r w:rsidRPr="00D116C6">
        <w:t>checkFromIndexSize</w:t>
      </w:r>
      <w:r>
        <w:t xml:space="preserve"> can be implemented as dummy stub while read is implemented as needed by each test case.</w:t>
      </w:r>
    </w:p>
    <w:p w14:paraId="372E6144" w14:textId="77777777" w:rsidR="00AC18C7" w:rsidRPr="001F3460" w:rsidRDefault="00AC18C7" w:rsidP="001F3460"/>
    <w:p w14:paraId="45D3F62B" w14:textId="2618757E" w:rsidR="008E011A" w:rsidRDefault="001F3460" w:rsidP="001F3460">
      <w:r>
        <w:rPr>
          <w:noProof/>
        </w:rPr>
        <w:lastRenderedPageBreak/>
        <w:drawing>
          <wp:inline distT="0" distB="0" distL="0" distR="0" wp14:anchorId="13601760" wp14:editId="686D84FB">
            <wp:extent cx="56388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97C" w14:textId="77777777" w:rsidR="001F3460" w:rsidRPr="001F3460" w:rsidRDefault="001F3460" w:rsidP="001F3460"/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2954781E" w:rsidR="008E011A" w:rsidRPr="00BA5495" w:rsidRDefault="00AC18C7" w:rsidP="008E011A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90D311" wp14:editId="7CD7BDDF">
            <wp:extent cx="4831715" cy="886396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unc3_re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9990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2"/>
        <w:gridCol w:w="1764"/>
        <w:gridCol w:w="1186"/>
        <w:gridCol w:w="2480"/>
      </w:tblGrid>
      <w:tr w:rsidR="00AC18C7" w:rsidRPr="00BA5495" w14:paraId="129E4268" w14:textId="77777777" w:rsidTr="002B21B6">
        <w:trPr>
          <w:trHeight w:val="759"/>
        </w:trPr>
        <w:tc>
          <w:tcPr>
            <w:tcW w:w="845" w:type="dxa"/>
          </w:tcPr>
          <w:p w14:paraId="1741D4D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538F50C4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C1A481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74B9E5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B06A4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18F22E2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DE26DE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1CB892BA" w14:textId="77777777" w:rsidTr="002B21B6">
        <w:trPr>
          <w:trHeight w:val="759"/>
        </w:trPr>
        <w:tc>
          <w:tcPr>
            <w:tcW w:w="845" w:type="dxa"/>
          </w:tcPr>
          <w:p w14:paraId="5C6658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D56C84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54F50F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EE224D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4AD2C45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728821D0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6B862517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1449DF5D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710ABDF0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425812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6DD84414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</w:p>
        </w:tc>
      </w:tr>
      <w:tr w:rsidR="00AC18C7" w:rsidRPr="00BA5495" w14:paraId="58C819F7" w14:textId="77777777" w:rsidTr="002B21B6">
        <w:trPr>
          <w:trHeight w:val="759"/>
        </w:trPr>
        <w:tc>
          <w:tcPr>
            <w:tcW w:w="845" w:type="dxa"/>
          </w:tcPr>
          <w:p w14:paraId="6FE1ACEE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3FB40B9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2E684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0462D791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5EF487A7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6604F16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66AEC1A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59491D4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64F6252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FC57FB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is never called</w:t>
            </w:r>
          </w:p>
        </w:tc>
      </w:tr>
      <w:tr w:rsidR="00AC18C7" w:rsidRPr="00BA5495" w14:paraId="10EB6F97" w14:textId="77777777" w:rsidTr="002B21B6">
        <w:trPr>
          <w:trHeight w:val="759"/>
        </w:trPr>
        <w:tc>
          <w:tcPr>
            <w:tcW w:w="845" w:type="dxa"/>
          </w:tcPr>
          <w:p w14:paraId="0F98F425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4" w:type="dxa"/>
          </w:tcPr>
          <w:p w14:paraId="79DAF9F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0B57B3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D449CD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C42806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5E440EF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73FFBC26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34E1FF8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5D13E1E3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ECD9C20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</w:tc>
      </w:tr>
      <w:tr w:rsidR="00AC18C7" w:rsidRPr="00BA5495" w14:paraId="1CB6D080" w14:textId="77777777" w:rsidTr="002B21B6">
        <w:trPr>
          <w:trHeight w:val="759"/>
        </w:trPr>
        <w:tc>
          <w:tcPr>
            <w:tcW w:w="845" w:type="dxa"/>
          </w:tcPr>
          <w:p w14:paraId="33249FEA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1F17A65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955BC6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92AE43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1D80D49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2676AF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047F204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1C05432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10ED9AA4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065241E6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</w:tc>
      </w:tr>
    </w:tbl>
    <w:p w14:paraId="2C697DF7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661240CC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DE537E2" w14:textId="77777777" w:rsidTr="002B21B6">
        <w:trPr>
          <w:trHeight w:val="759"/>
        </w:trPr>
        <w:tc>
          <w:tcPr>
            <w:tcW w:w="845" w:type="dxa"/>
          </w:tcPr>
          <w:p w14:paraId="654CCAA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E07E5ED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00C8CD7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83E27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A946260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98EC09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480024D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55004A3A" w14:textId="77777777" w:rsidTr="002B21B6">
        <w:trPr>
          <w:trHeight w:val="759"/>
        </w:trPr>
        <w:tc>
          <w:tcPr>
            <w:tcW w:w="845" w:type="dxa"/>
          </w:tcPr>
          <w:p w14:paraId="0D9DD9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BA6571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3767A0F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D97D42B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64B3295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4845155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1D51842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5B4881B2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07A4713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A9825D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49F19C26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17231127" w14:textId="77777777" w:rsidTr="002B21B6">
        <w:trPr>
          <w:trHeight w:val="759"/>
        </w:trPr>
        <w:tc>
          <w:tcPr>
            <w:tcW w:w="845" w:type="dxa"/>
          </w:tcPr>
          <w:p w14:paraId="072C668B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D66A34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593EC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6D5C2EA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11A375A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46E48D89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491697C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02C8E943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70A96583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DA838F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is never called.</w:t>
            </w:r>
          </w:p>
          <w:p w14:paraId="299D6B1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2AF1369" w14:textId="77777777" w:rsidTr="002B21B6">
        <w:trPr>
          <w:trHeight w:val="759"/>
        </w:trPr>
        <w:tc>
          <w:tcPr>
            <w:tcW w:w="845" w:type="dxa"/>
          </w:tcPr>
          <w:p w14:paraId="3755C1F0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6FFDD39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7AAA1D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6810980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5FA5A2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48C3E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3290ED9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CF8280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5725654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0AAED4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  <w:p w14:paraId="485E3F4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02CD0AFB" w14:textId="77777777" w:rsidTr="002B21B6">
        <w:trPr>
          <w:trHeight w:val="759"/>
        </w:trPr>
        <w:tc>
          <w:tcPr>
            <w:tcW w:w="845" w:type="dxa"/>
          </w:tcPr>
          <w:p w14:paraId="718883F3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3AF53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DD32A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C8F4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4F4063C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441188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005776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3664E75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580AC8DF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0C8EEF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  <w:p w14:paraId="2783B53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0F2AF18A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7D80F101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4BB2164" w14:textId="77777777" w:rsidTr="002B21B6">
        <w:trPr>
          <w:trHeight w:val="759"/>
        </w:trPr>
        <w:tc>
          <w:tcPr>
            <w:tcW w:w="845" w:type="dxa"/>
          </w:tcPr>
          <w:p w14:paraId="56AABB3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EDCC63B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6ADA77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FD640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9F25EE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2302E3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D69F3C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734D35D5" w14:textId="77777777" w:rsidTr="002B21B6">
        <w:trPr>
          <w:trHeight w:val="759"/>
        </w:trPr>
        <w:tc>
          <w:tcPr>
            <w:tcW w:w="845" w:type="dxa"/>
          </w:tcPr>
          <w:p w14:paraId="79FCE76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646075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795C71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8048A43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713907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33DCE25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3BE2FB6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0DD30D7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74B925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DF1447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2BDDB3F3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395BFA0E" w14:textId="77777777" w:rsidTr="002B21B6">
        <w:trPr>
          <w:trHeight w:val="759"/>
        </w:trPr>
        <w:tc>
          <w:tcPr>
            <w:tcW w:w="845" w:type="dxa"/>
          </w:tcPr>
          <w:p w14:paraId="7417344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93E34A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2275E9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0887B0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2EE558A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2F869140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587F1FE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1FF726E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679D154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474EE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is never called.</w:t>
            </w:r>
          </w:p>
          <w:p w14:paraId="1AAB5155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555C833" w14:textId="77777777" w:rsidTr="002B21B6">
        <w:trPr>
          <w:trHeight w:val="759"/>
        </w:trPr>
        <w:tc>
          <w:tcPr>
            <w:tcW w:w="845" w:type="dxa"/>
          </w:tcPr>
          <w:p w14:paraId="1894AC34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1A9EF47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5F14A409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5D951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4DCECF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11F8114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74BC20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348F38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2B675C5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E5F5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  <w:p w14:paraId="54ABFEA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66E949EE" w14:textId="77777777" w:rsidTr="002B21B6">
        <w:trPr>
          <w:trHeight w:val="759"/>
        </w:trPr>
        <w:tc>
          <w:tcPr>
            <w:tcW w:w="845" w:type="dxa"/>
          </w:tcPr>
          <w:p w14:paraId="26EE43D1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AC62F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5EA1B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E6E8B20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1DC138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62E6182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30388E0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04AD1C1A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001BD376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68C0A5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  <w:p w14:paraId="0574A4F7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1EC62420" w14:textId="7CEB84BF" w:rsidR="00AC18C7" w:rsidRDefault="00AC18C7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17DBFDF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6C15B00C" w14:textId="77777777" w:rsidTr="00FD75DB">
        <w:trPr>
          <w:trHeight w:val="759"/>
        </w:trPr>
        <w:tc>
          <w:tcPr>
            <w:tcW w:w="845" w:type="dxa"/>
          </w:tcPr>
          <w:p w14:paraId="6DAA02D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53" w:type="dxa"/>
          </w:tcPr>
          <w:p w14:paraId="2E3C7283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001D53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15E9A9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55C8DD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ABAFAF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23A27CC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35FA8261" w14:textId="77777777" w:rsidTr="00FD75DB">
        <w:trPr>
          <w:trHeight w:val="759"/>
        </w:trPr>
        <w:tc>
          <w:tcPr>
            <w:tcW w:w="845" w:type="dxa"/>
          </w:tcPr>
          <w:p w14:paraId="170FAEA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FAB0A1D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FAFDA2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8508E97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557B05E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B9E60F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2BB6E749" w14:textId="77777777" w:rsidTr="00FD75DB">
        <w:trPr>
          <w:trHeight w:val="759"/>
        </w:trPr>
        <w:tc>
          <w:tcPr>
            <w:tcW w:w="845" w:type="dxa"/>
          </w:tcPr>
          <w:p w14:paraId="666881F4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24E48C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049E92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E82839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FFF0C7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68D7463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2D3B5F6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2EF85B0F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2E0D091" w14:textId="77777777" w:rsidTr="00FD75DB">
        <w:trPr>
          <w:trHeight w:val="759"/>
        </w:trPr>
        <w:tc>
          <w:tcPr>
            <w:tcW w:w="845" w:type="dxa"/>
          </w:tcPr>
          <w:p w14:paraId="08CA2D3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F362805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BAA1DC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844826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74C7F9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CC8992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6A85565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0D2A55BD" w14:textId="77777777" w:rsidTr="00FD75DB">
        <w:trPr>
          <w:trHeight w:val="759"/>
        </w:trPr>
        <w:tc>
          <w:tcPr>
            <w:tcW w:w="845" w:type="dxa"/>
          </w:tcPr>
          <w:p w14:paraId="45AE327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6D25592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E299C2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D5957E4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78DB51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32694FE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1C9728F1" w14:textId="77777777" w:rsidTr="00FD75DB">
        <w:trPr>
          <w:trHeight w:val="759"/>
        </w:trPr>
        <w:tc>
          <w:tcPr>
            <w:tcW w:w="845" w:type="dxa"/>
          </w:tcPr>
          <w:p w14:paraId="2C27F5D3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140E620B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6D3F0E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BCE7F0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BEBFB9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71FDE11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E0A5547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1D7679AF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22ED6F37" w14:textId="77777777" w:rsidTr="00FD75DB">
        <w:trPr>
          <w:trHeight w:val="759"/>
        </w:trPr>
        <w:tc>
          <w:tcPr>
            <w:tcW w:w="845" w:type="dxa"/>
          </w:tcPr>
          <w:p w14:paraId="6526EFD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1CBC69A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18EBDF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C1A7329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DC0E235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B2DDE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7F7A7C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2C19C3C2" w14:textId="77777777" w:rsidTr="00FD75DB">
        <w:trPr>
          <w:trHeight w:val="759"/>
        </w:trPr>
        <w:tc>
          <w:tcPr>
            <w:tcW w:w="845" w:type="dxa"/>
          </w:tcPr>
          <w:p w14:paraId="09D0619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1A3D3BDF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A2E953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81ED8C3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26E87C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55AEBE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5C7CE8BF" w14:textId="77777777" w:rsidTr="00FD75DB">
        <w:trPr>
          <w:trHeight w:val="759"/>
        </w:trPr>
        <w:tc>
          <w:tcPr>
            <w:tcW w:w="845" w:type="dxa"/>
          </w:tcPr>
          <w:p w14:paraId="7377A916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09EB95C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439EEBD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D88AD36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F69E7D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CEF898F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50911D" w14:textId="27F35981" w:rsidR="002E11DB" w:rsidRDefault="002E11DB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2795630B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712FBD6F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055F16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1D8A69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53B98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026D81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722A88AA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8347C8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659241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A8B636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62ECFD" w14:textId="77777777" w:rsidR="000155AE" w:rsidRPr="005A1999" w:rsidRDefault="000155AE" w:rsidP="00FD75DB"/>
        </w:tc>
      </w:tr>
      <w:tr w:rsidR="000155AE" w:rsidRPr="005A1999" w14:paraId="03DAA3D4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C9CB08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7ED3B0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8BE25A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776140" w14:textId="77777777" w:rsidR="000155AE" w:rsidRPr="005A1999" w:rsidRDefault="000155AE" w:rsidP="00FD75DB"/>
        </w:tc>
      </w:tr>
      <w:tr w:rsidR="000155AE" w:rsidRPr="005A1999" w14:paraId="7290361D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CBABBE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888CEA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92AE46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346EED" w14:textId="77777777" w:rsidR="000155AE" w:rsidRPr="005A1999" w:rsidRDefault="000155AE" w:rsidP="00FD75DB"/>
        </w:tc>
      </w:tr>
    </w:tbl>
    <w:p w14:paraId="2178E355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58C1E56D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B603D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BDAE97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DF90C6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1005EBBA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8B7D36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4F48B2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A4CAD4" w14:textId="77777777" w:rsidR="000155AE" w:rsidRPr="005A1999" w:rsidRDefault="000155AE" w:rsidP="00FD75DB"/>
        </w:tc>
      </w:tr>
      <w:tr w:rsidR="000155AE" w:rsidRPr="005A1999" w14:paraId="6345E06F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3107B3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0142A8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66FEB3" w14:textId="77777777" w:rsidR="000155AE" w:rsidRPr="005A1999" w:rsidRDefault="000155AE" w:rsidP="00FD75DB"/>
        </w:tc>
      </w:tr>
      <w:tr w:rsidR="000155AE" w:rsidRPr="005A1999" w14:paraId="0D57F352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BFE023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066212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ED580E" w14:textId="77777777" w:rsidR="000155AE" w:rsidRPr="005A1999" w:rsidRDefault="000155AE" w:rsidP="00FD75DB"/>
        </w:tc>
      </w:tr>
    </w:tbl>
    <w:p w14:paraId="021E494A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048522AA" w14:textId="77777777" w:rsidTr="00FD75DB">
        <w:trPr>
          <w:trHeight w:val="759"/>
        </w:trPr>
        <w:tc>
          <w:tcPr>
            <w:tcW w:w="845" w:type="dxa"/>
          </w:tcPr>
          <w:p w14:paraId="5EEE4DB5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72810F0" w14:textId="77777777" w:rsidR="000155AE" w:rsidRPr="00BA5495" w:rsidRDefault="000155AE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71EC58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28C3C62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8F556DD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7123F4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211EB86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22C8607E" w14:textId="77777777" w:rsidTr="00FD75DB">
        <w:trPr>
          <w:trHeight w:val="759"/>
        </w:trPr>
        <w:tc>
          <w:tcPr>
            <w:tcW w:w="845" w:type="dxa"/>
          </w:tcPr>
          <w:p w14:paraId="028F82F8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6A018D5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6E58F88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FC02A6D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A285F27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9D746EB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242A2BBC" w14:textId="77777777" w:rsidTr="00FD75DB">
        <w:trPr>
          <w:trHeight w:val="759"/>
        </w:trPr>
        <w:tc>
          <w:tcPr>
            <w:tcW w:w="845" w:type="dxa"/>
          </w:tcPr>
          <w:p w14:paraId="7C2A814F" w14:textId="77777777" w:rsidR="000155AE" w:rsidRPr="00BA5495" w:rsidRDefault="000155AE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5AFB51B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0C3749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55CD65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598A43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BE1E564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DBD7099" w14:textId="77777777" w:rsidR="000155AE" w:rsidRDefault="000155AE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0B967DCC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2764A898" w14:textId="5BA48C82" w:rsidR="008D6B01" w:rsidRDefault="008D6B01" w:rsidP="008E011A">
      <w:pPr>
        <w:pStyle w:val="BodyText"/>
        <w:rPr>
          <w:b/>
          <w:bCs/>
          <w:sz w:val="32"/>
          <w:szCs w:val="32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16A74D4" w14:textId="186C044F" w:rsidR="008E011A" w:rsidRPr="00BA5495" w:rsidRDefault="00E34E4C" w:rsidP="008E011A">
      <w:pPr>
        <w:pStyle w:val="BodyText"/>
        <w:rPr>
          <w:b/>
          <w:bCs/>
          <w:sz w:val="32"/>
          <w:szCs w:val="32"/>
        </w:rPr>
      </w:pPr>
      <w:r w:rsidRPr="00E34E4C">
        <w:rPr>
          <w:b/>
          <w:bCs/>
          <w:noProof/>
          <w:sz w:val="32"/>
          <w:szCs w:val="32"/>
        </w:rPr>
        <w:drawing>
          <wp:inline distT="0" distB="0" distL="0" distR="0" wp14:anchorId="02EE08E5" wp14:editId="114F791C">
            <wp:extent cx="5732145" cy="371030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428F4EE5" w:rsidR="008E011A" w:rsidRPr="00BA5495" w:rsidRDefault="003845F2" w:rsidP="003845F2">
      <w:pPr>
        <w:pStyle w:val="BodyText"/>
        <w:tabs>
          <w:tab w:val="center" w:pos="4513"/>
          <w:tab w:val="left" w:pos="8244"/>
        </w:tabs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noProof/>
          <w:sz w:val="32"/>
          <w:szCs w:val="32"/>
        </w:rPr>
        <w:drawing>
          <wp:inline distT="0" distB="0" distL="0" distR="0" wp14:anchorId="194372D6" wp14:editId="44C0E51E">
            <wp:extent cx="3409950" cy="3051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55" cy="309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11A" w:rsidRPr="00BA5495">
        <w:rPr>
          <w:sz w:val="32"/>
          <w:szCs w:val="32"/>
        </w:rPr>
        <w:t>.</w:t>
      </w:r>
      <w:r>
        <w:rPr>
          <w:sz w:val="32"/>
          <w:szCs w:val="32"/>
        </w:rPr>
        <w:tab/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616C3B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616C3B">
        <w:trPr>
          <w:trHeight w:val="759"/>
        </w:trPr>
        <w:tc>
          <w:tcPr>
            <w:tcW w:w="846" w:type="dxa"/>
          </w:tcPr>
          <w:p w14:paraId="68C0684B" w14:textId="62A10F20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386DE9A7" w14:textId="6737F3A4" w:rsidR="00575267" w:rsidRPr="00BA5495" w:rsidRDefault="00C001D2" w:rsidP="0057526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a = </w:t>
            </w:r>
            <w:r w:rsidR="00575267">
              <w:rPr>
                <w:szCs w:val="24"/>
              </w:rPr>
              <w:t>15</w:t>
            </w:r>
            <w:r w:rsidR="00575267">
              <w:rPr>
                <w:szCs w:val="24"/>
              </w:rPr>
              <w:br/>
              <w:t>b = 0</w:t>
            </w:r>
          </w:p>
        </w:tc>
        <w:tc>
          <w:tcPr>
            <w:tcW w:w="1334" w:type="dxa"/>
          </w:tcPr>
          <w:p w14:paraId="6BA96E6D" w14:textId="5883CDA2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5DFE45BB" w14:textId="4C1EA477" w:rsidR="008E011A" w:rsidRPr="00BA5495" w:rsidRDefault="0072470D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   15</w:t>
            </w:r>
          </w:p>
        </w:tc>
        <w:tc>
          <w:tcPr>
            <w:tcW w:w="1119" w:type="dxa"/>
          </w:tcPr>
          <w:p w14:paraId="7EC5F3C4" w14:textId="3AAC6DC9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B25A86F" w14:textId="37E155D1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2047-2048</w:t>
            </w:r>
          </w:p>
        </w:tc>
      </w:tr>
      <w:tr w:rsidR="008E011A" w:rsidRPr="00BA5495" w14:paraId="4F33C238" w14:textId="77777777" w:rsidTr="00616C3B">
        <w:trPr>
          <w:trHeight w:val="759"/>
        </w:trPr>
        <w:tc>
          <w:tcPr>
            <w:tcW w:w="846" w:type="dxa"/>
          </w:tcPr>
          <w:p w14:paraId="3349E752" w14:textId="39EC66FE" w:rsidR="008E011A" w:rsidRPr="00BA5495" w:rsidRDefault="00FD7B9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="008E011A"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84" w:type="dxa"/>
          </w:tcPr>
          <w:p w14:paraId="2D7CD7A1" w14:textId="77777777" w:rsidR="008E011A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353C04E3" w14:textId="61D05745" w:rsidR="003345F3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34" w:type="dxa"/>
          </w:tcPr>
          <w:p w14:paraId="5A9458F9" w14:textId="128A8E07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08262080" w14:textId="687399BC" w:rsidR="008E011A" w:rsidRPr="00BA5495" w:rsidRDefault="003345F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19" w:type="dxa"/>
          </w:tcPr>
          <w:p w14:paraId="39B99263" w14:textId="1D516333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F31A92C" w14:textId="4667E9B2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2049-2050</w:t>
            </w:r>
          </w:p>
        </w:tc>
      </w:tr>
      <w:tr w:rsidR="00616F08" w:rsidRPr="00BA5495" w14:paraId="25517518" w14:textId="77777777" w:rsidTr="00616C3B">
        <w:trPr>
          <w:trHeight w:val="759"/>
        </w:trPr>
        <w:tc>
          <w:tcPr>
            <w:tcW w:w="846" w:type="dxa"/>
          </w:tcPr>
          <w:p w14:paraId="5DBE8B29" w14:textId="4105DAE8" w:rsidR="00616F08" w:rsidRDefault="00616F0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775CA2AE" w14:textId="197DE138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71ED806E" w14:textId="67D00FD3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34" w:type="dxa"/>
          </w:tcPr>
          <w:p w14:paraId="3F64E250" w14:textId="680972F2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83" w:type="dxa"/>
          </w:tcPr>
          <w:p w14:paraId="1C4AF5B3" w14:textId="7E4B189E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19" w:type="dxa"/>
          </w:tcPr>
          <w:p w14:paraId="02C09751" w14:textId="0FBF8DCF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Pass </w:t>
            </w:r>
          </w:p>
        </w:tc>
        <w:tc>
          <w:tcPr>
            <w:tcW w:w="2485" w:type="dxa"/>
          </w:tcPr>
          <w:p w14:paraId="3179B640" w14:textId="68134DBD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2047,2049, 2051-2069</w:t>
            </w: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C86909">
        <w:trPr>
          <w:trHeight w:val="759"/>
        </w:trPr>
        <w:tc>
          <w:tcPr>
            <w:tcW w:w="845" w:type="dxa"/>
          </w:tcPr>
          <w:p w14:paraId="4AF41D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122E3B7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2ACEB1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EC3086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B2527D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770CB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C86909">
        <w:trPr>
          <w:trHeight w:val="759"/>
        </w:trPr>
        <w:tc>
          <w:tcPr>
            <w:tcW w:w="845" w:type="dxa"/>
          </w:tcPr>
          <w:p w14:paraId="3C303EC0" w14:textId="49164AF9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1E4103D" w14:textId="40F19DA6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454FA863" w14:textId="62800EC1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1BFBA899" w14:textId="005A475C" w:rsidR="008E011A" w:rsidRPr="00BA5495" w:rsidRDefault="005D1E4F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07FA5C3" w14:textId="75B3C5AA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C06FBCF" w14:textId="3755F465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B2047T</w:t>
            </w:r>
          </w:p>
        </w:tc>
      </w:tr>
      <w:tr w:rsidR="00C86909" w:rsidRPr="00BA5495" w14:paraId="09D1AE88" w14:textId="77777777" w:rsidTr="00C86909">
        <w:trPr>
          <w:trHeight w:val="759"/>
        </w:trPr>
        <w:tc>
          <w:tcPr>
            <w:tcW w:w="845" w:type="dxa"/>
          </w:tcPr>
          <w:p w14:paraId="2EFE77F9" w14:textId="799049B8" w:rsidR="00C86909" w:rsidRPr="00BA5495" w:rsidRDefault="00C86909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2B83F50" w14:textId="77777777" w:rsidR="00C86909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734D58B5" w14:textId="71619C9A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7950FC01" w14:textId="48C1B729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32E0B411" w14:textId="4A9C6A0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7168B3D5" w14:textId="6D9B4E2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8C7F367" w14:textId="1C74F4E1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B2049T, B2047F</w:t>
            </w:r>
          </w:p>
        </w:tc>
      </w:tr>
      <w:tr w:rsidR="008B0303" w:rsidRPr="00BA5495" w14:paraId="6A8FFE5A" w14:textId="77777777" w:rsidTr="00C86909">
        <w:trPr>
          <w:trHeight w:val="759"/>
        </w:trPr>
        <w:tc>
          <w:tcPr>
            <w:tcW w:w="845" w:type="dxa"/>
          </w:tcPr>
          <w:p w14:paraId="7120C5C1" w14:textId="311DB051" w:rsidR="008B0303" w:rsidRDefault="008B0303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26FA52F6" w14:textId="77777777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114F6B69" w14:textId="6C4D7B22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2ED85D02" w14:textId="491C42D7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3D74E29A" w14:textId="061A0C7E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482615B9" w14:textId="439406F9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81C23A2" w14:textId="7BB26E2F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B2061T</w:t>
            </w:r>
          </w:p>
        </w:tc>
      </w:tr>
      <w:tr w:rsidR="003E2DFC" w:rsidRPr="00BA5495" w14:paraId="42E4F9BD" w14:textId="77777777" w:rsidTr="00C86909">
        <w:trPr>
          <w:trHeight w:val="759"/>
        </w:trPr>
        <w:tc>
          <w:tcPr>
            <w:tcW w:w="845" w:type="dxa"/>
          </w:tcPr>
          <w:p w14:paraId="785433AD" w14:textId="6D361305" w:rsidR="003E2DFC" w:rsidRDefault="003E2DFC" w:rsidP="003E2DF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4</w:t>
            </w:r>
          </w:p>
        </w:tc>
        <w:tc>
          <w:tcPr>
            <w:tcW w:w="1753" w:type="dxa"/>
          </w:tcPr>
          <w:p w14:paraId="61B6815E" w14:textId="4F493547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514F6630" w14:textId="7C6EB15A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6E102078" w14:textId="2A7BFAE0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7BBA7E0C" w14:textId="71541C3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C828646" w14:textId="42CC718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6660544" w14:textId="28BE732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B2061F</w:t>
            </w: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516633">
        <w:trPr>
          <w:trHeight w:val="759"/>
        </w:trPr>
        <w:tc>
          <w:tcPr>
            <w:tcW w:w="845" w:type="dxa"/>
          </w:tcPr>
          <w:p w14:paraId="72CD2EC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48983A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A8C906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D8BDCF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9A8AFA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7247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16633" w:rsidRPr="00BA5495" w14:paraId="70016FD7" w14:textId="77777777" w:rsidTr="00516633">
        <w:trPr>
          <w:trHeight w:val="759"/>
        </w:trPr>
        <w:tc>
          <w:tcPr>
            <w:tcW w:w="845" w:type="dxa"/>
          </w:tcPr>
          <w:p w14:paraId="0217873A" w14:textId="2401CCD9" w:rsidR="00516633" w:rsidRPr="00BA5495" w:rsidRDefault="00516633" w:rsidP="00516633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BAB5B8A" w14:textId="001452C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57E3A210" w14:textId="7ABBA14A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52CD23FE" w14:textId="0B278CE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2EA9B7F" w14:textId="0754EE28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D5C10E9" w14:textId="153E8E1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D162D7">
              <w:rPr>
                <w:szCs w:val="24"/>
              </w:rPr>
              <w:t>C</w:t>
            </w:r>
            <w:r>
              <w:rPr>
                <w:szCs w:val="24"/>
              </w:rPr>
              <w:t>2047T</w:t>
            </w:r>
          </w:p>
        </w:tc>
      </w:tr>
      <w:tr w:rsidR="00516633" w:rsidRPr="00BA5495" w14:paraId="7FFAC877" w14:textId="77777777" w:rsidTr="00516633">
        <w:trPr>
          <w:trHeight w:val="759"/>
        </w:trPr>
        <w:tc>
          <w:tcPr>
            <w:tcW w:w="845" w:type="dxa"/>
          </w:tcPr>
          <w:p w14:paraId="022C89F7" w14:textId="4CF49B70" w:rsidR="00516633" w:rsidRPr="00BA5495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30E927A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01B569C7" w14:textId="611604BF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27A7AEBE" w14:textId="19C1029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66E78961" w14:textId="1C8CCE0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5B8E490B" w14:textId="60C95383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C952008" w14:textId="64A67FA2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2049T,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2047F</w:t>
            </w:r>
          </w:p>
        </w:tc>
      </w:tr>
      <w:tr w:rsidR="00516633" w:rsidRPr="00BA5495" w14:paraId="16CD5DE5" w14:textId="77777777" w:rsidTr="00516633">
        <w:trPr>
          <w:trHeight w:val="759"/>
        </w:trPr>
        <w:tc>
          <w:tcPr>
            <w:tcW w:w="845" w:type="dxa"/>
          </w:tcPr>
          <w:p w14:paraId="7B3C7C59" w14:textId="5F97C9B2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5D2191A5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A7B6B4D" w14:textId="6BDD5AE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4BD0444F" w14:textId="25F63D3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0FD974A7" w14:textId="72966DD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245CD800" w14:textId="0FFFF62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8D74DB8" w14:textId="1E41D16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2061T</w:t>
            </w:r>
          </w:p>
        </w:tc>
      </w:tr>
      <w:tr w:rsidR="00516633" w:rsidRPr="00BA5495" w14:paraId="0488C627" w14:textId="77777777" w:rsidTr="00516633">
        <w:trPr>
          <w:trHeight w:val="759"/>
        </w:trPr>
        <w:tc>
          <w:tcPr>
            <w:tcW w:w="845" w:type="dxa"/>
          </w:tcPr>
          <w:p w14:paraId="3D578A0C" w14:textId="0E267EBE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75D8F7D1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6257C50D" w14:textId="1FA800F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5C2F63A1" w14:textId="0B3AD1B0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210E0483" w14:textId="6A8B165D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1CFD415" w14:textId="74E5EE49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07EFD7" w14:textId="10F50A8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>2061F</w:t>
            </w: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04C94449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4232A0D1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4D5D9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0BC9AD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44B7FB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52F2A0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3B558C11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5050B6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352757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330A8C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2883CF" w14:textId="77777777" w:rsidR="000155AE" w:rsidRPr="005A1999" w:rsidRDefault="000155AE" w:rsidP="00FD75DB"/>
        </w:tc>
      </w:tr>
      <w:tr w:rsidR="000155AE" w:rsidRPr="005A1999" w14:paraId="786C2A7F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EB4948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673894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F27569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8F097F" w14:textId="77777777" w:rsidR="000155AE" w:rsidRPr="005A1999" w:rsidRDefault="000155AE" w:rsidP="00FD75DB"/>
        </w:tc>
      </w:tr>
      <w:tr w:rsidR="000155AE" w:rsidRPr="005A1999" w14:paraId="0C1A3B42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A73069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F92A19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D0E7E3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5CAB08" w14:textId="77777777" w:rsidR="000155AE" w:rsidRPr="005A1999" w:rsidRDefault="000155AE" w:rsidP="00FD75DB"/>
        </w:tc>
      </w:tr>
    </w:tbl>
    <w:p w14:paraId="65601549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0F38D277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1D8835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FF284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BA040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570E6F59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EEDDE0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C28829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EE3FB3" w14:textId="77777777" w:rsidR="000155AE" w:rsidRPr="005A1999" w:rsidRDefault="000155AE" w:rsidP="00FD75DB"/>
        </w:tc>
      </w:tr>
      <w:tr w:rsidR="000155AE" w:rsidRPr="005A1999" w14:paraId="0D2CF6CD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D28172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BCE3A2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7582EF" w14:textId="77777777" w:rsidR="000155AE" w:rsidRPr="005A1999" w:rsidRDefault="000155AE" w:rsidP="00FD75DB"/>
        </w:tc>
      </w:tr>
      <w:tr w:rsidR="000155AE" w:rsidRPr="005A1999" w14:paraId="1046FAF0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04C023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4BB1E3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F453FE" w14:textId="77777777" w:rsidR="000155AE" w:rsidRPr="005A1999" w:rsidRDefault="000155AE" w:rsidP="00FD75DB"/>
        </w:tc>
      </w:tr>
    </w:tbl>
    <w:p w14:paraId="0E157D7E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63D57B1D" w14:textId="77777777" w:rsidTr="00FD75DB">
        <w:trPr>
          <w:trHeight w:val="759"/>
        </w:trPr>
        <w:tc>
          <w:tcPr>
            <w:tcW w:w="845" w:type="dxa"/>
          </w:tcPr>
          <w:p w14:paraId="697BF60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3997D26" w14:textId="77777777" w:rsidR="000155AE" w:rsidRPr="00BA5495" w:rsidRDefault="000155AE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262ED27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830BC8B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0BE165C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C968D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BD84B8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076C22DF" w14:textId="77777777" w:rsidTr="00FD75DB">
        <w:trPr>
          <w:trHeight w:val="759"/>
        </w:trPr>
        <w:tc>
          <w:tcPr>
            <w:tcW w:w="845" w:type="dxa"/>
          </w:tcPr>
          <w:p w14:paraId="0FE0ED1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2F35D5F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D51E832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A45821C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79D2BA2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39FE048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5D08E888" w14:textId="77777777" w:rsidTr="00FD75DB">
        <w:trPr>
          <w:trHeight w:val="759"/>
        </w:trPr>
        <w:tc>
          <w:tcPr>
            <w:tcW w:w="845" w:type="dxa"/>
          </w:tcPr>
          <w:p w14:paraId="5A826A06" w14:textId="77777777" w:rsidR="000155AE" w:rsidRPr="00BA5495" w:rsidRDefault="000155AE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2</w:t>
            </w:r>
          </w:p>
        </w:tc>
        <w:tc>
          <w:tcPr>
            <w:tcW w:w="1753" w:type="dxa"/>
          </w:tcPr>
          <w:p w14:paraId="582A5E0A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C669B1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759C6E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A30999C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581BBA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6831BEC" w14:textId="00DC8F43" w:rsidR="00D630F1" w:rsidRDefault="00D630F1" w:rsidP="004B17F0">
      <w:pPr>
        <w:pStyle w:val="BodyText"/>
        <w:rPr>
          <w:rFonts w:cstheme="majorBidi"/>
        </w:rPr>
      </w:pPr>
    </w:p>
    <w:p w14:paraId="08067D32" w14:textId="4B44D5B3" w:rsidR="00910B50" w:rsidRPr="00BA5495" w:rsidRDefault="00910B50" w:rsidP="00910B50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7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870A727" w14:textId="77777777" w:rsidR="000155AE" w:rsidRDefault="000155AE" w:rsidP="004B17F0">
      <w:pPr>
        <w:pStyle w:val="BodyText"/>
        <w:rPr>
          <w:rFonts w:cstheme="majorBidi"/>
        </w:rPr>
      </w:pPr>
    </w:p>
    <w:p w14:paraId="5741FEB0" w14:textId="77777777" w:rsidR="00DC7801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</w:p>
    <w:p w14:paraId="19D49848" w14:textId="77777777" w:rsidR="00DC7801" w:rsidRDefault="00FD75DB" w:rsidP="00DC7801">
      <w:hyperlink r:id="rId40" w:history="1">
        <w:r w:rsidR="00DC7801" w:rsidRPr="00A06590">
          <w:rPr>
            <w:rStyle w:val="Hyperlink"/>
          </w:rPr>
          <w:t>https://github.com/openjdk/jdk/blob/master/src/java.base/share/classes/java/math/BitSieve.java</w:t>
        </w:r>
      </w:hyperlink>
    </w:p>
    <w:p w14:paraId="0BE2BCAE" w14:textId="77777777" w:rsidR="00DC7801" w:rsidRDefault="00DC7801" w:rsidP="00DC7801">
      <w:r>
        <w:t xml:space="preserve">bits are sieve bits where each bit represents a candidate odd integer. </w:t>
      </w:r>
      <w:r w:rsidRPr="003F7997">
        <w:t>primeToCertainty</w:t>
      </w:r>
      <w:r>
        <w:t xml:space="preserve"> is an external function which returns true if it is a prime with given probability.</w:t>
      </w:r>
    </w:p>
    <w:p w14:paraId="146D0D5F" w14:textId="77777777" w:rsidR="00DC7801" w:rsidRDefault="00DC7801" w:rsidP="00DC7801">
      <w:r w:rsidRPr="00BA5495">
        <w:t xml:space="preserve"> </w:t>
      </w:r>
      <w:r>
        <w:rPr>
          <w:noProof/>
        </w:rPr>
        <w:drawing>
          <wp:inline distT="0" distB="0" distL="0" distR="0" wp14:anchorId="047F75D2" wp14:editId="28D7A1E7">
            <wp:extent cx="5732145" cy="29565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A4CB" w14:textId="77777777" w:rsidR="00DC7801" w:rsidRPr="003F7997" w:rsidRDefault="00DC7801" w:rsidP="00DC7801">
      <w:pPr>
        <w:jc w:val="left"/>
      </w:pPr>
    </w:p>
    <w:p w14:paraId="320CCAD3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FCDDAA4" w14:textId="77777777" w:rsidR="00DC7801" w:rsidRPr="00BA5495" w:rsidRDefault="00DC7801" w:rsidP="00DC7801">
      <w:r>
        <w:rPr>
          <w:noProof/>
        </w:rPr>
        <w:lastRenderedPageBreak/>
        <w:drawing>
          <wp:inline distT="0" distB="0" distL="0" distR="0" wp14:anchorId="736ADFA0" wp14:editId="6611EC9E">
            <wp:extent cx="5732145" cy="8734425"/>
            <wp:effectExtent l="0" t="0" r="190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c_retriev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A531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5"/>
        <w:gridCol w:w="1318"/>
        <w:gridCol w:w="1758"/>
        <w:gridCol w:w="1186"/>
        <w:gridCol w:w="2479"/>
      </w:tblGrid>
      <w:tr w:rsidR="00DC7801" w:rsidRPr="00BA5495" w14:paraId="57042CE4" w14:textId="77777777" w:rsidTr="00F872F8">
        <w:trPr>
          <w:trHeight w:val="759"/>
        </w:trPr>
        <w:tc>
          <w:tcPr>
            <w:tcW w:w="845" w:type="dxa"/>
          </w:tcPr>
          <w:p w14:paraId="2F52F39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65" w:type="dxa"/>
          </w:tcPr>
          <w:p w14:paraId="1C579078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18" w:type="dxa"/>
          </w:tcPr>
          <w:p w14:paraId="664E104D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58" w:type="dxa"/>
          </w:tcPr>
          <w:p w14:paraId="5BD44977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A133EDB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4F5F559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763496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3C208009" w14:textId="77777777" w:rsidTr="00F872F8">
        <w:trPr>
          <w:trHeight w:val="759"/>
        </w:trPr>
        <w:tc>
          <w:tcPr>
            <w:tcW w:w="845" w:type="dxa"/>
          </w:tcPr>
          <w:p w14:paraId="563B084F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65" w:type="dxa"/>
          </w:tcPr>
          <w:p w14:paraId="31BAA49A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604982FB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7F32CB9E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5ABA76F1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18" w:type="dxa"/>
          </w:tcPr>
          <w:p w14:paraId="3E71CFD8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58" w:type="dxa"/>
          </w:tcPr>
          <w:p w14:paraId="2F3F7892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3101507B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1A79578D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</w:tc>
      </w:tr>
      <w:tr w:rsidR="00DC7801" w:rsidRPr="00BA5495" w14:paraId="7195BE9D" w14:textId="77777777" w:rsidTr="00F872F8">
        <w:trPr>
          <w:trHeight w:val="759"/>
        </w:trPr>
        <w:tc>
          <w:tcPr>
            <w:tcW w:w="845" w:type="dxa"/>
          </w:tcPr>
          <w:p w14:paraId="45DC9B82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65" w:type="dxa"/>
          </w:tcPr>
          <w:p w14:paraId="3B469395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1D988E4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0097EB4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5F29CB52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18" w:type="dxa"/>
          </w:tcPr>
          <w:p w14:paraId="616A0266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58" w:type="dxa"/>
          </w:tcPr>
          <w:p w14:paraId="3AEAE0C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5FBE8823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B798FF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</w:tc>
      </w:tr>
    </w:tbl>
    <w:p w14:paraId="18BE87D8" w14:textId="77777777" w:rsidR="00DC7801" w:rsidRPr="00BA5495" w:rsidRDefault="00DC7801" w:rsidP="00DC7801">
      <w:pPr>
        <w:pStyle w:val="BodyText"/>
        <w:rPr>
          <w:rFonts w:cstheme="majorBidi"/>
          <w:szCs w:val="22"/>
        </w:rPr>
      </w:pPr>
    </w:p>
    <w:p w14:paraId="606E3837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C7801" w:rsidRPr="00BA5495" w14:paraId="4CF9E12D" w14:textId="77777777" w:rsidTr="00F872F8">
        <w:trPr>
          <w:trHeight w:val="759"/>
        </w:trPr>
        <w:tc>
          <w:tcPr>
            <w:tcW w:w="845" w:type="dxa"/>
          </w:tcPr>
          <w:p w14:paraId="7F6F9282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6548114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2E8E63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BD46887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EBAE4BF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62E66E31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D1E42E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5F0CF15E" w14:textId="77777777" w:rsidTr="00F872F8">
        <w:trPr>
          <w:trHeight w:val="759"/>
        </w:trPr>
        <w:tc>
          <w:tcPr>
            <w:tcW w:w="845" w:type="dxa"/>
          </w:tcPr>
          <w:p w14:paraId="294050D8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36A2B9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3B17E1E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1E4239C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6DAF5F7B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22" w:type="dxa"/>
          </w:tcPr>
          <w:p w14:paraId="7BEEE9D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64" w:type="dxa"/>
          </w:tcPr>
          <w:p w14:paraId="178ED0F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5CF3CCE0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07A736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  <w:p w14:paraId="10A6836F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197T, 199TF, 200TF, 203TF</w:t>
            </w:r>
          </w:p>
        </w:tc>
      </w:tr>
      <w:tr w:rsidR="00DC7801" w:rsidRPr="00BA5495" w14:paraId="2384C142" w14:textId="77777777" w:rsidTr="00F872F8">
        <w:trPr>
          <w:trHeight w:val="759"/>
        </w:trPr>
        <w:tc>
          <w:tcPr>
            <w:tcW w:w="845" w:type="dxa"/>
          </w:tcPr>
          <w:p w14:paraId="0E949E42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6880E29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5C941FF9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399B6EA5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1AF08BF5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22" w:type="dxa"/>
          </w:tcPr>
          <w:p w14:paraId="1935EB95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64" w:type="dxa"/>
          </w:tcPr>
          <w:p w14:paraId="449B61BC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18014264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35CA8AF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  <w:p w14:paraId="14BFF773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197TF, 199TF, 200F</w:t>
            </w:r>
          </w:p>
        </w:tc>
      </w:tr>
    </w:tbl>
    <w:p w14:paraId="36F6C995" w14:textId="77777777" w:rsidR="00DC7801" w:rsidRPr="00BA5495" w:rsidRDefault="00DC7801" w:rsidP="00DC7801">
      <w:pPr>
        <w:pStyle w:val="BodyText"/>
        <w:rPr>
          <w:rFonts w:cstheme="majorBidi"/>
          <w:szCs w:val="22"/>
        </w:rPr>
      </w:pPr>
    </w:p>
    <w:p w14:paraId="34A03358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C7801" w:rsidRPr="00BA5495" w14:paraId="6F36F593" w14:textId="77777777" w:rsidTr="00F872F8">
        <w:trPr>
          <w:trHeight w:val="759"/>
        </w:trPr>
        <w:tc>
          <w:tcPr>
            <w:tcW w:w="845" w:type="dxa"/>
          </w:tcPr>
          <w:p w14:paraId="00DE8520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3A5BB0B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8058B7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7C3F3A0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43661F1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FC3604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551D3CB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7CD4CADF" w14:textId="77777777" w:rsidTr="00F872F8">
        <w:trPr>
          <w:trHeight w:val="759"/>
        </w:trPr>
        <w:tc>
          <w:tcPr>
            <w:tcW w:w="845" w:type="dxa"/>
          </w:tcPr>
          <w:p w14:paraId="2A77F8A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1</w:t>
            </w:r>
          </w:p>
        </w:tc>
        <w:tc>
          <w:tcPr>
            <w:tcW w:w="1753" w:type="dxa"/>
          </w:tcPr>
          <w:p w14:paraId="578AAFA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7E82629A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6B0D973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036F2121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22" w:type="dxa"/>
          </w:tcPr>
          <w:p w14:paraId="5956A41C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64" w:type="dxa"/>
          </w:tcPr>
          <w:p w14:paraId="6BE2BE0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74A210E6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86F447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  <w:p w14:paraId="2FA234E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197T, 199TF, 200TF, 203TF</w:t>
            </w:r>
          </w:p>
        </w:tc>
      </w:tr>
      <w:tr w:rsidR="00DC7801" w:rsidRPr="00BA5495" w14:paraId="0E2A36A8" w14:textId="77777777" w:rsidTr="00F872F8">
        <w:trPr>
          <w:trHeight w:val="759"/>
        </w:trPr>
        <w:tc>
          <w:tcPr>
            <w:tcW w:w="845" w:type="dxa"/>
          </w:tcPr>
          <w:p w14:paraId="0A77D35D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F43E20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020012F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57E45031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6CE5460F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22" w:type="dxa"/>
          </w:tcPr>
          <w:p w14:paraId="32BDB1A0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64" w:type="dxa"/>
          </w:tcPr>
          <w:p w14:paraId="32540A7D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5D231C33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6FDB29C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  <w:p w14:paraId="6DB9DB98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197TF, 199TF, 200F</w:t>
            </w: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3EF9D14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5844A2D6" w14:textId="77777777" w:rsidTr="00FD75DB">
        <w:trPr>
          <w:trHeight w:val="759"/>
        </w:trPr>
        <w:tc>
          <w:tcPr>
            <w:tcW w:w="845" w:type="dxa"/>
          </w:tcPr>
          <w:p w14:paraId="10DDC41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6B79A04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C9C5D1F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5AD6E0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625DC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DB387D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B6EE49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6BCF9EDE" w14:textId="77777777" w:rsidTr="00FD75DB">
        <w:trPr>
          <w:trHeight w:val="759"/>
        </w:trPr>
        <w:tc>
          <w:tcPr>
            <w:tcW w:w="845" w:type="dxa"/>
          </w:tcPr>
          <w:p w14:paraId="5C27E31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14043DA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977A8C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E92EF67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5F7133B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2A9813B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AF3F4C1" w14:textId="77777777" w:rsidTr="00FD75DB">
        <w:trPr>
          <w:trHeight w:val="759"/>
        </w:trPr>
        <w:tc>
          <w:tcPr>
            <w:tcW w:w="845" w:type="dxa"/>
          </w:tcPr>
          <w:p w14:paraId="170E9892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5FFDE80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4079696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228DA4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444A8AD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ABD4B0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C01665C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2CC08D86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00FD9A00" w14:textId="77777777" w:rsidTr="00FD75DB">
        <w:trPr>
          <w:trHeight w:val="759"/>
        </w:trPr>
        <w:tc>
          <w:tcPr>
            <w:tcW w:w="845" w:type="dxa"/>
          </w:tcPr>
          <w:p w14:paraId="720206B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2C7E3A2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974993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925B06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5EC99A8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0CFBE1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CBD309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0D7FA961" w14:textId="77777777" w:rsidTr="00FD75DB">
        <w:trPr>
          <w:trHeight w:val="759"/>
        </w:trPr>
        <w:tc>
          <w:tcPr>
            <w:tcW w:w="845" w:type="dxa"/>
          </w:tcPr>
          <w:p w14:paraId="1C09ABC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A0F802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FB355FA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DF65434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E091673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DAEFF2A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47D838E" w14:textId="77777777" w:rsidTr="00FD75DB">
        <w:trPr>
          <w:trHeight w:val="759"/>
        </w:trPr>
        <w:tc>
          <w:tcPr>
            <w:tcW w:w="845" w:type="dxa"/>
          </w:tcPr>
          <w:p w14:paraId="7591ADC6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0C48654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E62390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932ACC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81AB246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335DD7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2CC551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369A8008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573ABE57" w14:textId="77777777" w:rsidTr="00FD75DB">
        <w:trPr>
          <w:trHeight w:val="759"/>
        </w:trPr>
        <w:tc>
          <w:tcPr>
            <w:tcW w:w="845" w:type="dxa"/>
          </w:tcPr>
          <w:p w14:paraId="602E70F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0AFDD09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5BF9C68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2DFF84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543B17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0FC635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D7B1E0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203BC095" w14:textId="77777777" w:rsidTr="00FD75DB">
        <w:trPr>
          <w:trHeight w:val="759"/>
        </w:trPr>
        <w:tc>
          <w:tcPr>
            <w:tcW w:w="845" w:type="dxa"/>
          </w:tcPr>
          <w:p w14:paraId="03A4EF5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97FA1DE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071AEB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4499AD9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6C638E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D82712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6A11A5F4" w14:textId="77777777" w:rsidTr="00FD75DB">
        <w:trPr>
          <w:trHeight w:val="759"/>
        </w:trPr>
        <w:tc>
          <w:tcPr>
            <w:tcW w:w="845" w:type="dxa"/>
          </w:tcPr>
          <w:p w14:paraId="2F57DEAF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2</w:t>
            </w:r>
          </w:p>
        </w:tc>
        <w:tc>
          <w:tcPr>
            <w:tcW w:w="1753" w:type="dxa"/>
          </w:tcPr>
          <w:p w14:paraId="5906AF26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07A1AE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766B81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AB0BEE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99812AF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9CD94B4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65E87F66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CE9B6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2D7CDC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1C031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AED32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44BBAF43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6C5747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5D15DD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1C754F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CD301D" w14:textId="77777777" w:rsidR="000155AE" w:rsidRPr="005A1999" w:rsidRDefault="000155AE" w:rsidP="00FD75DB"/>
        </w:tc>
      </w:tr>
      <w:tr w:rsidR="000155AE" w:rsidRPr="005A1999" w14:paraId="0F7546D0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3F7860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F9EF50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5EB464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3B428F" w14:textId="77777777" w:rsidR="000155AE" w:rsidRPr="005A1999" w:rsidRDefault="000155AE" w:rsidP="00FD75DB"/>
        </w:tc>
      </w:tr>
      <w:tr w:rsidR="000155AE" w:rsidRPr="005A1999" w14:paraId="3D4C979D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2A4B64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9B0D26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545221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DFA869" w14:textId="77777777" w:rsidR="000155AE" w:rsidRPr="005A1999" w:rsidRDefault="000155AE" w:rsidP="00FD75DB"/>
        </w:tc>
      </w:tr>
    </w:tbl>
    <w:p w14:paraId="3E614936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34A31041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427B07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769049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8A2B12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15311443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B368B9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C57C9C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4A732A" w14:textId="77777777" w:rsidR="000155AE" w:rsidRPr="005A1999" w:rsidRDefault="000155AE" w:rsidP="00FD75DB"/>
        </w:tc>
      </w:tr>
      <w:tr w:rsidR="000155AE" w:rsidRPr="005A1999" w14:paraId="67F25C17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E30783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A3F6C5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3EB6AA" w14:textId="77777777" w:rsidR="000155AE" w:rsidRPr="005A1999" w:rsidRDefault="000155AE" w:rsidP="00FD75DB"/>
        </w:tc>
      </w:tr>
      <w:tr w:rsidR="000155AE" w:rsidRPr="005A1999" w14:paraId="724628B4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C3D15F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43FC63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361165" w14:textId="77777777" w:rsidR="000155AE" w:rsidRPr="005A1999" w:rsidRDefault="000155AE" w:rsidP="00FD75DB"/>
        </w:tc>
      </w:tr>
    </w:tbl>
    <w:p w14:paraId="08947981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02948933" w14:textId="77777777" w:rsidTr="00FD75DB">
        <w:trPr>
          <w:trHeight w:val="759"/>
        </w:trPr>
        <w:tc>
          <w:tcPr>
            <w:tcW w:w="845" w:type="dxa"/>
          </w:tcPr>
          <w:p w14:paraId="430603EF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8D1B8E5" w14:textId="77777777" w:rsidR="000155AE" w:rsidRPr="00BA5495" w:rsidRDefault="000155AE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0AF179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827B82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6D02C3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B3C6DC6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84C4F8C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1728289E" w14:textId="77777777" w:rsidTr="00FD75DB">
        <w:trPr>
          <w:trHeight w:val="759"/>
        </w:trPr>
        <w:tc>
          <w:tcPr>
            <w:tcW w:w="845" w:type="dxa"/>
          </w:tcPr>
          <w:p w14:paraId="17602D1E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FAF853B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B971527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E136884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699D406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0BDA9C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027475BE" w14:textId="77777777" w:rsidTr="00FD75DB">
        <w:trPr>
          <w:trHeight w:val="759"/>
        </w:trPr>
        <w:tc>
          <w:tcPr>
            <w:tcW w:w="845" w:type="dxa"/>
          </w:tcPr>
          <w:p w14:paraId="7AAAF4A2" w14:textId="77777777" w:rsidR="000155AE" w:rsidRPr="00BA5495" w:rsidRDefault="000155AE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B77F6BF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441B5A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7E2D7A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4790C66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2DD64E6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217AE749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578955D4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2585650D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6C29653A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7E3C4C9C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0717FD61" w14:textId="0B1D4DBF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  <w:r>
        <w:rPr>
          <w:rFonts w:eastAsia="Garamond" w:cs="Garamond"/>
          <w:b/>
          <w:color w:val="000000"/>
          <w:sz w:val="36"/>
          <w:szCs w:val="36"/>
        </w:rPr>
        <w:lastRenderedPageBreak/>
        <w:t xml:space="preserve">Function 8: </w:t>
      </w:r>
    </w:p>
    <w:p w14:paraId="3E60261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Source Code: </w:t>
      </w:r>
    </w:p>
    <w:p w14:paraId="09A20E82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26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drawing>
          <wp:inline distT="114300" distB="114300" distL="114300" distR="114300" wp14:anchorId="147D8D5A" wp14:editId="2FA476BC">
            <wp:extent cx="5977262" cy="4368800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35603" w14:textId="77777777" w:rsidR="00D77105" w:rsidRDefault="00D77105" w:rsidP="00D77105">
      <w:pPr>
        <w:widowControl w:val="0"/>
        <w:spacing w:before="240" w:line="226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sz w:val="32"/>
          <w:szCs w:val="32"/>
        </w:rPr>
        <w:t>CFG:</w:t>
      </w:r>
    </w:p>
    <w:p w14:paraId="65D78130" w14:textId="77777777" w:rsidR="00D77105" w:rsidRDefault="00D77105" w:rsidP="00D77105">
      <w:pPr>
        <w:widowControl w:val="0"/>
        <w:spacing w:before="240" w:line="226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lastRenderedPageBreak/>
        <w:drawing>
          <wp:inline distT="114300" distB="114300" distL="114300" distR="114300" wp14:anchorId="536BD73F" wp14:editId="6B2D7AA1">
            <wp:extent cx="5248275" cy="8105775"/>
            <wp:effectExtent l="0" t="0" r="0" b="0"/>
            <wp:docPr id="3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10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4049F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1F734946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28C39B5A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6A69623C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1783EEF3" w14:textId="732B97BF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>Statement Coverage: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55F6A515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291F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355627E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51F0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4618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D656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2F8834E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426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1AD67053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7FDA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AE68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null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9C00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7916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0E46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408" w:right="145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184, 185, 186, 187</w:t>
            </w:r>
          </w:p>
        </w:tc>
      </w:tr>
      <w:tr w:rsidR="00D77105" w14:paraId="36D01F34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FE92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F940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‘ThisString’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F49E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30FF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74F0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408" w:right="145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184, 185, 186, 188, 189</w:t>
            </w:r>
          </w:p>
        </w:tc>
      </w:tr>
      <w:tr w:rsidR="00D77105" w14:paraId="39321DFB" w14:textId="77777777" w:rsidTr="00FD75DB">
        <w:trPr>
          <w:trHeight w:val="12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9EF4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E15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‘precision=12 </w:t>
            </w:r>
          </w:p>
          <w:p w14:paraId="1E3D54A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57EB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BB3A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736A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Covered 184, 185, 186, 188, 190, 191, 192, 194, </w:t>
            </w:r>
          </w:p>
          <w:p w14:paraId="77A9691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106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195</w:t>
            </w:r>
          </w:p>
        </w:tc>
      </w:tr>
      <w:tr w:rsidR="00D77105" w14:paraId="115D5583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4F2A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F0EE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213" w:right="128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roundingMode =12 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A5F0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D27A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614E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408" w:right="145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184, 185, 186, 188, 189</w:t>
            </w:r>
          </w:p>
        </w:tc>
      </w:tr>
    </w:tbl>
    <w:p w14:paraId="44A649D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A6BD9B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68BC05B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11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Branch Coverage: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7830444C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F477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444562F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37E0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748A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C2F7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52E717B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6B09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5E451C56" w14:textId="77777777" w:rsidTr="00FD75DB">
        <w:trPr>
          <w:trHeight w:val="78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91C7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5904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8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D545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9E8F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C527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9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B186(True)</w:t>
            </w:r>
          </w:p>
        </w:tc>
      </w:tr>
      <w:tr w:rsidR="00D77105" w14:paraId="73A79173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CFF9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4F58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‘ThisString’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B269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32D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26E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04" w:right="215" w:hanging="1495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B186(False), B189(True)</w:t>
            </w:r>
          </w:p>
        </w:tc>
      </w:tr>
      <w:tr w:rsidR="00D77105" w14:paraId="6C253CBF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3E98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1D61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‘precision=12 </w:t>
            </w:r>
          </w:p>
          <w:p w14:paraId="4C9F6E0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BC59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76E7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6CCA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864" w:right="215" w:hanging="1455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Covered B186(False), B189(False), </w:t>
            </w:r>
          </w:p>
          <w:p w14:paraId="3766570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7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B194(True)</w:t>
            </w:r>
          </w:p>
        </w:tc>
      </w:tr>
      <w:tr w:rsidR="00DE52CF" w14:paraId="5D867A38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DE9A7" w14:textId="3C16C182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4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96930" w14:textId="02B3F904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‘roundingMode =12 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50EC8" w14:textId="61F5F32A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exception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4FF46" w14:textId="337E8C51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exception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1FA91" w14:textId="11D25EEE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864" w:right="215" w:hanging="1455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B186(False), B189(True)</w:t>
            </w:r>
          </w:p>
        </w:tc>
      </w:tr>
    </w:tbl>
    <w:p w14:paraId="6B9854BC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DF7991F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 w:rsidSect="00D77105"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40AC58BA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6"/>
        <w:ind w:left="2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Condition Coverage with Short Circuit Evaluation: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0A3A7A32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4BC4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lastRenderedPageBreak/>
              <w:t xml:space="preserve">Test </w:t>
            </w:r>
          </w:p>
          <w:p w14:paraId="3247A81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7577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3280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460E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2AD74BB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0DA1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3618E161" w14:textId="77777777" w:rsidTr="00FD75DB">
        <w:trPr>
          <w:trHeight w:val="78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E969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43B8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8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CA2F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53C9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2D81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C186(True)</w:t>
            </w:r>
          </w:p>
        </w:tc>
      </w:tr>
    </w:tbl>
    <w:p w14:paraId="738B217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B8F9E82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6F6D699E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0B7C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D28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‘ThisString’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7C70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B621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EBA4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09" w:right="213" w:hanging="150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C186(False), C189(True)</w:t>
            </w:r>
          </w:p>
        </w:tc>
      </w:tr>
      <w:tr w:rsidR="00D77105" w14:paraId="3DD5B4CB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D03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33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‘precision=12 </w:t>
            </w:r>
          </w:p>
          <w:p w14:paraId="2B123D2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0C0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6AFD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3F84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869" w:right="213" w:hanging="146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Covered C186(False), C189(False), </w:t>
            </w:r>
          </w:p>
          <w:p w14:paraId="1419D38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70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C194(True)</w:t>
            </w:r>
          </w:p>
        </w:tc>
      </w:tr>
      <w:tr w:rsidR="00D77105" w14:paraId="6DF3624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B12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A041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5" w:right="102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‘roundingMode =12 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C389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4600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4148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09" w:right="213" w:hanging="150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C186(False), C189(True)</w:t>
            </w:r>
          </w:p>
        </w:tc>
      </w:tr>
    </w:tbl>
    <w:p w14:paraId="2D0EB163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B7EA3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5A15C94" w14:textId="0FE18771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09"/>
        <w:rPr>
          <w:rFonts w:eastAsia="Garamond" w:cs="Garamond"/>
          <w:b/>
          <w:color w:val="000000"/>
          <w:sz w:val="36"/>
          <w:szCs w:val="36"/>
        </w:rPr>
      </w:pPr>
      <w:r>
        <w:rPr>
          <w:rFonts w:eastAsia="Garamond" w:cs="Garamond"/>
          <w:b/>
          <w:color w:val="000000"/>
          <w:sz w:val="36"/>
          <w:szCs w:val="36"/>
        </w:rPr>
        <w:t xml:space="preserve">Function </w:t>
      </w:r>
      <w:r w:rsidR="00820FDF">
        <w:rPr>
          <w:rFonts w:eastAsia="Garamond" w:cs="Garamond"/>
          <w:b/>
          <w:color w:val="000000"/>
          <w:sz w:val="36"/>
          <w:szCs w:val="36"/>
        </w:rPr>
        <w:t>9</w:t>
      </w:r>
      <w:r>
        <w:rPr>
          <w:rFonts w:eastAsia="Garamond" w:cs="Garamond"/>
          <w:b/>
          <w:color w:val="000000"/>
          <w:sz w:val="36"/>
          <w:szCs w:val="36"/>
        </w:rPr>
        <w:t xml:space="preserve"> </w:t>
      </w:r>
    </w:p>
    <w:p w14:paraId="2A698BBC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Source Code: </w:t>
      </w:r>
    </w:p>
    <w:p w14:paraId="2E22695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07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drawing>
          <wp:inline distT="114300" distB="114300" distL="114300" distR="114300" wp14:anchorId="4AC65E29" wp14:editId="33EC6722">
            <wp:extent cx="4582795" cy="3185160"/>
            <wp:effectExtent l="0" t="0" r="8255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801" cy="3185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FF15D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07" w:lineRule="auto"/>
        <w:ind w:left="213" w:right="1352" w:firstLine="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CFG:</w:t>
      </w:r>
    </w:p>
    <w:p w14:paraId="3F4B76EB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lastRenderedPageBreak/>
        <w:drawing>
          <wp:inline distT="114300" distB="114300" distL="114300" distR="114300" wp14:anchorId="0E05D0AE" wp14:editId="10235365">
            <wp:extent cx="5977262" cy="9194800"/>
            <wp:effectExtent l="0" t="0" r="0" b="0"/>
            <wp:docPr id="35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919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DF23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>Statement Coverage: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3549FD81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1B71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3E3AC7E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39FC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4FA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C865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106A2A9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FE5A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5A159182" w14:textId="77777777" w:rsidTr="00FD75DB">
        <w:trPr>
          <w:trHeight w:val="16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EFC6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6D52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7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(4, 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B7D2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D082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D8DF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1103, </w:t>
            </w:r>
          </w:p>
          <w:p w14:paraId="550CFEF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0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1104,1105,,1106,1109,1 </w:t>
            </w:r>
          </w:p>
          <w:p w14:paraId="6E9F5F8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7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110,1111,1112,1113,111 </w:t>
            </w:r>
          </w:p>
          <w:p w14:paraId="732128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9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4-1128</w:t>
            </w:r>
          </w:p>
        </w:tc>
      </w:tr>
      <w:tr w:rsidR="00D77105" w14:paraId="74353556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C047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413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(0, 4)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4F5B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3946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1C16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1103, </w:t>
            </w:r>
          </w:p>
          <w:p w14:paraId="0F04B7C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0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1104,1105,,1106,1109,1 </w:t>
            </w:r>
          </w:p>
          <w:p w14:paraId="430A10D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15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112,1127</w:t>
            </w:r>
          </w:p>
        </w:tc>
      </w:tr>
      <w:tr w:rsidR="00943BB5" w14:paraId="59E0B072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7F891" w14:textId="0D6B7C98" w:rsidR="00943BB5" w:rsidRDefault="00943BB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7A59E" w14:textId="6C53C7CD" w:rsidR="00943BB5" w:rsidRDefault="00943BB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(null, null)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E64AC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error: bad </w:t>
            </w:r>
          </w:p>
          <w:p w14:paraId="5DA9124B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1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operand </w:t>
            </w:r>
          </w:p>
          <w:p w14:paraId="3A2FB22B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types for </w:t>
            </w:r>
          </w:p>
          <w:p w14:paraId="52D2FD2D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binary </w:t>
            </w:r>
          </w:p>
          <w:p w14:paraId="2389A186" w14:textId="03479439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operator '&lt;'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66B8" w14:textId="21095FC1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True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FA743" w14:textId="7C3C2DD1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Fail covers 1103-1111,1112</w:t>
            </w:r>
          </w:p>
        </w:tc>
      </w:tr>
      <w:tr w:rsidR="00943BB5" w14:paraId="66D5B562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2BF77" w14:textId="15E689EE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4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812E6" w14:textId="48951C93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(7,9)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9BB2D" w14:textId="0BA8A007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false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E7AFA" w14:textId="258B76CC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false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71B7B" w14:textId="77777777" w:rsidR="00822854" w:rsidRDefault="00822854" w:rsidP="008228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 w:line="337" w:lineRule="auto"/>
              <w:ind w:right="19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1103-1111,1112-1123 </w:t>
            </w:r>
          </w:p>
          <w:p w14:paraId="56A08330" w14:textId="77777777" w:rsidR="00943BB5" w:rsidRDefault="00943BB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</w:p>
        </w:tc>
      </w:tr>
    </w:tbl>
    <w:p w14:paraId="384C22A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BD9FE43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10AA01E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6"/>
        <w:ind w:left="211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Branch Coverage: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20D1F4B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78AB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5331E7E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B273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C6B0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3DE8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67DC2D0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8D69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210F4EE8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622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141B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7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(4, 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32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203E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D908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B1109(T), </w:t>
            </w:r>
          </w:p>
          <w:p w14:paraId="2D2DBD4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4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B1112(T), B1117(T), </w:t>
            </w:r>
          </w:p>
          <w:p w14:paraId="4EC2C51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B1121(T)</w:t>
            </w:r>
          </w:p>
        </w:tc>
      </w:tr>
      <w:tr w:rsidR="00D77105" w14:paraId="468453BD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2EE6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lastRenderedPageBreak/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1A4C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(0, 4)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AC8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68D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904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2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B1109(F), </w:t>
            </w:r>
          </w:p>
          <w:p w14:paraId="786B46B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B1112(F)</w:t>
            </w:r>
          </w:p>
        </w:tc>
      </w:tr>
      <w:tr w:rsidR="00AA759E" w14:paraId="6062FA89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CFE7C" w14:textId="503248AA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B9EDB" w14:textId="17D226A1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(null, null)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3330B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error: bad </w:t>
            </w:r>
          </w:p>
          <w:p w14:paraId="730A1A3D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1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operand </w:t>
            </w:r>
          </w:p>
          <w:p w14:paraId="659D9011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types for </w:t>
            </w:r>
          </w:p>
          <w:p w14:paraId="68ACCA65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binary </w:t>
            </w:r>
          </w:p>
          <w:p w14:paraId="672A2028" w14:textId="47DD65F3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operator '&lt;'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08E40" w14:textId="0DE69451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No 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E006C" w14:textId="189D4DC6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2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 covers B1109(T), B1112(Crash)</w:t>
            </w:r>
          </w:p>
        </w:tc>
      </w:tr>
    </w:tbl>
    <w:p w14:paraId="0FCF3DF0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488B642E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Garamond" w:cs="Garamond"/>
          <w:color w:val="000000"/>
          <w:szCs w:val="24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C9574CA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F1F4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026E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62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(7,9)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87F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9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false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B02D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false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8338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B1109(T), </w:t>
            </w:r>
          </w:p>
          <w:p w14:paraId="1E2E1B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4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B1112(T), B1117(T), </w:t>
            </w:r>
          </w:p>
          <w:p w14:paraId="69E9E22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05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B1121(T), B1122(T)</w:t>
            </w:r>
          </w:p>
        </w:tc>
      </w:tr>
    </w:tbl>
    <w:p w14:paraId="1CAE50F0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663BBB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B251B9F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Condition Coverage with Short Circuit Evaluation: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9451E27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168D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403F13C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5E0C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04D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BB8C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372D08A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2D9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519A3889" w14:textId="77777777" w:rsidTr="00FD75DB">
        <w:trPr>
          <w:trHeight w:val="12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296F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6183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7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(4, 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B95F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560C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6F2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C1109(T), </w:t>
            </w:r>
          </w:p>
          <w:p w14:paraId="18487E3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3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C1112(T), C1117(T), </w:t>
            </w:r>
          </w:p>
          <w:p w14:paraId="301FDE2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C1121(T)</w:t>
            </w:r>
          </w:p>
        </w:tc>
      </w:tr>
      <w:tr w:rsidR="00D77105" w14:paraId="5A0A4FDD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CCB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5665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(0, 4)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4EE7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D9F5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7222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C1109(F), </w:t>
            </w:r>
          </w:p>
          <w:p w14:paraId="6E65FF9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C1112(F)</w:t>
            </w:r>
          </w:p>
        </w:tc>
      </w:tr>
      <w:tr w:rsidR="00D77105" w14:paraId="2F67AA43" w14:textId="77777777" w:rsidTr="00FD75DB">
        <w:trPr>
          <w:trHeight w:val="326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CA9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  <w:p w14:paraId="11B705F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/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D431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5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(null, null) </w:t>
            </w:r>
          </w:p>
          <w:p w14:paraId="3BB3286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/>
              <w:ind w:right="62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(7,9)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13AC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error: bad </w:t>
            </w:r>
          </w:p>
          <w:p w14:paraId="0CD9A6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1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operand </w:t>
            </w:r>
          </w:p>
          <w:p w14:paraId="14CEFF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types for </w:t>
            </w:r>
          </w:p>
          <w:p w14:paraId="6422CAB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binary </w:t>
            </w:r>
          </w:p>
          <w:p w14:paraId="25C866A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 w:line="349" w:lineRule="auto"/>
              <w:ind w:left="140" w:right="7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operator '&lt;' false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65AF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no output </w:t>
            </w:r>
          </w:p>
          <w:p w14:paraId="38ACE1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false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583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 covers C1109(T), </w:t>
            </w:r>
          </w:p>
          <w:p w14:paraId="742694E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56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C1112(Crash) </w:t>
            </w:r>
          </w:p>
          <w:p w14:paraId="072AD74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54"/>
              <w:ind w:right="4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C1109(T), </w:t>
            </w:r>
          </w:p>
          <w:p w14:paraId="1191A0B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3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C1112(T), C1117(T), </w:t>
            </w:r>
          </w:p>
          <w:p w14:paraId="1ACFC28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0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C1121(T), C1122(T)</w:t>
            </w:r>
          </w:p>
        </w:tc>
      </w:tr>
    </w:tbl>
    <w:p w14:paraId="36FB9CAA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DB5F4CE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87D74E0" w14:textId="62546D99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09"/>
        <w:rPr>
          <w:rFonts w:eastAsia="Garamond" w:cs="Garamond"/>
          <w:b/>
          <w:color w:val="000000"/>
          <w:sz w:val="36"/>
          <w:szCs w:val="36"/>
        </w:rPr>
      </w:pPr>
      <w:r>
        <w:rPr>
          <w:rFonts w:eastAsia="Garamond" w:cs="Garamond"/>
          <w:b/>
          <w:color w:val="000000"/>
          <w:sz w:val="36"/>
          <w:szCs w:val="36"/>
        </w:rPr>
        <w:lastRenderedPageBreak/>
        <w:t xml:space="preserve">Function </w:t>
      </w:r>
      <w:r w:rsidR="00665516">
        <w:rPr>
          <w:rFonts w:eastAsia="Garamond" w:cs="Garamond"/>
          <w:b/>
          <w:color w:val="000000"/>
          <w:sz w:val="36"/>
          <w:szCs w:val="36"/>
        </w:rPr>
        <w:t>10</w:t>
      </w:r>
      <w:r>
        <w:rPr>
          <w:rFonts w:eastAsia="Garamond" w:cs="Garamond"/>
          <w:b/>
          <w:color w:val="000000"/>
          <w:sz w:val="36"/>
          <w:szCs w:val="36"/>
        </w:rPr>
        <w:t xml:space="preserve">: </w:t>
      </w:r>
    </w:p>
    <w:p w14:paraId="7FF9A0E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Source Code:</w:t>
      </w:r>
    </w:p>
    <w:p w14:paraId="269E643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drawing>
          <wp:inline distT="114300" distB="114300" distL="114300" distR="114300" wp14:anchorId="3642F54D" wp14:editId="41C959DF">
            <wp:extent cx="5977262" cy="4572000"/>
            <wp:effectExtent l="0" t="0" r="0" b="0"/>
            <wp:docPr id="3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71834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left="213" w:right="1352" w:firstLine="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CFG:</w:t>
      </w:r>
    </w:p>
    <w:p w14:paraId="64E8394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lastRenderedPageBreak/>
        <w:drawing>
          <wp:inline distT="114300" distB="114300" distL="114300" distR="114300" wp14:anchorId="6489A41D" wp14:editId="0F69E027">
            <wp:extent cx="5977262" cy="10502900"/>
            <wp:effectExtent l="0" t="0" r="0" b="0"/>
            <wp:docPr id="3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1050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AA0C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 xml:space="preserve">Statement Coverage: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621085D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6C46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7149F3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952D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838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1BD3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52B3D0E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E81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298AC182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BE67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46C9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 20}; </w:t>
            </w:r>
          </w:p>
          <w:p w14:paraId="7DF7D4F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40};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30E2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6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3E8E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BD3B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1549, 1550, 1551, 1552, 1553, 1555, </w:t>
            </w:r>
          </w:p>
          <w:p w14:paraId="76760AD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19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1563,1564, 1565, 1568</w:t>
            </w:r>
          </w:p>
        </w:tc>
      </w:tr>
      <w:tr w:rsidR="00D77105" w14:paraId="3EFD73E4" w14:textId="77777777" w:rsidTr="00FD75DB">
        <w:trPr>
          <w:trHeight w:val="16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E652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C5E1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{10,20} </w:t>
            </w:r>
          </w:p>
          <w:p w14:paraId="7FE2840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FDB0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3921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916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1549, 1550, 1551, 1552, 1553, 1555, </w:t>
            </w:r>
          </w:p>
          <w:p w14:paraId="5CEDE15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14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1563,1564, 1565, 1568, </w:t>
            </w:r>
          </w:p>
          <w:p w14:paraId="2CEA990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0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1569</w:t>
            </w:r>
          </w:p>
        </w:tc>
      </w:tr>
      <w:tr w:rsidR="00AA759E" w14:paraId="4ED4476A" w14:textId="77777777" w:rsidTr="00FD75DB">
        <w:trPr>
          <w:trHeight w:val="16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12D2" w14:textId="40C49F53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C5F4" w14:textId="4BE8D370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x = {} y = {30, 40}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AD5F1" w14:textId="76278F72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[30, 40]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B6E15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Index -1 out of </w:t>
            </w:r>
          </w:p>
          <w:p w14:paraId="0F6CFCD4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bounds for length 0 </w:t>
            </w:r>
          </w:p>
          <w:p w14:paraId="512E5026" w14:textId="77777777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59439" w14:textId="48338AE8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fail 2nd empty array case is not handled</w:t>
            </w:r>
          </w:p>
        </w:tc>
      </w:tr>
    </w:tbl>
    <w:p w14:paraId="538E69C1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405656CE" w14:textId="07873EC9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6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Branch Coverage: </w:t>
      </w:r>
    </w:p>
    <w:p w14:paraId="4EAEFE22" w14:textId="4B64D40B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37" w:lineRule="auto"/>
        <w:rPr>
          <w:rFonts w:eastAsia="Garamond" w:cs="Garamond"/>
          <w:color w:val="000000"/>
          <w:szCs w:val="24"/>
        </w:rPr>
        <w:sectPr w:rsidR="00D77105">
          <w:type w:val="continuous"/>
          <w:pgSz w:w="11920" w:h="16840"/>
          <w:pgMar w:top="1474" w:right="668" w:bottom="1057" w:left="2145" w:header="0" w:footer="720" w:gutter="0"/>
          <w:cols w:num="3" w:space="720" w:equalWidth="0">
            <w:col w:w="3040" w:space="0"/>
            <w:col w:w="3040" w:space="0"/>
            <w:col w:w="3040" w:space="0"/>
          </w:cols>
        </w:sectPr>
      </w:pPr>
    </w:p>
    <w:p w14:paraId="2A58494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Garamond" w:cs="Garamond"/>
          <w:color w:val="000000"/>
          <w:szCs w:val="24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29B7FD05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FE3F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4EDA276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70AC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5B5D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D8D0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580878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9EAF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1DB055CB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262E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86F8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 20}; </w:t>
            </w:r>
          </w:p>
          <w:p w14:paraId="7AEBC92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40};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032E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6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DD6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37A3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B1555T, </w:t>
            </w:r>
          </w:p>
          <w:p w14:paraId="6A14092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43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B1564T, B1568T</w:t>
            </w:r>
          </w:p>
        </w:tc>
      </w:tr>
      <w:tr w:rsidR="00D77105" w14:paraId="52116A2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815C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9372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{10,20} </w:t>
            </w:r>
          </w:p>
          <w:p w14:paraId="5E54EF2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6FF1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5B68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74AE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541" w:right="79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 covers B1555F, B1564T, B1568T</w:t>
            </w:r>
          </w:p>
        </w:tc>
      </w:tr>
      <w:tr w:rsidR="00FD75DB" w14:paraId="37D9B90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FDF2B" w14:textId="5D74386C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3084B" w14:textId="77777777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{} y = {30, 40} </w:t>
            </w:r>
          </w:p>
          <w:p w14:paraId="09D12DF2" w14:textId="77777777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C4EAB" w14:textId="6552FC0E" w:rsidR="00FD75DB" w:rsidRDefault="00722E4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[30, 40]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F9407" w14:textId="77777777" w:rsidR="00722E4F" w:rsidRDefault="00722E4F" w:rsidP="00722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Index -1 out of </w:t>
            </w:r>
          </w:p>
          <w:p w14:paraId="748E9759" w14:textId="7684A495" w:rsidR="00722E4F" w:rsidRDefault="00722E4F" w:rsidP="00722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 w:line="337" w:lineRule="auto"/>
              <w:jc w:val="lef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</w:t>
            </w:r>
            <w:r>
              <w:rPr>
                <w:rFonts w:eastAsia="Garamond" w:cs="Garamond"/>
                <w:color w:val="000000"/>
                <w:szCs w:val="24"/>
              </w:rPr>
              <w:t>ounds</w:t>
            </w:r>
            <w:r>
              <w:rPr>
                <w:rFonts w:eastAsia="Garamond" w:cs="Garamond"/>
                <w:color w:val="000000"/>
                <w:szCs w:val="24"/>
              </w:rPr>
              <w:t xml:space="preserve"> </w:t>
            </w:r>
            <w:r>
              <w:rPr>
                <w:rFonts w:eastAsia="Garamond" w:cs="Garamond"/>
                <w:color w:val="000000"/>
                <w:szCs w:val="24"/>
              </w:rPr>
              <w:t xml:space="preserve">for length 0 </w:t>
            </w:r>
          </w:p>
          <w:p w14:paraId="76C2C0F9" w14:textId="77777777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1FBE8" w14:textId="25AA7E69" w:rsidR="00FD75DB" w:rsidRDefault="00722E4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541" w:right="79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 covers B1555F, B1564F, B1568F</w:t>
            </w:r>
          </w:p>
        </w:tc>
      </w:tr>
    </w:tbl>
    <w:p w14:paraId="0122BCD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CB2D640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1C9738A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6"/>
        <w:ind w:left="2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>Condition Coverage with Short Circuit Evaluation: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946CDBC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5785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7FC6B6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C4FF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392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038D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142273F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6AF7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</w:tbl>
    <w:p w14:paraId="3C4F8D2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2E6BB34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7414B7E2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88FE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14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5A53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9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 20}; </w:t>
            </w:r>
          </w:p>
          <w:p w14:paraId="6EBF815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40};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21BD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6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3896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A52D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C1555T, </w:t>
            </w:r>
          </w:p>
          <w:p w14:paraId="2389AF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4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C1564T, C1568T</w:t>
            </w:r>
          </w:p>
        </w:tc>
      </w:tr>
      <w:tr w:rsidR="00D77105" w14:paraId="11BC96A8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F5B8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99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8133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{10,20} </w:t>
            </w:r>
          </w:p>
          <w:p w14:paraId="5E9589B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0BA1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026A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798C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C1555F, </w:t>
            </w:r>
          </w:p>
          <w:p w14:paraId="2D8CE86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4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C1564T, C1568T</w:t>
            </w:r>
          </w:p>
        </w:tc>
      </w:tr>
      <w:tr w:rsidR="00D77105" w14:paraId="4497F422" w14:textId="77777777" w:rsidTr="00FD75DB">
        <w:trPr>
          <w:trHeight w:val="16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C59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99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C1BD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0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{} </w:t>
            </w:r>
          </w:p>
          <w:p w14:paraId="3F34307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5062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0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Index -1 </w:t>
            </w:r>
          </w:p>
          <w:p w14:paraId="1D39B85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out of </w:t>
            </w:r>
          </w:p>
          <w:p w14:paraId="4A62E2D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 w:line="337" w:lineRule="auto"/>
              <w:ind w:left="169" w:right="96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bounds for length 0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4184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[30, 40]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4706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543" w:right="8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 covers C1555F, C1564F, C1568F</w:t>
            </w:r>
          </w:p>
        </w:tc>
      </w:tr>
    </w:tbl>
    <w:p w14:paraId="5454CEC0" w14:textId="5780420C" w:rsidR="007D406C" w:rsidRDefault="007D406C" w:rsidP="004B17F0">
      <w:pPr>
        <w:pStyle w:val="BodyText"/>
        <w:rPr>
          <w:rFonts w:cstheme="majorBidi"/>
        </w:rPr>
      </w:pPr>
    </w:p>
    <w:p w14:paraId="6E72A9C9" w14:textId="3FE885A5" w:rsidR="008F65E8" w:rsidRDefault="008F65E8" w:rsidP="004B17F0">
      <w:pPr>
        <w:pStyle w:val="BodyText"/>
        <w:rPr>
          <w:rFonts w:cstheme="majorBidi"/>
        </w:rPr>
      </w:pPr>
    </w:p>
    <w:p w14:paraId="565BEE12" w14:textId="1FC90E4B" w:rsidR="008F65E8" w:rsidRDefault="008F65E8" w:rsidP="004B17F0">
      <w:pPr>
        <w:pStyle w:val="BodyText"/>
        <w:rPr>
          <w:rFonts w:cstheme="majorBidi"/>
        </w:rPr>
      </w:pPr>
    </w:p>
    <w:p w14:paraId="7F362058" w14:textId="5A83CCA6" w:rsidR="008F65E8" w:rsidRDefault="008F65E8" w:rsidP="004B17F0">
      <w:pPr>
        <w:pStyle w:val="BodyText"/>
        <w:rPr>
          <w:rFonts w:cstheme="majorBidi"/>
        </w:rPr>
      </w:pPr>
    </w:p>
    <w:p w14:paraId="0D4EDFBD" w14:textId="25EA0A90" w:rsidR="008F65E8" w:rsidRDefault="008F65E8" w:rsidP="004B17F0">
      <w:pPr>
        <w:pStyle w:val="BodyText"/>
        <w:rPr>
          <w:rFonts w:cstheme="majorBidi"/>
        </w:rPr>
      </w:pPr>
    </w:p>
    <w:p w14:paraId="5DCA5234" w14:textId="291CE64F" w:rsidR="008F65E8" w:rsidRDefault="008F65E8" w:rsidP="004B17F0">
      <w:pPr>
        <w:pStyle w:val="BodyText"/>
        <w:rPr>
          <w:rFonts w:cstheme="majorBidi"/>
        </w:rPr>
      </w:pPr>
    </w:p>
    <w:p w14:paraId="54BC268F" w14:textId="51202F30" w:rsidR="008F65E8" w:rsidRDefault="008F65E8" w:rsidP="004B17F0">
      <w:pPr>
        <w:pStyle w:val="BodyText"/>
        <w:rPr>
          <w:rFonts w:cstheme="majorBidi"/>
        </w:rPr>
      </w:pPr>
    </w:p>
    <w:p w14:paraId="5ABF2C36" w14:textId="485FAD48" w:rsidR="008F65E8" w:rsidRDefault="008F65E8" w:rsidP="004B17F0">
      <w:pPr>
        <w:pStyle w:val="BodyText"/>
        <w:rPr>
          <w:rFonts w:cstheme="majorBidi"/>
        </w:rPr>
      </w:pPr>
    </w:p>
    <w:p w14:paraId="198790C7" w14:textId="2EF29996" w:rsidR="008F65E8" w:rsidRDefault="008F65E8" w:rsidP="004B17F0">
      <w:pPr>
        <w:pStyle w:val="BodyText"/>
        <w:rPr>
          <w:rFonts w:cstheme="majorBidi"/>
        </w:rPr>
      </w:pPr>
    </w:p>
    <w:p w14:paraId="2BFAE00B" w14:textId="5271C396" w:rsidR="00AE7F7D" w:rsidRDefault="00AE7F7D" w:rsidP="004B17F0">
      <w:pPr>
        <w:pStyle w:val="BodyText"/>
        <w:rPr>
          <w:rFonts w:cstheme="majorBidi"/>
        </w:rPr>
      </w:pPr>
    </w:p>
    <w:p w14:paraId="7169372B" w14:textId="6C76591D" w:rsidR="00AE7F7D" w:rsidRDefault="00AE7F7D" w:rsidP="004B17F0">
      <w:pPr>
        <w:pStyle w:val="BodyText"/>
        <w:rPr>
          <w:rFonts w:cstheme="majorBidi"/>
        </w:rPr>
      </w:pPr>
    </w:p>
    <w:p w14:paraId="1345AE57" w14:textId="733DFC5F" w:rsidR="00AE7F7D" w:rsidRDefault="00AE7F7D" w:rsidP="004B17F0">
      <w:pPr>
        <w:pStyle w:val="BodyText"/>
        <w:rPr>
          <w:rFonts w:cstheme="majorBidi"/>
        </w:rPr>
      </w:pPr>
    </w:p>
    <w:p w14:paraId="2C07AE44" w14:textId="3DB533F4" w:rsidR="00AE7F7D" w:rsidRDefault="00AE7F7D" w:rsidP="004B17F0">
      <w:pPr>
        <w:pStyle w:val="BodyText"/>
        <w:rPr>
          <w:rFonts w:cstheme="majorBidi"/>
        </w:rPr>
      </w:pPr>
    </w:p>
    <w:p w14:paraId="6B96FBE4" w14:textId="77777777" w:rsidR="00AE7F7D" w:rsidRDefault="00AE7F7D" w:rsidP="004B17F0">
      <w:pPr>
        <w:pStyle w:val="BodyText"/>
        <w:rPr>
          <w:rFonts w:cstheme="majorBidi"/>
        </w:rPr>
      </w:pPr>
    </w:p>
    <w:p w14:paraId="5E5C2739" w14:textId="091DC8A9" w:rsidR="008F65E8" w:rsidRDefault="008F65E8" w:rsidP="004B17F0">
      <w:pPr>
        <w:pStyle w:val="BodyText"/>
        <w:rPr>
          <w:rFonts w:cstheme="majorBidi"/>
        </w:rPr>
      </w:pPr>
      <w:r>
        <w:rPr>
          <w:b/>
          <w:bCs/>
          <w:sz w:val="32"/>
          <w:szCs w:val="32"/>
        </w:rPr>
        <w:lastRenderedPageBreak/>
        <w:t>Project Contribution</w:t>
      </w:r>
    </w:p>
    <w:p w14:paraId="587A18C2" w14:textId="77777777" w:rsidR="008F65E8" w:rsidRDefault="008F65E8" w:rsidP="004B17F0">
      <w:pPr>
        <w:pStyle w:val="BodyText"/>
        <w:rPr>
          <w:rFonts w:cstheme="majorBidi"/>
        </w:rPr>
      </w:pPr>
    </w:p>
    <w:tbl>
      <w:tblPr>
        <w:tblStyle w:val="TableGrid"/>
        <w:tblW w:w="9633" w:type="dxa"/>
        <w:tblLook w:val="04A0" w:firstRow="1" w:lastRow="0" w:firstColumn="1" w:lastColumn="0" w:noHBand="0" w:noVBand="1"/>
      </w:tblPr>
      <w:tblGrid>
        <w:gridCol w:w="2397"/>
        <w:gridCol w:w="2309"/>
        <w:gridCol w:w="2309"/>
        <w:gridCol w:w="2618"/>
      </w:tblGrid>
      <w:tr w:rsidR="008F65E8" w:rsidRPr="00BA5495" w14:paraId="45C10B17" w14:textId="77777777" w:rsidTr="008F65E8">
        <w:trPr>
          <w:trHeight w:val="695"/>
        </w:trPr>
        <w:tc>
          <w:tcPr>
            <w:tcW w:w="2397" w:type="dxa"/>
          </w:tcPr>
          <w:p w14:paraId="39E2D549" w14:textId="0A594A50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Member</w:t>
            </w:r>
          </w:p>
        </w:tc>
        <w:tc>
          <w:tcPr>
            <w:tcW w:w="2309" w:type="dxa"/>
          </w:tcPr>
          <w:p w14:paraId="4E1D15A1" w14:textId="36ABD954" w:rsidR="008F65E8" w:rsidRPr="00BA5495" w:rsidRDefault="008F65E8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Submission 1</w:t>
            </w:r>
          </w:p>
        </w:tc>
        <w:tc>
          <w:tcPr>
            <w:tcW w:w="2309" w:type="dxa"/>
          </w:tcPr>
          <w:p w14:paraId="4CD39F99" w14:textId="458629CB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Submission 2</w:t>
            </w:r>
          </w:p>
        </w:tc>
        <w:tc>
          <w:tcPr>
            <w:tcW w:w="2618" w:type="dxa"/>
          </w:tcPr>
          <w:p w14:paraId="6D9E8FD0" w14:textId="0A6165C8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bCs/>
                <w:szCs w:val="24"/>
              </w:rPr>
              <w:t>Submission 3</w:t>
            </w:r>
          </w:p>
        </w:tc>
      </w:tr>
      <w:tr w:rsidR="008F65E8" w:rsidRPr="00BA5495" w14:paraId="6EADD6BB" w14:textId="77777777" w:rsidTr="008F65E8">
        <w:trPr>
          <w:trHeight w:val="695"/>
        </w:trPr>
        <w:tc>
          <w:tcPr>
            <w:tcW w:w="2397" w:type="dxa"/>
          </w:tcPr>
          <w:p w14:paraId="19D346B4" w14:textId="0D72F38A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Danish</w:t>
            </w:r>
          </w:p>
        </w:tc>
        <w:tc>
          <w:tcPr>
            <w:tcW w:w="2309" w:type="dxa"/>
          </w:tcPr>
          <w:p w14:paraId="594C1698" w14:textId="77777777" w:rsidR="008F65E8" w:rsidRPr="00BA5495" w:rsidRDefault="008F65E8" w:rsidP="00FD75DB">
            <w:pPr>
              <w:pStyle w:val="BodyText"/>
              <w:rPr>
                <w:szCs w:val="24"/>
              </w:rPr>
            </w:pPr>
          </w:p>
        </w:tc>
        <w:tc>
          <w:tcPr>
            <w:tcW w:w="2309" w:type="dxa"/>
          </w:tcPr>
          <w:p w14:paraId="570BAFB1" w14:textId="77777777" w:rsidR="008F65E8" w:rsidRPr="00BA5495" w:rsidRDefault="008F65E8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618" w:type="dxa"/>
          </w:tcPr>
          <w:p w14:paraId="765FF768" w14:textId="77777777" w:rsidR="008F65E8" w:rsidRPr="00BA5495" w:rsidRDefault="008F65E8" w:rsidP="00FD75DB">
            <w:pPr>
              <w:pStyle w:val="BodyText"/>
              <w:rPr>
                <w:szCs w:val="24"/>
              </w:rPr>
            </w:pPr>
          </w:p>
        </w:tc>
      </w:tr>
      <w:tr w:rsidR="008F65E8" w:rsidRPr="00BA5495" w14:paraId="3260EA66" w14:textId="77777777" w:rsidTr="008F65E8">
        <w:trPr>
          <w:trHeight w:val="695"/>
        </w:trPr>
        <w:tc>
          <w:tcPr>
            <w:tcW w:w="2397" w:type="dxa"/>
          </w:tcPr>
          <w:p w14:paraId="1E13A904" w14:textId="066B7719" w:rsidR="008F65E8" w:rsidRPr="00BA5495" w:rsidRDefault="008F65E8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Abu Bakar</w:t>
            </w:r>
          </w:p>
        </w:tc>
        <w:tc>
          <w:tcPr>
            <w:tcW w:w="2309" w:type="dxa"/>
          </w:tcPr>
          <w:p w14:paraId="7347B346" w14:textId="77777777" w:rsidR="008F65E8" w:rsidRPr="00BA5495" w:rsidRDefault="008F65E8" w:rsidP="00FD75DB">
            <w:pPr>
              <w:pStyle w:val="BodyText"/>
              <w:rPr>
                <w:szCs w:val="24"/>
              </w:rPr>
            </w:pPr>
          </w:p>
        </w:tc>
        <w:tc>
          <w:tcPr>
            <w:tcW w:w="2309" w:type="dxa"/>
          </w:tcPr>
          <w:p w14:paraId="20B586CF" w14:textId="77777777" w:rsidR="008F65E8" w:rsidRPr="00BA5495" w:rsidRDefault="008F65E8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618" w:type="dxa"/>
          </w:tcPr>
          <w:p w14:paraId="6F0168C5" w14:textId="77777777" w:rsidR="008F65E8" w:rsidRPr="00BA5495" w:rsidRDefault="008F65E8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8F65E8" w:rsidRPr="00BA5495" w14:paraId="7750C4D2" w14:textId="77777777" w:rsidTr="008F65E8">
        <w:trPr>
          <w:trHeight w:val="695"/>
        </w:trPr>
        <w:tc>
          <w:tcPr>
            <w:tcW w:w="2397" w:type="dxa"/>
          </w:tcPr>
          <w:p w14:paraId="6CDEAA04" w14:textId="6EF93494" w:rsidR="008F65E8" w:rsidRDefault="008F65E8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Awais</w:t>
            </w:r>
          </w:p>
        </w:tc>
        <w:tc>
          <w:tcPr>
            <w:tcW w:w="2309" w:type="dxa"/>
          </w:tcPr>
          <w:p w14:paraId="352D579C" w14:textId="77777777" w:rsidR="008F65E8" w:rsidRPr="00BA5495" w:rsidRDefault="008F65E8" w:rsidP="00FD75DB">
            <w:pPr>
              <w:pStyle w:val="BodyText"/>
              <w:rPr>
                <w:szCs w:val="24"/>
              </w:rPr>
            </w:pPr>
          </w:p>
        </w:tc>
        <w:tc>
          <w:tcPr>
            <w:tcW w:w="2309" w:type="dxa"/>
          </w:tcPr>
          <w:p w14:paraId="2786D4C3" w14:textId="77777777" w:rsidR="008F65E8" w:rsidRPr="00BA5495" w:rsidRDefault="008F65E8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618" w:type="dxa"/>
          </w:tcPr>
          <w:p w14:paraId="7A9D158D" w14:textId="77777777" w:rsidR="008F65E8" w:rsidRPr="00BA5495" w:rsidRDefault="008F65E8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8F65E8" w:rsidRPr="00BA5495" w14:paraId="1A5F5A52" w14:textId="77777777" w:rsidTr="008F65E8">
        <w:trPr>
          <w:trHeight w:val="695"/>
        </w:trPr>
        <w:tc>
          <w:tcPr>
            <w:tcW w:w="2397" w:type="dxa"/>
          </w:tcPr>
          <w:p w14:paraId="74BF1EDB" w14:textId="125A5B1B" w:rsidR="008F65E8" w:rsidRDefault="008F65E8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Musa</w:t>
            </w:r>
          </w:p>
        </w:tc>
        <w:tc>
          <w:tcPr>
            <w:tcW w:w="2309" w:type="dxa"/>
          </w:tcPr>
          <w:p w14:paraId="630FABD8" w14:textId="36D5B7A5" w:rsidR="008F65E8" w:rsidRPr="00BA5495" w:rsidRDefault="00266EC2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  <w:tc>
          <w:tcPr>
            <w:tcW w:w="2309" w:type="dxa"/>
          </w:tcPr>
          <w:p w14:paraId="6B407A12" w14:textId="45941FF4" w:rsidR="008F65E8" w:rsidRPr="00BA5495" w:rsidRDefault="00266EC2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  <w:tc>
          <w:tcPr>
            <w:tcW w:w="2618" w:type="dxa"/>
          </w:tcPr>
          <w:p w14:paraId="2398075E" w14:textId="7B7DB8EA" w:rsidR="008F65E8" w:rsidRPr="00BA5495" w:rsidRDefault="00266EC2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</w:tr>
    </w:tbl>
    <w:p w14:paraId="5565B523" w14:textId="77777777" w:rsidR="008F65E8" w:rsidRPr="00BA5495" w:rsidRDefault="008F65E8" w:rsidP="004B17F0">
      <w:pPr>
        <w:pStyle w:val="BodyText"/>
        <w:rPr>
          <w:rFonts w:cstheme="majorBidi"/>
        </w:rPr>
      </w:pPr>
    </w:p>
    <w:sectPr w:rsidR="008F65E8" w:rsidRPr="00BA5495" w:rsidSect="00701921">
      <w:footerReference w:type="even" r:id="rId49"/>
      <w:footerReference w:type="default" r:id="rId50"/>
      <w:footerReference w:type="first" r:id="rId51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4AD52" w14:textId="77777777" w:rsidR="00032987" w:rsidRDefault="00032987">
      <w:r>
        <w:separator/>
      </w:r>
    </w:p>
  </w:endnote>
  <w:endnote w:type="continuationSeparator" w:id="0">
    <w:p w14:paraId="64B53FF8" w14:textId="77777777" w:rsidR="00032987" w:rsidRDefault="000329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12444" w14:textId="763F6597" w:rsidR="00FD75DB" w:rsidRDefault="00FD75DB">
    <w:pPr>
      <w:pStyle w:val="Footer"/>
    </w:pPr>
  </w:p>
  <w:p w14:paraId="2FB4C4BA" w14:textId="77777777" w:rsidR="00FD75DB" w:rsidRPr="006E7BF2" w:rsidRDefault="00FD75DB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22777" w14:textId="77777777" w:rsidR="00FD75DB" w:rsidRDefault="00FD75D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FD75DB" w:rsidRDefault="00FD75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FD75DB" w:rsidRDefault="00FD75D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6BFF99E" w14:textId="12143036" w:rsidR="00FD75DB" w:rsidRDefault="00FD75DB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8FC34" w14:textId="77777777" w:rsidR="00FD75DB" w:rsidRDefault="00FD75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6070C" w14:textId="77777777" w:rsidR="00032987" w:rsidRDefault="00032987">
      <w:r>
        <w:separator/>
      </w:r>
    </w:p>
  </w:footnote>
  <w:footnote w:type="continuationSeparator" w:id="0">
    <w:p w14:paraId="13115802" w14:textId="77777777" w:rsidR="00032987" w:rsidRDefault="000329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BD6"/>
    <w:rsid w:val="00001075"/>
    <w:rsid w:val="00001BB1"/>
    <w:rsid w:val="00002A37"/>
    <w:rsid w:val="00002AFE"/>
    <w:rsid w:val="0000301A"/>
    <w:rsid w:val="00004C46"/>
    <w:rsid w:val="00007684"/>
    <w:rsid w:val="00012F01"/>
    <w:rsid w:val="000133B8"/>
    <w:rsid w:val="00013C40"/>
    <w:rsid w:val="000155AE"/>
    <w:rsid w:val="00016054"/>
    <w:rsid w:val="00016E7E"/>
    <w:rsid w:val="00017F8C"/>
    <w:rsid w:val="0002029A"/>
    <w:rsid w:val="00020A57"/>
    <w:rsid w:val="00020EF9"/>
    <w:rsid w:val="00021BE7"/>
    <w:rsid w:val="00021D99"/>
    <w:rsid w:val="00023B6B"/>
    <w:rsid w:val="0002477F"/>
    <w:rsid w:val="00024B9D"/>
    <w:rsid w:val="000253DC"/>
    <w:rsid w:val="00032987"/>
    <w:rsid w:val="00033558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67ADD"/>
    <w:rsid w:val="0007009A"/>
    <w:rsid w:val="0007013A"/>
    <w:rsid w:val="00070C77"/>
    <w:rsid w:val="00074906"/>
    <w:rsid w:val="00074E31"/>
    <w:rsid w:val="00075988"/>
    <w:rsid w:val="0007655A"/>
    <w:rsid w:val="0007680B"/>
    <w:rsid w:val="00080050"/>
    <w:rsid w:val="00082701"/>
    <w:rsid w:val="00082E0B"/>
    <w:rsid w:val="000833AF"/>
    <w:rsid w:val="00083FB1"/>
    <w:rsid w:val="000862E5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B7FFE"/>
    <w:rsid w:val="000C2092"/>
    <w:rsid w:val="000C22F5"/>
    <w:rsid w:val="000C2BCC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16F9"/>
    <w:rsid w:val="001042F6"/>
    <w:rsid w:val="0010643C"/>
    <w:rsid w:val="00106C79"/>
    <w:rsid w:val="0011100E"/>
    <w:rsid w:val="00111F98"/>
    <w:rsid w:val="0011237E"/>
    <w:rsid w:val="001139B5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5D8"/>
    <w:rsid w:val="00135AA8"/>
    <w:rsid w:val="0013668C"/>
    <w:rsid w:val="00136779"/>
    <w:rsid w:val="001367AC"/>
    <w:rsid w:val="00137E43"/>
    <w:rsid w:val="001409CC"/>
    <w:rsid w:val="001426FF"/>
    <w:rsid w:val="00143D7C"/>
    <w:rsid w:val="00145572"/>
    <w:rsid w:val="00146525"/>
    <w:rsid w:val="001467B6"/>
    <w:rsid w:val="00146B10"/>
    <w:rsid w:val="001478F7"/>
    <w:rsid w:val="00150E4E"/>
    <w:rsid w:val="00151460"/>
    <w:rsid w:val="0015339B"/>
    <w:rsid w:val="001543E4"/>
    <w:rsid w:val="00154D09"/>
    <w:rsid w:val="001557FF"/>
    <w:rsid w:val="00155D7A"/>
    <w:rsid w:val="0015772E"/>
    <w:rsid w:val="001619E2"/>
    <w:rsid w:val="00162FEB"/>
    <w:rsid w:val="00164022"/>
    <w:rsid w:val="00166453"/>
    <w:rsid w:val="00166DE9"/>
    <w:rsid w:val="00167B71"/>
    <w:rsid w:val="001743F8"/>
    <w:rsid w:val="00176D5A"/>
    <w:rsid w:val="00177B26"/>
    <w:rsid w:val="0018412A"/>
    <w:rsid w:val="00184153"/>
    <w:rsid w:val="0018424D"/>
    <w:rsid w:val="0018485C"/>
    <w:rsid w:val="00185E5D"/>
    <w:rsid w:val="00186957"/>
    <w:rsid w:val="00187207"/>
    <w:rsid w:val="00191114"/>
    <w:rsid w:val="001917DE"/>
    <w:rsid w:val="00194E10"/>
    <w:rsid w:val="00196CB6"/>
    <w:rsid w:val="00196CD9"/>
    <w:rsid w:val="00196E50"/>
    <w:rsid w:val="001A0647"/>
    <w:rsid w:val="001A06E7"/>
    <w:rsid w:val="001A1D5E"/>
    <w:rsid w:val="001A224D"/>
    <w:rsid w:val="001A38E1"/>
    <w:rsid w:val="001A43A4"/>
    <w:rsid w:val="001A484F"/>
    <w:rsid w:val="001A4DB7"/>
    <w:rsid w:val="001A60AA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1E7D"/>
    <w:rsid w:val="001D2A6B"/>
    <w:rsid w:val="001D4F7C"/>
    <w:rsid w:val="001D7602"/>
    <w:rsid w:val="001D7765"/>
    <w:rsid w:val="001D7C0D"/>
    <w:rsid w:val="001E0DB6"/>
    <w:rsid w:val="001E4A5D"/>
    <w:rsid w:val="001E4BF5"/>
    <w:rsid w:val="001E5314"/>
    <w:rsid w:val="001E537B"/>
    <w:rsid w:val="001E7E44"/>
    <w:rsid w:val="001F139E"/>
    <w:rsid w:val="001F159A"/>
    <w:rsid w:val="001F2EE9"/>
    <w:rsid w:val="001F3460"/>
    <w:rsid w:val="001F47DA"/>
    <w:rsid w:val="001F6C0D"/>
    <w:rsid w:val="001F75D6"/>
    <w:rsid w:val="001F799E"/>
    <w:rsid w:val="00201098"/>
    <w:rsid w:val="00202789"/>
    <w:rsid w:val="00202A13"/>
    <w:rsid w:val="00204B93"/>
    <w:rsid w:val="00204CB3"/>
    <w:rsid w:val="0020502A"/>
    <w:rsid w:val="00206EEA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1A7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4201"/>
    <w:rsid w:val="002655F8"/>
    <w:rsid w:val="00266B50"/>
    <w:rsid w:val="00266EC2"/>
    <w:rsid w:val="00267EA2"/>
    <w:rsid w:val="002712E1"/>
    <w:rsid w:val="002719D6"/>
    <w:rsid w:val="00271AA2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3E9B"/>
    <w:rsid w:val="00287264"/>
    <w:rsid w:val="00287F4F"/>
    <w:rsid w:val="00290690"/>
    <w:rsid w:val="00291477"/>
    <w:rsid w:val="00291984"/>
    <w:rsid w:val="00291E33"/>
    <w:rsid w:val="002933DF"/>
    <w:rsid w:val="002936B4"/>
    <w:rsid w:val="00294435"/>
    <w:rsid w:val="00294B47"/>
    <w:rsid w:val="00294F69"/>
    <w:rsid w:val="00295242"/>
    <w:rsid w:val="00295DDE"/>
    <w:rsid w:val="002A0C85"/>
    <w:rsid w:val="002A1A12"/>
    <w:rsid w:val="002A2409"/>
    <w:rsid w:val="002A653F"/>
    <w:rsid w:val="002B0A15"/>
    <w:rsid w:val="002B1C18"/>
    <w:rsid w:val="002B21B6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11DB"/>
    <w:rsid w:val="002E3996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45F3"/>
    <w:rsid w:val="00335ADE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506A8"/>
    <w:rsid w:val="003516B4"/>
    <w:rsid w:val="00351892"/>
    <w:rsid w:val="003518D3"/>
    <w:rsid w:val="00352175"/>
    <w:rsid w:val="00352393"/>
    <w:rsid w:val="00352601"/>
    <w:rsid w:val="003608BA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E60"/>
    <w:rsid w:val="00382EC6"/>
    <w:rsid w:val="003841B6"/>
    <w:rsid w:val="003845F2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33B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6A30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C8D"/>
    <w:rsid w:val="003D6DB8"/>
    <w:rsid w:val="003D783C"/>
    <w:rsid w:val="003E0694"/>
    <w:rsid w:val="003E06D7"/>
    <w:rsid w:val="003E0967"/>
    <w:rsid w:val="003E0C7F"/>
    <w:rsid w:val="003E1728"/>
    <w:rsid w:val="003E2DFC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7D"/>
    <w:rsid w:val="00421CE3"/>
    <w:rsid w:val="00421E96"/>
    <w:rsid w:val="00423183"/>
    <w:rsid w:val="00424B09"/>
    <w:rsid w:val="004263FD"/>
    <w:rsid w:val="00427656"/>
    <w:rsid w:val="00427F6D"/>
    <w:rsid w:val="0043006E"/>
    <w:rsid w:val="004308F0"/>
    <w:rsid w:val="00430ED0"/>
    <w:rsid w:val="0043126D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78B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00D7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0B3D"/>
    <w:rsid w:val="004C0F4A"/>
    <w:rsid w:val="004C234E"/>
    <w:rsid w:val="004C38A6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6633"/>
    <w:rsid w:val="005175A4"/>
    <w:rsid w:val="0052252D"/>
    <w:rsid w:val="0052366B"/>
    <w:rsid w:val="00524975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705"/>
    <w:rsid w:val="00574BEF"/>
    <w:rsid w:val="00575267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09D4"/>
    <w:rsid w:val="005912D7"/>
    <w:rsid w:val="005915B4"/>
    <w:rsid w:val="00592D02"/>
    <w:rsid w:val="0059364E"/>
    <w:rsid w:val="005958F4"/>
    <w:rsid w:val="005966CF"/>
    <w:rsid w:val="0059787F"/>
    <w:rsid w:val="00597FC8"/>
    <w:rsid w:val="005A066F"/>
    <w:rsid w:val="005A1999"/>
    <w:rsid w:val="005A1B17"/>
    <w:rsid w:val="005A273A"/>
    <w:rsid w:val="005A3B73"/>
    <w:rsid w:val="005A3D52"/>
    <w:rsid w:val="005A6359"/>
    <w:rsid w:val="005B03AD"/>
    <w:rsid w:val="005B23A4"/>
    <w:rsid w:val="005B436C"/>
    <w:rsid w:val="005B43FE"/>
    <w:rsid w:val="005B6FA2"/>
    <w:rsid w:val="005B7BF7"/>
    <w:rsid w:val="005C23B8"/>
    <w:rsid w:val="005C4494"/>
    <w:rsid w:val="005C4D96"/>
    <w:rsid w:val="005C4DDA"/>
    <w:rsid w:val="005C6471"/>
    <w:rsid w:val="005D1512"/>
    <w:rsid w:val="005D1B70"/>
    <w:rsid w:val="005D1E4F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0C92"/>
    <w:rsid w:val="005E37AE"/>
    <w:rsid w:val="005E6115"/>
    <w:rsid w:val="005E7407"/>
    <w:rsid w:val="005E79E4"/>
    <w:rsid w:val="005F0616"/>
    <w:rsid w:val="005F1199"/>
    <w:rsid w:val="005F4454"/>
    <w:rsid w:val="005F4D23"/>
    <w:rsid w:val="005F63CE"/>
    <w:rsid w:val="005F6A29"/>
    <w:rsid w:val="005F7EDD"/>
    <w:rsid w:val="00600BDA"/>
    <w:rsid w:val="00601D64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474C"/>
    <w:rsid w:val="00615489"/>
    <w:rsid w:val="006160A7"/>
    <w:rsid w:val="00616C3B"/>
    <w:rsid w:val="00616F08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34F4"/>
    <w:rsid w:val="0063528D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3543"/>
    <w:rsid w:val="00653D0D"/>
    <w:rsid w:val="00654CD1"/>
    <w:rsid w:val="00655E5C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516"/>
    <w:rsid w:val="00665B25"/>
    <w:rsid w:val="0066630A"/>
    <w:rsid w:val="006676D7"/>
    <w:rsid w:val="00672916"/>
    <w:rsid w:val="00674C41"/>
    <w:rsid w:val="00675F3C"/>
    <w:rsid w:val="0067761E"/>
    <w:rsid w:val="00681068"/>
    <w:rsid w:val="00681B3C"/>
    <w:rsid w:val="006823D3"/>
    <w:rsid w:val="00682EEF"/>
    <w:rsid w:val="0068363E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B6F98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6AC9"/>
    <w:rsid w:val="006E7BF2"/>
    <w:rsid w:val="006F01EC"/>
    <w:rsid w:val="006F0981"/>
    <w:rsid w:val="006F0C10"/>
    <w:rsid w:val="006F27F2"/>
    <w:rsid w:val="006F3650"/>
    <w:rsid w:val="006F5A38"/>
    <w:rsid w:val="007016BD"/>
    <w:rsid w:val="00701921"/>
    <w:rsid w:val="0070201B"/>
    <w:rsid w:val="007064D5"/>
    <w:rsid w:val="007070D0"/>
    <w:rsid w:val="0070740E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6C13"/>
    <w:rsid w:val="00716E78"/>
    <w:rsid w:val="00717458"/>
    <w:rsid w:val="007175E7"/>
    <w:rsid w:val="00717B4A"/>
    <w:rsid w:val="0072023A"/>
    <w:rsid w:val="0072114B"/>
    <w:rsid w:val="00721700"/>
    <w:rsid w:val="00721F8E"/>
    <w:rsid w:val="00722829"/>
    <w:rsid w:val="00722E4F"/>
    <w:rsid w:val="00722FC3"/>
    <w:rsid w:val="00723007"/>
    <w:rsid w:val="0072470D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2D1D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9C1"/>
    <w:rsid w:val="00757D71"/>
    <w:rsid w:val="00760967"/>
    <w:rsid w:val="00760B54"/>
    <w:rsid w:val="00762166"/>
    <w:rsid w:val="00764FB3"/>
    <w:rsid w:val="00766726"/>
    <w:rsid w:val="0077049C"/>
    <w:rsid w:val="007706C1"/>
    <w:rsid w:val="00772FFE"/>
    <w:rsid w:val="007735CC"/>
    <w:rsid w:val="00774176"/>
    <w:rsid w:val="00774E93"/>
    <w:rsid w:val="00775CA3"/>
    <w:rsid w:val="00780979"/>
    <w:rsid w:val="00782711"/>
    <w:rsid w:val="00784016"/>
    <w:rsid w:val="0078447A"/>
    <w:rsid w:val="007870EB"/>
    <w:rsid w:val="0078794F"/>
    <w:rsid w:val="007913F6"/>
    <w:rsid w:val="00791AC3"/>
    <w:rsid w:val="007921A0"/>
    <w:rsid w:val="007923FE"/>
    <w:rsid w:val="007945C0"/>
    <w:rsid w:val="00794F72"/>
    <w:rsid w:val="0079649B"/>
    <w:rsid w:val="007A0354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B799B"/>
    <w:rsid w:val="007C02FF"/>
    <w:rsid w:val="007C0B17"/>
    <w:rsid w:val="007C0C07"/>
    <w:rsid w:val="007C2633"/>
    <w:rsid w:val="007C2A71"/>
    <w:rsid w:val="007C3D57"/>
    <w:rsid w:val="007C53C3"/>
    <w:rsid w:val="007C5D0A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0FDF"/>
    <w:rsid w:val="0082102B"/>
    <w:rsid w:val="00821D03"/>
    <w:rsid w:val="00822854"/>
    <w:rsid w:val="00824569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7C3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8765E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A686A"/>
    <w:rsid w:val="008B0303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4E58"/>
    <w:rsid w:val="008C74EB"/>
    <w:rsid w:val="008C789B"/>
    <w:rsid w:val="008D0CC8"/>
    <w:rsid w:val="008D12BA"/>
    <w:rsid w:val="008D12D9"/>
    <w:rsid w:val="008D3C1E"/>
    <w:rsid w:val="008D3EF5"/>
    <w:rsid w:val="008D6B01"/>
    <w:rsid w:val="008D73FC"/>
    <w:rsid w:val="008D7485"/>
    <w:rsid w:val="008E011A"/>
    <w:rsid w:val="008E0FE1"/>
    <w:rsid w:val="008E2252"/>
    <w:rsid w:val="008E2D3C"/>
    <w:rsid w:val="008E3734"/>
    <w:rsid w:val="008E4C29"/>
    <w:rsid w:val="008E5C76"/>
    <w:rsid w:val="008E630F"/>
    <w:rsid w:val="008E6A7A"/>
    <w:rsid w:val="008E7188"/>
    <w:rsid w:val="008F0970"/>
    <w:rsid w:val="008F3158"/>
    <w:rsid w:val="008F51F8"/>
    <w:rsid w:val="008F65E8"/>
    <w:rsid w:val="008F6C02"/>
    <w:rsid w:val="008F7D25"/>
    <w:rsid w:val="009001D5"/>
    <w:rsid w:val="0090100F"/>
    <w:rsid w:val="00901DF8"/>
    <w:rsid w:val="009022F7"/>
    <w:rsid w:val="00902690"/>
    <w:rsid w:val="0090478D"/>
    <w:rsid w:val="0090591C"/>
    <w:rsid w:val="00905BFC"/>
    <w:rsid w:val="00905DDE"/>
    <w:rsid w:val="00905E65"/>
    <w:rsid w:val="00905FC4"/>
    <w:rsid w:val="009078FF"/>
    <w:rsid w:val="00910B50"/>
    <w:rsid w:val="00914A24"/>
    <w:rsid w:val="0091681A"/>
    <w:rsid w:val="00916DF9"/>
    <w:rsid w:val="00917404"/>
    <w:rsid w:val="00920163"/>
    <w:rsid w:val="00920755"/>
    <w:rsid w:val="0092177D"/>
    <w:rsid w:val="00921ACA"/>
    <w:rsid w:val="00923DC9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84E"/>
    <w:rsid w:val="00942942"/>
    <w:rsid w:val="00943BB5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0794"/>
    <w:rsid w:val="009B164F"/>
    <w:rsid w:val="009B25C0"/>
    <w:rsid w:val="009B2A77"/>
    <w:rsid w:val="009B5297"/>
    <w:rsid w:val="009B5986"/>
    <w:rsid w:val="009B6319"/>
    <w:rsid w:val="009B7211"/>
    <w:rsid w:val="009C2A3A"/>
    <w:rsid w:val="009C3B9C"/>
    <w:rsid w:val="009C3BB8"/>
    <w:rsid w:val="009C74A0"/>
    <w:rsid w:val="009D099E"/>
    <w:rsid w:val="009D1B1A"/>
    <w:rsid w:val="009D1DEE"/>
    <w:rsid w:val="009D31D6"/>
    <w:rsid w:val="009D4C94"/>
    <w:rsid w:val="009D63CF"/>
    <w:rsid w:val="009D702E"/>
    <w:rsid w:val="009E0632"/>
    <w:rsid w:val="009E2709"/>
    <w:rsid w:val="009E2E7F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858"/>
    <w:rsid w:val="00A01B51"/>
    <w:rsid w:val="00A02073"/>
    <w:rsid w:val="00A02DC7"/>
    <w:rsid w:val="00A05B98"/>
    <w:rsid w:val="00A073B8"/>
    <w:rsid w:val="00A117E6"/>
    <w:rsid w:val="00A12E7A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1F8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5529"/>
    <w:rsid w:val="00A55D6F"/>
    <w:rsid w:val="00A56BD6"/>
    <w:rsid w:val="00A6004B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9CA"/>
    <w:rsid w:val="00A85DD3"/>
    <w:rsid w:val="00A86F1B"/>
    <w:rsid w:val="00A91489"/>
    <w:rsid w:val="00A92C12"/>
    <w:rsid w:val="00A9305B"/>
    <w:rsid w:val="00A9404D"/>
    <w:rsid w:val="00A96AAE"/>
    <w:rsid w:val="00AA01A9"/>
    <w:rsid w:val="00AA050E"/>
    <w:rsid w:val="00AA1140"/>
    <w:rsid w:val="00AA4A12"/>
    <w:rsid w:val="00AA4C1B"/>
    <w:rsid w:val="00AA4D22"/>
    <w:rsid w:val="00AA518C"/>
    <w:rsid w:val="00AA6423"/>
    <w:rsid w:val="00AA759E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67"/>
    <w:rsid w:val="00AB73BF"/>
    <w:rsid w:val="00AB7B10"/>
    <w:rsid w:val="00AC035A"/>
    <w:rsid w:val="00AC0623"/>
    <w:rsid w:val="00AC18C7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E7F7D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1847"/>
    <w:rsid w:val="00B3323C"/>
    <w:rsid w:val="00B34454"/>
    <w:rsid w:val="00B35519"/>
    <w:rsid w:val="00B37114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7015"/>
    <w:rsid w:val="00B5747C"/>
    <w:rsid w:val="00B61585"/>
    <w:rsid w:val="00B61CD6"/>
    <w:rsid w:val="00B622F7"/>
    <w:rsid w:val="00B647E5"/>
    <w:rsid w:val="00B6514B"/>
    <w:rsid w:val="00B66D70"/>
    <w:rsid w:val="00B71E95"/>
    <w:rsid w:val="00B72137"/>
    <w:rsid w:val="00B72A05"/>
    <w:rsid w:val="00B72D39"/>
    <w:rsid w:val="00B72FBF"/>
    <w:rsid w:val="00B742EA"/>
    <w:rsid w:val="00B755D3"/>
    <w:rsid w:val="00B767DB"/>
    <w:rsid w:val="00B80155"/>
    <w:rsid w:val="00B8105A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031F"/>
    <w:rsid w:val="00BC36A3"/>
    <w:rsid w:val="00BC5430"/>
    <w:rsid w:val="00BC7442"/>
    <w:rsid w:val="00BD0652"/>
    <w:rsid w:val="00BD0AAB"/>
    <w:rsid w:val="00BD1093"/>
    <w:rsid w:val="00BD193F"/>
    <w:rsid w:val="00BD1AC6"/>
    <w:rsid w:val="00BD3B90"/>
    <w:rsid w:val="00BD51F5"/>
    <w:rsid w:val="00BD5773"/>
    <w:rsid w:val="00BD5774"/>
    <w:rsid w:val="00BD61AB"/>
    <w:rsid w:val="00BD6476"/>
    <w:rsid w:val="00BD6CC3"/>
    <w:rsid w:val="00BD709F"/>
    <w:rsid w:val="00BD70C1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1D2"/>
    <w:rsid w:val="00C00738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2F17"/>
    <w:rsid w:val="00C24FA4"/>
    <w:rsid w:val="00C2598B"/>
    <w:rsid w:val="00C26807"/>
    <w:rsid w:val="00C2761D"/>
    <w:rsid w:val="00C27F4E"/>
    <w:rsid w:val="00C30805"/>
    <w:rsid w:val="00C30B20"/>
    <w:rsid w:val="00C3481D"/>
    <w:rsid w:val="00C34A04"/>
    <w:rsid w:val="00C37522"/>
    <w:rsid w:val="00C407C9"/>
    <w:rsid w:val="00C41398"/>
    <w:rsid w:val="00C43A92"/>
    <w:rsid w:val="00C4447F"/>
    <w:rsid w:val="00C46AEF"/>
    <w:rsid w:val="00C47135"/>
    <w:rsid w:val="00C505E8"/>
    <w:rsid w:val="00C52EF5"/>
    <w:rsid w:val="00C53EE9"/>
    <w:rsid w:val="00C54E31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6909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0E2F"/>
    <w:rsid w:val="00CD2537"/>
    <w:rsid w:val="00CD34EC"/>
    <w:rsid w:val="00CD375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3EF8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078F5"/>
    <w:rsid w:val="00D10238"/>
    <w:rsid w:val="00D10615"/>
    <w:rsid w:val="00D113D5"/>
    <w:rsid w:val="00D11870"/>
    <w:rsid w:val="00D11AD1"/>
    <w:rsid w:val="00D13E1F"/>
    <w:rsid w:val="00D160A8"/>
    <w:rsid w:val="00D162D7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E78"/>
    <w:rsid w:val="00D367EE"/>
    <w:rsid w:val="00D405EE"/>
    <w:rsid w:val="00D4086D"/>
    <w:rsid w:val="00D45A61"/>
    <w:rsid w:val="00D46A3C"/>
    <w:rsid w:val="00D47241"/>
    <w:rsid w:val="00D50B73"/>
    <w:rsid w:val="00D510E7"/>
    <w:rsid w:val="00D52108"/>
    <w:rsid w:val="00D5210C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10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C7801"/>
    <w:rsid w:val="00DD0538"/>
    <w:rsid w:val="00DD2608"/>
    <w:rsid w:val="00DD2877"/>
    <w:rsid w:val="00DD4CB6"/>
    <w:rsid w:val="00DD64BD"/>
    <w:rsid w:val="00DD721F"/>
    <w:rsid w:val="00DD7709"/>
    <w:rsid w:val="00DE09B5"/>
    <w:rsid w:val="00DE1242"/>
    <w:rsid w:val="00DE1B86"/>
    <w:rsid w:val="00DE208E"/>
    <w:rsid w:val="00DE324E"/>
    <w:rsid w:val="00DE40DA"/>
    <w:rsid w:val="00DE52CF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651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4E4C"/>
    <w:rsid w:val="00E35890"/>
    <w:rsid w:val="00E35FED"/>
    <w:rsid w:val="00E36224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AA8"/>
    <w:rsid w:val="00E52996"/>
    <w:rsid w:val="00E5655A"/>
    <w:rsid w:val="00E56987"/>
    <w:rsid w:val="00E56D89"/>
    <w:rsid w:val="00E62738"/>
    <w:rsid w:val="00E62A48"/>
    <w:rsid w:val="00E62D60"/>
    <w:rsid w:val="00E64062"/>
    <w:rsid w:val="00E6471E"/>
    <w:rsid w:val="00E649BC"/>
    <w:rsid w:val="00E65F16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275F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97492"/>
    <w:rsid w:val="00E97D88"/>
    <w:rsid w:val="00EA12FB"/>
    <w:rsid w:val="00EA1B41"/>
    <w:rsid w:val="00EA27DE"/>
    <w:rsid w:val="00EA36E7"/>
    <w:rsid w:val="00EA3CB6"/>
    <w:rsid w:val="00EA3F6D"/>
    <w:rsid w:val="00EA534A"/>
    <w:rsid w:val="00EA6419"/>
    <w:rsid w:val="00EA6718"/>
    <w:rsid w:val="00EA7F7D"/>
    <w:rsid w:val="00EB033C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527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26E6"/>
    <w:rsid w:val="00F23654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3631"/>
    <w:rsid w:val="00F54A44"/>
    <w:rsid w:val="00F55330"/>
    <w:rsid w:val="00F55422"/>
    <w:rsid w:val="00F55CB0"/>
    <w:rsid w:val="00F56D35"/>
    <w:rsid w:val="00F603E4"/>
    <w:rsid w:val="00F61EED"/>
    <w:rsid w:val="00F62D18"/>
    <w:rsid w:val="00F62F84"/>
    <w:rsid w:val="00F63375"/>
    <w:rsid w:val="00F6394E"/>
    <w:rsid w:val="00F63E83"/>
    <w:rsid w:val="00F64FBE"/>
    <w:rsid w:val="00F65435"/>
    <w:rsid w:val="00F6785B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2F8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2AE4"/>
    <w:rsid w:val="00FA38AA"/>
    <w:rsid w:val="00FA61FF"/>
    <w:rsid w:val="00FA7023"/>
    <w:rsid w:val="00FA7A78"/>
    <w:rsid w:val="00FB027A"/>
    <w:rsid w:val="00FB0832"/>
    <w:rsid w:val="00FB0E08"/>
    <w:rsid w:val="00FB0FF9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356B"/>
    <w:rsid w:val="00FC3CFD"/>
    <w:rsid w:val="00FC40DA"/>
    <w:rsid w:val="00FC4187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6541"/>
    <w:rsid w:val="00FD6E57"/>
    <w:rsid w:val="00FD75DB"/>
    <w:rsid w:val="00FD76C8"/>
    <w:rsid w:val="00FD7B97"/>
    <w:rsid w:val="00FD7FAA"/>
    <w:rsid w:val="00FE0620"/>
    <w:rsid w:val="00FE0D7F"/>
    <w:rsid w:val="00FE171C"/>
    <w:rsid w:val="00FE17FC"/>
    <w:rsid w:val="00FE315E"/>
    <w:rsid w:val="00FE5A2D"/>
    <w:rsid w:val="00FE6191"/>
    <w:rsid w:val="00FE799B"/>
    <w:rsid w:val="00FF3570"/>
    <w:rsid w:val="00FF36A2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uiPriority w:val="59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PaySyste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localhost:809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jp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hub.com/openjdk/jdk/blob/master/src/java.base/share/classes/java/math/BitSieve.java" TargetMode="External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2.xml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0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jpg"/><Relationship Id="rId8" Type="http://schemas.openxmlformats.org/officeDocument/2006/relationships/image" Target="media/image1.png"/><Relationship Id="rId51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A85C56-BDD2-4539-99CF-3703A9C44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</Template>
  <TotalTime>30</TotalTime>
  <Pages>48</Pages>
  <Words>3049</Words>
  <Characters>17381</Characters>
  <Application>Microsoft Office Word</Application>
  <DocSecurity>0</DocSecurity>
  <Lines>144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20390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Abubakar (EXT), Muhammad (DI SW MG IES)</cp:lastModifiedBy>
  <cp:revision>24</cp:revision>
  <cp:lastPrinted>2021-03-16T08:45:00Z</cp:lastPrinted>
  <dcterms:created xsi:type="dcterms:W3CDTF">2021-05-02T11:30:00Z</dcterms:created>
  <dcterms:modified xsi:type="dcterms:W3CDTF">2021-05-02T12:07:00Z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