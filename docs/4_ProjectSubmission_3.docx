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FB204F" w:rsidRDefault="00FB204F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FB204F" w:rsidRPr="00461DFE" w:rsidRDefault="00FB204F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FB204F" w:rsidRDefault="00FB204F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FB204F" w:rsidRPr="00461DFE" w:rsidRDefault="00FB204F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FB204F" w:rsidRDefault="00FB204F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FB204F" w:rsidRPr="001A224D" w:rsidRDefault="00FB204F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FB204F" w:rsidRDefault="00FB204F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FB204F" w:rsidRPr="001A224D" w:rsidRDefault="00FB204F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FB204F" w:rsidRDefault="00FB204F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FB204F" w:rsidRPr="001A224D" w:rsidRDefault="00FB204F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FB204F" w:rsidRDefault="00FB204F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FB204F" w:rsidRPr="001A224D" w:rsidRDefault="00FB204F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FB204F" w:rsidRDefault="00FB204F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FB204F" w:rsidRPr="00461DFE" w:rsidRDefault="00FB204F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FB204F" w:rsidRDefault="00FB204F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FB204F" w:rsidRPr="00461DFE" w:rsidRDefault="00FB204F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45787C3F" w14:textId="36C974E4" w:rsidR="00B71E95" w:rsidRPr="00BA5495" w:rsidRDefault="00067ADD" w:rsidP="00B71E9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="00B71E95"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B71E95" w:rsidRPr="00BA5495" w14:paraId="3885BFEC" w14:textId="77777777" w:rsidTr="00FD75DB">
        <w:trPr>
          <w:trHeight w:val="759"/>
        </w:trPr>
        <w:tc>
          <w:tcPr>
            <w:tcW w:w="845" w:type="dxa"/>
          </w:tcPr>
          <w:p w14:paraId="3A43584D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449F4C87" w14:textId="77777777" w:rsidR="00B71E95" w:rsidRPr="00BA5495" w:rsidRDefault="00B71E95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E47A69E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DCFD17F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A49D4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E33543C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23363BA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71E95" w:rsidRPr="00BA5495" w14:paraId="1204726A" w14:textId="77777777" w:rsidTr="00FD75DB">
        <w:trPr>
          <w:trHeight w:val="759"/>
        </w:trPr>
        <w:tc>
          <w:tcPr>
            <w:tcW w:w="845" w:type="dxa"/>
          </w:tcPr>
          <w:p w14:paraId="7E208331" w14:textId="77777777" w:rsidR="00B71E95" w:rsidRPr="00BA5495" w:rsidRDefault="00B71E95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BC018F4" w14:textId="2C5B6BB1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389FE5D" w14:textId="4A3F2032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F018B1" w14:textId="72C2FAA9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8F00F25" w14:textId="3D171B7B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C81FE45" w14:textId="3A8621B7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B71E95" w:rsidRPr="00BA5495" w14:paraId="2B5A376F" w14:textId="77777777" w:rsidTr="00FD75DB">
        <w:trPr>
          <w:trHeight w:val="759"/>
        </w:trPr>
        <w:tc>
          <w:tcPr>
            <w:tcW w:w="845" w:type="dxa"/>
          </w:tcPr>
          <w:p w14:paraId="4FA5FBB6" w14:textId="77777777" w:rsidR="00B71E95" w:rsidRPr="00BA5495" w:rsidRDefault="00B71E95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1E3FF7" w14:textId="46C82FC3" w:rsidR="00B71E95" w:rsidRPr="00BA5495" w:rsidRDefault="00B71E95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88BB67" w14:textId="08DD343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C8A1BA2" w14:textId="2928FCCC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952FF0D" w14:textId="2476D748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00F7076" w14:textId="7E2DAF55" w:rsidR="00B71E95" w:rsidRPr="00BA5495" w:rsidRDefault="00B71E95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3A3E96E" w14:textId="30CE0325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03AB02B" w14:textId="02FED2C1" w:rsidR="003608BA" w:rsidRPr="00BA5495" w:rsidRDefault="003608BA" w:rsidP="003608B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608BA" w:rsidRPr="00BA5495" w14:paraId="177B4078" w14:textId="77777777" w:rsidTr="00FD75DB">
        <w:trPr>
          <w:trHeight w:val="759"/>
        </w:trPr>
        <w:tc>
          <w:tcPr>
            <w:tcW w:w="845" w:type="dxa"/>
          </w:tcPr>
          <w:p w14:paraId="768547F8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226F9F0" w14:textId="77777777" w:rsidR="003608BA" w:rsidRPr="00BA5495" w:rsidRDefault="003608BA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C4F6E5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48C6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FC1C6A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ADB08B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EA3836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608BA" w:rsidRPr="00BA5495" w14:paraId="2180179A" w14:textId="77777777" w:rsidTr="00FD75DB">
        <w:trPr>
          <w:trHeight w:val="759"/>
        </w:trPr>
        <w:tc>
          <w:tcPr>
            <w:tcW w:w="845" w:type="dxa"/>
          </w:tcPr>
          <w:p w14:paraId="6E64EEB1" w14:textId="77777777" w:rsidR="003608BA" w:rsidRPr="00BA5495" w:rsidRDefault="003608BA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125F7DC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8A27AA2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C4745CF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4DEF70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9E7825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3608BA" w:rsidRPr="00BA5495" w14:paraId="3EC215C1" w14:textId="77777777" w:rsidTr="00FD75DB">
        <w:trPr>
          <w:trHeight w:val="759"/>
        </w:trPr>
        <w:tc>
          <w:tcPr>
            <w:tcW w:w="845" w:type="dxa"/>
          </w:tcPr>
          <w:p w14:paraId="4A163A2C" w14:textId="77777777" w:rsidR="003608BA" w:rsidRPr="00BA5495" w:rsidRDefault="003608BA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1C291E9" w14:textId="77777777" w:rsidR="003608BA" w:rsidRPr="00BA5495" w:rsidRDefault="003608BA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0646F03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80397FD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CEA8CD7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29FC55" w14:textId="77777777" w:rsidR="003608BA" w:rsidRPr="00BA5495" w:rsidRDefault="003608BA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A5B6B92" w14:textId="77777777" w:rsidR="003608BA" w:rsidRDefault="003608BA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5797389" w14:textId="584D8FDD" w:rsidR="00F23654" w:rsidRPr="00BA5495" w:rsidRDefault="00F23654" w:rsidP="00F23654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23654" w:rsidRPr="00BA5495" w14:paraId="32ACC144" w14:textId="77777777" w:rsidTr="00FD75DB">
        <w:trPr>
          <w:trHeight w:val="759"/>
        </w:trPr>
        <w:tc>
          <w:tcPr>
            <w:tcW w:w="845" w:type="dxa"/>
          </w:tcPr>
          <w:p w14:paraId="2F522ADC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42F676" w14:textId="77777777" w:rsidR="00F23654" w:rsidRPr="00BA5495" w:rsidRDefault="00F23654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F6041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E074CCF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91A570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2885E83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49E9451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23654" w:rsidRPr="00BA5495" w14:paraId="57C003FC" w14:textId="77777777" w:rsidTr="00FD75DB">
        <w:trPr>
          <w:trHeight w:val="759"/>
        </w:trPr>
        <w:tc>
          <w:tcPr>
            <w:tcW w:w="845" w:type="dxa"/>
          </w:tcPr>
          <w:p w14:paraId="287F1F60" w14:textId="77777777" w:rsidR="00F23654" w:rsidRPr="00BA5495" w:rsidRDefault="00F23654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E37F44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59621EE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BA07337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70D0F5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40D27E4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F23654" w:rsidRPr="00BA5495" w14:paraId="0D058FC9" w14:textId="77777777" w:rsidTr="00FD75DB">
        <w:trPr>
          <w:trHeight w:val="759"/>
        </w:trPr>
        <w:tc>
          <w:tcPr>
            <w:tcW w:w="845" w:type="dxa"/>
          </w:tcPr>
          <w:p w14:paraId="7C65B030" w14:textId="77777777" w:rsidR="00F23654" w:rsidRPr="00BA5495" w:rsidRDefault="00F23654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42512E1" w14:textId="77777777" w:rsidR="00F23654" w:rsidRPr="00BA5495" w:rsidRDefault="00F23654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521BE0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2044DE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2E1FCB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686660C" w14:textId="77777777" w:rsidR="00F23654" w:rsidRPr="00BA5495" w:rsidRDefault="00F23654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4EA8EE3" w14:textId="25CAB232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C22EC6C" w14:textId="34FEEF1F" w:rsidR="000133B8" w:rsidRPr="000133B8" w:rsidRDefault="000133B8" w:rsidP="003A5E6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33B8" w:rsidRPr="001D1E7D" w14:paraId="38166733" w14:textId="77777777" w:rsidTr="000133B8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8ACCE" w14:textId="160622A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33080" w14:textId="6EFF205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8581F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96AE3" w14:textId="77777777" w:rsidR="000133B8" w:rsidRPr="001D1E7D" w:rsidRDefault="000133B8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Uses</w:t>
            </w:r>
          </w:p>
        </w:tc>
      </w:tr>
      <w:tr w:rsidR="000133B8" w:rsidRPr="001D1E7D" w14:paraId="4DE5B653" w14:textId="77777777" w:rsidTr="000133B8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41EE6" w14:textId="046C1D84" w:rsidR="000133B8" w:rsidRPr="001D1E7D" w:rsidRDefault="000133B8" w:rsidP="00FD75DB">
            <w:r w:rsidRPr="001D1E7D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1D61C" w14:textId="325A36C6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CE0E" w14:textId="2892B594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0DFC8" w14:textId="1F4CBEB7" w:rsidR="000133B8" w:rsidRPr="001D1E7D" w:rsidRDefault="000133B8" w:rsidP="00FD75DB"/>
        </w:tc>
      </w:tr>
      <w:tr w:rsidR="000133B8" w:rsidRPr="001D1E7D" w14:paraId="43DFC65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0730A8" w14:textId="42B4F0F3" w:rsidR="000133B8" w:rsidRPr="001D1E7D" w:rsidRDefault="000133B8" w:rsidP="00FD75DB">
            <w:r w:rsidRPr="001D1E7D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0709D" w14:textId="10AB6589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CDE13" w14:textId="57CDE3DC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204ABA" w14:textId="5E3D450D" w:rsidR="000133B8" w:rsidRPr="001D1E7D" w:rsidRDefault="000133B8" w:rsidP="00FD75DB"/>
        </w:tc>
      </w:tr>
      <w:tr w:rsidR="000133B8" w:rsidRPr="001D1E7D" w14:paraId="51113C9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3168B" w14:textId="328C6342" w:rsidR="000133B8" w:rsidRPr="001D1E7D" w:rsidRDefault="000133B8" w:rsidP="00FD75DB">
            <w:r w:rsidRPr="001D1E7D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8F2B6" w14:textId="1A6300DA" w:rsidR="000133B8" w:rsidRPr="001D1E7D" w:rsidRDefault="000133B8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41AAB" w14:textId="63247AFE" w:rsidR="000133B8" w:rsidRPr="001D1E7D" w:rsidRDefault="000133B8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FD0FC" w14:textId="6F8EE401" w:rsidR="000133B8" w:rsidRPr="001D1E7D" w:rsidRDefault="000133B8" w:rsidP="00FD75DB"/>
        </w:tc>
      </w:tr>
    </w:tbl>
    <w:p w14:paraId="17D4B176" w14:textId="23E9A493" w:rsidR="000133B8" w:rsidRPr="001D1E7D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D5210C" w:rsidRPr="001D1E7D" w14:paraId="194E0A7D" w14:textId="77777777" w:rsidTr="00D5210C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2C59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37DAA" w14:textId="77777777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898A2" w14:textId="2CB17E71" w:rsidR="00D5210C" w:rsidRPr="001D1E7D" w:rsidRDefault="00D5210C" w:rsidP="00FD75DB">
            <w:pPr>
              <w:jc w:val="center"/>
              <w:rPr>
                <w:b/>
              </w:rPr>
            </w:pPr>
            <w:r w:rsidRPr="001D1E7D">
              <w:rPr>
                <w:b/>
              </w:rPr>
              <w:t>DU pairs</w:t>
            </w:r>
          </w:p>
        </w:tc>
      </w:tr>
      <w:tr w:rsidR="00D5210C" w:rsidRPr="001D1E7D" w14:paraId="2A36A1DE" w14:textId="77777777" w:rsidTr="00D5210C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51142" w14:textId="77777777" w:rsidR="00D5210C" w:rsidRPr="001D1E7D" w:rsidRDefault="00D5210C" w:rsidP="00FD75DB">
            <w:r w:rsidRPr="001D1E7D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4057E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73778E" w14:textId="77777777" w:rsidR="00D5210C" w:rsidRPr="001D1E7D" w:rsidRDefault="00D5210C" w:rsidP="00FD75DB"/>
        </w:tc>
      </w:tr>
      <w:tr w:rsidR="00D5210C" w:rsidRPr="001D1E7D" w14:paraId="271D39C4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C99B1" w14:textId="77777777" w:rsidR="00D5210C" w:rsidRPr="001D1E7D" w:rsidRDefault="00D5210C" w:rsidP="00FD75DB">
            <w:r w:rsidRPr="001D1E7D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0DF2F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0EFDA4" w14:textId="77777777" w:rsidR="00D5210C" w:rsidRPr="001D1E7D" w:rsidRDefault="00D5210C" w:rsidP="00FD75DB"/>
        </w:tc>
      </w:tr>
      <w:tr w:rsidR="00D5210C" w:rsidRPr="001D1E7D" w14:paraId="39910D75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DD7DD" w14:textId="77777777" w:rsidR="00D5210C" w:rsidRPr="001D1E7D" w:rsidRDefault="00D5210C" w:rsidP="00FD75DB">
            <w:r w:rsidRPr="001D1E7D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F13F4" w14:textId="77777777" w:rsidR="00D5210C" w:rsidRPr="001D1E7D" w:rsidRDefault="00D5210C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D22E0" w14:textId="77777777" w:rsidR="00D5210C" w:rsidRPr="001D1E7D" w:rsidRDefault="00D5210C" w:rsidP="00FD75DB"/>
        </w:tc>
      </w:tr>
    </w:tbl>
    <w:p w14:paraId="555B705F" w14:textId="77777777" w:rsidR="00D5210C" w:rsidRPr="001D1E7D" w:rsidRDefault="00D5210C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5A066F" w:rsidRPr="001D1E7D" w14:paraId="6BB4AE1B" w14:textId="77777777" w:rsidTr="00FD75DB">
        <w:trPr>
          <w:trHeight w:val="759"/>
        </w:trPr>
        <w:tc>
          <w:tcPr>
            <w:tcW w:w="845" w:type="dxa"/>
          </w:tcPr>
          <w:p w14:paraId="145488DC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A13235C" w14:textId="77777777" w:rsidR="005A066F" w:rsidRPr="001D1E7D" w:rsidRDefault="005A066F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1D1E7D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B40462F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D130AD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34507C7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A486091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Comments/Remarks</w:t>
            </w:r>
          </w:p>
          <w:p w14:paraId="05AD7D83" w14:textId="77777777" w:rsidR="005A066F" w:rsidRPr="001D1E7D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A066F" w:rsidRPr="00BA5495" w14:paraId="0C466617" w14:textId="77777777" w:rsidTr="00FD75DB">
        <w:trPr>
          <w:trHeight w:val="759"/>
        </w:trPr>
        <w:tc>
          <w:tcPr>
            <w:tcW w:w="845" w:type="dxa"/>
          </w:tcPr>
          <w:p w14:paraId="0D881F66" w14:textId="77777777" w:rsidR="005A066F" w:rsidRPr="00BA5495" w:rsidRDefault="005A066F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293A96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AB95E9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46F89E0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090BE0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4195E5F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5A066F" w:rsidRPr="00BA5495" w14:paraId="707104D3" w14:textId="77777777" w:rsidTr="00FD75DB">
        <w:trPr>
          <w:trHeight w:val="759"/>
        </w:trPr>
        <w:tc>
          <w:tcPr>
            <w:tcW w:w="845" w:type="dxa"/>
          </w:tcPr>
          <w:p w14:paraId="03C73256" w14:textId="77777777" w:rsidR="005A066F" w:rsidRPr="00BA5495" w:rsidRDefault="005A066F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E2C6A4" w14:textId="77777777" w:rsidR="005A066F" w:rsidRPr="00BA5495" w:rsidRDefault="005A066F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5EB3A4D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C2862B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45F7F37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EA02324" w14:textId="77777777" w:rsidR="005A066F" w:rsidRPr="00BA5495" w:rsidRDefault="005A066F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9EC0C29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41DDA1A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3461F849" w14:textId="523EF930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DF17859" w:rsidR="00D4086D" w:rsidRPr="00BA5495" w:rsidRDefault="001561D4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3A2DA62" wp14:editId="09091802">
            <wp:extent cx="5986145" cy="6002655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0A977FD8" w14:textId="7C9DD2A5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p w14:paraId="4DA70903" w14:textId="26FE1D49" w:rsidR="001D37F9" w:rsidRPr="00BA5495" w:rsidRDefault="001D37F9" w:rsidP="0077049C">
      <w:pPr>
        <w:pStyle w:val="BodyText"/>
        <w:rPr>
          <w:b/>
          <w:bCs/>
          <w:sz w:val="32"/>
          <w:szCs w:val="32"/>
        </w:rPr>
      </w:pPr>
      <w:r>
        <w:t>Boundary Interior Technique cannot be applied to this function because it does not contain any loop.</w:t>
      </w:r>
    </w:p>
    <w:p w14:paraId="775D1C26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4A0DC80D" w14:textId="60EC279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p w14:paraId="755FF1D8" w14:textId="52D5FFFC" w:rsidR="001D37F9" w:rsidRPr="00BA5495" w:rsidRDefault="001D37F9" w:rsidP="001D37F9">
      <w:pPr>
        <w:pStyle w:val="BodyText"/>
        <w:rPr>
          <w:b/>
          <w:bCs/>
          <w:sz w:val="32"/>
          <w:szCs w:val="32"/>
        </w:rPr>
      </w:pPr>
      <w:r>
        <w:t>Loop Boundary Technique cannot be applied to this function because it does not contain any loop.</w:t>
      </w:r>
    </w:p>
    <w:p w14:paraId="04BA8064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1DC3B0C" w14:textId="1254441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42A7EF9E" w14:textId="761A4A7C" w:rsidR="00E4004F" w:rsidRDefault="0040456B" w:rsidP="00E4004F">
      <w:pPr>
        <w:pStyle w:val="BodyText"/>
      </w:pPr>
      <w:r>
        <w:t>No. of Basis Paths = No. of decision points + 1</w:t>
      </w:r>
    </w:p>
    <w:p w14:paraId="30FEC70D" w14:textId="32FBC0F4" w:rsidR="0040456B" w:rsidRDefault="0040456B" w:rsidP="0040456B">
      <w:pPr>
        <w:pStyle w:val="BodyText"/>
      </w:pPr>
      <w:r>
        <w:t>No. of Basis Paths = 3 + 1 = 4</w:t>
      </w:r>
    </w:p>
    <w:p w14:paraId="69A86B8F" w14:textId="0E0FBCDA" w:rsidR="0040456B" w:rsidRPr="00BA5495" w:rsidRDefault="001723BC" w:rsidP="00E4004F">
      <w:pPr>
        <w:pStyle w:val="BodyText"/>
        <w:rPr>
          <w:b/>
          <w:bCs/>
          <w:sz w:val="32"/>
          <w:szCs w:val="32"/>
        </w:rPr>
      </w:pPr>
      <w:r>
        <w:t>Path 1: ABCDEFG</w:t>
      </w:r>
    </w:p>
    <w:p w14:paraId="2A3ED759" w14:textId="47D829C1" w:rsidR="001723BC" w:rsidRPr="001723BC" w:rsidRDefault="001723BC" w:rsidP="001723BC">
      <w:pPr>
        <w:pStyle w:val="BodyText"/>
      </w:pPr>
      <w:r>
        <w:t>Path 2: ABH</w:t>
      </w:r>
    </w:p>
    <w:p w14:paraId="47BA77DD" w14:textId="48D81234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3: ABCEFG</w:t>
      </w:r>
    </w:p>
    <w:p w14:paraId="76421361" w14:textId="1BB5B65F" w:rsidR="001723BC" w:rsidRPr="00BA5495" w:rsidRDefault="001723BC" w:rsidP="001723BC">
      <w:pPr>
        <w:pStyle w:val="BodyText"/>
        <w:rPr>
          <w:b/>
          <w:bCs/>
          <w:sz w:val="32"/>
          <w:szCs w:val="32"/>
        </w:rPr>
      </w:pPr>
      <w:r>
        <w:t>Path 4: ABCEF</w:t>
      </w:r>
      <w:r w:rsidR="00E665C7">
        <w:t>H</w:t>
      </w:r>
    </w:p>
    <w:p w14:paraId="45C53A57" w14:textId="3405194A" w:rsidR="00E4004F" w:rsidRPr="00BA5495" w:rsidRDefault="00E4004F" w:rsidP="0077049C">
      <w:pPr>
        <w:pStyle w:val="BodyText"/>
        <w:rPr>
          <w:b/>
          <w:bCs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5"/>
        <w:gridCol w:w="1369"/>
        <w:gridCol w:w="1751"/>
        <w:gridCol w:w="1186"/>
        <w:gridCol w:w="2476"/>
      </w:tblGrid>
      <w:tr w:rsidR="0077049C" w:rsidRPr="00BA5495" w14:paraId="0B8986EF" w14:textId="77777777" w:rsidTr="00A06B25">
        <w:trPr>
          <w:trHeight w:val="759"/>
        </w:trPr>
        <w:tc>
          <w:tcPr>
            <w:tcW w:w="844" w:type="dxa"/>
          </w:tcPr>
          <w:p w14:paraId="78D1F01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25" w:type="dxa"/>
          </w:tcPr>
          <w:p w14:paraId="28F5373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69" w:type="dxa"/>
          </w:tcPr>
          <w:p w14:paraId="6254300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1" w:type="dxa"/>
          </w:tcPr>
          <w:p w14:paraId="52C3E18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FAFAF1E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6" w:type="dxa"/>
          </w:tcPr>
          <w:p w14:paraId="51DDD8C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D2440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06B25" w:rsidRPr="00BA5495" w14:paraId="7F1B738D" w14:textId="77777777" w:rsidTr="00A06B25">
        <w:trPr>
          <w:trHeight w:val="759"/>
        </w:trPr>
        <w:tc>
          <w:tcPr>
            <w:tcW w:w="844" w:type="dxa"/>
          </w:tcPr>
          <w:p w14:paraId="360A3AFE" w14:textId="77777777" w:rsidR="00A06B25" w:rsidRPr="00BA5495" w:rsidRDefault="00A06B25" w:rsidP="00A06B25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25" w:type="dxa"/>
          </w:tcPr>
          <w:p w14:paraId="4185F6A5" w14:textId="5DB5513B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  <w:t>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</w:t>
            </w:r>
            <w:r w:rsidRPr="00202A13">
              <w:rPr>
                <w:szCs w:val="24"/>
              </w:rPr>
              <w:t>6H3M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4B53DFA6" w14:textId="0FFA2AA4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51" w:type="dxa"/>
          </w:tcPr>
          <w:p w14:paraId="6BB7B69F" w14:textId="0B427FC4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01E5F15E" w14:textId="75250C0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6D696382" w14:textId="14189682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ABCDEFG</w:t>
            </w:r>
          </w:p>
        </w:tc>
      </w:tr>
      <w:tr w:rsidR="00A06B25" w:rsidRPr="00BA5495" w14:paraId="57C916C1" w14:textId="77777777" w:rsidTr="00A06B25">
        <w:trPr>
          <w:trHeight w:val="759"/>
        </w:trPr>
        <w:tc>
          <w:tcPr>
            <w:tcW w:w="844" w:type="dxa"/>
          </w:tcPr>
          <w:p w14:paraId="5B2CECC5" w14:textId="77777777" w:rsidR="00A06B25" w:rsidRPr="00BA5495" w:rsidRDefault="00A06B25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25" w:type="dxa"/>
          </w:tcPr>
          <w:p w14:paraId="658427D7" w14:textId="2D5EEA08" w:rsidR="00A06B25" w:rsidRPr="00BA549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69" w:type="dxa"/>
          </w:tcPr>
          <w:p w14:paraId="19F960FD" w14:textId="2D4512CB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751" w:type="dxa"/>
          </w:tcPr>
          <w:p w14:paraId="0F0A8362" w14:textId="4DEEC013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“Exception”</w:t>
            </w:r>
          </w:p>
        </w:tc>
        <w:tc>
          <w:tcPr>
            <w:tcW w:w="1186" w:type="dxa"/>
          </w:tcPr>
          <w:p w14:paraId="215F064B" w14:textId="5B4B79EF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55812DDB" w14:textId="5DA0C247" w:rsidR="00A06B25" w:rsidRPr="00BA549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ABH</w:t>
            </w:r>
          </w:p>
        </w:tc>
      </w:tr>
      <w:tr w:rsidR="00A06B25" w:rsidRPr="00BA5495" w14:paraId="0F373196" w14:textId="77777777" w:rsidTr="00A06B25">
        <w:trPr>
          <w:trHeight w:val="759"/>
        </w:trPr>
        <w:tc>
          <w:tcPr>
            <w:tcW w:w="844" w:type="dxa"/>
          </w:tcPr>
          <w:p w14:paraId="1A1B5075" w14:textId="0AEC7E30" w:rsidR="00A06B25" w:rsidRDefault="00F617D3" w:rsidP="00A06B2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25" w:type="dxa"/>
          </w:tcPr>
          <w:p w14:paraId="24EA5306" w14:textId="599D944A" w:rsidR="00A06B25" w:rsidRDefault="00A06B25" w:rsidP="00A06B2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  </w:t>
            </w:r>
          </w:p>
        </w:tc>
        <w:tc>
          <w:tcPr>
            <w:tcW w:w="1369" w:type="dxa"/>
          </w:tcPr>
          <w:p w14:paraId="4C7FE1B3" w14:textId="0D4EB70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Pr="00FD7FAA">
              <w:rPr>
                <w:szCs w:val="24"/>
              </w:rPr>
              <w:t xml:space="preserve"> </w:t>
            </w:r>
          </w:p>
        </w:tc>
        <w:tc>
          <w:tcPr>
            <w:tcW w:w="1751" w:type="dxa"/>
          </w:tcPr>
          <w:p w14:paraId="610265AB" w14:textId="1FD10ADF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34034290" w14:textId="319AD9BD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7C1D684C" w14:textId="5A4101BC" w:rsidR="00A06B25" w:rsidRDefault="00A06B25" w:rsidP="00A06B2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617D3">
              <w:rPr>
                <w:szCs w:val="24"/>
              </w:rPr>
              <w:t>ABCEFG</w:t>
            </w:r>
          </w:p>
        </w:tc>
      </w:tr>
      <w:tr w:rsidR="00E665C7" w:rsidRPr="00BA5495" w14:paraId="6240DEB1" w14:textId="77777777" w:rsidTr="00A06B25">
        <w:trPr>
          <w:trHeight w:val="759"/>
        </w:trPr>
        <w:tc>
          <w:tcPr>
            <w:tcW w:w="844" w:type="dxa"/>
          </w:tcPr>
          <w:p w14:paraId="3786F5AB" w14:textId="3747306E" w:rsidR="00E665C7" w:rsidRDefault="00E665C7" w:rsidP="00E665C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25" w:type="dxa"/>
          </w:tcPr>
          <w:p w14:paraId="4F8B7231" w14:textId="21B9AB66" w:rsidR="00E665C7" w:rsidRDefault="00E665C7" w:rsidP="00E665C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69" w:type="dxa"/>
          </w:tcPr>
          <w:p w14:paraId="33A8B02C" w14:textId="6AF1330E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51" w:type="dxa"/>
          </w:tcPr>
          <w:p w14:paraId="697B50D0" w14:textId="42409978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3AD82AAF" w14:textId="434C7453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6" w:type="dxa"/>
          </w:tcPr>
          <w:p w14:paraId="11EA3D5D" w14:textId="09CA7716" w:rsidR="00E665C7" w:rsidRDefault="00E665C7" w:rsidP="00E665C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ABCEFH</w:t>
            </w:r>
          </w:p>
        </w:tc>
      </w:tr>
    </w:tbl>
    <w:p w14:paraId="504C34F7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0C7D3264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1DB94B2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2E3E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E940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B27CDB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CB800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3017D298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91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90236" w14:textId="2BDFA918" w:rsidR="001D1E7D" w:rsidRPr="005A1999" w:rsidRDefault="00FA107C" w:rsidP="00FD75DB">
            <w:r>
              <w:t>matcher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6CDEC" w14:textId="5447C0B3" w:rsidR="001D1E7D" w:rsidRPr="005A1999" w:rsidRDefault="007A0CF7" w:rsidP="00FD75DB">
            <w:r>
              <w:t>392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36BDAF" w14:textId="38A94984" w:rsidR="001D1E7D" w:rsidRPr="005A1999" w:rsidRDefault="007A0CF7" w:rsidP="00FD75DB">
            <w:r>
              <w:t>393, 395, 396, 398, 399, 400, 401, 402</w:t>
            </w:r>
          </w:p>
        </w:tc>
      </w:tr>
      <w:tr w:rsidR="001D1E7D" w:rsidRPr="005A1999" w14:paraId="01FC97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6D9E7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22DBD" w14:textId="7829C85B" w:rsidR="001D1E7D" w:rsidRPr="005A1999" w:rsidRDefault="007A0CF7" w:rsidP="00FD75DB">
            <w:r>
              <w:t>dayStart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7175B0" w14:textId="2E07BEFB" w:rsidR="001D1E7D" w:rsidRPr="005A1999" w:rsidRDefault="007A0CF7" w:rsidP="00FD75DB">
            <w:r>
              <w:t>398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CCC76" w14:textId="71C619F2" w:rsidR="001D1E7D" w:rsidRPr="005A1999" w:rsidRDefault="007A0CF7" w:rsidP="00FD75DB">
            <w:r>
              <w:t>404, 405</w:t>
            </w:r>
          </w:p>
        </w:tc>
      </w:tr>
      <w:tr w:rsidR="001D1E7D" w:rsidRPr="005A1999" w14:paraId="54F8169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ABC51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4958" w14:textId="28F313B0" w:rsidR="001D1E7D" w:rsidRPr="005A1999" w:rsidRDefault="007A0CF7" w:rsidP="00FD75DB">
            <w:r>
              <w:t>hourStart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57E40" w14:textId="7C3C13E3" w:rsidR="001D1E7D" w:rsidRPr="005A1999" w:rsidRDefault="007A0CF7" w:rsidP="00FD75DB">
            <w:r>
              <w:t>399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392974" w14:textId="69CAE780" w:rsidR="001D1E7D" w:rsidRPr="005A1999" w:rsidRDefault="007A0CF7" w:rsidP="00FD75DB">
            <w:r>
              <w:t>404, 406</w:t>
            </w:r>
          </w:p>
        </w:tc>
      </w:tr>
    </w:tbl>
    <w:p w14:paraId="4C8680D5" w14:textId="2638C3A1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6AB5B8AC" w14:textId="587A9FBC" w:rsidR="00DE5A73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p w14:paraId="734ED5CC" w14:textId="77777777" w:rsidR="00DE5A73" w:rsidRPr="005A1999" w:rsidRDefault="00DE5A73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155E7D62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9422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B6C5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B74853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0928602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CE6C0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D3EE6" w14:textId="1C88AD08" w:rsidR="001D1E7D" w:rsidRPr="005A1999" w:rsidRDefault="002720BC" w:rsidP="00FD75DB">
            <w:r>
              <w:t>M</w:t>
            </w:r>
            <w:r w:rsidR="00DE5A73">
              <w:t>atcher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C6CB25" w14:textId="3C04A82B" w:rsidR="001D1E7D" w:rsidRDefault="00DE5A73" w:rsidP="00FD75DB">
            <w:r>
              <w:t>&lt;392, 393&gt;  &lt;392, 395&gt;   &lt;392, 396&gt;</w:t>
            </w:r>
          </w:p>
          <w:p w14:paraId="43D2CDA7" w14:textId="1C0E6124" w:rsidR="00DE5A73" w:rsidRPr="005A1999" w:rsidRDefault="00DE5A73" w:rsidP="00FD75DB">
            <w:r>
              <w:t>&lt;392, 398&gt; &lt;392, 399&gt; &lt;392, 400&gt; &lt;392, 401&gt;   &lt;392, 402&gt;</w:t>
            </w:r>
          </w:p>
        </w:tc>
      </w:tr>
      <w:tr w:rsidR="001D1E7D" w:rsidRPr="005A1999" w14:paraId="45794F7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FE7663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109E36" w14:textId="77CCA382" w:rsidR="001D1E7D" w:rsidRPr="005A1999" w:rsidRDefault="00353104" w:rsidP="00FD75DB">
            <w:r>
              <w:t>dayStart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26D57" w14:textId="203C682A" w:rsidR="001D1E7D" w:rsidRPr="005A1999" w:rsidRDefault="00EA3123" w:rsidP="00FD75DB">
            <w:r>
              <w:t>&lt;398, 404&gt;  &lt;398,405&gt;</w:t>
            </w:r>
          </w:p>
        </w:tc>
      </w:tr>
      <w:tr w:rsidR="001D1E7D" w:rsidRPr="005A1999" w14:paraId="27DC005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B40AE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1D3DFC" w14:textId="733598BB" w:rsidR="001D1E7D" w:rsidRPr="005A1999" w:rsidRDefault="00353104" w:rsidP="00FD75DB">
            <w:r>
              <w:t>hourStart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FC02B" w14:textId="3C316B4C" w:rsidR="001D1E7D" w:rsidRPr="005A1999" w:rsidRDefault="00EA3123" w:rsidP="00FD75DB">
            <w:r>
              <w:t>&lt;399, 404&gt;  &lt;399,406&gt;</w:t>
            </w:r>
          </w:p>
        </w:tc>
      </w:tr>
    </w:tbl>
    <w:p w14:paraId="3E0712AE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8"/>
        <w:gridCol w:w="2209"/>
        <w:gridCol w:w="1203"/>
        <w:gridCol w:w="1506"/>
        <w:gridCol w:w="1186"/>
        <w:gridCol w:w="2419"/>
      </w:tblGrid>
      <w:tr w:rsidR="001D1E7D" w:rsidRPr="00BA5495" w14:paraId="6CDDC6EE" w14:textId="77777777" w:rsidTr="00485F8F">
        <w:trPr>
          <w:trHeight w:val="759"/>
        </w:trPr>
        <w:tc>
          <w:tcPr>
            <w:tcW w:w="828" w:type="dxa"/>
          </w:tcPr>
          <w:p w14:paraId="306472B5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2209" w:type="dxa"/>
          </w:tcPr>
          <w:p w14:paraId="189146E6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203" w:type="dxa"/>
          </w:tcPr>
          <w:p w14:paraId="1859A16D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506" w:type="dxa"/>
          </w:tcPr>
          <w:p w14:paraId="41928B18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DEEEFE9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19" w:type="dxa"/>
          </w:tcPr>
          <w:p w14:paraId="42768F7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6AAF8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C45BE9" w:rsidRPr="00BA5495" w14:paraId="12D3B843" w14:textId="77777777" w:rsidTr="00485F8F">
        <w:trPr>
          <w:trHeight w:val="759"/>
        </w:trPr>
        <w:tc>
          <w:tcPr>
            <w:tcW w:w="828" w:type="dxa"/>
          </w:tcPr>
          <w:p w14:paraId="13258B54" w14:textId="77777777" w:rsidR="00C45BE9" w:rsidRPr="00BA5495" w:rsidRDefault="00C45BE9" w:rsidP="00C45BE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209" w:type="dxa"/>
          </w:tcPr>
          <w:p w14:paraId="225EDA87" w14:textId="50A1393C" w:rsidR="00C45BE9" w:rsidRPr="00BA5495" w:rsidRDefault="00C45BE9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text </w:t>
            </w:r>
            <w:r>
              <w:rPr>
                <w:szCs w:val="24"/>
              </w:rPr>
              <w:br/>
              <w:t>=“</w:t>
            </w:r>
            <w:r w:rsidR="00BD3836">
              <w:rPr>
                <w:szCs w:val="24"/>
              </w:rPr>
              <w:t>-</w:t>
            </w:r>
            <w:r w:rsidRPr="00202A13">
              <w:rPr>
                <w:szCs w:val="24"/>
              </w:rPr>
              <w:t>PT</w:t>
            </w:r>
            <w:r w:rsidR="00BD3836">
              <w:rPr>
                <w:szCs w:val="24"/>
              </w:rPr>
              <w:t>2D6</w:t>
            </w:r>
            <w:r w:rsidRPr="00202A13">
              <w:rPr>
                <w:szCs w:val="24"/>
              </w:rPr>
              <w:t>H</w:t>
            </w:r>
            <w:r w:rsidR="009D0ADE">
              <w:rPr>
                <w:szCs w:val="24"/>
              </w:rPr>
              <w:t>4M</w:t>
            </w:r>
            <w:r w:rsidR="009D0ADE" w:rsidRPr="009D0ADE">
              <w:rPr>
                <w:szCs w:val="24"/>
              </w:rPr>
              <w:t>20.345S</w:t>
            </w:r>
            <w:r>
              <w:rPr>
                <w:szCs w:val="24"/>
              </w:rPr>
              <w:t>”</w:t>
            </w:r>
          </w:p>
        </w:tc>
        <w:tc>
          <w:tcPr>
            <w:tcW w:w="1203" w:type="dxa"/>
          </w:tcPr>
          <w:p w14:paraId="2BF22BAF" w14:textId="35F8207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560BE0">
              <w:rPr>
                <w:szCs w:val="24"/>
              </w:rPr>
              <w:t>-2 days</w:t>
            </w:r>
            <w:r>
              <w:rPr>
                <w:szCs w:val="24"/>
              </w:rPr>
              <w:t xml:space="preserve"> and </w:t>
            </w:r>
            <w:r w:rsidRPr="008D0CC8">
              <w:rPr>
                <w:szCs w:val="24"/>
              </w:rPr>
              <w:t>-</w:t>
            </w:r>
            <w:r w:rsidR="00560BE0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560BE0">
              <w:rPr>
                <w:szCs w:val="24"/>
              </w:rPr>
              <w:t>Hours</w:t>
            </w:r>
            <w:r w:rsidR="009D0ADE">
              <w:rPr>
                <w:szCs w:val="24"/>
              </w:rPr>
              <w:t xml:space="preserve"> and -4 minutes and -20.345 seconds</w:t>
            </w:r>
            <w:r>
              <w:rPr>
                <w:szCs w:val="24"/>
              </w:rPr>
              <w:t>”</w:t>
            </w:r>
          </w:p>
        </w:tc>
        <w:tc>
          <w:tcPr>
            <w:tcW w:w="1506" w:type="dxa"/>
          </w:tcPr>
          <w:p w14:paraId="0482ACB9" w14:textId="2D4F793E" w:rsidR="00C45BE9" w:rsidRPr="00BA5495" w:rsidRDefault="009D0ADE" w:rsidP="00C45BE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“-2 days and </w:t>
            </w:r>
            <w:r w:rsidRPr="008D0CC8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 and -4 minutes and -20.345 seconds”</w:t>
            </w:r>
          </w:p>
        </w:tc>
        <w:tc>
          <w:tcPr>
            <w:tcW w:w="1186" w:type="dxa"/>
          </w:tcPr>
          <w:p w14:paraId="2428E803" w14:textId="37A5FFA9" w:rsidR="00C45BE9" w:rsidRPr="00BA5495" w:rsidRDefault="00C45BE9" w:rsidP="00C45BE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19" w:type="dxa"/>
          </w:tcPr>
          <w:p w14:paraId="66159ABC" w14:textId="7A2471BB" w:rsidR="00C45BE9" w:rsidRDefault="00C45BE9" w:rsidP="009D0ADE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 For matcher : Covers</w:t>
            </w:r>
          </w:p>
          <w:p w14:paraId="73DED667" w14:textId="77777777" w:rsidR="009D0ADE" w:rsidRDefault="009D0ADE" w:rsidP="009D0ADE">
            <w:pPr>
              <w:jc w:val="left"/>
            </w:pPr>
            <w:r>
              <w:t xml:space="preserve">&lt;392, 393&gt;  </w:t>
            </w:r>
          </w:p>
          <w:p w14:paraId="53601019" w14:textId="77777777" w:rsidR="009D0ADE" w:rsidRDefault="009D0ADE" w:rsidP="009D0ADE">
            <w:pPr>
              <w:jc w:val="left"/>
            </w:pPr>
            <w:r>
              <w:t xml:space="preserve">&lt;392, 395&gt;   </w:t>
            </w:r>
          </w:p>
          <w:p w14:paraId="2C6B5CF3" w14:textId="37BF2605" w:rsidR="009D0ADE" w:rsidRDefault="009D0ADE" w:rsidP="009D0ADE">
            <w:pPr>
              <w:jc w:val="left"/>
            </w:pPr>
            <w:r>
              <w:t>&lt;392, 396&gt;</w:t>
            </w:r>
          </w:p>
          <w:p w14:paraId="648EB782" w14:textId="77777777" w:rsidR="009D0ADE" w:rsidRDefault="009D0ADE" w:rsidP="009D0ADE">
            <w:pPr>
              <w:pStyle w:val="BodyText"/>
              <w:jc w:val="left"/>
            </w:pPr>
            <w:r>
              <w:t xml:space="preserve">&lt;392, 398&gt;  </w:t>
            </w:r>
          </w:p>
          <w:p w14:paraId="213DD82E" w14:textId="77777777" w:rsidR="009D0ADE" w:rsidRDefault="009D0ADE" w:rsidP="009D0ADE">
            <w:pPr>
              <w:pStyle w:val="BodyText"/>
              <w:jc w:val="left"/>
            </w:pPr>
            <w:r>
              <w:t xml:space="preserve">&lt;392, 399&gt; </w:t>
            </w:r>
          </w:p>
          <w:p w14:paraId="46219815" w14:textId="77777777" w:rsidR="009D0ADE" w:rsidRDefault="009D0ADE" w:rsidP="009D0ADE">
            <w:pPr>
              <w:pStyle w:val="BodyText"/>
              <w:jc w:val="left"/>
            </w:pPr>
            <w:r>
              <w:t xml:space="preserve">&lt;392, 400&gt; </w:t>
            </w:r>
          </w:p>
          <w:p w14:paraId="12B786EB" w14:textId="77777777" w:rsidR="009D0ADE" w:rsidRDefault="009D0ADE" w:rsidP="009D0ADE">
            <w:pPr>
              <w:pStyle w:val="BodyText"/>
              <w:jc w:val="left"/>
            </w:pPr>
            <w:r>
              <w:t xml:space="preserve">&lt;392, 401&gt;   </w:t>
            </w:r>
          </w:p>
          <w:p w14:paraId="632C0FEA" w14:textId="11D425B7" w:rsidR="009D0ADE" w:rsidRPr="009D0ADE" w:rsidRDefault="009D0ADE" w:rsidP="009D0ADE">
            <w:pPr>
              <w:pStyle w:val="BodyText"/>
              <w:jc w:val="left"/>
            </w:pPr>
            <w:r>
              <w:t>&lt;392, 402&gt;</w:t>
            </w:r>
          </w:p>
          <w:p w14:paraId="59E6FFCE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For dayStart: Covers</w:t>
            </w:r>
          </w:p>
          <w:p w14:paraId="4063972B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 &lt;398, 405&gt;</w:t>
            </w:r>
          </w:p>
          <w:p w14:paraId="330B43FD" w14:textId="77777777" w:rsidR="00A61E0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For hourStar: Covers</w:t>
            </w:r>
          </w:p>
          <w:p w14:paraId="50597469" w14:textId="40291C18" w:rsidR="00C45BE9" w:rsidRPr="00BA5495" w:rsidRDefault="00A61E05" w:rsidP="00A61E0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&lt;398, 404&gt;</w:t>
            </w:r>
            <w:r w:rsidR="00C45BE9">
              <w:rPr>
                <w:szCs w:val="24"/>
              </w:rPr>
              <w:t xml:space="preserve"> </w:t>
            </w:r>
            <w:r>
              <w:rPr>
                <w:szCs w:val="24"/>
              </w:rPr>
              <w:t>&lt;398, 406&gt;</w:t>
            </w:r>
          </w:p>
        </w:tc>
      </w:tr>
    </w:tbl>
    <w:p w14:paraId="7F661744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2ED30BAB" w14:textId="1698CFBC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6772EA" wp14:editId="71480172">
            <wp:extent cx="5129530" cy="373108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484" cy="37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683E33C6" w:rsidR="00D630F1" w:rsidRDefault="00305124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551A2F" wp14:editId="04E31B83">
            <wp:extent cx="5986145" cy="606679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at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 xml:space="preserve">B1853F ,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C1853F ,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Statement 1869- 1870 I think this is a dead code, I could not find any </w:t>
            </w:r>
            <w:r>
              <w:rPr>
                <w:szCs w:val="24"/>
              </w:rPr>
              <w:lastRenderedPageBreak/>
              <w:t>such case in which the condition at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7815D235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77049C" w:rsidRPr="00BA5495" w14:paraId="69D05A5F" w14:textId="77777777" w:rsidTr="00F51CB5">
        <w:trPr>
          <w:trHeight w:val="759"/>
        </w:trPr>
        <w:tc>
          <w:tcPr>
            <w:tcW w:w="840" w:type="dxa"/>
          </w:tcPr>
          <w:p w14:paraId="782E3C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20CB67E8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365DE95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4BCDF2C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6E7379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5F4BCB3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9C0858D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D19F1" w:rsidRPr="00BA5495" w14:paraId="6B9C8E13" w14:textId="77777777" w:rsidTr="00F51CB5">
        <w:trPr>
          <w:trHeight w:val="759"/>
        </w:trPr>
        <w:tc>
          <w:tcPr>
            <w:tcW w:w="840" w:type="dxa"/>
          </w:tcPr>
          <w:p w14:paraId="7927DAEE" w14:textId="77777777" w:rsidR="008D19F1" w:rsidRPr="00BA5495" w:rsidRDefault="008D19F1" w:rsidP="008D19F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68D749B" w14:textId="77777777" w:rsidR="008D19F1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BBF46E9" w14:textId="77777777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906D64C" w14:textId="77777777" w:rsidR="008D19F1" w:rsidRPr="00BA5495" w:rsidRDefault="008D19F1" w:rsidP="008D19F1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4102200" w14:textId="77777777" w:rsidR="008D19F1" w:rsidRPr="00093907" w:rsidRDefault="008D19F1" w:rsidP="008D19F1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6657E292" w14:textId="77777777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39F52D2C" w14:textId="77777777" w:rsidR="008D19F1" w:rsidRPr="00093907" w:rsidRDefault="008D19F1" w:rsidP="008D19F1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549BE762" w14:textId="77777777" w:rsidR="008D19F1" w:rsidRPr="00BA5495" w:rsidRDefault="008D19F1" w:rsidP="008D19F1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C088D77" w14:textId="0DD2BC4A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6F27F986" w14:textId="7F208ECE" w:rsidR="008D19F1" w:rsidRPr="00BA5495" w:rsidRDefault="008D19F1" w:rsidP="008D19F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loop starting at Line 1864. This while loop has only one path.</w:t>
            </w:r>
          </w:p>
        </w:tc>
      </w:tr>
      <w:tr w:rsidR="00F51CB5" w:rsidRPr="00BA5495" w14:paraId="54DDE911" w14:textId="77777777" w:rsidTr="00F51CB5">
        <w:trPr>
          <w:trHeight w:val="759"/>
        </w:trPr>
        <w:tc>
          <w:tcPr>
            <w:tcW w:w="840" w:type="dxa"/>
          </w:tcPr>
          <w:p w14:paraId="70036D9A" w14:textId="77777777" w:rsidR="00F51CB5" w:rsidRPr="00BA5495" w:rsidRDefault="00F51CB5" w:rsidP="00F51CB5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E90B324" w14:textId="382C3CE7" w:rsidR="00F51CB5" w:rsidRPr="00BA5495" w:rsidRDefault="00F51CB5" w:rsidP="00F51CB5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-</w:t>
            </w:r>
          </w:p>
        </w:tc>
        <w:tc>
          <w:tcPr>
            <w:tcW w:w="1491" w:type="dxa"/>
          </w:tcPr>
          <w:p w14:paraId="20355235" w14:textId="1429323A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32" w:type="dxa"/>
          </w:tcPr>
          <w:p w14:paraId="389F84D6" w14:textId="0B78996A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5AB7C774" w14:textId="2CA22FC8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76B9271" w14:textId="758737B8" w:rsidR="00F51CB5" w:rsidRPr="00BA5495" w:rsidRDefault="00F51CB5" w:rsidP="00F51CB5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True.</w:t>
            </w:r>
          </w:p>
        </w:tc>
      </w:tr>
    </w:tbl>
    <w:p w14:paraId="60432038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A37E588" w14:textId="6834A4FF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p w14:paraId="46AAB782" w14:textId="085BA8F4" w:rsidR="00632C8F" w:rsidRDefault="00632C8F" w:rsidP="0077049C">
      <w:pPr>
        <w:pStyle w:val="BodyText"/>
        <w:rPr>
          <w:szCs w:val="24"/>
        </w:rPr>
      </w:pPr>
      <w:r>
        <w:rPr>
          <w:szCs w:val="24"/>
        </w:rPr>
        <w:t>I think Loop at line 1868 is a dead code, I could not find any such case in which the condition at 1868 becomes True.</w:t>
      </w:r>
    </w:p>
    <w:p w14:paraId="3F6D4932" w14:textId="6CEF77E3" w:rsidR="00632C8F" w:rsidRDefault="00632C8F" w:rsidP="0077049C">
      <w:pPr>
        <w:pStyle w:val="BodyText"/>
        <w:rPr>
          <w:b/>
          <w:bCs/>
          <w:szCs w:val="32"/>
        </w:rPr>
      </w:pPr>
      <w:r>
        <w:rPr>
          <w:b/>
          <w:bCs/>
          <w:szCs w:val="32"/>
        </w:rPr>
        <w:t>Test cases are only for the loop at line 1864.</w:t>
      </w:r>
    </w:p>
    <w:p w14:paraId="39D728BD" w14:textId="4CD709FD" w:rsidR="00FB1A5A" w:rsidRPr="00FB1A5A" w:rsidRDefault="00FB1A5A" w:rsidP="0077049C">
      <w:pPr>
        <w:pStyle w:val="BodyText"/>
        <w:rPr>
          <w:szCs w:val="24"/>
        </w:rPr>
      </w:pPr>
      <w:r>
        <w:rPr>
          <w:szCs w:val="24"/>
        </w:rPr>
        <w:t>I choose</w:t>
      </w:r>
      <w:r w:rsidR="00800892">
        <w:rPr>
          <w:szCs w:val="24"/>
        </w:rPr>
        <w:t xml:space="preserve"> loop</w:t>
      </w:r>
      <w:r>
        <w:rPr>
          <w:szCs w:val="24"/>
        </w:rPr>
        <w:t xml:space="preserve"> upper bound = 5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36104E6C" w14:textId="77777777" w:rsidTr="00FD75DB">
        <w:trPr>
          <w:trHeight w:val="759"/>
        </w:trPr>
        <w:tc>
          <w:tcPr>
            <w:tcW w:w="845" w:type="dxa"/>
          </w:tcPr>
          <w:p w14:paraId="1D6D361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1C03C11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6CCFE64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480E3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456DE5B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9CF246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70717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A4C4888" w14:textId="77777777" w:rsidTr="00FD75DB">
        <w:trPr>
          <w:trHeight w:val="759"/>
        </w:trPr>
        <w:tc>
          <w:tcPr>
            <w:tcW w:w="845" w:type="dxa"/>
          </w:tcPr>
          <w:p w14:paraId="2A9D4680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ED3CB16" w14:textId="77777777" w:rsidR="0077049C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=10</w:t>
            </w:r>
          </w:p>
          <w:p w14:paraId="6EA657FE" w14:textId="14B3C21D" w:rsidR="00E5133A" w:rsidRPr="00BA5495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5</w:t>
            </w:r>
          </w:p>
        </w:tc>
        <w:tc>
          <w:tcPr>
            <w:tcW w:w="1322" w:type="dxa"/>
          </w:tcPr>
          <w:p w14:paraId="7E8A8DA7" w14:textId="1F6746BC" w:rsidR="0077049C" w:rsidRPr="00BA5495" w:rsidRDefault="00E5133A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64" w:type="dxa"/>
          </w:tcPr>
          <w:p w14:paraId="24692C8A" w14:textId="5811532B" w:rsidR="0077049C" w:rsidRPr="00BA5495" w:rsidRDefault="00E5133A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186" w:type="dxa"/>
          </w:tcPr>
          <w:p w14:paraId="71DE811F" w14:textId="05BC09EB" w:rsidR="0077049C" w:rsidRPr="00BA5495" w:rsidRDefault="00E5133A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C96599C" w14:textId="77777777" w:rsidR="0077049C" w:rsidRDefault="00FF3AB7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skipped entirely.</w:t>
            </w:r>
          </w:p>
          <w:p w14:paraId="000C7E0C" w14:textId="14179826" w:rsidR="00FF3AB7" w:rsidRPr="00BA5495" w:rsidRDefault="00FF3AB7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4735A0E" w14:textId="77777777" w:rsidTr="00FD75DB">
        <w:trPr>
          <w:trHeight w:val="759"/>
        </w:trPr>
        <w:tc>
          <w:tcPr>
            <w:tcW w:w="845" w:type="dxa"/>
          </w:tcPr>
          <w:p w14:paraId="5B876FC2" w14:textId="77777777" w:rsidR="0077049C" w:rsidRPr="00BA5495" w:rsidRDefault="0077049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B41674B" w14:textId="48088008" w:rsidR="00FF3AB7" w:rsidRDefault="00FF3AB7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</w:t>
            </w:r>
            <w:r w:rsidR="00632C8F">
              <w:rPr>
                <w:szCs w:val="24"/>
              </w:rPr>
              <w:t>5</w:t>
            </w:r>
          </w:p>
          <w:p w14:paraId="75D751BF" w14:textId="5CAAF0DD" w:rsidR="0077049C" w:rsidRPr="00BA5495" w:rsidRDefault="00FF3AB7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d = </w:t>
            </w:r>
            <w:r w:rsidR="00632C8F">
              <w:rPr>
                <w:szCs w:val="24"/>
              </w:rPr>
              <w:t>3</w:t>
            </w:r>
          </w:p>
        </w:tc>
        <w:tc>
          <w:tcPr>
            <w:tcW w:w="1322" w:type="dxa"/>
          </w:tcPr>
          <w:p w14:paraId="6067F848" w14:textId="56427F88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764" w:type="dxa"/>
          </w:tcPr>
          <w:p w14:paraId="0FACD194" w14:textId="534E0058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186" w:type="dxa"/>
          </w:tcPr>
          <w:p w14:paraId="73F0D20F" w14:textId="1C80E8AA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B78B99" w14:textId="5E4B4324" w:rsidR="0077049C" w:rsidRPr="00BA5495" w:rsidRDefault="00632C8F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 is run only once</w:t>
            </w:r>
          </w:p>
        </w:tc>
      </w:tr>
      <w:tr w:rsidR="0021208C" w:rsidRPr="00BA5495" w14:paraId="1D1E00B1" w14:textId="77777777" w:rsidTr="00FD75DB">
        <w:trPr>
          <w:trHeight w:val="759"/>
        </w:trPr>
        <w:tc>
          <w:tcPr>
            <w:tcW w:w="845" w:type="dxa"/>
          </w:tcPr>
          <w:p w14:paraId="0D3239C5" w14:textId="765B671B" w:rsidR="0021208C" w:rsidRDefault="0021208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13A9A5" w14:textId="77777777" w:rsidR="0021208C" w:rsidRDefault="0021208C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14</w:t>
            </w:r>
          </w:p>
          <w:p w14:paraId="5ADEE3ED" w14:textId="2477F71D" w:rsidR="0021208C" w:rsidRDefault="0021208C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6</w:t>
            </w:r>
          </w:p>
        </w:tc>
        <w:tc>
          <w:tcPr>
            <w:tcW w:w="1322" w:type="dxa"/>
          </w:tcPr>
          <w:p w14:paraId="33DADF21" w14:textId="503738E4" w:rsidR="0021208C" w:rsidRPr="00632C8F" w:rsidRDefault="0021208C" w:rsidP="00FD75DB">
            <w:pPr>
              <w:pStyle w:val="BodyText"/>
              <w:jc w:val="center"/>
              <w:rPr>
                <w:szCs w:val="24"/>
              </w:rPr>
            </w:pPr>
            <w:r w:rsidRPr="0021208C">
              <w:rPr>
                <w:szCs w:val="24"/>
              </w:rPr>
              <w:t>8589934596</w:t>
            </w:r>
          </w:p>
        </w:tc>
        <w:tc>
          <w:tcPr>
            <w:tcW w:w="1764" w:type="dxa"/>
          </w:tcPr>
          <w:p w14:paraId="6EAEBB45" w14:textId="40902EAD" w:rsidR="0021208C" w:rsidRPr="00632C8F" w:rsidRDefault="0021208C" w:rsidP="00FD75DB">
            <w:pPr>
              <w:pStyle w:val="BodyText"/>
              <w:jc w:val="center"/>
              <w:rPr>
                <w:szCs w:val="24"/>
              </w:rPr>
            </w:pPr>
            <w:r w:rsidRPr="0021208C">
              <w:rPr>
                <w:szCs w:val="24"/>
              </w:rPr>
              <w:t>8589934596</w:t>
            </w:r>
          </w:p>
        </w:tc>
        <w:tc>
          <w:tcPr>
            <w:tcW w:w="1186" w:type="dxa"/>
          </w:tcPr>
          <w:p w14:paraId="40532E71" w14:textId="2C28BECA" w:rsidR="0021208C" w:rsidRDefault="0021208C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2297FF0" w14:textId="627AEFD6" w:rsidR="0021208C" w:rsidRDefault="0021208C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3 times.</w:t>
            </w:r>
          </w:p>
        </w:tc>
      </w:tr>
      <w:tr w:rsidR="0021208C" w:rsidRPr="00BA5495" w14:paraId="37BACDBF" w14:textId="77777777" w:rsidTr="00FD75DB">
        <w:trPr>
          <w:trHeight w:val="759"/>
        </w:trPr>
        <w:tc>
          <w:tcPr>
            <w:tcW w:w="845" w:type="dxa"/>
          </w:tcPr>
          <w:p w14:paraId="289E1206" w14:textId="3C7FD23C" w:rsidR="0021208C" w:rsidRDefault="0021208C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0AD45DEE" w14:textId="77777777" w:rsidR="00FB1A5A" w:rsidRDefault="00800892" w:rsidP="00FB1A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=20</w:t>
            </w:r>
          </w:p>
          <w:p w14:paraId="53262D9F" w14:textId="2FE7863A" w:rsidR="00800892" w:rsidRDefault="00800892" w:rsidP="00FB1A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=3</w:t>
            </w:r>
          </w:p>
        </w:tc>
        <w:tc>
          <w:tcPr>
            <w:tcW w:w="1322" w:type="dxa"/>
          </w:tcPr>
          <w:p w14:paraId="7AB10480" w14:textId="26A5B1CE" w:rsidR="0021208C" w:rsidRPr="0021208C" w:rsidRDefault="00800892" w:rsidP="00FD75DB">
            <w:pPr>
              <w:pStyle w:val="BodyText"/>
              <w:jc w:val="center"/>
              <w:rPr>
                <w:szCs w:val="24"/>
              </w:rPr>
            </w:pPr>
            <w:r w:rsidRPr="00800892">
              <w:rPr>
                <w:szCs w:val="24"/>
              </w:rPr>
              <w:t>8589934598</w:t>
            </w:r>
          </w:p>
        </w:tc>
        <w:tc>
          <w:tcPr>
            <w:tcW w:w="1764" w:type="dxa"/>
          </w:tcPr>
          <w:p w14:paraId="7406973C" w14:textId="1DEDB3CB" w:rsidR="0021208C" w:rsidRPr="0021208C" w:rsidRDefault="00800892" w:rsidP="00FD75DB">
            <w:pPr>
              <w:pStyle w:val="BodyText"/>
              <w:jc w:val="center"/>
              <w:rPr>
                <w:szCs w:val="24"/>
              </w:rPr>
            </w:pPr>
            <w:r w:rsidRPr="00800892">
              <w:rPr>
                <w:szCs w:val="24"/>
              </w:rPr>
              <w:t>8589934598</w:t>
            </w:r>
          </w:p>
        </w:tc>
        <w:tc>
          <w:tcPr>
            <w:tcW w:w="1186" w:type="dxa"/>
          </w:tcPr>
          <w:p w14:paraId="3BE4D900" w14:textId="10AC7D0F" w:rsidR="0021208C" w:rsidRDefault="0080089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65A6BF" w14:textId="3FEC6F6C" w:rsidR="0021208C" w:rsidRDefault="0080089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4 times</w:t>
            </w:r>
          </w:p>
        </w:tc>
      </w:tr>
      <w:tr w:rsidR="0021208C" w:rsidRPr="00BA5495" w14:paraId="58A7E818" w14:textId="77777777" w:rsidTr="00FD75DB">
        <w:trPr>
          <w:trHeight w:val="759"/>
        </w:trPr>
        <w:tc>
          <w:tcPr>
            <w:tcW w:w="845" w:type="dxa"/>
          </w:tcPr>
          <w:p w14:paraId="2DA105B2" w14:textId="6C7B5FE4" w:rsidR="0021208C" w:rsidRDefault="00800892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5</w:t>
            </w:r>
          </w:p>
        </w:tc>
        <w:tc>
          <w:tcPr>
            <w:tcW w:w="1753" w:type="dxa"/>
          </w:tcPr>
          <w:p w14:paraId="19ADF534" w14:textId="77777777" w:rsidR="0021208C" w:rsidRDefault="00800892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  <w:r w:rsidR="00A54F06">
              <w:rPr>
                <w:szCs w:val="24"/>
              </w:rPr>
              <w:t>28</w:t>
            </w:r>
          </w:p>
          <w:p w14:paraId="15644EF7" w14:textId="7D13653A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44361047" w14:textId="5939D71C" w:rsidR="0021208C" w:rsidRPr="0021208C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764" w:type="dxa"/>
          </w:tcPr>
          <w:p w14:paraId="691B569F" w14:textId="7B10C80A" w:rsidR="0021208C" w:rsidRPr="0021208C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186" w:type="dxa"/>
          </w:tcPr>
          <w:p w14:paraId="58D70201" w14:textId="4E312E70" w:rsidR="0021208C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B74BDF3" w14:textId="2B377C9D" w:rsidR="0021208C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5 times.</w:t>
            </w:r>
          </w:p>
        </w:tc>
      </w:tr>
      <w:tr w:rsidR="00A54F06" w:rsidRPr="00BA5495" w14:paraId="660A93C3" w14:textId="77777777" w:rsidTr="00FD75DB">
        <w:trPr>
          <w:trHeight w:val="759"/>
        </w:trPr>
        <w:tc>
          <w:tcPr>
            <w:tcW w:w="845" w:type="dxa"/>
          </w:tcPr>
          <w:p w14:paraId="283CA389" w14:textId="3ED39135" w:rsidR="00A54F06" w:rsidRDefault="00A54F06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3" w:type="dxa"/>
          </w:tcPr>
          <w:p w14:paraId="53D11750" w14:textId="77777777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32</w:t>
            </w:r>
          </w:p>
          <w:p w14:paraId="395A89EC" w14:textId="1D000E04" w:rsidR="00A54F06" w:rsidRDefault="00A54F06" w:rsidP="00FF3AB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616A03B1" w14:textId="60CB9BE0" w:rsidR="00A54F06" w:rsidRPr="00A54F06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8589934602</w:t>
            </w:r>
          </w:p>
        </w:tc>
        <w:tc>
          <w:tcPr>
            <w:tcW w:w="1764" w:type="dxa"/>
          </w:tcPr>
          <w:p w14:paraId="3B1C78CA" w14:textId="4E560CBA" w:rsidR="00A54F06" w:rsidRPr="00A54F06" w:rsidRDefault="00A54F06" w:rsidP="00FD75DB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8589934602</w:t>
            </w:r>
          </w:p>
        </w:tc>
        <w:tc>
          <w:tcPr>
            <w:tcW w:w="1186" w:type="dxa"/>
          </w:tcPr>
          <w:p w14:paraId="4E52AEE7" w14:textId="0292C632" w:rsidR="00A54F06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0CC5BC" w14:textId="33DDFEEC" w:rsidR="00A54F06" w:rsidRDefault="00A54F06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Loop at line 1864 is run 6 times.</w:t>
            </w:r>
          </w:p>
        </w:tc>
      </w:tr>
    </w:tbl>
    <w:p w14:paraId="48528D19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21FBD2E6" w14:textId="144C7229" w:rsidR="0077049C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p w14:paraId="2CAB973E" w14:textId="77777777" w:rsidR="008E4D65" w:rsidRDefault="008E4D65" w:rsidP="008E4D65">
      <w:pPr>
        <w:pStyle w:val="BodyText"/>
      </w:pPr>
      <w:r>
        <w:t>No. of Basis Paths = No. of decision points + 1</w:t>
      </w:r>
    </w:p>
    <w:p w14:paraId="4DD5FC24" w14:textId="77777777" w:rsidR="008E4D65" w:rsidRDefault="008E4D65" w:rsidP="008E4D65">
      <w:pPr>
        <w:pStyle w:val="BodyText"/>
      </w:pPr>
      <w:r>
        <w:t>No. of Basis Paths = 3 + 1 = 4</w:t>
      </w:r>
    </w:p>
    <w:p w14:paraId="2536CA05" w14:textId="5DD23035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>Path 1: AB</w:t>
      </w:r>
      <w:r w:rsidR="00D17FE9">
        <w:t>D</w:t>
      </w:r>
    </w:p>
    <w:p w14:paraId="41F0EC98" w14:textId="33DCEFD7" w:rsidR="008E4D65" w:rsidRPr="001723BC" w:rsidRDefault="008E4D65" w:rsidP="008E4D65">
      <w:pPr>
        <w:pStyle w:val="BodyText"/>
      </w:pPr>
      <w:r>
        <w:t xml:space="preserve">Path 2: </w:t>
      </w:r>
      <w:r w:rsidR="00D17FE9">
        <w:t>ABCEFGHI</w:t>
      </w:r>
    </w:p>
    <w:p w14:paraId="52B167B2" w14:textId="0D6F67FB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 xml:space="preserve">Path 3: </w:t>
      </w:r>
      <w:r w:rsidR="00D17FE9">
        <w:t>ABCEFGI</w:t>
      </w:r>
    </w:p>
    <w:p w14:paraId="53C44C2F" w14:textId="4D69B536" w:rsidR="008E4D65" w:rsidRPr="00BA5495" w:rsidRDefault="008E4D65" w:rsidP="008E4D65">
      <w:pPr>
        <w:pStyle w:val="BodyText"/>
        <w:rPr>
          <w:b/>
          <w:bCs/>
          <w:sz w:val="32"/>
          <w:szCs w:val="32"/>
        </w:rPr>
      </w:pPr>
      <w:r>
        <w:t xml:space="preserve">Path 4: </w:t>
      </w:r>
      <w:r w:rsidR="00D17FE9">
        <w:t>ABCEGI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124C954C" w14:textId="77777777" w:rsidTr="00FD75DB">
        <w:trPr>
          <w:trHeight w:val="759"/>
        </w:trPr>
        <w:tc>
          <w:tcPr>
            <w:tcW w:w="845" w:type="dxa"/>
          </w:tcPr>
          <w:p w14:paraId="54D67AB9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32EFBC0" w14:textId="77777777" w:rsidR="0077049C" w:rsidRPr="00BA5495" w:rsidRDefault="0077049C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C7CC7D8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A0B942A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400247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7A40A4C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2C01C3" w14:textId="77777777" w:rsidR="0077049C" w:rsidRPr="00BA5495" w:rsidRDefault="0077049C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30F74" w:rsidRPr="00BA5495" w14:paraId="54F05887" w14:textId="77777777" w:rsidTr="00FD75DB">
        <w:trPr>
          <w:trHeight w:val="759"/>
        </w:trPr>
        <w:tc>
          <w:tcPr>
            <w:tcW w:w="845" w:type="dxa"/>
          </w:tcPr>
          <w:p w14:paraId="1F08370A" w14:textId="77777777" w:rsidR="00B30F74" w:rsidRPr="00BA5495" w:rsidRDefault="00B30F74" w:rsidP="00B30F74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74EF62E" w14:textId="77777777" w:rsidR="00B30F74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1934377A" w14:textId="08240E3F" w:rsidR="00B30F74" w:rsidRPr="00BA5495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1</w:t>
            </w:r>
          </w:p>
        </w:tc>
        <w:tc>
          <w:tcPr>
            <w:tcW w:w="1322" w:type="dxa"/>
          </w:tcPr>
          <w:p w14:paraId="034109AF" w14:textId="22361DDD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711D2130" w14:textId="11245FDC" w:rsidR="00B30F74" w:rsidRPr="00BA5495" w:rsidRDefault="00B30F74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058F2B80" w14:textId="3B7E33B8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08477AF" w14:textId="5F3CD41B" w:rsidR="00B30F74" w:rsidRPr="00BA5495" w:rsidRDefault="00B30F74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ABD</w:t>
            </w:r>
          </w:p>
        </w:tc>
      </w:tr>
      <w:tr w:rsidR="00B30F74" w:rsidRPr="00BA5495" w14:paraId="3E1D82B8" w14:textId="77777777" w:rsidTr="00FD75DB">
        <w:trPr>
          <w:trHeight w:val="759"/>
        </w:trPr>
        <w:tc>
          <w:tcPr>
            <w:tcW w:w="845" w:type="dxa"/>
          </w:tcPr>
          <w:p w14:paraId="238118B9" w14:textId="77777777" w:rsidR="00B30F74" w:rsidRPr="00BA5495" w:rsidRDefault="00B30F74" w:rsidP="00B30F74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A9E3757" w14:textId="27B9AB91" w:rsidR="00B30F74" w:rsidRPr="00BA5495" w:rsidRDefault="00652362" w:rsidP="00B30F74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12BDDF0C" w14:textId="18F7A7E7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64" w:type="dxa"/>
          </w:tcPr>
          <w:p w14:paraId="19228C0E" w14:textId="6FF114AB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5D63AD81" w14:textId="0EB2D677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4042573" w14:textId="10BED45C" w:rsidR="00B30F74" w:rsidRPr="00BA5495" w:rsidRDefault="00652362" w:rsidP="00B30F7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Path</w:t>
            </w:r>
            <w:r w:rsidR="00BF0837">
              <w:rPr>
                <w:szCs w:val="24"/>
              </w:rPr>
              <w:t xml:space="preserve"> ABCEFGHI</w:t>
            </w:r>
            <w:r>
              <w:rPr>
                <w:szCs w:val="24"/>
              </w:rPr>
              <w:t xml:space="preserve"> cannot be covered since the condition in the </w:t>
            </w:r>
            <w:r w:rsidR="00BF0837">
              <w:rPr>
                <w:szCs w:val="24"/>
              </w:rPr>
              <w:t>G</w:t>
            </w:r>
            <w:r>
              <w:rPr>
                <w:szCs w:val="24"/>
              </w:rPr>
              <w:t xml:space="preserve"> block is never</w:t>
            </w:r>
            <w:r w:rsidR="00BF0837">
              <w:rPr>
                <w:szCs w:val="24"/>
              </w:rPr>
              <w:t xml:space="preserve"> True so H block cannot be executed</w:t>
            </w:r>
            <w:r>
              <w:rPr>
                <w:szCs w:val="24"/>
              </w:rPr>
              <w:t>.</w:t>
            </w:r>
          </w:p>
        </w:tc>
      </w:tr>
      <w:tr w:rsidR="007159D1" w:rsidRPr="00BA5495" w14:paraId="3EAB8CCA" w14:textId="77777777" w:rsidTr="00FD75DB">
        <w:trPr>
          <w:trHeight w:val="759"/>
        </w:trPr>
        <w:tc>
          <w:tcPr>
            <w:tcW w:w="845" w:type="dxa"/>
          </w:tcPr>
          <w:p w14:paraId="68745673" w14:textId="56450017" w:rsidR="007159D1" w:rsidRDefault="007159D1" w:rsidP="007159D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1AF8855" w14:textId="77777777" w:rsidR="007159D1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=5</w:t>
            </w:r>
          </w:p>
          <w:p w14:paraId="52257B7A" w14:textId="560DFE6B" w:rsidR="007159D1" w:rsidRPr="00BA5495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02FEE146" w14:textId="71E62B08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764" w:type="dxa"/>
          </w:tcPr>
          <w:p w14:paraId="0714E7C4" w14:textId="260DBBC8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 w:rsidRPr="00632C8F">
              <w:rPr>
                <w:szCs w:val="24"/>
              </w:rPr>
              <w:t>8589934593</w:t>
            </w:r>
          </w:p>
        </w:tc>
        <w:tc>
          <w:tcPr>
            <w:tcW w:w="1186" w:type="dxa"/>
          </w:tcPr>
          <w:p w14:paraId="480BF98F" w14:textId="77E9B474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E71CBFE" w14:textId="76999EA1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ABCEFGI</w:t>
            </w:r>
          </w:p>
        </w:tc>
      </w:tr>
      <w:tr w:rsidR="007159D1" w:rsidRPr="00BA5495" w14:paraId="7BF1B0E5" w14:textId="77777777" w:rsidTr="00FD75DB">
        <w:trPr>
          <w:trHeight w:val="759"/>
        </w:trPr>
        <w:tc>
          <w:tcPr>
            <w:tcW w:w="845" w:type="dxa"/>
          </w:tcPr>
          <w:p w14:paraId="0C917F9C" w14:textId="302162F9" w:rsidR="007159D1" w:rsidRDefault="007159D1" w:rsidP="007159D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558FAADA" w14:textId="24944A99" w:rsidR="007159D1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44D93C3E" w14:textId="2CF065DA" w:rsidR="007159D1" w:rsidRPr="00BA5495" w:rsidRDefault="007159D1" w:rsidP="007159D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2</w:t>
            </w:r>
          </w:p>
        </w:tc>
        <w:tc>
          <w:tcPr>
            <w:tcW w:w="1322" w:type="dxa"/>
          </w:tcPr>
          <w:p w14:paraId="5CE8F5AE" w14:textId="57E588A0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64" w:type="dxa"/>
          </w:tcPr>
          <w:p w14:paraId="70260846" w14:textId="61479019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186" w:type="dxa"/>
          </w:tcPr>
          <w:p w14:paraId="7E184D21" w14:textId="1CDFAA06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553D3D1" w14:textId="387D6B9E" w:rsidR="007159D1" w:rsidRPr="00BA5495" w:rsidRDefault="007159D1" w:rsidP="007159D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path ABCEGI</w:t>
            </w:r>
          </w:p>
        </w:tc>
      </w:tr>
    </w:tbl>
    <w:p w14:paraId="7A65A62B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54A92073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4D3C56E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EB5F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89F6D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F8DD7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4A892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5C0D3DDD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9BF04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1BCD0" w14:textId="776210A2" w:rsidR="001D1E7D" w:rsidRPr="005A1999" w:rsidRDefault="00FE7183" w:rsidP="00FD75DB">
            <w:r>
              <w:t>dLong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2578E3" w14:textId="1929FA21" w:rsidR="001D1E7D" w:rsidRPr="005A1999" w:rsidRDefault="00FE7183" w:rsidP="00FD75DB">
            <w:r>
              <w:t>1850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B8A16" w14:textId="0C322A97" w:rsidR="001D1E7D" w:rsidRPr="005A1999" w:rsidRDefault="00FE7183" w:rsidP="00FD75DB">
            <w:r>
              <w:t>1853, 1860, 1861, 1865, 1868, 1869</w:t>
            </w:r>
          </w:p>
        </w:tc>
      </w:tr>
      <w:tr w:rsidR="001D1E7D" w:rsidRPr="005A1999" w14:paraId="247F970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B3941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030A7" w14:textId="0F6AD207" w:rsidR="001D1E7D" w:rsidRPr="005A1999" w:rsidRDefault="00FE7183" w:rsidP="00FD75DB">
            <w:r>
              <w:t>n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75FCB" w14:textId="384EC307" w:rsidR="001D1E7D" w:rsidRPr="005A1999" w:rsidRDefault="00FE7183" w:rsidP="00FD75DB">
            <w:r>
              <w:t>1849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2D986" w14:textId="384D82EC" w:rsidR="001D1E7D" w:rsidRPr="005A1999" w:rsidRDefault="00FE7183" w:rsidP="00FD75DB">
            <w:r>
              <w:t>1854</w:t>
            </w:r>
            <w:r w:rsidR="00457680">
              <w:t>, 1860, 1861</w:t>
            </w:r>
          </w:p>
        </w:tc>
      </w:tr>
      <w:tr w:rsidR="001D1E7D" w:rsidRPr="005A1999" w14:paraId="275E2473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123CF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78E3E" w14:textId="038B7475" w:rsidR="001D1E7D" w:rsidRPr="005A1999" w:rsidRDefault="00457680" w:rsidP="00FD75DB">
            <w:r>
              <w:t xml:space="preserve">q 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DCC2" w14:textId="1ABE825D" w:rsidR="001D1E7D" w:rsidRPr="005A1999" w:rsidRDefault="00457680" w:rsidP="00FD75DB">
            <w:r>
              <w:t>1854, 1860, 1866, 1870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9B840" w14:textId="6ECF73A3" w:rsidR="001D1E7D" w:rsidRPr="005A1999" w:rsidRDefault="00457680" w:rsidP="00FD75DB">
            <w:r>
              <w:t xml:space="preserve">1856, 1861, 1866, 1870, </w:t>
            </w:r>
            <w:r w:rsidR="00F652E3">
              <w:t>1873</w:t>
            </w:r>
          </w:p>
        </w:tc>
      </w:tr>
    </w:tbl>
    <w:p w14:paraId="61A92844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469EB60C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666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4E6DE5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D809" w14:textId="77777777" w:rsidR="001D1E7D" w:rsidRPr="005A1999" w:rsidRDefault="001D1E7D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77F1186D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ACFF6" w14:textId="77777777" w:rsidR="001D1E7D" w:rsidRPr="005A1999" w:rsidRDefault="001D1E7D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8F5E6" w14:textId="0F0F53C9" w:rsidR="001D1E7D" w:rsidRPr="005A1999" w:rsidRDefault="000758C4" w:rsidP="00FD75DB">
            <w:r>
              <w:t>dLong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4FDA1C" w14:textId="51DE206A" w:rsidR="001D1E7D" w:rsidRDefault="000758C4" w:rsidP="000758C4">
            <w:pPr>
              <w:jc w:val="left"/>
            </w:pPr>
            <w:r>
              <w:t>&lt;1850,1853&gt; &lt;1850,1860&gt;  &lt;1850,1861&gt; &lt;1850,1865&gt;</w:t>
            </w:r>
          </w:p>
          <w:p w14:paraId="0E0E85BD" w14:textId="673AA98F" w:rsidR="000758C4" w:rsidRDefault="000758C4" w:rsidP="000758C4">
            <w:pPr>
              <w:jc w:val="left"/>
            </w:pPr>
            <w:r>
              <w:t>&lt;1850,1868&gt; &lt;1850,1869&gt;</w:t>
            </w:r>
          </w:p>
          <w:p w14:paraId="668E30C0" w14:textId="5640C691" w:rsidR="000758C4" w:rsidRPr="005A1999" w:rsidRDefault="000758C4" w:rsidP="000758C4">
            <w:pPr>
              <w:jc w:val="left"/>
            </w:pPr>
          </w:p>
        </w:tc>
      </w:tr>
      <w:tr w:rsidR="001D1E7D" w:rsidRPr="005A1999" w14:paraId="7DEDEF6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31644" w14:textId="77777777" w:rsidR="001D1E7D" w:rsidRPr="005A1999" w:rsidRDefault="001D1E7D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BA1487" w14:textId="2B0E0C31" w:rsidR="001D1E7D" w:rsidRPr="005A1999" w:rsidRDefault="00B74AEA" w:rsidP="00FD75DB">
            <w:r>
              <w:t xml:space="preserve">n 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B2798C" w14:textId="5A6052CC" w:rsidR="001D1E7D" w:rsidRPr="005A1999" w:rsidRDefault="00B74AEA" w:rsidP="00382A37">
            <w:pPr>
              <w:jc w:val="left"/>
            </w:pPr>
            <w:r>
              <w:t>&lt;1849,1854&gt; &lt;1849,1860&gt; &lt;1850,18</w:t>
            </w:r>
            <w:r w:rsidR="00382A37">
              <w:t>61</w:t>
            </w:r>
            <w:r>
              <w:t>&gt;</w:t>
            </w:r>
          </w:p>
        </w:tc>
      </w:tr>
      <w:tr w:rsidR="001D1E7D" w:rsidRPr="005A1999" w14:paraId="6E6333E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588CD" w14:textId="77777777" w:rsidR="001D1E7D" w:rsidRPr="005A1999" w:rsidRDefault="001D1E7D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DE03C" w14:textId="13F2C260" w:rsidR="001D1E7D" w:rsidRPr="005A1999" w:rsidRDefault="00FB204F" w:rsidP="00FD75DB">
            <w:r>
              <w:t xml:space="preserve">q 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E53743" w14:textId="77777777" w:rsidR="001D1E7D" w:rsidRDefault="00FB204F" w:rsidP="00FD75DB">
            <w:r>
              <w:t xml:space="preserve">&lt;1854, 1856&gt; &lt;1860, 1861&gt; </w:t>
            </w:r>
          </w:p>
          <w:p w14:paraId="5CDC9FF2" w14:textId="746093E9" w:rsidR="00DE0420" w:rsidRDefault="00FB204F" w:rsidP="00FD75DB">
            <w:r>
              <w:t xml:space="preserve">&lt;1860, 1866&gt; </w:t>
            </w:r>
            <w:r w:rsidR="00DE0420">
              <w:t>&lt;1860, 187</w:t>
            </w:r>
            <w:r w:rsidR="004A1E83">
              <w:t>0</w:t>
            </w:r>
            <w:r w:rsidR="00DE0420">
              <w:t xml:space="preserve">&gt; </w:t>
            </w:r>
          </w:p>
          <w:p w14:paraId="5D5BDF31" w14:textId="36D2E361" w:rsidR="004A1E83" w:rsidRDefault="004A1E83" w:rsidP="00FD75DB">
            <w:r>
              <w:t xml:space="preserve">&lt;1860, 1873&gt; </w:t>
            </w:r>
          </w:p>
          <w:p w14:paraId="4D47D6DE" w14:textId="77777777" w:rsidR="004A1E83" w:rsidRDefault="00FB204F" w:rsidP="00FD75DB">
            <w:r>
              <w:t>&lt;1866,</w:t>
            </w:r>
            <w:r w:rsidR="00DE0420">
              <w:t xml:space="preserve"> 1866&gt; &lt;1866,</w:t>
            </w:r>
            <w:r w:rsidR="004A1E83">
              <w:t xml:space="preserve"> 1870&gt; </w:t>
            </w:r>
          </w:p>
          <w:p w14:paraId="339F9A3F" w14:textId="77777777" w:rsidR="004A1E83" w:rsidRDefault="004A1E83" w:rsidP="00FD75DB">
            <w:r>
              <w:t>&lt;1866, 1873&gt;</w:t>
            </w:r>
          </w:p>
          <w:p w14:paraId="0B704DBE" w14:textId="1CFA12CA" w:rsidR="00FB204F" w:rsidRPr="005A1999" w:rsidRDefault="004A1E83" w:rsidP="00FD75DB">
            <w:r>
              <w:t xml:space="preserve">&lt;1870, 1870&gt; </w:t>
            </w:r>
            <w:r>
              <w:t>&lt;1870, 187</w:t>
            </w:r>
            <w:r>
              <w:t>3</w:t>
            </w:r>
            <w:r>
              <w:t>&gt;</w:t>
            </w:r>
            <w:r w:rsidR="00DE0420">
              <w:t xml:space="preserve"> </w:t>
            </w:r>
          </w:p>
        </w:tc>
      </w:tr>
    </w:tbl>
    <w:p w14:paraId="6ECA5857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25591975" w14:textId="77777777" w:rsidTr="00FD75DB">
        <w:trPr>
          <w:trHeight w:val="759"/>
        </w:trPr>
        <w:tc>
          <w:tcPr>
            <w:tcW w:w="845" w:type="dxa"/>
          </w:tcPr>
          <w:p w14:paraId="63ABE98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52ADDD9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88DA6B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D40E4D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D97CE57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3D3CF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FC57653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57A87" w:rsidRPr="00BA5495" w14:paraId="38B6CC29" w14:textId="77777777" w:rsidTr="00FD75DB">
        <w:trPr>
          <w:trHeight w:val="759"/>
        </w:trPr>
        <w:tc>
          <w:tcPr>
            <w:tcW w:w="845" w:type="dxa"/>
          </w:tcPr>
          <w:p w14:paraId="66326608" w14:textId="77777777" w:rsidR="00057A87" w:rsidRPr="00BA5495" w:rsidRDefault="00057A87" w:rsidP="00057A87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A31DA3E" w14:textId="77777777" w:rsidR="00057A87" w:rsidRDefault="00057A87" w:rsidP="00057A8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28</w:t>
            </w:r>
          </w:p>
          <w:p w14:paraId="36813A84" w14:textId="658E68CC" w:rsidR="00057A87" w:rsidRPr="00BA5495" w:rsidRDefault="00057A87" w:rsidP="00057A8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</w:tc>
        <w:tc>
          <w:tcPr>
            <w:tcW w:w="1322" w:type="dxa"/>
          </w:tcPr>
          <w:p w14:paraId="16AEAC3A" w14:textId="235736A6" w:rsidR="00057A87" w:rsidRPr="00BA5495" w:rsidRDefault="00057A87" w:rsidP="00057A87">
            <w:pPr>
              <w:pStyle w:val="BodyText"/>
              <w:jc w:val="center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764" w:type="dxa"/>
          </w:tcPr>
          <w:p w14:paraId="4611F17B" w14:textId="63D83E4B" w:rsidR="00057A87" w:rsidRPr="00BA5495" w:rsidRDefault="00057A87" w:rsidP="00057A87">
            <w:pPr>
              <w:pStyle w:val="BodyText"/>
              <w:rPr>
                <w:szCs w:val="24"/>
              </w:rPr>
            </w:pPr>
            <w:r w:rsidRPr="00A54F06">
              <w:rPr>
                <w:szCs w:val="24"/>
              </w:rPr>
              <w:t>4294967305</w:t>
            </w:r>
          </w:p>
        </w:tc>
        <w:tc>
          <w:tcPr>
            <w:tcW w:w="1186" w:type="dxa"/>
          </w:tcPr>
          <w:p w14:paraId="3969CF4E" w14:textId="79DAA1BA" w:rsidR="00057A87" w:rsidRPr="00BA5495" w:rsidRDefault="00057A87" w:rsidP="00057A8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4C93A12" w14:textId="15B35213" w:rsidR="00057A87" w:rsidRDefault="00057A87" w:rsidP="00057A8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For dLong covers:</w:t>
            </w:r>
          </w:p>
          <w:p w14:paraId="58ED23C6" w14:textId="77777777" w:rsidR="00057A87" w:rsidRDefault="00057A87" w:rsidP="00057A87">
            <w:pPr>
              <w:jc w:val="left"/>
            </w:pPr>
            <w:r>
              <w:t>&lt;1850,1853&gt; &lt;1850,1860&gt;  &lt;1850,1861&gt; &lt;1850,1865&gt;</w:t>
            </w:r>
          </w:p>
          <w:p w14:paraId="1C823D39" w14:textId="4B736276" w:rsidR="00057A87" w:rsidRDefault="00057A87" w:rsidP="00057A87">
            <w:pPr>
              <w:jc w:val="left"/>
            </w:pPr>
            <w:r>
              <w:t xml:space="preserve">&lt;1850,1868&gt; </w:t>
            </w:r>
          </w:p>
          <w:p w14:paraId="1B605016" w14:textId="77777777" w:rsidR="00057A87" w:rsidRDefault="00057A87" w:rsidP="00057A87">
            <w:pPr>
              <w:pStyle w:val="BodyText"/>
              <w:jc w:val="left"/>
              <w:rPr>
                <w:szCs w:val="24"/>
              </w:rPr>
            </w:pPr>
          </w:p>
          <w:p w14:paraId="57153ABD" w14:textId="69F96510" w:rsidR="00057A87" w:rsidRDefault="00057A87" w:rsidP="00057A8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For n covers:</w:t>
            </w:r>
          </w:p>
          <w:p w14:paraId="1FA70363" w14:textId="6C20FD84" w:rsidR="00057A87" w:rsidRPr="00057A87" w:rsidRDefault="00057A87" w:rsidP="00057A87">
            <w:pPr>
              <w:pStyle w:val="BodyText"/>
              <w:jc w:val="left"/>
            </w:pPr>
            <w:r>
              <w:t>&lt;1849,1860&gt;</w:t>
            </w:r>
            <w:r>
              <w:t xml:space="preserve"> </w:t>
            </w:r>
            <w:r>
              <w:t>&lt;1850,1861&gt;</w:t>
            </w:r>
          </w:p>
          <w:p w14:paraId="544D4074" w14:textId="77777777" w:rsidR="00057A87" w:rsidRDefault="00057A87" w:rsidP="00057A87">
            <w:pPr>
              <w:pStyle w:val="BodyText"/>
              <w:jc w:val="left"/>
              <w:rPr>
                <w:szCs w:val="24"/>
              </w:rPr>
            </w:pPr>
          </w:p>
          <w:p w14:paraId="0893D6A0" w14:textId="77777777" w:rsidR="00057A87" w:rsidRDefault="00057A87" w:rsidP="00057A8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For q covers:</w:t>
            </w:r>
          </w:p>
          <w:p w14:paraId="78BF4F0F" w14:textId="77777777" w:rsidR="00057A87" w:rsidRDefault="00057A87" w:rsidP="00057A87">
            <w:r>
              <w:t xml:space="preserve">&lt;1860, 1861&gt; </w:t>
            </w:r>
          </w:p>
          <w:p w14:paraId="2D21FE8E" w14:textId="6CA670A6" w:rsidR="00057A87" w:rsidRDefault="00057A87" w:rsidP="00057A87">
            <w:r>
              <w:t xml:space="preserve">&lt;1860,1866&gt; </w:t>
            </w:r>
          </w:p>
          <w:p w14:paraId="309C0B2F" w14:textId="7655F72A" w:rsidR="00057A87" w:rsidRDefault="00057A87" w:rsidP="00057A87">
            <w:pPr>
              <w:pStyle w:val="BodyText"/>
              <w:jc w:val="left"/>
            </w:pPr>
            <w:r>
              <w:t>&lt;1866, 1866&gt;</w:t>
            </w:r>
            <w:r>
              <w:br/>
            </w:r>
            <w:r>
              <w:t>&lt;1866, 1873&gt;</w:t>
            </w:r>
          </w:p>
          <w:p w14:paraId="2B42B216" w14:textId="195E30A0" w:rsidR="00057A87" w:rsidRPr="00BA5495" w:rsidRDefault="00057A87" w:rsidP="00057A87">
            <w:pPr>
              <w:pStyle w:val="BodyText"/>
              <w:jc w:val="left"/>
              <w:rPr>
                <w:szCs w:val="24"/>
              </w:rPr>
            </w:pPr>
          </w:p>
        </w:tc>
      </w:tr>
      <w:tr w:rsidR="00057A87" w:rsidRPr="00BA5495" w14:paraId="062495BE" w14:textId="77777777" w:rsidTr="00FD75DB">
        <w:trPr>
          <w:trHeight w:val="759"/>
        </w:trPr>
        <w:tc>
          <w:tcPr>
            <w:tcW w:w="845" w:type="dxa"/>
          </w:tcPr>
          <w:p w14:paraId="57C31663" w14:textId="77777777" w:rsidR="00057A87" w:rsidRPr="00BA5495" w:rsidRDefault="00057A87" w:rsidP="00057A8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B48B027" w14:textId="574DF829" w:rsidR="00057A87" w:rsidRDefault="00057A87" w:rsidP="00057A8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  <w:r>
              <w:rPr>
                <w:szCs w:val="24"/>
              </w:rPr>
              <w:t>10</w:t>
            </w:r>
          </w:p>
          <w:p w14:paraId="723EB778" w14:textId="1A1E892C" w:rsidR="00057A87" w:rsidRPr="00BA5495" w:rsidRDefault="00057A87" w:rsidP="00057A87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d = </w:t>
            </w:r>
            <w:r>
              <w:rPr>
                <w:szCs w:val="24"/>
              </w:rPr>
              <w:t>1</w:t>
            </w:r>
          </w:p>
        </w:tc>
        <w:tc>
          <w:tcPr>
            <w:tcW w:w="1322" w:type="dxa"/>
          </w:tcPr>
          <w:p w14:paraId="6B1158D3" w14:textId="7111E697" w:rsidR="00057A87" w:rsidRPr="00BA5495" w:rsidRDefault="00057A87" w:rsidP="00057A8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64" w:type="dxa"/>
          </w:tcPr>
          <w:p w14:paraId="13897597" w14:textId="5390F38D" w:rsidR="00057A87" w:rsidRPr="00BA5495" w:rsidRDefault="00057A87" w:rsidP="00057A8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186" w:type="dxa"/>
          </w:tcPr>
          <w:p w14:paraId="1B70DABB" w14:textId="1DE35FC2" w:rsidR="00057A87" w:rsidRPr="00BA5495" w:rsidRDefault="00057A87" w:rsidP="00057A8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2084BBB" w14:textId="2DE4F11B" w:rsidR="0005707A" w:rsidRDefault="0005707A" w:rsidP="0005707A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For dLong covers:</w:t>
            </w:r>
          </w:p>
          <w:p w14:paraId="3287475C" w14:textId="77777777" w:rsidR="0005707A" w:rsidRDefault="0005707A" w:rsidP="0005707A">
            <w:pPr>
              <w:pStyle w:val="BodyText"/>
              <w:jc w:val="left"/>
              <w:rPr>
                <w:szCs w:val="24"/>
              </w:rPr>
            </w:pPr>
            <w:r>
              <w:t>&lt;1850,1853&gt;</w:t>
            </w:r>
            <w:r>
              <w:br/>
            </w:r>
            <w:r>
              <w:rPr>
                <w:szCs w:val="24"/>
              </w:rPr>
              <w:t>For n covers:</w:t>
            </w:r>
          </w:p>
          <w:p w14:paraId="0921BC46" w14:textId="13F025AD" w:rsidR="0005707A" w:rsidRPr="0005707A" w:rsidRDefault="0005707A" w:rsidP="0005707A">
            <w:pPr>
              <w:pStyle w:val="BodyText"/>
              <w:jc w:val="left"/>
            </w:pPr>
            <w:r>
              <w:t>&lt;1849,1854&gt;</w:t>
            </w:r>
          </w:p>
          <w:p w14:paraId="313FD38D" w14:textId="7FD3B074" w:rsidR="0005707A" w:rsidRDefault="0005707A" w:rsidP="0005707A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For </w:t>
            </w:r>
            <w:r>
              <w:rPr>
                <w:szCs w:val="24"/>
              </w:rPr>
              <w:t>q</w:t>
            </w:r>
            <w:r>
              <w:rPr>
                <w:szCs w:val="24"/>
              </w:rPr>
              <w:t xml:space="preserve"> covers:</w:t>
            </w:r>
          </w:p>
          <w:p w14:paraId="78A38B6E" w14:textId="667E825F" w:rsidR="0005707A" w:rsidRPr="0005707A" w:rsidRDefault="0005707A" w:rsidP="0005707A">
            <w:pPr>
              <w:pStyle w:val="BodyText"/>
              <w:jc w:val="left"/>
            </w:pPr>
            <w:r>
              <w:t>&lt;18</w:t>
            </w:r>
            <w:r>
              <w:t>54</w:t>
            </w:r>
            <w:r>
              <w:t>,185</w:t>
            </w:r>
            <w:r>
              <w:t>6</w:t>
            </w:r>
            <w:r>
              <w:t>&gt;</w:t>
            </w:r>
          </w:p>
          <w:p w14:paraId="5383E63D" w14:textId="77777777" w:rsidR="00057A87" w:rsidRPr="00BA5495" w:rsidRDefault="00057A87" w:rsidP="00057A87">
            <w:pPr>
              <w:pStyle w:val="BodyText"/>
              <w:jc w:val="center"/>
              <w:rPr>
                <w:szCs w:val="24"/>
              </w:rPr>
            </w:pPr>
          </w:p>
        </w:tc>
      </w:tr>
      <w:tr w:rsidR="00300CAF" w:rsidRPr="00BA5495" w14:paraId="6236031B" w14:textId="77777777" w:rsidTr="00FD75DB">
        <w:trPr>
          <w:trHeight w:val="759"/>
        </w:trPr>
        <w:tc>
          <w:tcPr>
            <w:tcW w:w="845" w:type="dxa"/>
          </w:tcPr>
          <w:p w14:paraId="7A660E6A" w14:textId="4D220F28" w:rsidR="00300CAF" w:rsidRDefault="00300CAF" w:rsidP="00300CAF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79E12AC0" w14:textId="77777777" w:rsidR="00300CAF" w:rsidRDefault="00300CAF" w:rsidP="00300CAF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38440406" w14:textId="645D5F1C" w:rsidR="00300CAF" w:rsidRDefault="00300CAF" w:rsidP="00300CAF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d = </w:t>
            </w:r>
            <w:r>
              <w:rPr>
                <w:szCs w:val="24"/>
              </w:rPr>
              <w:t>2</w:t>
            </w:r>
          </w:p>
        </w:tc>
        <w:tc>
          <w:tcPr>
            <w:tcW w:w="1322" w:type="dxa"/>
          </w:tcPr>
          <w:p w14:paraId="245B3C6A" w14:textId="16F1C6D3" w:rsidR="00300CAF" w:rsidRDefault="00300CAF" w:rsidP="00300CAF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64" w:type="dxa"/>
          </w:tcPr>
          <w:p w14:paraId="5B296701" w14:textId="4AE14917" w:rsidR="00300CAF" w:rsidRDefault="00300CAF" w:rsidP="00300CAF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186" w:type="dxa"/>
          </w:tcPr>
          <w:p w14:paraId="5E61698D" w14:textId="7776D695" w:rsidR="00300CAF" w:rsidRDefault="00300CAF" w:rsidP="00300CAF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3CAA3B" w14:textId="77777777" w:rsidR="00300CAF" w:rsidRDefault="00300CAF" w:rsidP="00300CAF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For dLong covers:</w:t>
            </w:r>
          </w:p>
          <w:p w14:paraId="7A5B26B9" w14:textId="77777777" w:rsidR="00300CAF" w:rsidRDefault="00300CAF" w:rsidP="00300CAF">
            <w:pPr>
              <w:pStyle w:val="BodyText"/>
              <w:jc w:val="left"/>
            </w:pPr>
            <w:r>
              <w:t>&lt;1850,1853&gt;</w:t>
            </w:r>
          </w:p>
          <w:p w14:paraId="495B2C5C" w14:textId="77777777" w:rsidR="00300CAF" w:rsidRDefault="00300CAF" w:rsidP="00300CAF">
            <w:pPr>
              <w:pStyle w:val="BodyText"/>
              <w:jc w:val="left"/>
            </w:pPr>
            <w:r>
              <w:t>&lt;1850,18</w:t>
            </w:r>
            <w:r>
              <w:t>60</w:t>
            </w:r>
            <w:r>
              <w:t>&gt;</w:t>
            </w:r>
          </w:p>
          <w:p w14:paraId="3E5B8DDF" w14:textId="2BAEA6B5" w:rsidR="00300CAF" w:rsidRDefault="00300CAF" w:rsidP="00300CAF">
            <w:pPr>
              <w:pStyle w:val="BodyText"/>
              <w:jc w:val="left"/>
              <w:rPr>
                <w:szCs w:val="24"/>
              </w:rPr>
            </w:pPr>
            <w:r>
              <w:t>&lt;1850,186</w:t>
            </w:r>
            <w:r>
              <w:t>1</w:t>
            </w:r>
            <w:r>
              <w:t>&gt;</w:t>
            </w:r>
            <w:r>
              <w:br/>
            </w:r>
            <w:r>
              <w:rPr>
                <w:szCs w:val="24"/>
              </w:rPr>
              <w:t>For n covers:</w:t>
            </w:r>
          </w:p>
          <w:p w14:paraId="595E8857" w14:textId="7A7BA2B7" w:rsidR="00300CAF" w:rsidRDefault="00300CAF" w:rsidP="00300CAF">
            <w:pPr>
              <w:pStyle w:val="BodyText"/>
              <w:jc w:val="left"/>
            </w:pPr>
            <w:r>
              <w:t>&lt;1849,18</w:t>
            </w:r>
            <w:r>
              <w:t>60</w:t>
            </w:r>
            <w:r>
              <w:t>&gt;</w:t>
            </w:r>
          </w:p>
          <w:p w14:paraId="741E457B" w14:textId="3861B0C2" w:rsidR="00300CAF" w:rsidRPr="0005707A" w:rsidRDefault="00300CAF" w:rsidP="00300CAF">
            <w:pPr>
              <w:pStyle w:val="BodyText"/>
              <w:jc w:val="left"/>
            </w:pPr>
            <w:r>
              <w:t>&lt;1849,186</w:t>
            </w:r>
            <w:r>
              <w:t>1</w:t>
            </w:r>
            <w:r>
              <w:t>&gt;</w:t>
            </w:r>
          </w:p>
          <w:p w14:paraId="1AA153C4" w14:textId="77777777" w:rsidR="00300CAF" w:rsidRDefault="00300CAF" w:rsidP="00300CAF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For q covers:</w:t>
            </w:r>
          </w:p>
          <w:p w14:paraId="3A1737BB" w14:textId="677A8E24" w:rsidR="00300CAF" w:rsidRPr="0005707A" w:rsidRDefault="00300CAF" w:rsidP="00300CAF">
            <w:pPr>
              <w:pStyle w:val="BodyText"/>
              <w:jc w:val="left"/>
            </w:pPr>
            <w:r>
              <w:t>&lt;18</w:t>
            </w:r>
            <w:r w:rsidR="005F6221">
              <w:t xml:space="preserve">60, </w:t>
            </w:r>
            <w:r>
              <w:t>18</w:t>
            </w:r>
            <w:r w:rsidR="005F6221">
              <w:t>73</w:t>
            </w:r>
            <w:r>
              <w:t>&gt;</w:t>
            </w:r>
          </w:p>
          <w:p w14:paraId="5A1B3E68" w14:textId="77777777" w:rsidR="00300CAF" w:rsidRDefault="00300CAF" w:rsidP="00300CAF">
            <w:pPr>
              <w:pStyle w:val="BodyText"/>
              <w:jc w:val="left"/>
              <w:rPr>
                <w:szCs w:val="24"/>
              </w:rPr>
            </w:pPr>
          </w:p>
        </w:tc>
      </w:tr>
      <w:tr w:rsidR="00E20D34" w:rsidRPr="00BA5495" w14:paraId="565F4FDD" w14:textId="77777777" w:rsidTr="00FD75DB">
        <w:trPr>
          <w:trHeight w:val="759"/>
        </w:trPr>
        <w:tc>
          <w:tcPr>
            <w:tcW w:w="845" w:type="dxa"/>
          </w:tcPr>
          <w:p w14:paraId="5FAEDAAB" w14:textId="2F952785" w:rsidR="00E20D34" w:rsidRDefault="00E20D34" w:rsidP="00300CAF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-</w:t>
            </w:r>
          </w:p>
        </w:tc>
        <w:tc>
          <w:tcPr>
            <w:tcW w:w="1753" w:type="dxa"/>
          </w:tcPr>
          <w:p w14:paraId="5207A8AA" w14:textId="0819DB2F" w:rsidR="00E20D34" w:rsidRDefault="00E20D34" w:rsidP="00300CAF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0ADE53BC" w14:textId="62FA4096" w:rsidR="00E20D34" w:rsidRDefault="00E20D34" w:rsidP="00300CAF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764" w:type="dxa"/>
          </w:tcPr>
          <w:p w14:paraId="0E3EFBD6" w14:textId="358CA245" w:rsidR="00E20D34" w:rsidRDefault="00E20D34" w:rsidP="00300CAF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86" w:type="dxa"/>
          </w:tcPr>
          <w:p w14:paraId="214FFE7C" w14:textId="6F39FA7E" w:rsidR="00E20D34" w:rsidRDefault="00E20D34" w:rsidP="00300CAF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05DDF88F" w14:textId="77777777" w:rsidR="00E20D34" w:rsidRDefault="00E20D34" w:rsidP="00300CAF">
            <w:pPr>
              <w:pStyle w:val="BodyText"/>
              <w:jc w:val="left"/>
            </w:pPr>
            <w:r>
              <w:t>For q these DU pairs cannot be covered:</w:t>
            </w:r>
            <w:r>
              <w:br/>
            </w:r>
            <w:r>
              <w:t xml:space="preserve">&lt;1870, 1870&gt; </w:t>
            </w:r>
          </w:p>
          <w:p w14:paraId="3812FADB" w14:textId="77777777" w:rsidR="00E20D34" w:rsidRDefault="00E20D34" w:rsidP="00300CAF">
            <w:pPr>
              <w:pStyle w:val="BodyText"/>
              <w:jc w:val="left"/>
            </w:pPr>
            <w:r>
              <w:t>&lt;1870, 1873&gt;</w:t>
            </w:r>
          </w:p>
          <w:p w14:paraId="3586DCD0" w14:textId="77777777" w:rsidR="00E3541A" w:rsidRDefault="00E3541A" w:rsidP="00300CAF">
            <w:pPr>
              <w:pStyle w:val="BodyText"/>
              <w:jc w:val="left"/>
            </w:pPr>
            <w:r>
              <w:t>&lt;1866, 1870&gt;</w:t>
            </w:r>
          </w:p>
          <w:p w14:paraId="14E2A84D" w14:textId="215454FE" w:rsidR="00E3541A" w:rsidRDefault="00E3541A" w:rsidP="00300CAF">
            <w:pPr>
              <w:pStyle w:val="BodyText"/>
              <w:jc w:val="left"/>
              <w:rPr>
                <w:szCs w:val="24"/>
              </w:rPr>
            </w:pPr>
            <w:r>
              <w:t>&lt;1866, 187</w:t>
            </w:r>
            <w:r>
              <w:t>3</w:t>
            </w:r>
            <w:r>
              <w:t>&gt;</w:t>
            </w:r>
          </w:p>
        </w:tc>
      </w:tr>
    </w:tbl>
    <w:p w14:paraId="5C27A5F0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0A0FBC9B" w14:textId="6EE4D761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2F4EDDE4" w:rsidR="008E011A" w:rsidRDefault="008E011A" w:rsidP="00D630F1">
      <w:pPr>
        <w:pStyle w:val="BodyText"/>
        <w:rPr>
          <w:rFonts w:cstheme="majorBidi"/>
        </w:rPr>
      </w:pPr>
    </w:p>
    <w:p w14:paraId="374EE62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199E422" w14:textId="77777777" w:rsidTr="00FD75DB">
        <w:trPr>
          <w:trHeight w:val="759"/>
        </w:trPr>
        <w:tc>
          <w:tcPr>
            <w:tcW w:w="845" w:type="dxa"/>
          </w:tcPr>
          <w:p w14:paraId="68DFAB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7BD5EFB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6F1A1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EC8795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BE442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ECE287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5F3B6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7C723443" w14:textId="77777777" w:rsidTr="00FD75DB">
        <w:trPr>
          <w:trHeight w:val="759"/>
        </w:trPr>
        <w:tc>
          <w:tcPr>
            <w:tcW w:w="845" w:type="dxa"/>
          </w:tcPr>
          <w:p w14:paraId="47D1C6C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5C4167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E9DA57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0E1E42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4FB8EA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19C839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C687CB1" w14:textId="77777777" w:rsidTr="00FD75DB">
        <w:trPr>
          <w:trHeight w:val="759"/>
        </w:trPr>
        <w:tc>
          <w:tcPr>
            <w:tcW w:w="845" w:type="dxa"/>
          </w:tcPr>
          <w:p w14:paraId="444BF5C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21EFA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F2966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E80DFF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D960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71219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84798D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7837FB99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C84CB8E" w14:textId="77777777" w:rsidTr="00FD75DB">
        <w:trPr>
          <w:trHeight w:val="759"/>
        </w:trPr>
        <w:tc>
          <w:tcPr>
            <w:tcW w:w="845" w:type="dxa"/>
          </w:tcPr>
          <w:p w14:paraId="16BC139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8478C9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BE9AB2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E574A9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5D5337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24F17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7503EC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7820C77" w14:textId="77777777" w:rsidTr="00FD75DB">
        <w:trPr>
          <w:trHeight w:val="759"/>
        </w:trPr>
        <w:tc>
          <w:tcPr>
            <w:tcW w:w="845" w:type="dxa"/>
          </w:tcPr>
          <w:p w14:paraId="1D81E5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B3DBF4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ADEE0A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35E324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FBC8B9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F42FA1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1911CF9" w14:textId="77777777" w:rsidTr="00FD75DB">
        <w:trPr>
          <w:trHeight w:val="759"/>
        </w:trPr>
        <w:tc>
          <w:tcPr>
            <w:tcW w:w="845" w:type="dxa"/>
          </w:tcPr>
          <w:p w14:paraId="33251A95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79887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E74276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9175C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054BBC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B4864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1176F8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40DBAE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96ED711" w14:textId="77777777" w:rsidTr="00FD75DB">
        <w:trPr>
          <w:trHeight w:val="759"/>
        </w:trPr>
        <w:tc>
          <w:tcPr>
            <w:tcW w:w="845" w:type="dxa"/>
          </w:tcPr>
          <w:p w14:paraId="6DC7C2D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38BE37E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8A323A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59A9C9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7579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B038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3658A1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AE083CF" w14:textId="77777777" w:rsidTr="00FD75DB">
        <w:trPr>
          <w:trHeight w:val="759"/>
        </w:trPr>
        <w:tc>
          <w:tcPr>
            <w:tcW w:w="845" w:type="dxa"/>
          </w:tcPr>
          <w:p w14:paraId="1C3D6AB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32AEA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263899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FA28455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8BB6AE0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8FFDD7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5E13CF0" w14:textId="77777777" w:rsidTr="00FD75DB">
        <w:trPr>
          <w:trHeight w:val="759"/>
        </w:trPr>
        <w:tc>
          <w:tcPr>
            <w:tcW w:w="845" w:type="dxa"/>
          </w:tcPr>
          <w:p w14:paraId="722D8B0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3B0B18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256E4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303D24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4A8161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65224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A3505C" w14:textId="77777777" w:rsidR="002E11DB" w:rsidRDefault="002E11DB" w:rsidP="00D630F1">
      <w:pPr>
        <w:pStyle w:val="BodyText"/>
        <w:rPr>
          <w:rFonts w:cstheme="majorBidi"/>
        </w:rPr>
      </w:pPr>
    </w:p>
    <w:p w14:paraId="1304B1F6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0155AE" w14:paraId="2C538225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F8AB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F8AD7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E4853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97969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Uses</w:t>
            </w:r>
          </w:p>
        </w:tc>
      </w:tr>
      <w:tr w:rsidR="001D1E7D" w:rsidRPr="000155AE" w14:paraId="54E9D957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867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7E9A3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ADA98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D0E4E4" w14:textId="77777777" w:rsidR="001D1E7D" w:rsidRPr="000155AE" w:rsidRDefault="001D1E7D" w:rsidP="00FD75DB"/>
        </w:tc>
      </w:tr>
      <w:tr w:rsidR="001D1E7D" w:rsidRPr="000155AE" w14:paraId="6FC97978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3C8A1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4A328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A3E0C3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F291A0" w14:textId="77777777" w:rsidR="001D1E7D" w:rsidRPr="000155AE" w:rsidRDefault="001D1E7D" w:rsidP="00FD75DB"/>
        </w:tc>
      </w:tr>
      <w:tr w:rsidR="001D1E7D" w:rsidRPr="000155AE" w14:paraId="73263B6E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5E256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08CCE4" w14:textId="77777777" w:rsidR="001D1E7D" w:rsidRPr="000155AE" w:rsidRDefault="001D1E7D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923E5" w14:textId="77777777" w:rsidR="001D1E7D" w:rsidRPr="000155AE" w:rsidRDefault="001D1E7D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2AC3A" w14:textId="77777777" w:rsidR="001D1E7D" w:rsidRPr="000155AE" w:rsidRDefault="001D1E7D" w:rsidP="00FD75DB"/>
        </w:tc>
      </w:tr>
    </w:tbl>
    <w:p w14:paraId="1CC2EFA9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0155AE" w14:paraId="0358BC26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70F43E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6E428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BD9A1" w14:textId="77777777" w:rsidR="001D1E7D" w:rsidRPr="000155AE" w:rsidRDefault="001D1E7D" w:rsidP="00FD75DB">
            <w:pPr>
              <w:jc w:val="center"/>
              <w:rPr>
                <w:b/>
              </w:rPr>
            </w:pPr>
            <w:r w:rsidRPr="000155AE">
              <w:rPr>
                <w:b/>
              </w:rPr>
              <w:t>DU pairs</w:t>
            </w:r>
          </w:p>
        </w:tc>
      </w:tr>
      <w:tr w:rsidR="001D1E7D" w:rsidRPr="000155AE" w14:paraId="6AEBDFAE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6BC4B" w14:textId="77777777" w:rsidR="001D1E7D" w:rsidRPr="000155AE" w:rsidRDefault="001D1E7D" w:rsidP="00FD75DB">
            <w:r w:rsidRPr="000155AE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E275D2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EB468" w14:textId="77777777" w:rsidR="001D1E7D" w:rsidRPr="000155AE" w:rsidRDefault="001D1E7D" w:rsidP="00FD75DB"/>
        </w:tc>
      </w:tr>
      <w:tr w:rsidR="001D1E7D" w:rsidRPr="000155AE" w14:paraId="11D1C8AE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1179C" w14:textId="77777777" w:rsidR="001D1E7D" w:rsidRPr="000155AE" w:rsidRDefault="001D1E7D" w:rsidP="00FD75DB">
            <w:r w:rsidRPr="000155AE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3B030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AE64D" w14:textId="77777777" w:rsidR="001D1E7D" w:rsidRPr="000155AE" w:rsidRDefault="001D1E7D" w:rsidP="00FD75DB"/>
        </w:tc>
      </w:tr>
      <w:tr w:rsidR="001D1E7D" w:rsidRPr="000155AE" w14:paraId="10178BE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C713C" w14:textId="77777777" w:rsidR="001D1E7D" w:rsidRPr="000155AE" w:rsidRDefault="001D1E7D" w:rsidP="00FD75DB">
            <w:r w:rsidRPr="000155AE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0E336" w14:textId="77777777" w:rsidR="001D1E7D" w:rsidRPr="000155AE" w:rsidRDefault="001D1E7D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7558" w14:textId="77777777" w:rsidR="001D1E7D" w:rsidRPr="000155AE" w:rsidRDefault="001D1E7D" w:rsidP="00FD75DB"/>
        </w:tc>
      </w:tr>
    </w:tbl>
    <w:p w14:paraId="726016EE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0F7441CA" w14:textId="77777777" w:rsidTr="00FD75DB">
        <w:trPr>
          <w:trHeight w:val="759"/>
        </w:trPr>
        <w:tc>
          <w:tcPr>
            <w:tcW w:w="845" w:type="dxa"/>
          </w:tcPr>
          <w:p w14:paraId="6B5C90C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92A5CAF" w14:textId="77777777" w:rsidR="001D1E7D" w:rsidRPr="00BA5495" w:rsidRDefault="001D1E7D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932894E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2CA461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4F072AC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76BE36F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10106F2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4C361C77" w14:textId="77777777" w:rsidTr="00FD75DB">
        <w:trPr>
          <w:trHeight w:val="759"/>
        </w:trPr>
        <w:tc>
          <w:tcPr>
            <w:tcW w:w="845" w:type="dxa"/>
          </w:tcPr>
          <w:p w14:paraId="7A0CADFB" w14:textId="77777777" w:rsidR="001D1E7D" w:rsidRPr="00BA5495" w:rsidRDefault="001D1E7D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7B80F3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40ED367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0EA31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4B5101F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138698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35B123A" w14:textId="77777777" w:rsidTr="00FD75DB">
        <w:trPr>
          <w:trHeight w:val="759"/>
        </w:trPr>
        <w:tc>
          <w:tcPr>
            <w:tcW w:w="845" w:type="dxa"/>
          </w:tcPr>
          <w:p w14:paraId="52EEDDB1" w14:textId="77777777" w:rsidR="001D1E7D" w:rsidRPr="00BA5495" w:rsidRDefault="001D1E7D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0BBAEB0" w14:textId="77777777" w:rsidR="001D1E7D" w:rsidRPr="00BA5495" w:rsidRDefault="001D1E7D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29522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428A0C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2B6D84E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5228B" w14:textId="77777777" w:rsidR="001D1E7D" w:rsidRPr="00BA5495" w:rsidRDefault="001D1E7D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A43EAA" w14:textId="77777777" w:rsidR="001D1E7D" w:rsidRDefault="001D1E7D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3BD88580" w14:textId="44915CDC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r w:rsidRPr="00D116C6">
        <w:t>checkFromIndexSize</w:t>
      </w:r>
      <w:r>
        <w:t xml:space="preserve"> and read are external APIs. </w:t>
      </w:r>
      <w:r w:rsidRPr="00D116C6">
        <w:t>checkFromIndexSize</w:t>
      </w:r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lastRenderedPageBreak/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CEB84BF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17DBFDF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6C15B00C" w14:textId="77777777" w:rsidTr="00FD75DB">
        <w:trPr>
          <w:trHeight w:val="759"/>
        </w:trPr>
        <w:tc>
          <w:tcPr>
            <w:tcW w:w="845" w:type="dxa"/>
          </w:tcPr>
          <w:p w14:paraId="6DAA02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2E3C7283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001D53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5E9A9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5C8DD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ABAFAF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23A27CC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35FA8261" w14:textId="77777777" w:rsidTr="00FD75DB">
        <w:trPr>
          <w:trHeight w:val="759"/>
        </w:trPr>
        <w:tc>
          <w:tcPr>
            <w:tcW w:w="845" w:type="dxa"/>
          </w:tcPr>
          <w:p w14:paraId="170FAEA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FAB0A1D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FAFDA2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8508E9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57B05E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E60F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2BB6E749" w14:textId="77777777" w:rsidTr="00FD75DB">
        <w:trPr>
          <w:trHeight w:val="759"/>
        </w:trPr>
        <w:tc>
          <w:tcPr>
            <w:tcW w:w="845" w:type="dxa"/>
          </w:tcPr>
          <w:p w14:paraId="666881F4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24E48C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49E92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2839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FFF0C7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68D746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2D3B5F6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EF85B0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2E0D091" w14:textId="77777777" w:rsidTr="00FD75DB">
        <w:trPr>
          <w:trHeight w:val="759"/>
        </w:trPr>
        <w:tc>
          <w:tcPr>
            <w:tcW w:w="845" w:type="dxa"/>
          </w:tcPr>
          <w:p w14:paraId="08CA2D3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F362805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BAA1DC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844826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74C7F9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C8992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A8556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2A55BD" w14:textId="77777777" w:rsidTr="00FD75DB">
        <w:trPr>
          <w:trHeight w:val="759"/>
        </w:trPr>
        <w:tc>
          <w:tcPr>
            <w:tcW w:w="845" w:type="dxa"/>
          </w:tcPr>
          <w:p w14:paraId="45AE327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6D25592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E299C2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5957E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78DB51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2694FE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C9728F1" w14:textId="77777777" w:rsidTr="00FD75DB">
        <w:trPr>
          <w:trHeight w:val="759"/>
        </w:trPr>
        <w:tc>
          <w:tcPr>
            <w:tcW w:w="845" w:type="dxa"/>
          </w:tcPr>
          <w:p w14:paraId="2C27F5D3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40E620B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6D3F0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BCE7F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BEBFB9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71FDE11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E0A5547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D7679A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2ED6F37" w14:textId="77777777" w:rsidTr="00FD75DB">
        <w:trPr>
          <w:trHeight w:val="759"/>
        </w:trPr>
        <w:tc>
          <w:tcPr>
            <w:tcW w:w="845" w:type="dxa"/>
          </w:tcPr>
          <w:p w14:paraId="6526EF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1CBC69A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18EBDF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C1A7329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DC0E235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B2DDE7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F7A7C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C19C3C2" w14:textId="77777777" w:rsidTr="00FD75DB">
        <w:trPr>
          <w:trHeight w:val="759"/>
        </w:trPr>
        <w:tc>
          <w:tcPr>
            <w:tcW w:w="845" w:type="dxa"/>
          </w:tcPr>
          <w:p w14:paraId="09D0619B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A3D3BDF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A2E953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81ED8C3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26E87C2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55AEBE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5C7CE8BF" w14:textId="77777777" w:rsidTr="00FD75DB">
        <w:trPr>
          <w:trHeight w:val="759"/>
        </w:trPr>
        <w:tc>
          <w:tcPr>
            <w:tcW w:w="845" w:type="dxa"/>
          </w:tcPr>
          <w:p w14:paraId="7377A91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09EB95C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439EEBD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88AD3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F69E7D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CEF898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50911D" w14:textId="27F35981" w:rsidR="002E11DB" w:rsidRDefault="002E11DB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2795630B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712FBD6F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055F1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D8A6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B98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026D81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722A88AA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347C8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59241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8B63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ECFD" w14:textId="77777777" w:rsidR="000155AE" w:rsidRPr="005A1999" w:rsidRDefault="000155AE" w:rsidP="00FD75DB"/>
        </w:tc>
      </w:tr>
      <w:tr w:rsidR="000155AE" w:rsidRPr="005A1999" w14:paraId="03DAA3D4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9CB0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7ED3B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8BE25A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76140" w14:textId="77777777" w:rsidR="000155AE" w:rsidRPr="005A1999" w:rsidRDefault="000155AE" w:rsidP="00FD75DB"/>
        </w:tc>
      </w:tr>
      <w:tr w:rsidR="000155AE" w:rsidRPr="005A1999" w14:paraId="7290361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BABBE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88CEA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2AE46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46EED" w14:textId="77777777" w:rsidR="000155AE" w:rsidRPr="005A1999" w:rsidRDefault="000155AE" w:rsidP="00FD75DB"/>
        </w:tc>
      </w:tr>
    </w:tbl>
    <w:p w14:paraId="2178E355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58C1E56D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603D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DAE9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F90C6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005EBBA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8B7D3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F48B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4CAD4" w14:textId="77777777" w:rsidR="000155AE" w:rsidRPr="005A1999" w:rsidRDefault="000155AE" w:rsidP="00FD75DB"/>
        </w:tc>
      </w:tr>
      <w:tr w:rsidR="000155AE" w:rsidRPr="005A1999" w14:paraId="6345E06F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107B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0142A8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6FEB3" w14:textId="77777777" w:rsidR="000155AE" w:rsidRPr="005A1999" w:rsidRDefault="000155AE" w:rsidP="00FD75DB"/>
        </w:tc>
      </w:tr>
      <w:tr w:rsidR="000155AE" w:rsidRPr="005A1999" w14:paraId="0D57F352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FE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06621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D580E" w14:textId="77777777" w:rsidR="000155AE" w:rsidRPr="005A1999" w:rsidRDefault="000155AE" w:rsidP="00FD75DB"/>
        </w:tc>
      </w:tr>
    </w:tbl>
    <w:p w14:paraId="021E494A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48522AA" w14:textId="77777777" w:rsidTr="00FD75DB">
        <w:trPr>
          <w:trHeight w:val="759"/>
        </w:trPr>
        <w:tc>
          <w:tcPr>
            <w:tcW w:w="845" w:type="dxa"/>
          </w:tcPr>
          <w:p w14:paraId="5EEE4DB5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72810F0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1EC58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8C3C62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8F556D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7123F4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211EB8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22C8607E" w14:textId="77777777" w:rsidTr="00FD75DB">
        <w:trPr>
          <w:trHeight w:val="759"/>
        </w:trPr>
        <w:tc>
          <w:tcPr>
            <w:tcW w:w="845" w:type="dxa"/>
          </w:tcPr>
          <w:p w14:paraId="028F82F8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6A018D5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6E58F8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C02A6D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A285F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9D746EB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242A2BBC" w14:textId="77777777" w:rsidTr="00FD75DB">
        <w:trPr>
          <w:trHeight w:val="759"/>
        </w:trPr>
        <w:tc>
          <w:tcPr>
            <w:tcW w:w="845" w:type="dxa"/>
          </w:tcPr>
          <w:p w14:paraId="7C2A814F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5AFB51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C3749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55CD65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598A43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BE1E564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DBD7099" w14:textId="77777777" w:rsidR="000155AE" w:rsidRDefault="000155AE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04C94449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4232A0D1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D5D9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BC9AD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4B7FB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2F2A0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3B558C11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050B6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352757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330A8C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883CF" w14:textId="77777777" w:rsidR="000155AE" w:rsidRPr="005A1999" w:rsidRDefault="000155AE" w:rsidP="00FD75DB"/>
        </w:tc>
      </w:tr>
      <w:tr w:rsidR="000155AE" w:rsidRPr="005A1999" w14:paraId="786C2A7F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EB4948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673894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F27569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F097F" w14:textId="77777777" w:rsidR="000155AE" w:rsidRPr="005A1999" w:rsidRDefault="000155AE" w:rsidP="00FD75DB"/>
        </w:tc>
      </w:tr>
      <w:tr w:rsidR="000155AE" w:rsidRPr="005A1999" w14:paraId="0C1A3B42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3069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2A19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0E7E3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5CAB08" w14:textId="77777777" w:rsidR="000155AE" w:rsidRPr="005A1999" w:rsidRDefault="000155AE" w:rsidP="00FD75DB"/>
        </w:tc>
      </w:tr>
    </w:tbl>
    <w:p w14:paraId="65601549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0F38D277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D8835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F284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A040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570E6F59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EDDE0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8829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E3FB3" w14:textId="77777777" w:rsidR="000155AE" w:rsidRPr="005A1999" w:rsidRDefault="000155AE" w:rsidP="00FD75DB"/>
        </w:tc>
      </w:tr>
      <w:tr w:rsidR="000155AE" w:rsidRPr="005A1999" w14:paraId="0D2CF6CD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D28172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CE3A2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82EF" w14:textId="77777777" w:rsidR="000155AE" w:rsidRPr="005A1999" w:rsidRDefault="000155AE" w:rsidP="00FD75DB"/>
        </w:tc>
      </w:tr>
      <w:tr w:rsidR="000155AE" w:rsidRPr="005A1999" w14:paraId="1046FAF0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4C023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BB1E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453FE" w14:textId="77777777" w:rsidR="000155AE" w:rsidRPr="005A1999" w:rsidRDefault="000155AE" w:rsidP="00FD75DB"/>
        </w:tc>
      </w:tr>
    </w:tbl>
    <w:p w14:paraId="0E157D7E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63D57B1D" w14:textId="77777777" w:rsidTr="00FD75DB">
        <w:trPr>
          <w:trHeight w:val="759"/>
        </w:trPr>
        <w:tc>
          <w:tcPr>
            <w:tcW w:w="845" w:type="dxa"/>
          </w:tcPr>
          <w:p w14:paraId="697BF60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3997D26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262ED27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830BC8B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0BE165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C968D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D84B8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076C22DF" w14:textId="77777777" w:rsidTr="00FD75DB">
        <w:trPr>
          <w:trHeight w:val="759"/>
        </w:trPr>
        <w:tc>
          <w:tcPr>
            <w:tcW w:w="845" w:type="dxa"/>
          </w:tcPr>
          <w:p w14:paraId="0FE0ED1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2F35D5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D51E83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A45821C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79D2BA2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39FE048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5D08E888" w14:textId="77777777" w:rsidTr="00FD75DB">
        <w:trPr>
          <w:trHeight w:val="759"/>
        </w:trPr>
        <w:tc>
          <w:tcPr>
            <w:tcW w:w="845" w:type="dxa"/>
          </w:tcPr>
          <w:p w14:paraId="5A826A06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82A5E0A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669B1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59C6E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30999C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581BB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6831BEC" w14:textId="00DC8F43" w:rsidR="00D630F1" w:rsidRDefault="00D630F1" w:rsidP="004B17F0">
      <w:pPr>
        <w:pStyle w:val="BodyText"/>
        <w:rPr>
          <w:rFonts w:cstheme="majorBidi"/>
        </w:rPr>
      </w:pPr>
    </w:p>
    <w:p w14:paraId="08067D32" w14:textId="4B44D5B3" w:rsidR="00910B50" w:rsidRPr="00BA5495" w:rsidRDefault="00910B50" w:rsidP="00910B50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870A727" w14:textId="77777777" w:rsidR="000155AE" w:rsidRDefault="000155AE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FB204F" w:rsidP="00DC7801">
      <w:hyperlink r:id="rId40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r w:rsidRPr="003F7997">
        <w:t>primeToCertainty</w:t>
      </w:r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3EF9D14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844A2D6" w14:textId="77777777" w:rsidTr="00FD75DB">
        <w:trPr>
          <w:trHeight w:val="759"/>
        </w:trPr>
        <w:tc>
          <w:tcPr>
            <w:tcW w:w="845" w:type="dxa"/>
          </w:tcPr>
          <w:p w14:paraId="10DDC41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6B79A04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C9C5D1F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5AD6E0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625DC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DB387D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B6EE49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6BCF9EDE" w14:textId="77777777" w:rsidTr="00FD75DB">
        <w:trPr>
          <w:trHeight w:val="759"/>
        </w:trPr>
        <w:tc>
          <w:tcPr>
            <w:tcW w:w="845" w:type="dxa"/>
          </w:tcPr>
          <w:p w14:paraId="5C27E31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14043DA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77A8C9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92EF67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F713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2A9813B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AF3F4C1" w14:textId="77777777" w:rsidTr="00FD75DB">
        <w:trPr>
          <w:trHeight w:val="759"/>
        </w:trPr>
        <w:tc>
          <w:tcPr>
            <w:tcW w:w="845" w:type="dxa"/>
          </w:tcPr>
          <w:p w14:paraId="170E9892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FFDE80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407969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228DA4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4A8AD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ABD4B0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C01665C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CC08D8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00FD9A00" w14:textId="77777777" w:rsidTr="00FD75DB">
        <w:trPr>
          <w:trHeight w:val="759"/>
        </w:trPr>
        <w:tc>
          <w:tcPr>
            <w:tcW w:w="845" w:type="dxa"/>
          </w:tcPr>
          <w:p w14:paraId="720206B3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2C7E3A2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974993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925B06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EC99A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CFBE1D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CBD3094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7FA961" w14:textId="77777777" w:rsidTr="00FD75DB">
        <w:trPr>
          <w:trHeight w:val="759"/>
        </w:trPr>
        <w:tc>
          <w:tcPr>
            <w:tcW w:w="845" w:type="dxa"/>
          </w:tcPr>
          <w:p w14:paraId="1C09ABC6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0F8021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FB355F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F6543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E091673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AEFF2A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47D838E" w14:textId="77777777" w:rsidTr="00FD75DB">
        <w:trPr>
          <w:trHeight w:val="759"/>
        </w:trPr>
        <w:tc>
          <w:tcPr>
            <w:tcW w:w="845" w:type="dxa"/>
          </w:tcPr>
          <w:p w14:paraId="7591ADC6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0C48654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E623908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932ACC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81AB246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335DD7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2CC551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369A8008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73ABE57" w14:textId="77777777" w:rsidTr="00FD75DB">
        <w:trPr>
          <w:trHeight w:val="759"/>
        </w:trPr>
        <w:tc>
          <w:tcPr>
            <w:tcW w:w="845" w:type="dxa"/>
          </w:tcPr>
          <w:p w14:paraId="602E70F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AFDD09" w14:textId="77777777" w:rsidR="002E11DB" w:rsidRPr="00BA5495" w:rsidRDefault="002E11DB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5BF9C68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2DFF841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543B17A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0FC6352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D7B1E00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03BC095" w14:textId="77777777" w:rsidTr="00FD75DB">
        <w:trPr>
          <w:trHeight w:val="759"/>
        </w:trPr>
        <w:tc>
          <w:tcPr>
            <w:tcW w:w="845" w:type="dxa"/>
          </w:tcPr>
          <w:p w14:paraId="03A4EF5E" w14:textId="77777777" w:rsidR="002E11DB" w:rsidRPr="00BA5495" w:rsidRDefault="002E11DB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97FA1DE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71AEBE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499AD9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C638EC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D827127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A11A5F4" w14:textId="77777777" w:rsidTr="00FD75DB">
        <w:trPr>
          <w:trHeight w:val="759"/>
        </w:trPr>
        <w:tc>
          <w:tcPr>
            <w:tcW w:w="845" w:type="dxa"/>
          </w:tcPr>
          <w:p w14:paraId="2F57DEAF" w14:textId="77777777" w:rsidR="002E11DB" w:rsidRPr="00BA5495" w:rsidRDefault="002E11DB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53" w:type="dxa"/>
          </w:tcPr>
          <w:p w14:paraId="5906AF26" w14:textId="77777777" w:rsidR="002E11DB" w:rsidRPr="00BA5495" w:rsidRDefault="002E11DB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07A1AE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766B815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0BEE4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99812AF" w14:textId="77777777" w:rsidR="002E11DB" w:rsidRPr="00BA5495" w:rsidRDefault="002E11DB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9CD94B4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65E87F66" w14:textId="77777777" w:rsidTr="00FD75DB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E9B6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2D7CDC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0314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ED32E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44BBAF43" w14:textId="77777777" w:rsidTr="00FD75DB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C5747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5D15DD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1C754F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CD301D" w14:textId="77777777" w:rsidR="000155AE" w:rsidRPr="005A1999" w:rsidRDefault="000155AE" w:rsidP="00FD75DB"/>
        </w:tc>
      </w:tr>
      <w:tr w:rsidR="000155AE" w:rsidRPr="005A1999" w14:paraId="0F7546D0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F7860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EF50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5EB464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B428F" w14:textId="77777777" w:rsidR="000155AE" w:rsidRPr="005A1999" w:rsidRDefault="000155AE" w:rsidP="00FD75DB"/>
        </w:tc>
      </w:tr>
      <w:tr w:rsidR="000155AE" w:rsidRPr="005A1999" w14:paraId="3D4C979D" w14:textId="77777777" w:rsidTr="00FD75DB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A4B64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B0D26" w14:textId="77777777" w:rsidR="000155AE" w:rsidRPr="005A1999" w:rsidRDefault="000155AE" w:rsidP="00FD75DB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545221" w14:textId="77777777" w:rsidR="000155AE" w:rsidRPr="005A1999" w:rsidRDefault="000155AE" w:rsidP="00FD75DB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FA869" w14:textId="77777777" w:rsidR="000155AE" w:rsidRPr="005A1999" w:rsidRDefault="000155AE" w:rsidP="00FD75DB"/>
        </w:tc>
      </w:tr>
    </w:tbl>
    <w:p w14:paraId="3E614936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34A31041" w14:textId="77777777" w:rsidTr="00FD75DB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427B07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769049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A2B12" w14:textId="77777777" w:rsidR="000155AE" w:rsidRPr="005A1999" w:rsidRDefault="000155AE" w:rsidP="00FD75DB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5311443" w14:textId="77777777" w:rsidTr="00FD75DB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368B9" w14:textId="77777777" w:rsidR="000155AE" w:rsidRPr="005A1999" w:rsidRDefault="000155AE" w:rsidP="00FD75DB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C57C9C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A732A" w14:textId="77777777" w:rsidR="000155AE" w:rsidRPr="005A1999" w:rsidRDefault="000155AE" w:rsidP="00FD75DB"/>
        </w:tc>
      </w:tr>
      <w:tr w:rsidR="000155AE" w:rsidRPr="005A1999" w14:paraId="67F25C17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0783" w14:textId="77777777" w:rsidR="000155AE" w:rsidRPr="005A1999" w:rsidRDefault="000155AE" w:rsidP="00FD75DB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3F6C5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EB6AA" w14:textId="77777777" w:rsidR="000155AE" w:rsidRPr="005A1999" w:rsidRDefault="000155AE" w:rsidP="00FD75DB"/>
        </w:tc>
      </w:tr>
      <w:tr w:rsidR="000155AE" w:rsidRPr="005A1999" w14:paraId="724628B4" w14:textId="77777777" w:rsidTr="00FD75DB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3D15F" w14:textId="77777777" w:rsidR="000155AE" w:rsidRPr="005A1999" w:rsidRDefault="000155AE" w:rsidP="00FD75DB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3FC63" w14:textId="77777777" w:rsidR="000155AE" w:rsidRPr="005A1999" w:rsidRDefault="000155AE" w:rsidP="00FD75DB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61165" w14:textId="77777777" w:rsidR="000155AE" w:rsidRPr="005A1999" w:rsidRDefault="000155AE" w:rsidP="00FD75DB"/>
        </w:tc>
      </w:tr>
    </w:tbl>
    <w:p w14:paraId="08947981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2948933" w14:textId="77777777" w:rsidTr="00FD75DB">
        <w:trPr>
          <w:trHeight w:val="759"/>
        </w:trPr>
        <w:tc>
          <w:tcPr>
            <w:tcW w:w="845" w:type="dxa"/>
          </w:tcPr>
          <w:p w14:paraId="430603EF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8D1B8E5" w14:textId="77777777" w:rsidR="000155AE" w:rsidRPr="00BA5495" w:rsidRDefault="000155AE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0AF1791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827B82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6D02C34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B3C6DC6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84C4F8C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1728289E" w14:textId="77777777" w:rsidTr="00FD75DB">
        <w:trPr>
          <w:trHeight w:val="759"/>
        </w:trPr>
        <w:tc>
          <w:tcPr>
            <w:tcW w:w="845" w:type="dxa"/>
          </w:tcPr>
          <w:p w14:paraId="17602D1E" w14:textId="77777777" w:rsidR="000155AE" w:rsidRPr="00BA5495" w:rsidRDefault="000155AE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FAF853B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971527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136884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699D406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BDA9C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027475BE" w14:textId="77777777" w:rsidTr="00FD75DB">
        <w:trPr>
          <w:trHeight w:val="759"/>
        </w:trPr>
        <w:tc>
          <w:tcPr>
            <w:tcW w:w="845" w:type="dxa"/>
          </w:tcPr>
          <w:p w14:paraId="7AAAF4A2" w14:textId="77777777" w:rsidR="000155AE" w:rsidRPr="00BA5495" w:rsidRDefault="000155AE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77F6BF" w14:textId="77777777" w:rsidR="000155AE" w:rsidRPr="00BA5495" w:rsidRDefault="000155AE" w:rsidP="00FD75DB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41B5A9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E2D7AE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4790C6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2DD64E6" w14:textId="77777777" w:rsidR="000155AE" w:rsidRPr="00BA5495" w:rsidRDefault="000155AE" w:rsidP="00FD75D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217AE749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578955D4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2585650D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6C29653A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7E3C4C9C" w14:textId="77777777" w:rsidR="001139B5" w:rsidRDefault="001139B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</w:p>
    <w:p w14:paraId="0717FD61" w14:textId="0B1D4D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3"/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8: </w:t>
      </w:r>
    </w:p>
    <w:p w14:paraId="3E60261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09A20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147D8D5A" wp14:editId="2FA476BC">
            <wp:extent cx="5977262" cy="43688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35603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sz w:val="32"/>
          <w:szCs w:val="32"/>
        </w:rPr>
        <w:t>CFG:</w:t>
      </w:r>
    </w:p>
    <w:p w14:paraId="65D78130" w14:textId="77777777" w:rsidR="00D77105" w:rsidRDefault="00D77105" w:rsidP="00D77105">
      <w:pPr>
        <w:widowControl w:val="0"/>
        <w:spacing w:before="240" w:line="226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536BD73F" wp14:editId="6B2D7AA1">
            <wp:extent cx="5248275" cy="8105775"/>
            <wp:effectExtent l="0" t="0" r="0" b="0"/>
            <wp:docPr id="3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4049F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F734946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28C39B5A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6A69623C" w14:textId="77777777" w:rsidR="005C23B8" w:rsidRDefault="005C23B8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</w:p>
    <w:p w14:paraId="1783EEF3" w14:textId="732B97BF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55F6A515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291F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55627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51F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461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D656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F8834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426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AD6705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DA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AE68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null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C00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916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E46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187</w:t>
            </w:r>
          </w:p>
        </w:tc>
      </w:tr>
      <w:tr w:rsidR="00D77105" w14:paraId="36D01F34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E9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94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49E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0FF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4F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  <w:tr w:rsidR="00D77105" w14:paraId="39321DFB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F4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E15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1E3D54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57EB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BB3A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36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184, 185, 186, 188, 190, 191, 192, 194, </w:t>
            </w:r>
          </w:p>
          <w:p w14:paraId="77A969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06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195</w:t>
            </w:r>
          </w:p>
        </w:tc>
      </w:tr>
      <w:tr w:rsidR="00D77105" w14:paraId="115D5583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F2A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0EE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213" w:right="128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5F0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D27A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14E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408" w:right="145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184, 185, 186, 188, 189</w:t>
            </w:r>
          </w:p>
        </w:tc>
      </w:tr>
    </w:tbl>
    <w:p w14:paraId="44A649D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6BD9B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68BC05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830444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477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44562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7E0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F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E717B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6B0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E451C56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1C7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90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545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E8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527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B186(True)</w:t>
            </w:r>
          </w:p>
        </w:tc>
      </w:tr>
      <w:tr w:rsidR="00D77105" w14:paraId="73A79173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FF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F5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269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2D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26E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4" w:right="215" w:hanging="149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  <w:tr w:rsidR="00D77105" w14:paraId="6C253CBF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E9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D61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4C9F6E0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C59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76E7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CCA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B186(False), B189(False), </w:t>
            </w:r>
          </w:p>
          <w:p w14:paraId="3766570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B194(True)</w:t>
            </w:r>
          </w:p>
        </w:tc>
      </w:tr>
      <w:tr w:rsidR="00DE52CF" w14:paraId="5D867A3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E9A7" w14:textId="3C16C182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930" w14:textId="02B3F904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0EC8" w14:textId="61F5F32A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4FF46" w14:textId="337E8C51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exception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FA91" w14:textId="11D25EEE" w:rsidR="00DE52CF" w:rsidRDefault="00DE52C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4" w:right="215" w:hanging="1455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B186(False), B189(True)</w:t>
            </w:r>
          </w:p>
        </w:tc>
      </w:tr>
    </w:tbl>
    <w:p w14:paraId="6B9854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7991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 w:rsidSect="00D77105"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AC58B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0A3A7A3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BC4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Test </w:t>
            </w:r>
          </w:p>
          <w:p w14:paraId="3247A8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7577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280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0E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2AD74B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DA1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3618E161" w14:textId="77777777" w:rsidTr="00FD75DB">
        <w:trPr>
          <w:trHeight w:val="78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96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3B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CA2F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3C9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D81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C186(True)</w:t>
            </w:r>
          </w:p>
        </w:tc>
      </w:tr>
    </w:tbl>
    <w:p w14:paraId="738B217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B8F9E82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F6D699E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B7C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D2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‘ThisString’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C70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621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BA4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  <w:tr w:rsidR="00D77105" w14:paraId="3DD5B4CB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D03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33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7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‘precision=12 </w:t>
            </w:r>
          </w:p>
          <w:p w14:paraId="2B123D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0C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AF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3F84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869" w:right="213" w:hanging="146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Covered C186(False), C189(False), </w:t>
            </w:r>
          </w:p>
          <w:p w14:paraId="1419D38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7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C194(True)</w:t>
            </w:r>
          </w:p>
        </w:tc>
      </w:tr>
      <w:tr w:rsidR="00D77105" w14:paraId="6DF3624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B1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04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5" w:right="102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‘roundingMode =12 12’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389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4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4600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exception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48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909" w:right="213" w:hanging="150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Pass Covered C186(False), C189(True)</w:t>
            </w:r>
          </w:p>
        </w:tc>
      </w:tr>
    </w:tbl>
    <w:p w14:paraId="2D0EB16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B7EA3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A15C94" w14:textId="0FE18771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t xml:space="preserve">Function </w:t>
      </w:r>
      <w:r w:rsidR="00820FDF">
        <w:rPr>
          <w:rFonts w:eastAsia="Garamond" w:cs="Garamond"/>
          <w:b/>
          <w:color w:val="000000"/>
          <w:sz w:val="36"/>
          <w:szCs w:val="36"/>
        </w:rPr>
        <w:t>9</w:t>
      </w:r>
      <w:r>
        <w:rPr>
          <w:rFonts w:eastAsia="Garamond" w:cs="Garamond"/>
          <w:b/>
          <w:color w:val="000000"/>
          <w:sz w:val="36"/>
          <w:szCs w:val="36"/>
        </w:rPr>
        <w:t xml:space="preserve"> </w:t>
      </w:r>
    </w:p>
    <w:p w14:paraId="2A698BBC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Source Code: </w:t>
      </w:r>
    </w:p>
    <w:p w14:paraId="2E22695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4AC65E29" wp14:editId="33EC6722">
            <wp:extent cx="4582795" cy="3185160"/>
            <wp:effectExtent l="0" t="0" r="8255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FF15D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3F4B76EB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0E05D0AE" wp14:editId="10235365">
            <wp:extent cx="5977262" cy="9194800"/>
            <wp:effectExtent l="0" t="0" r="0" b="0"/>
            <wp:docPr id="35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DF2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Statement Coverage: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3549FD81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B71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3E3AC7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9FC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FA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865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06A2A9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FE5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A159182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EFC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D5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7D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D082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8D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550CFE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6E9F5F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7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110,1111,1112,1113,111 </w:t>
            </w:r>
          </w:p>
          <w:p w14:paraId="732128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9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4-1128</w:t>
            </w:r>
          </w:p>
        </w:tc>
      </w:tr>
      <w:tr w:rsidR="00D77105" w14:paraId="74353556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047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13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F5B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946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C1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1103, </w:t>
            </w:r>
          </w:p>
          <w:p w14:paraId="0F04B7C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1104,1105,,1106,1109,1 </w:t>
            </w:r>
          </w:p>
          <w:p w14:paraId="430A10D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1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112,1127</w:t>
            </w:r>
          </w:p>
        </w:tc>
      </w:tr>
      <w:tr w:rsidR="00943BB5" w14:paraId="59E0B07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F891" w14:textId="0D6B7C98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7A59E" w14:textId="6C53C7CD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E64AC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5DA9124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3A2FB22B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52D2FD2D" w14:textId="77777777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389A186" w14:textId="03479439" w:rsidR="00943BB5" w:rsidRDefault="00943BB5" w:rsidP="00943B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6B8" w14:textId="21095FC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True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A743" w14:textId="7C3C2DD1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covers 1103-1111,1112</w:t>
            </w:r>
          </w:p>
        </w:tc>
      </w:tr>
      <w:tr w:rsidR="00943BB5" w14:paraId="66D5B56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2BF77" w14:textId="15E689EE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4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812E6" w14:textId="48951C93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(7,9)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BB2D" w14:textId="0BA8A007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7AFA" w14:textId="258B76CC" w:rsidR="00943BB5" w:rsidRDefault="00822854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false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1B7B" w14:textId="77777777" w:rsidR="00822854" w:rsidRDefault="00822854" w:rsidP="008228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 w:line="337" w:lineRule="auto"/>
              <w:ind w:right="190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1103-1111,1112-1123 </w:t>
            </w:r>
          </w:p>
          <w:p w14:paraId="56A08330" w14:textId="77777777" w:rsidR="00943BB5" w:rsidRDefault="00943BB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8"/>
              <w:rPr>
                <w:rFonts w:eastAsia="Garamond" w:cs="Garamond"/>
                <w:color w:val="000000"/>
                <w:szCs w:val="24"/>
              </w:rPr>
            </w:pPr>
          </w:p>
        </w:tc>
      </w:tr>
    </w:tbl>
    <w:p w14:paraId="384C22A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D9FE43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0AA01E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/>
        <w:ind w:left="211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20D1F4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A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5331E7E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B273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6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DE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67DC2D0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8D69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10F4EE8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622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41B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32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03E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908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2D2DBD4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4EC2C51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</w:t>
            </w:r>
          </w:p>
        </w:tc>
      </w:tr>
      <w:tr w:rsidR="00D77105" w14:paraId="468453BD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EE6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lastRenderedPageBreak/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A4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AAC8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6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04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B1109(F), </w:t>
            </w:r>
          </w:p>
          <w:p w14:paraId="786B46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B1112(F)</w:t>
            </w:r>
          </w:p>
        </w:tc>
      </w:tr>
      <w:tr w:rsidR="00AA759E" w14:paraId="6062FA89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FE7C" w14:textId="503248AA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9EDB" w14:textId="17D226A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(null, null)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330B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730A1A3D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659D9011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8ACCA6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672A2028" w14:textId="47DD65F3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operator '&lt;'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8E40" w14:textId="0DE69451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No 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006C" w14:textId="189D4DC6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2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B1109(T), B1112(Crash)</w:t>
            </w:r>
          </w:p>
        </w:tc>
      </w:tr>
    </w:tbl>
    <w:p w14:paraId="0FCF3D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88B642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C9574CA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1F4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26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87F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9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02D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8338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B1109(T), </w:t>
            </w:r>
          </w:p>
          <w:p w14:paraId="1E2E1B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43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B1112(T), B1117(T), </w:t>
            </w:r>
          </w:p>
          <w:p w14:paraId="69E9E22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5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B1121(T), B1122(T)</w:t>
            </w:r>
          </w:p>
        </w:tc>
      </w:tr>
    </w:tbl>
    <w:p w14:paraId="1CAE50F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663BBB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251B9F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Condition Coverage with Short Circuit Evaluation: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51E27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68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03F13C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E0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04D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B8C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372D08A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D9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519A3889" w14:textId="77777777" w:rsidTr="00FD75DB">
        <w:trPr>
          <w:trHeight w:val="12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6F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183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7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(4, null)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95F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60C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6F2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8487E3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301FDE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</w:t>
            </w:r>
          </w:p>
        </w:tc>
      </w:tr>
      <w:tr w:rsidR="00D77105" w14:paraId="5A0A4FDD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CC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65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9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(0, 4)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EE7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9F5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true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222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C1109(F), </w:t>
            </w:r>
          </w:p>
          <w:p w14:paraId="6E65FF9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80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C1112(F)</w:t>
            </w:r>
          </w:p>
        </w:tc>
      </w:tr>
      <w:tr w:rsidR="00D77105" w14:paraId="2F67AA43" w14:textId="77777777" w:rsidTr="00FD75DB">
        <w:trPr>
          <w:trHeight w:val="326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CA9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5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  <w:p w14:paraId="11B705F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left="137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4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431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5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(null, null) </w:t>
            </w:r>
          </w:p>
          <w:p w14:paraId="3BB3286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ind w:right="62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(7,9)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3AC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error: bad </w:t>
            </w:r>
          </w:p>
          <w:p w14:paraId="0CD9A6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1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operand </w:t>
            </w:r>
          </w:p>
          <w:p w14:paraId="14CEF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types for </w:t>
            </w:r>
          </w:p>
          <w:p w14:paraId="6422CAB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binary </w:t>
            </w:r>
          </w:p>
          <w:p w14:paraId="25C866A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49" w:lineRule="auto"/>
              <w:ind w:left="140" w:right="7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operator '&lt;' false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5AF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no output </w:t>
            </w:r>
          </w:p>
          <w:p w14:paraId="38ACE18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false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583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F covers C1109(T), </w:t>
            </w:r>
          </w:p>
          <w:p w14:paraId="742694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56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C1112(Crash) </w:t>
            </w:r>
          </w:p>
          <w:p w14:paraId="072AD7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4"/>
              <w:ind w:right="41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C1109(T), </w:t>
            </w:r>
          </w:p>
          <w:p w14:paraId="1191A0B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23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C1112(T), C1117(T), </w:t>
            </w:r>
          </w:p>
          <w:p w14:paraId="1ACFC28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300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C1121(T), C1122(T)</w:t>
            </w:r>
          </w:p>
        </w:tc>
      </w:tr>
    </w:tbl>
    <w:p w14:paraId="36FB9CAA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B5F4CE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87D74E0" w14:textId="62546D9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09"/>
        <w:rPr>
          <w:rFonts w:eastAsia="Garamond" w:cs="Garamond"/>
          <w:b/>
          <w:color w:val="000000"/>
          <w:sz w:val="36"/>
          <w:szCs w:val="36"/>
        </w:rPr>
      </w:pPr>
      <w:r>
        <w:rPr>
          <w:rFonts w:eastAsia="Garamond" w:cs="Garamond"/>
          <w:b/>
          <w:color w:val="000000"/>
          <w:sz w:val="36"/>
          <w:szCs w:val="36"/>
        </w:rPr>
        <w:lastRenderedPageBreak/>
        <w:t xml:space="preserve">Function </w:t>
      </w:r>
      <w:r w:rsidR="00665516">
        <w:rPr>
          <w:rFonts w:eastAsia="Garamond" w:cs="Garamond"/>
          <w:b/>
          <w:color w:val="000000"/>
          <w:sz w:val="36"/>
          <w:szCs w:val="36"/>
        </w:rPr>
        <w:t>10</w:t>
      </w:r>
      <w:r>
        <w:rPr>
          <w:rFonts w:eastAsia="Garamond" w:cs="Garamond"/>
          <w:b/>
          <w:color w:val="000000"/>
          <w:sz w:val="36"/>
          <w:szCs w:val="36"/>
        </w:rPr>
        <w:t xml:space="preserve">: </w:t>
      </w:r>
    </w:p>
    <w:p w14:paraId="7FF9A0E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Source Code:</w:t>
      </w:r>
    </w:p>
    <w:p w14:paraId="269E643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drawing>
          <wp:inline distT="114300" distB="114300" distL="114300" distR="114300" wp14:anchorId="3642F54D" wp14:editId="41C959DF">
            <wp:extent cx="5977262" cy="45720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718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>CFG:</w:t>
      </w:r>
    </w:p>
    <w:p w14:paraId="64E8394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rFonts w:eastAsia="Garamond" w:cs="Garamond"/>
          <w:b/>
          <w:sz w:val="32"/>
          <w:szCs w:val="32"/>
        </w:rPr>
      </w:pPr>
      <w:r>
        <w:rPr>
          <w:rFonts w:eastAsia="Garamond" w:cs="Garamond"/>
          <w:b/>
          <w:noProof/>
          <w:sz w:val="32"/>
          <w:szCs w:val="32"/>
        </w:rPr>
        <w:lastRenderedPageBreak/>
        <w:drawing>
          <wp:inline distT="114300" distB="114300" distL="114300" distR="114300" wp14:anchorId="6489A41D" wp14:editId="0F69E027">
            <wp:extent cx="5977262" cy="10502900"/>
            <wp:effectExtent l="0" t="0" r="0" 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1050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AA0C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 xml:space="preserve">Statement Coverage: 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621085D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6C46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149F3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52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838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BD3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2B3D0E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E81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298AC182" w14:textId="77777777" w:rsidTr="00FD75DB">
        <w:trPr>
          <w:trHeight w:val="12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BE67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46C9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DF7D4F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0E2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E8E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D3B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76760AD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99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1563,1564, 1565, 1568</w:t>
            </w:r>
          </w:p>
        </w:tc>
      </w:tr>
      <w:tr w:rsidR="00D77105" w14:paraId="3EFD73E4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E652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5E1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7FE2840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DB0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921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916D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Pass covers 1549, 1550, 1551, 1552, 1553, 1555, </w:t>
            </w:r>
          </w:p>
          <w:p w14:paraId="5CEDE15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right="14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1563,1564, 1565, 1568, </w:t>
            </w:r>
          </w:p>
          <w:p w14:paraId="2CEA990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012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1569</w:t>
            </w:r>
          </w:p>
        </w:tc>
      </w:tr>
      <w:tr w:rsidR="00AA759E" w14:paraId="4ED4476A" w14:textId="77777777" w:rsidTr="00FD75DB">
        <w:trPr>
          <w:trHeight w:val="16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12D2" w14:textId="40C49F53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C5F4" w14:textId="4BE8D370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x = {} 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D5F1" w14:textId="76278F72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B6E15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0F6CFCD4" w14:textId="77777777" w:rsidR="00AA759E" w:rsidRDefault="00AA759E" w:rsidP="00AA7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512E5026" w14:textId="77777777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9439" w14:textId="48338AE8" w:rsidR="00AA759E" w:rsidRDefault="00AA759E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1357" w:right="116" w:hanging="948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fail 2nd empty array case is not handled</w:t>
            </w:r>
          </w:p>
        </w:tc>
      </w:tr>
    </w:tbl>
    <w:p w14:paraId="538E69C1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405656CE" w14:textId="07873EC9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t xml:space="preserve">Branch Coverage: </w:t>
      </w:r>
    </w:p>
    <w:p w14:paraId="4EAEFE22" w14:textId="4B64D40B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37" w:lineRule="auto"/>
        <w:rPr>
          <w:rFonts w:eastAsia="Garamond" w:cs="Garamond"/>
          <w:color w:val="000000"/>
          <w:szCs w:val="24"/>
        </w:rPr>
        <w:sectPr w:rsidR="00D77105">
          <w:type w:val="continuous"/>
          <w:pgSz w:w="11920" w:h="16840"/>
          <w:pgMar w:top="1474" w:right="668" w:bottom="1057" w:left="2145" w:header="0" w:footer="720" w:gutter="0"/>
          <w:cols w:num="3" w:space="720" w:equalWidth="0">
            <w:col w:w="3040" w:space="0"/>
            <w:col w:w="3040" w:space="0"/>
            <w:col w:w="3040" w:space="0"/>
          </w:cols>
        </w:sectPr>
      </w:pPr>
    </w:p>
    <w:p w14:paraId="2A584947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Garamond" w:cs="Garamond"/>
          <w:color w:val="000000"/>
          <w:szCs w:val="24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29B7FD05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E3F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4EDA276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0ACA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B5D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D8D0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580878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9EAF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  <w:tr w:rsidR="00D77105" w14:paraId="1DB055CB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62E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6F8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7AEBC9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32E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DD6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37A35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B1555T, </w:t>
            </w:r>
          </w:p>
          <w:p w14:paraId="6A14092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6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B1564T, B1568T</w:t>
            </w:r>
          </w:p>
        </w:tc>
      </w:tr>
      <w:tr w:rsidR="00D77105" w14:paraId="52116A2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815CE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3722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54EF2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6FF1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5B68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4A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P covers B1555F, B1564T, B1568T</w:t>
            </w:r>
          </w:p>
        </w:tc>
      </w:tr>
      <w:tr w:rsidR="00FD75DB" w14:paraId="37D9B90A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DF2B" w14:textId="5D74386C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3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84B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y = {30, 40} </w:t>
            </w:r>
          </w:p>
          <w:p w14:paraId="09D12DF2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C4EAB" w14:textId="6552FC0E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[30, 40]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9407" w14:textId="77777777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out of </w:t>
            </w:r>
          </w:p>
          <w:p w14:paraId="748E9759" w14:textId="7684A495" w:rsidR="00722E4F" w:rsidRDefault="00722E4F" w:rsidP="00722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 w:line="337" w:lineRule="auto"/>
              <w:jc w:val="lef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bounds for length 0 </w:t>
            </w:r>
          </w:p>
          <w:p w14:paraId="76C2C0F9" w14:textId="77777777" w:rsidR="00FD75DB" w:rsidRDefault="00FD75DB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FBE8" w14:textId="25AA7E69" w:rsidR="00FD75DB" w:rsidRDefault="00722E4F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1" w:right="79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B1555F, B1564F, B1568F</w:t>
            </w:r>
          </w:p>
        </w:tc>
      </w:tr>
    </w:tbl>
    <w:p w14:paraId="0122BCD5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B2D640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D77105">
          <w:type w:val="continuous"/>
          <w:pgSz w:w="11920" w:h="16840"/>
          <w:pgMar w:top="1474" w:right="550" w:bottom="1057" w:left="1942" w:header="0" w:footer="720" w:gutter="0"/>
          <w:cols w:space="720" w:equalWidth="0">
            <w:col w:w="9427" w:space="0"/>
          </w:cols>
        </w:sectPr>
      </w:pPr>
    </w:p>
    <w:p w14:paraId="1C9738A9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6"/>
        <w:ind w:left="213"/>
        <w:rPr>
          <w:rFonts w:eastAsia="Garamond" w:cs="Garamond"/>
          <w:b/>
          <w:color w:val="000000"/>
          <w:sz w:val="32"/>
          <w:szCs w:val="32"/>
        </w:rPr>
      </w:pPr>
      <w:r>
        <w:rPr>
          <w:rFonts w:eastAsia="Garamond" w:cs="Garamond"/>
          <w:b/>
          <w:color w:val="000000"/>
          <w:sz w:val="32"/>
          <w:szCs w:val="32"/>
        </w:rPr>
        <w:lastRenderedPageBreak/>
        <w:t>Condition Coverage with Short Circuit Evaluation:</w:t>
      </w: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4946CDBC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785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Test </w:t>
            </w:r>
          </w:p>
          <w:p w14:paraId="7FC6B6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case#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C4F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47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Input 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92B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Output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38D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45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Expected </w:t>
            </w:r>
          </w:p>
          <w:p w14:paraId="142273F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Output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AF7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>Pass/Fail Comments/Remarks</w:t>
            </w:r>
          </w:p>
        </w:tc>
      </w:tr>
    </w:tbl>
    <w:p w14:paraId="3C4F8D26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E6BB34" w14:textId="77777777" w:rsidR="00D77105" w:rsidRDefault="00D77105" w:rsidP="00D7710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35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760"/>
        <w:gridCol w:w="1319"/>
        <w:gridCol w:w="1780"/>
        <w:gridCol w:w="3660"/>
      </w:tblGrid>
      <w:tr w:rsidR="00D77105" w14:paraId="7414B7E2" w14:textId="77777777" w:rsidTr="00FD75DB">
        <w:trPr>
          <w:trHeight w:val="8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88FE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14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1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A5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 20}; </w:t>
            </w:r>
          </w:p>
          <w:p w14:paraId="6EBF815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1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40};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21BDB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64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89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[-21,20]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52DC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C1555T, </w:t>
            </w:r>
          </w:p>
          <w:p w14:paraId="2389AF3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11BC96A8" w14:textId="77777777" w:rsidTr="00FD75DB">
        <w:trPr>
          <w:trHeight w:val="84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5B8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2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133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{10,20} </w:t>
            </w:r>
          </w:p>
          <w:p w14:paraId="5E9589B4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0BA19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026A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[10,20]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798C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P covers C1555F, </w:t>
            </w:r>
          </w:p>
          <w:p w14:paraId="2D8CE86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ind w:right="431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C1564T, C1568T</w:t>
            </w:r>
          </w:p>
        </w:tc>
      </w:tr>
      <w:tr w:rsidR="00D77105" w14:paraId="4497F422" w14:textId="77777777" w:rsidTr="00FD75DB">
        <w:trPr>
          <w:trHeight w:val="1620"/>
        </w:trPr>
        <w:tc>
          <w:tcPr>
            <w:tcW w:w="8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5957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99"/>
              <w:jc w:val="right"/>
              <w:rPr>
                <w:rFonts w:eastAsia="Garamond" w:cs="Garamond"/>
                <w:b/>
                <w:color w:val="000000"/>
                <w:szCs w:val="24"/>
              </w:rPr>
            </w:pPr>
            <w:r>
              <w:rPr>
                <w:rFonts w:eastAsia="Garamond" w:cs="Garamond"/>
                <w:b/>
                <w:color w:val="000000"/>
                <w:szCs w:val="24"/>
              </w:rPr>
              <w:t xml:space="preserve">3 </w:t>
            </w:r>
          </w:p>
        </w:tc>
        <w:tc>
          <w:tcPr>
            <w:tcW w:w="1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1BD3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07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x = {} </w:t>
            </w:r>
          </w:p>
          <w:p w14:paraId="3F34307D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y = {30, 40}</w:t>
            </w:r>
          </w:p>
        </w:tc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0626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"/>
              <w:jc w:val="right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Index -1 </w:t>
            </w:r>
          </w:p>
          <w:p w14:paraId="1D39B85F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out of </w:t>
            </w:r>
          </w:p>
          <w:p w14:paraId="4A62E2D0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4" w:line="337" w:lineRule="auto"/>
              <w:ind w:left="169" w:right="96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bounds for length 0</w:t>
            </w:r>
          </w:p>
        </w:tc>
        <w:tc>
          <w:tcPr>
            <w:tcW w:w="1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1848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 xml:space="preserve">[30, 40] 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7061" w14:textId="77777777" w:rsidR="00D77105" w:rsidRDefault="00D77105" w:rsidP="00FD75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37" w:lineRule="auto"/>
              <w:ind w:left="543" w:right="84"/>
              <w:jc w:val="center"/>
              <w:rPr>
                <w:rFonts w:eastAsia="Garamond" w:cs="Garamond"/>
                <w:color w:val="000000"/>
                <w:szCs w:val="24"/>
              </w:rPr>
            </w:pPr>
            <w:r>
              <w:rPr>
                <w:rFonts w:eastAsia="Garamond" w:cs="Garamond"/>
                <w:color w:val="000000"/>
                <w:szCs w:val="24"/>
              </w:rPr>
              <w:t>F covers C1555F, C1564F, C1568F</w:t>
            </w:r>
          </w:p>
        </w:tc>
      </w:tr>
    </w:tbl>
    <w:p w14:paraId="5454CEC0" w14:textId="5780420C" w:rsidR="007D406C" w:rsidRDefault="007D406C" w:rsidP="004B17F0">
      <w:pPr>
        <w:pStyle w:val="BodyText"/>
        <w:rPr>
          <w:rFonts w:cstheme="majorBidi"/>
        </w:rPr>
      </w:pPr>
    </w:p>
    <w:p w14:paraId="6E72A9C9" w14:textId="3FE885A5" w:rsidR="008F65E8" w:rsidRDefault="008F65E8" w:rsidP="004B17F0">
      <w:pPr>
        <w:pStyle w:val="BodyText"/>
        <w:rPr>
          <w:rFonts w:cstheme="majorBidi"/>
        </w:rPr>
      </w:pPr>
    </w:p>
    <w:p w14:paraId="565BEE12" w14:textId="1FC90E4B" w:rsidR="008F65E8" w:rsidRDefault="008F65E8" w:rsidP="004B17F0">
      <w:pPr>
        <w:pStyle w:val="BodyText"/>
        <w:rPr>
          <w:rFonts w:cstheme="majorBidi"/>
        </w:rPr>
      </w:pPr>
    </w:p>
    <w:p w14:paraId="7F362058" w14:textId="5A83CCA6" w:rsidR="008F65E8" w:rsidRDefault="008F65E8" w:rsidP="004B17F0">
      <w:pPr>
        <w:pStyle w:val="BodyText"/>
        <w:rPr>
          <w:rFonts w:cstheme="majorBidi"/>
        </w:rPr>
      </w:pPr>
    </w:p>
    <w:p w14:paraId="0D4EDFBD" w14:textId="25EA0A90" w:rsidR="008F65E8" w:rsidRDefault="008F65E8" w:rsidP="004B17F0">
      <w:pPr>
        <w:pStyle w:val="BodyText"/>
        <w:rPr>
          <w:rFonts w:cstheme="majorBidi"/>
        </w:rPr>
      </w:pPr>
    </w:p>
    <w:p w14:paraId="5DCA5234" w14:textId="291CE64F" w:rsidR="008F65E8" w:rsidRDefault="008F65E8" w:rsidP="004B17F0">
      <w:pPr>
        <w:pStyle w:val="BodyText"/>
        <w:rPr>
          <w:rFonts w:cstheme="majorBidi"/>
        </w:rPr>
      </w:pPr>
    </w:p>
    <w:p w14:paraId="54BC268F" w14:textId="51202F30" w:rsidR="008F65E8" w:rsidRDefault="008F65E8" w:rsidP="004B17F0">
      <w:pPr>
        <w:pStyle w:val="BodyText"/>
        <w:rPr>
          <w:rFonts w:cstheme="majorBidi"/>
        </w:rPr>
      </w:pPr>
    </w:p>
    <w:p w14:paraId="5ABF2C36" w14:textId="485FAD48" w:rsidR="008F65E8" w:rsidRDefault="008F65E8" w:rsidP="004B17F0">
      <w:pPr>
        <w:pStyle w:val="BodyText"/>
        <w:rPr>
          <w:rFonts w:cstheme="majorBidi"/>
        </w:rPr>
      </w:pPr>
    </w:p>
    <w:p w14:paraId="198790C7" w14:textId="2EF29996" w:rsidR="008F65E8" w:rsidRDefault="008F65E8" w:rsidP="004B17F0">
      <w:pPr>
        <w:pStyle w:val="BodyText"/>
        <w:rPr>
          <w:rFonts w:cstheme="majorBidi"/>
        </w:rPr>
      </w:pPr>
    </w:p>
    <w:p w14:paraId="2BFAE00B" w14:textId="5271C396" w:rsidR="00AE7F7D" w:rsidRDefault="00AE7F7D" w:rsidP="004B17F0">
      <w:pPr>
        <w:pStyle w:val="BodyText"/>
        <w:rPr>
          <w:rFonts w:cstheme="majorBidi"/>
        </w:rPr>
      </w:pPr>
    </w:p>
    <w:p w14:paraId="7169372B" w14:textId="6C76591D" w:rsidR="00AE7F7D" w:rsidRDefault="00AE7F7D" w:rsidP="004B17F0">
      <w:pPr>
        <w:pStyle w:val="BodyText"/>
        <w:rPr>
          <w:rFonts w:cstheme="majorBidi"/>
        </w:rPr>
      </w:pPr>
    </w:p>
    <w:p w14:paraId="1345AE57" w14:textId="733DFC5F" w:rsidR="00AE7F7D" w:rsidRDefault="00AE7F7D" w:rsidP="004B17F0">
      <w:pPr>
        <w:pStyle w:val="BodyText"/>
        <w:rPr>
          <w:rFonts w:cstheme="majorBidi"/>
        </w:rPr>
      </w:pPr>
    </w:p>
    <w:p w14:paraId="2C07AE44" w14:textId="3DB533F4" w:rsidR="00AE7F7D" w:rsidRDefault="00AE7F7D" w:rsidP="004B17F0">
      <w:pPr>
        <w:pStyle w:val="BodyText"/>
        <w:rPr>
          <w:rFonts w:cstheme="majorBidi"/>
        </w:rPr>
      </w:pPr>
    </w:p>
    <w:p w14:paraId="6B96FBE4" w14:textId="77777777" w:rsidR="00AE7F7D" w:rsidRDefault="00AE7F7D" w:rsidP="004B17F0">
      <w:pPr>
        <w:pStyle w:val="BodyText"/>
        <w:rPr>
          <w:rFonts w:cstheme="majorBidi"/>
        </w:rPr>
      </w:pPr>
    </w:p>
    <w:p w14:paraId="5E5C2739" w14:textId="091DC8A9" w:rsidR="008F65E8" w:rsidRDefault="008F65E8" w:rsidP="004B17F0">
      <w:pPr>
        <w:pStyle w:val="BodyText"/>
        <w:rPr>
          <w:rFonts w:cstheme="majorBidi"/>
        </w:rPr>
      </w:pPr>
      <w:r>
        <w:rPr>
          <w:b/>
          <w:bCs/>
          <w:sz w:val="32"/>
          <w:szCs w:val="32"/>
        </w:rPr>
        <w:lastRenderedPageBreak/>
        <w:t>Project Contribution</w:t>
      </w:r>
    </w:p>
    <w:p w14:paraId="587A18C2" w14:textId="77777777" w:rsidR="008F65E8" w:rsidRDefault="008F65E8" w:rsidP="004B17F0">
      <w:pPr>
        <w:pStyle w:val="BodyText"/>
        <w:rPr>
          <w:rFonts w:cstheme="majorBidi"/>
        </w:rPr>
      </w:pPr>
    </w:p>
    <w:tbl>
      <w:tblPr>
        <w:tblStyle w:val="TableGrid"/>
        <w:tblW w:w="9633" w:type="dxa"/>
        <w:tblLook w:val="04A0" w:firstRow="1" w:lastRow="0" w:firstColumn="1" w:lastColumn="0" w:noHBand="0" w:noVBand="1"/>
      </w:tblPr>
      <w:tblGrid>
        <w:gridCol w:w="2397"/>
        <w:gridCol w:w="2309"/>
        <w:gridCol w:w="2309"/>
        <w:gridCol w:w="2618"/>
      </w:tblGrid>
      <w:tr w:rsidR="008F65E8" w:rsidRPr="00BA5495" w14:paraId="45C10B17" w14:textId="77777777" w:rsidTr="008F65E8">
        <w:trPr>
          <w:trHeight w:val="695"/>
        </w:trPr>
        <w:tc>
          <w:tcPr>
            <w:tcW w:w="2397" w:type="dxa"/>
          </w:tcPr>
          <w:p w14:paraId="39E2D549" w14:textId="0A594A50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Member</w:t>
            </w:r>
          </w:p>
        </w:tc>
        <w:tc>
          <w:tcPr>
            <w:tcW w:w="2309" w:type="dxa"/>
          </w:tcPr>
          <w:p w14:paraId="4E1D15A1" w14:textId="36ABD954" w:rsidR="008F65E8" w:rsidRPr="00BA5495" w:rsidRDefault="008F65E8" w:rsidP="00FD75DB">
            <w:pPr>
              <w:pStyle w:val="BodyTex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Submission 1</w:t>
            </w:r>
          </w:p>
        </w:tc>
        <w:tc>
          <w:tcPr>
            <w:tcW w:w="2309" w:type="dxa"/>
          </w:tcPr>
          <w:p w14:paraId="4CD39F99" w14:textId="458629CB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Submission 2</w:t>
            </w:r>
          </w:p>
        </w:tc>
        <w:tc>
          <w:tcPr>
            <w:tcW w:w="2618" w:type="dxa"/>
          </w:tcPr>
          <w:p w14:paraId="6D9E8FD0" w14:textId="0A6165C8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bCs/>
                <w:szCs w:val="24"/>
              </w:rPr>
              <w:t>Submission 3</w:t>
            </w:r>
          </w:p>
        </w:tc>
      </w:tr>
      <w:tr w:rsidR="008F65E8" w:rsidRPr="00BA5495" w14:paraId="6EADD6BB" w14:textId="77777777" w:rsidTr="008F65E8">
        <w:trPr>
          <w:trHeight w:val="695"/>
        </w:trPr>
        <w:tc>
          <w:tcPr>
            <w:tcW w:w="2397" w:type="dxa"/>
          </w:tcPr>
          <w:p w14:paraId="19D346B4" w14:textId="0D72F38A" w:rsidR="008F65E8" w:rsidRPr="00BA5495" w:rsidRDefault="008F65E8" w:rsidP="00FD75D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Danish</w:t>
            </w:r>
          </w:p>
        </w:tc>
        <w:tc>
          <w:tcPr>
            <w:tcW w:w="2309" w:type="dxa"/>
          </w:tcPr>
          <w:p w14:paraId="594C1698" w14:textId="77D59C81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Setup and Run the web application, resolved all errors to run the project successfully  </w:t>
            </w:r>
          </w:p>
        </w:tc>
        <w:tc>
          <w:tcPr>
            <w:tcW w:w="2309" w:type="dxa"/>
          </w:tcPr>
          <w:p w14:paraId="3D328BF1" w14:textId="47F41B9F" w:rsidR="008F65E8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1, 4, 5, 7</w:t>
            </w:r>
          </w:p>
          <w:p w14:paraId="570BAFB1" w14:textId="0EA75E4D" w:rsidR="00C55238" w:rsidRPr="00BA5495" w:rsidRDefault="00C55238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65FF768" w14:textId="77777777" w:rsidR="008F65E8" w:rsidRPr="00BA5495" w:rsidRDefault="008F65E8" w:rsidP="00FD75DB">
            <w:pPr>
              <w:pStyle w:val="BodyText"/>
              <w:rPr>
                <w:szCs w:val="24"/>
              </w:rPr>
            </w:pPr>
          </w:p>
        </w:tc>
      </w:tr>
      <w:tr w:rsidR="008F65E8" w:rsidRPr="00BA5495" w14:paraId="3260EA66" w14:textId="77777777" w:rsidTr="008F65E8">
        <w:trPr>
          <w:trHeight w:val="695"/>
        </w:trPr>
        <w:tc>
          <w:tcPr>
            <w:tcW w:w="2397" w:type="dxa"/>
          </w:tcPr>
          <w:p w14:paraId="1E13A904" w14:textId="066B7719" w:rsidR="008F65E8" w:rsidRPr="00BA5495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Abu Bakar</w:t>
            </w:r>
          </w:p>
        </w:tc>
        <w:tc>
          <w:tcPr>
            <w:tcW w:w="2309" w:type="dxa"/>
          </w:tcPr>
          <w:p w14:paraId="7347B346" w14:textId="12D21D9F" w:rsidR="008F65E8" w:rsidRPr="00BA5495" w:rsidRDefault="00C55238" w:rsidP="00C5523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Documented the environment setup and prepared report for submission 1.</w:t>
            </w:r>
          </w:p>
        </w:tc>
        <w:tc>
          <w:tcPr>
            <w:tcW w:w="2309" w:type="dxa"/>
          </w:tcPr>
          <w:p w14:paraId="3D322C44" w14:textId="5795E9B5" w:rsidR="00C55238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2, 3, 6</w:t>
            </w:r>
          </w:p>
          <w:p w14:paraId="20B586CF" w14:textId="4BFEF26F" w:rsidR="008F65E8" w:rsidRPr="00BA5495" w:rsidRDefault="00C55238" w:rsidP="00C5523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6F0168C5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7750C4D2" w14:textId="77777777" w:rsidTr="008F65E8">
        <w:trPr>
          <w:trHeight w:val="695"/>
        </w:trPr>
        <w:tc>
          <w:tcPr>
            <w:tcW w:w="2397" w:type="dxa"/>
          </w:tcPr>
          <w:p w14:paraId="6CDEAA04" w14:textId="6EF93494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Awais</w:t>
            </w:r>
          </w:p>
        </w:tc>
        <w:tc>
          <w:tcPr>
            <w:tcW w:w="2309" w:type="dxa"/>
          </w:tcPr>
          <w:p w14:paraId="352D579C" w14:textId="06E7F471" w:rsidR="008F65E8" w:rsidRPr="00BA5495" w:rsidRDefault="00C55238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779237D2" w14:textId="08B92D43" w:rsidR="00CD1DEA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Chose func 8, 9, 10</w:t>
            </w:r>
          </w:p>
          <w:p w14:paraId="2786D4C3" w14:textId="45D95882" w:rsidR="008F65E8" w:rsidRPr="00BA5495" w:rsidRDefault="00CD1DEA" w:rsidP="00CD1DE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Wrote test case</w:t>
            </w:r>
            <w:r w:rsidR="00A1492B">
              <w:rPr>
                <w:szCs w:val="24"/>
              </w:rPr>
              <w:t>s</w:t>
            </w:r>
            <w:r>
              <w:rPr>
                <w:szCs w:val="24"/>
              </w:rPr>
              <w:t xml:space="preserve"> for these functions</w:t>
            </w:r>
          </w:p>
        </w:tc>
        <w:tc>
          <w:tcPr>
            <w:tcW w:w="2618" w:type="dxa"/>
          </w:tcPr>
          <w:p w14:paraId="7A9D158D" w14:textId="77777777" w:rsidR="008F65E8" w:rsidRPr="00BA5495" w:rsidRDefault="008F65E8" w:rsidP="00FD75DB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1A5F5A52" w14:textId="77777777" w:rsidTr="008F65E8">
        <w:trPr>
          <w:trHeight w:val="695"/>
        </w:trPr>
        <w:tc>
          <w:tcPr>
            <w:tcW w:w="2397" w:type="dxa"/>
          </w:tcPr>
          <w:p w14:paraId="74BF1EDB" w14:textId="125A5B1B" w:rsidR="008F65E8" w:rsidRDefault="008F65E8" w:rsidP="00FD75D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Musa</w:t>
            </w:r>
          </w:p>
        </w:tc>
        <w:tc>
          <w:tcPr>
            <w:tcW w:w="2309" w:type="dxa"/>
          </w:tcPr>
          <w:p w14:paraId="630FABD8" w14:textId="36D5B7A5" w:rsidR="008F65E8" w:rsidRPr="00BA5495" w:rsidRDefault="00266EC2" w:rsidP="00FD75D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309" w:type="dxa"/>
          </w:tcPr>
          <w:p w14:paraId="6B407A12" w14:textId="45941FF4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  <w:tc>
          <w:tcPr>
            <w:tcW w:w="2618" w:type="dxa"/>
          </w:tcPr>
          <w:p w14:paraId="2398075E" w14:textId="7B7DB8EA" w:rsidR="008F65E8" w:rsidRPr="00BA5495" w:rsidRDefault="00266EC2" w:rsidP="00FD75D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contribution</w:t>
            </w:r>
          </w:p>
        </w:tc>
      </w:tr>
    </w:tbl>
    <w:p w14:paraId="5565B523" w14:textId="77777777" w:rsidR="008F65E8" w:rsidRPr="00BA5495" w:rsidRDefault="008F65E8" w:rsidP="004B17F0">
      <w:pPr>
        <w:pStyle w:val="BodyText"/>
        <w:rPr>
          <w:rFonts w:cstheme="majorBidi"/>
        </w:rPr>
      </w:pPr>
    </w:p>
    <w:sectPr w:rsidR="008F65E8" w:rsidRPr="00BA5495" w:rsidSect="00701921">
      <w:footerReference w:type="even" r:id="rId49"/>
      <w:footerReference w:type="default" r:id="rId50"/>
      <w:footerReference w:type="first" r:id="rId51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2F59E" w14:textId="77777777" w:rsidR="00606CB5" w:rsidRDefault="00606CB5">
      <w:r>
        <w:separator/>
      </w:r>
    </w:p>
  </w:endnote>
  <w:endnote w:type="continuationSeparator" w:id="0">
    <w:p w14:paraId="08BC97E3" w14:textId="77777777" w:rsidR="00606CB5" w:rsidRDefault="00606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FB204F" w:rsidRDefault="00FB204F">
    <w:pPr>
      <w:pStyle w:val="Footer"/>
    </w:pPr>
  </w:p>
  <w:p w14:paraId="2FB4C4BA" w14:textId="77777777" w:rsidR="00FB204F" w:rsidRPr="006E7BF2" w:rsidRDefault="00FB204F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FB204F" w:rsidRDefault="00FB20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FB204F" w:rsidRDefault="00FB20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FB204F" w:rsidRDefault="00FB204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FB204F" w:rsidRDefault="00FB204F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FB204F" w:rsidRDefault="00FB2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D3230" w14:textId="77777777" w:rsidR="00606CB5" w:rsidRDefault="00606CB5">
      <w:r>
        <w:separator/>
      </w:r>
    </w:p>
  </w:footnote>
  <w:footnote w:type="continuationSeparator" w:id="0">
    <w:p w14:paraId="1A94BBA4" w14:textId="77777777" w:rsidR="00606CB5" w:rsidRDefault="00606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0771C"/>
    <w:rsid w:val="00012F01"/>
    <w:rsid w:val="000133B8"/>
    <w:rsid w:val="00013C40"/>
    <w:rsid w:val="000155AE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03D"/>
    <w:rsid w:val="0002477F"/>
    <w:rsid w:val="00024B9D"/>
    <w:rsid w:val="000253DC"/>
    <w:rsid w:val="00032987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07A"/>
    <w:rsid w:val="000571B3"/>
    <w:rsid w:val="000574E4"/>
    <w:rsid w:val="00057A87"/>
    <w:rsid w:val="00061201"/>
    <w:rsid w:val="0006148F"/>
    <w:rsid w:val="00062233"/>
    <w:rsid w:val="0006237A"/>
    <w:rsid w:val="000659D4"/>
    <w:rsid w:val="000662A4"/>
    <w:rsid w:val="0006657F"/>
    <w:rsid w:val="00066AE6"/>
    <w:rsid w:val="00067ADD"/>
    <w:rsid w:val="0007009A"/>
    <w:rsid w:val="0007013A"/>
    <w:rsid w:val="00070C77"/>
    <w:rsid w:val="00074906"/>
    <w:rsid w:val="00074E31"/>
    <w:rsid w:val="000758C4"/>
    <w:rsid w:val="00075988"/>
    <w:rsid w:val="0007655A"/>
    <w:rsid w:val="0007680B"/>
    <w:rsid w:val="00080050"/>
    <w:rsid w:val="00082701"/>
    <w:rsid w:val="00082E0B"/>
    <w:rsid w:val="000833AF"/>
    <w:rsid w:val="00083FB1"/>
    <w:rsid w:val="000862E5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39B5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61D4"/>
    <w:rsid w:val="0015772E"/>
    <w:rsid w:val="001619E2"/>
    <w:rsid w:val="00162FEB"/>
    <w:rsid w:val="00164022"/>
    <w:rsid w:val="00166453"/>
    <w:rsid w:val="00166DE9"/>
    <w:rsid w:val="00167B71"/>
    <w:rsid w:val="001723BC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1E7D"/>
    <w:rsid w:val="001D2A6B"/>
    <w:rsid w:val="001D37F9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08C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6EC2"/>
    <w:rsid w:val="002676EF"/>
    <w:rsid w:val="00267EA2"/>
    <w:rsid w:val="002712E1"/>
    <w:rsid w:val="002719D6"/>
    <w:rsid w:val="00271AA2"/>
    <w:rsid w:val="002720BC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11DB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0CAF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124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5ADE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45631"/>
    <w:rsid w:val="003506A8"/>
    <w:rsid w:val="003516B4"/>
    <w:rsid w:val="00351892"/>
    <w:rsid w:val="003518D3"/>
    <w:rsid w:val="00352175"/>
    <w:rsid w:val="00352393"/>
    <w:rsid w:val="00352601"/>
    <w:rsid w:val="00353104"/>
    <w:rsid w:val="003608BA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A3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456B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5F"/>
    <w:rsid w:val="0042197D"/>
    <w:rsid w:val="00421CE3"/>
    <w:rsid w:val="00421E96"/>
    <w:rsid w:val="00423183"/>
    <w:rsid w:val="00424B09"/>
    <w:rsid w:val="004263FD"/>
    <w:rsid w:val="00426D3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680"/>
    <w:rsid w:val="0045778B"/>
    <w:rsid w:val="00460514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5F8F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1E83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26B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0BE0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066F"/>
    <w:rsid w:val="005A1999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23B8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221"/>
    <w:rsid w:val="005F63CE"/>
    <w:rsid w:val="005F6A29"/>
    <w:rsid w:val="005F7EDD"/>
    <w:rsid w:val="00600BDA"/>
    <w:rsid w:val="00601D64"/>
    <w:rsid w:val="00603438"/>
    <w:rsid w:val="006044B2"/>
    <w:rsid w:val="006065BC"/>
    <w:rsid w:val="00606CB5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2C8F"/>
    <w:rsid w:val="006334F4"/>
    <w:rsid w:val="0063528D"/>
    <w:rsid w:val="0063537C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2362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516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B6F98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59D1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E4F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49C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0CF7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B799B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89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0FDF"/>
    <w:rsid w:val="0082102B"/>
    <w:rsid w:val="00821D03"/>
    <w:rsid w:val="00822854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19F1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4D65"/>
    <w:rsid w:val="008E5C76"/>
    <w:rsid w:val="008E630F"/>
    <w:rsid w:val="008E6A7A"/>
    <w:rsid w:val="008E7188"/>
    <w:rsid w:val="008F0970"/>
    <w:rsid w:val="008F3158"/>
    <w:rsid w:val="008F51F8"/>
    <w:rsid w:val="008F60EC"/>
    <w:rsid w:val="008F65E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0B50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BB5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0AD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6B25"/>
    <w:rsid w:val="00A073B8"/>
    <w:rsid w:val="00A117E6"/>
    <w:rsid w:val="00A12E7A"/>
    <w:rsid w:val="00A1492B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4F06"/>
    <w:rsid w:val="00A55529"/>
    <w:rsid w:val="00A55D6F"/>
    <w:rsid w:val="00A56BD6"/>
    <w:rsid w:val="00A6004B"/>
    <w:rsid w:val="00A61E05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97733"/>
    <w:rsid w:val="00AA01A9"/>
    <w:rsid w:val="00AA050E"/>
    <w:rsid w:val="00AA1140"/>
    <w:rsid w:val="00AA4A12"/>
    <w:rsid w:val="00AA4C1B"/>
    <w:rsid w:val="00AA4D22"/>
    <w:rsid w:val="00AA518C"/>
    <w:rsid w:val="00AA6423"/>
    <w:rsid w:val="00AA759E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0623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E7F7D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0F74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62AD"/>
    <w:rsid w:val="00B57015"/>
    <w:rsid w:val="00B5747C"/>
    <w:rsid w:val="00B61585"/>
    <w:rsid w:val="00B61CD6"/>
    <w:rsid w:val="00B622F7"/>
    <w:rsid w:val="00B647E5"/>
    <w:rsid w:val="00B6514B"/>
    <w:rsid w:val="00B66D70"/>
    <w:rsid w:val="00B71E95"/>
    <w:rsid w:val="00B72137"/>
    <w:rsid w:val="00B72A05"/>
    <w:rsid w:val="00B72D39"/>
    <w:rsid w:val="00B72FBF"/>
    <w:rsid w:val="00B742EA"/>
    <w:rsid w:val="00B74A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83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837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4D5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5BE9"/>
    <w:rsid w:val="00C46AEF"/>
    <w:rsid w:val="00C47135"/>
    <w:rsid w:val="00C505E8"/>
    <w:rsid w:val="00C52EF5"/>
    <w:rsid w:val="00C53EE9"/>
    <w:rsid w:val="00C54E31"/>
    <w:rsid w:val="00C55238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1DEA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17FE9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533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10C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10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420"/>
    <w:rsid w:val="00DE09B5"/>
    <w:rsid w:val="00DE1242"/>
    <w:rsid w:val="00DE1B86"/>
    <w:rsid w:val="00DE208E"/>
    <w:rsid w:val="00DE324E"/>
    <w:rsid w:val="00DE40DA"/>
    <w:rsid w:val="00DE52CF"/>
    <w:rsid w:val="00DE5A73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0D34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41A"/>
    <w:rsid w:val="00E35890"/>
    <w:rsid w:val="00E35FED"/>
    <w:rsid w:val="00E36224"/>
    <w:rsid w:val="00E4004F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33A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5C7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123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02E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26E6"/>
    <w:rsid w:val="00F23654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1CB5"/>
    <w:rsid w:val="00F53631"/>
    <w:rsid w:val="00F54A44"/>
    <w:rsid w:val="00F55330"/>
    <w:rsid w:val="00F55422"/>
    <w:rsid w:val="00F55CB0"/>
    <w:rsid w:val="00F56D35"/>
    <w:rsid w:val="00F603E4"/>
    <w:rsid w:val="00F617D3"/>
    <w:rsid w:val="00F61EED"/>
    <w:rsid w:val="00F62D18"/>
    <w:rsid w:val="00F62F84"/>
    <w:rsid w:val="00F63375"/>
    <w:rsid w:val="00F6394E"/>
    <w:rsid w:val="00F63E83"/>
    <w:rsid w:val="00F64FBE"/>
    <w:rsid w:val="00F652E3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107C"/>
    <w:rsid w:val="00FA2AE4"/>
    <w:rsid w:val="00FA38AA"/>
    <w:rsid w:val="00FA5ADF"/>
    <w:rsid w:val="00FA61FF"/>
    <w:rsid w:val="00FA7023"/>
    <w:rsid w:val="00FA7A78"/>
    <w:rsid w:val="00FB027A"/>
    <w:rsid w:val="00FB0832"/>
    <w:rsid w:val="00FB0E08"/>
    <w:rsid w:val="00FB0FF9"/>
    <w:rsid w:val="00FB1A5A"/>
    <w:rsid w:val="00FB204F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2C67"/>
    <w:rsid w:val="00FC356B"/>
    <w:rsid w:val="00FC3CFD"/>
    <w:rsid w:val="00FC40DA"/>
    <w:rsid w:val="00FC4187"/>
    <w:rsid w:val="00FC4CBF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541"/>
    <w:rsid w:val="00FD6E57"/>
    <w:rsid w:val="00FD75DB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183"/>
    <w:rsid w:val="00FE799B"/>
    <w:rsid w:val="00FF3570"/>
    <w:rsid w:val="00FF36A2"/>
    <w:rsid w:val="00FF3AB7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uiPriority w:val="59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openjdk/jdk/blob/master/src/java.base/share/classes/java/math/BitSieve.java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jpg"/><Relationship Id="rId8" Type="http://schemas.openxmlformats.org/officeDocument/2006/relationships/image" Target="media/image1.png"/><Relationship Id="rId5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295</TotalTime>
  <Pages>52</Pages>
  <Words>3579</Words>
  <Characters>20403</Characters>
  <Application>Microsoft Office Word</Application>
  <DocSecurity>0</DocSecurity>
  <Lines>170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23935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81</cp:revision>
  <cp:lastPrinted>2021-03-16T08:45:00Z</cp:lastPrinted>
  <dcterms:created xsi:type="dcterms:W3CDTF">2021-05-02T11:30:00Z</dcterms:created>
  <dcterms:modified xsi:type="dcterms:W3CDTF">2021-05-03T20:19:00Z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